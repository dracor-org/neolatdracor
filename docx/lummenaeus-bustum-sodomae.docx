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639" w:type="dxa"/>
        <w:tblLook w:val="04A0" w:firstRow="1" w:lastRow="0" w:firstColumn="1" w:lastColumn="0" w:noHBand="0" w:noVBand="1"/>
      </w:tblPr>
      <w:tblGrid>
        <w:gridCol w:w="2298"/>
        <w:gridCol w:w="10622"/>
        <w:gridCol w:w="1897"/>
      </w:tblGrid>
      <w:tr w:rsidR="00200E6E" w14:paraId="446373FB" w14:textId="77777777" w:rsidTr="00A44313">
        <w:tc>
          <w:tcPr>
            <w:tcW w:w="2835" w:type="dxa"/>
          </w:tcPr>
          <w:p w14:paraId="71A9FAFA" w14:textId="77777777" w:rsidR="00200E6E" w:rsidRDefault="00200E6E" w:rsidP="00200E6E">
            <w:pPr>
              <w:pStyle w:val="DraCormetadata"/>
            </w:pPr>
            <w:r>
              <w:t>Metadata type</w:t>
            </w:r>
          </w:p>
        </w:tc>
        <w:tc>
          <w:tcPr>
            <w:tcW w:w="3969" w:type="dxa"/>
          </w:tcPr>
          <w:p w14:paraId="210E3E63" w14:textId="77777777" w:rsidR="00200E6E" w:rsidRDefault="00200E6E" w:rsidP="00200E6E">
            <w:pPr>
              <w:pStyle w:val="DraCormetadata"/>
            </w:pPr>
            <w:r>
              <w:t>Metadata</w:t>
            </w:r>
          </w:p>
        </w:tc>
        <w:tc>
          <w:tcPr>
            <w:tcW w:w="2835" w:type="dxa"/>
          </w:tcPr>
          <w:p w14:paraId="3A7C0F4B" w14:textId="77777777" w:rsidR="00200E6E" w:rsidRDefault="00200E6E" w:rsidP="00200E6E">
            <w:pPr>
              <w:pStyle w:val="DraCormetadata"/>
            </w:pPr>
            <w:r>
              <w:t>Comment on the metadata type</w:t>
            </w:r>
          </w:p>
        </w:tc>
      </w:tr>
      <w:tr w:rsidR="00200E6E" w14:paraId="3C8EB6CE" w14:textId="77777777" w:rsidTr="00A44313">
        <w:tc>
          <w:tcPr>
            <w:tcW w:w="2835" w:type="dxa"/>
          </w:tcPr>
          <w:p w14:paraId="366545D1" w14:textId="77777777" w:rsidR="00200E6E" w:rsidRDefault="00200E6E" w:rsidP="00200E6E">
            <w:pPr>
              <w:pStyle w:val="DraCormetadata"/>
            </w:pPr>
            <w:r>
              <w:t>Work title</w:t>
            </w:r>
          </w:p>
        </w:tc>
        <w:tc>
          <w:tcPr>
            <w:tcW w:w="3969" w:type="dxa"/>
          </w:tcPr>
          <w:p w14:paraId="66343066" w14:textId="0DE95B09" w:rsidR="00200E6E" w:rsidRDefault="00BA5492" w:rsidP="00BA5492">
            <w:pPr>
              <w:pStyle w:val="DraCormetadata"/>
            </w:pPr>
            <w:r>
              <w:t>Bustum Sodomae. Tragoedia sacra</w:t>
            </w:r>
          </w:p>
        </w:tc>
        <w:tc>
          <w:tcPr>
            <w:tcW w:w="2835" w:type="dxa"/>
          </w:tcPr>
          <w:p w14:paraId="7B31B236" w14:textId="77777777" w:rsidR="00200E6E" w:rsidRDefault="00200E6E" w:rsidP="00200E6E">
            <w:pPr>
              <w:pStyle w:val="DraCormetadata"/>
            </w:pPr>
          </w:p>
        </w:tc>
      </w:tr>
      <w:tr w:rsidR="00200E6E" w14:paraId="05C05DE8" w14:textId="77777777" w:rsidTr="00A44313">
        <w:tc>
          <w:tcPr>
            <w:tcW w:w="2835" w:type="dxa"/>
          </w:tcPr>
          <w:p w14:paraId="4A07D9F9" w14:textId="77777777" w:rsidR="00200E6E" w:rsidRDefault="00200E6E" w:rsidP="00200E6E">
            <w:pPr>
              <w:pStyle w:val="DraCormetadata"/>
            </w:pPr>
            <w:r>
              <w:t>Work Wikidata ID</w:t>
            </w:r>
          </w:p>
        </w:tc>
        <w:tc>
          <w:tcPr>
            <w:tcW w:w="3969" w:type="dxa"/>
          </w:tcPr>
          <w:p w14:paraId="2A41F6D5" w14:textId="4C56330C" w:rsidR="00200E6E" w:rsidRDefault="00BA5492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3FA706E5" w14:textId="77777777" w:rsidR="00200E6E" w:rsidRDefault="00200E6E" w:rsidP="00200E6E">
            <w:pPr>
              <w:pStyle w:val="DraCormetadata"/>
            </w:pPr>
            <w:r>
              <w:t>[If applicable.]</w:t>
            </w:r>
          </w:p>
        </w:tc>
      </w:tr>
      <w:tr w:rsidR="00200E6E" w14:paraId="4A05E54A" w14:textId="77777777" w:rsidTr="00A44313">
        <w:tc>
          <w:tcPr>
            <w:tcW w:w="2835" w:type="dxa"/>
          </w:tcPr>
          <w:p w14:paraId="3FDF312C" w14:textId="77777777" w:rsidR="00200E6E" w:rsidRDefault="00200E6E" w:rsidP="00200E6E">
            <w:pPr>
              <w:pStyle w:val="DraCormetadata"/>
            </w:pPr>
            <w:r>
              <w:t>Genre</w:t>
            </w:r>
          </w:p>
        </w:tc>
        <w:tc>
          <w:tcPr>
            <w:tcW w:w="3969" w:type="dxa"/>
          </w:tcPr>
          <w:p w14:paraId="706E3F0C" w14:textId="32A84BF1" w:rsidR="00200E6E" w:rsidRDefault="00BA5492" w:rsidP="00200E6E">
            <w:pPr>
              <w:pStyle w:val="DraCormetadata"/>
            </w:pPr>
            <w:r>
              <w:t>tragedy</w:t>
            </w:r>
          </w:p>
        </w:tc>
        <w:tc>
          <w:tcPr>
            <w:tcW w:w="2835" w:type="dxa"/>
          </w:tcPr>
          <w:p w14:paraId="507595EF" w14:textId="77777777" w:rsidR="00200E6E" w:rsidRDefault="00200E6E" w:rsidP="00200E6E">
            <w:pPr>
              <w:pStyle w:val="DraCormetadata"/>
            </w:pPr>
          </w:p>
        </w:tc>
      </w:tr>
      <w:tr w:rsidR="00200E6E" w14:paraId="7920B2AE" w14:textId="77777777" w:rsidTr="00A44313">
        <w:tc>
          <w:tcPr>
            <w:tcW w:w="2835" w:type="dxa"/>
          </w:tcPr>
          <w:p w14:paraId="5F3A1E33" w14:textId="77777777" w:rsidR="00200E6E" w:rsidRDefault="00200E6E" w:rsidP="00200E6E">
            <w:pPr>
              <w:pStyle w:val="DraCormetadata"/>
            </w:pPr>
            <w:r>
              <w:t>Genre Wikidata ID</w:t>
            </w:r>
          </w:p>
        </w:tc>
        <w:tc>
          <w:tcPr>
            <w:tcW w:w="3969" w:type="dxa"/>
          </w:tcPr>
          <w:p w14:paraId="53A56DF5" w14:textId="7C69FD74" w:rsidR="00200E6E" w:rsidRDefault="00E65792" w:rsidP="00200E6E">
            <w:pPr>
              <w:pStyle w:val="DraCormetadata"/>
            </w:pPr>
            <w:r w:rsidRPr="00E65792">
              <w:t>Q80930</w:t>
            </w:r>
          </w:p>
        </w:tc>
        <w:tc>
          <w:tcPr>
            <w:tcW w:w="2835" w:type="dxa"/>
          </w:tcPr>
          <w:p w14:paraId="0C782B45" w14:textId="77777777" w:rsidR="00200E6E" w:rsidRDefault="00200E6E" w:rsidP="00200E6E">
            <w:pPr>
              <w:pStyle w:val="DraCormetadata"/>
            </w:pPr>
          </w:p>
        </w:tc>
      </w:tr>
      <w:tr w:rsidR="00200E6E" w14:paraId="4FBF2911" w14:textId="77777777" w:rsidTr="00A44313">
        <w:tc>
          <w:tcPr>
            <w:tcW w:w="2835" w:type="dxa"/>
          </w:tcPr>
          <w:p w14:paraId="7673BB63" w14:textId="77777777" w:rsidR="00200E6E" w:rsidRDefault="00200E6E" w:rsidP="00200E6E">
            <w:pPr>
              <w:pStyle w:val="DraCormetadata"/>
            </w:pPr>
            <w:r>
              <w:t>Region</w:t>
            </w:r>
          </w:p>
        </w:tc>
        <w:tc>
          <w:tcPr>
            <w:tcW w:w="3969" w:type="dxa"/>
          </w:tcPr>
          <w:p w14:paraId="50E8C0AC" w14:textId="5CC6C46B" w:rsidR="00200E6E" w:rsidRDefault="00E65792" w:rsidP="00200E6E">
            <w:pPr>
              <w:pStyle w:val="DraCormetadata"/>
            </w:pPr>
            <w:r>
              <w:t>Low Countries</w:t>
            </w:r>
          </w:p>
        </w:tc>
        <w:tc>
          <w:tcPr>
            <w:tcW w:w="2835" w:type="dxa"/>
          </w:tcPr>
          <w:p w14:paraId="0C345C22" w14:textId="77777777" w:rsidR="00200E6E" w:rsidRDefault="00200E6E" w:rsidP="00200E6E">
            <w:pPr>
              <w:pStyle w:val="DraCormetadata"/>
            </w:pPr>
            <w:r>
              <w:t xml:space="preserve">[Give the (historical) region at the time of creation. </w:t>
            </w:r>
            <w:r w:rsidRPr="00EF0D83">
              <w:t>It should have a Wikidata ID.</w:t>
            </w:r>
            <w:r>
              <w:t>]</w:t>
            </w:r>
          </w:p>
        </w:tc>
      </w:tr>
      <w:tr w:rsidR="00200E6E" w14:paraId="55A17315" w14:textId="77777777" w:rsidTr="00A44313">
        <w:tc>
          <w:tcPr>
            <w:tcW w:w="2835" w:type="dxa"/>
          </w:tcPr>
          <w:p w14:paraId="73974B29" w14:textId="77777777" w:rsidR="00200E6E" w:rsidRDefault="00200E6E" w:rsidP="00200E6E">
            <w:pPr>
              <w:pStyle w:val="DraCormetadata"/>
            </w:pPr>
            <w:r>
              <w:t>Region Wikidata ID</w:t>
            </w:r>
          </w:p>
        </w:tc>
        <w:tc>
          <w:tcPr>
            <w:tcW w:w="3969" w:type="dxa"/>
          </w:tcPr>
          <w:p w14:paraId="0E2B69DF" w14:textId="2C60D246" w:rsidR="00200E6E" w:rsidRDefault="00E65792" w:rsidP="00200E6E">
            <w:pPr>
              <w:pStyle w:val="DraCormetadata"/>
            </w:pPr>
            <w:r w:rsidRPr="00E65792">
              <w:t>Q476033</w:t>
            </w:r>
          </w:p>
        </w:tc>
        <w:tc>
          <w:tcPr>
            <w:tcW w:w="2835" w:type="dxa"/>
          </w:tcPr>
          <w:p w14:paraId="32893ACC" w14:textId="77777777" w:rsidR="00200E6E" w:rsidRDefault="00200E6E" w:rsidP="00200E6E">
            <w:pPr>
              <w:pStyle w:val="DraCormetadata"/>
            </w:pPr>
          </w:p>
        </w:tc>
      </w:tr>
      <w:tr w:rsidR="00200E6E" w14:paraId="419EEA95" w14:textId="77777777" w:rsidTr="00A44313">
        <w:tc>
          <w:tcPr>
            <w:tcW w:w="2835" w:type="dxa"/>
          </w:tcPr>
          <w:p w14:paraId="2DC8D7B4" w14:textId="77777777" w:rsidR="00200E6E" w:rsidRDefault="00200E6E" w:rsidP="00200E6E">
            <w:pPr>
              <w:pStyle w:val="DraCormetadata"/>
            </w:pPr>
            <w:r>
              <w:t>Printed</w:t>
            </w:r>
          </w:p>
        </w:tc>
        <w:tc>
          <w:tcPr>
            <w:tcW w:w="3969" w:type="dxa"/>
          </w:tcPr>
          <w:p w14:paraId="0D07DD86" w14:textId="4CA635FB" w:rsidR="00200E6E" w:rsidRDefault="005E3485" w:rsidP="00200E6E">
            <w:pPr>
              <w:pStyle w:val="DraCormetadata"/>
            </w:pPr>
            <w:r>
              <w:t>1628</w:t>
            </w:r>
          </w:p>
        </w:tc>
        <w:tc>
          <w:tcPr>
            <w:tcW w:w="2835" w:type="dxa"/>
          </w:tcPr>
          <w:p w14:paraId="01CA1BF3" w14:textId="77777777" w:rsidR="00200E6E" w:rsidRDefault="00200E6E" w:rsidP="00200E6E">
            <w:pPr>
              <w:pStyle w:val="DraCormetadata"/>
            </w:pPr>
            <w:r>
              <w:t>[</w:t>
            </w:r>
            <w:r w:rsidRPr="00EF0D83">
              <w:t xml:space="preserve">Give the year of the first print of this author’s version. </w:t>
            </w:r>
            <w:r>
              <w:t>If the date is not clear, you may specify as follows: “not before AAAA, not after BBBB”.]</w:t>
            </w:r>
          </w:p>
        </w:tc>
      </w:tr>
      <w:tr w:rsidR="00200E6E" w14:paraId="332DD5FF" w14:textId="77777777" w:rsidTr="00A44313">
        <w:tc>
          <w:tcPr>
            <w:tcW w:w="2835" w:type="dxa"/>
          </w:tcPr>
          <w:p w14:paraId="089A1D8B" w14:textId="77777777" w:rsidR="00200E6E" w:rsidRDefault="00200E6E" w:rsidP="00200E6E">
            <w:pPr>
              <w:pStyle w:val="DraCormetadata"/>
            </w:pPr>
            <w:r>
              <w:t>Premiered</w:t>
            </w:r>
          </w:p>
        </w:tc>
        <w:tc>
          <w:tcPr>
            <w:tcW w:w="3969" w:type="dxa"/>
          </w:tcPr>
          <w:p w14:paraId="1B6C0596" w14:textId="1F71C955" w:rsidR="00200E6E" w:rsidRDefault="005E3485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1A1F05CA" w14:textId="77777777" w:rsidR="00200E6E" w:rsidRDefault="00200E6E" w:rsidP="00200E6E">
            <w:pPr>
              <w:pStyle w:val="DraCormetadata"/>
            </w:pPr>
            <w:r>
              <w:t>[If the date is not clear, you may specify as follows: “not before AAAA, not after BBBB”.]</w:t>
            </w:r>
          </w:p>
        </w:tc>
      </w:tr>
      <w:tr w:rsidR="00200E6E" w14:paraId="5035F495" w14:textId="77777777" w:rsidTr="00A44313">
        <w:tc>
          <w:tcPr>
            <w:tcW w:w="2835" w:type="dxa"/>
          </w:tcPr>
          <w:p w14:paraId="007779A6" w14:textId="77777777" w:rsidR="00200E6E" w:rsidRDefault="00200E6E" w:rsidP="00200E6E">
            <w:pPr>
              <w:pStyle w:val="DraCormetadata"/>
            </w:pPr>
            <w:r>
              <w:lastRenderedPageBreak/>
              <w:t>Written</w:t>
            </w:r>
          </w:p>
        </w:tc>
        <w:tc>
          <w:tcPr>
            <w:tcW w:w="3969" w:type="dxa"/>
          </w:tcPr>
          <w:p w14:paraId="028278E6" w14:textId="6B4591FA" w:rsidR="00200E6E" w:rsidRDefault="005E3485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6264CDBF" w14:textId="77777777" w:rsidR="00200E6E" w:rsidRDefault="00200E6E" w:rsidP="00200E6E">
            <w:pPr>
              <w:pStyle w:val="DraCormetadata"/>
            </w:pPr>
            <w:r>
              <w:t>[See above.]</w:t>
            </w:r>
          </w:p>
        </w:tc>
      </w:tr>
      <w:tr w:rsidR="00200E6E" w14:paraId="4300E006" w14:textId="77777777" w:rsidTr="00A44313">
        <w:tc>
          <w:tcPr>
            <w:tcW w:w="2835" w:type="dxa"/>
          </w:tcPr>
          <w:p w14:paraId="40F4E1B4" w14:textId="77777777" w:rsidR="00200E6E" w:rsidRDefault="00200E6E" w:rsidP="00200E6E">
            <w:pPr>
              <w:pStyle w:val="DraCormetadata"/>
            </w:pPr>
            <w:r>
              <w:t>Author</w:t>
            </w:r>
          </w:p>
        </w:tc>
        <w:tc>
          <w:tcPr>
            <w:tcW w:w="3969" w:type="dxa"/>
          </w:tcPr>
          <w:p w14:paraId="0D838D9C" w14:textId="51AAFA2E" w:rsidR="00200E6E" w:rsidRDefault="005E3485" w:rsidP="005E3485">
            <w:pPr>
              <w:pStyle w:val="DraCormetadata"/>
            </w:pPr>
            <w:r>
              <w:t>Jacobus Cornelius Lummenaeus a Marca</w:t>
            </w:r>
          </w:p>
        </w:tc>
        <w:tc>
          <w:tcPr>
            <w:tcW w:w="2835" w:type="dxa"/>
          </w:tcPr>
          <w:p w14:paraId="0ADC5DA3" w14:textId="77777777" w:rsidR="00200E6E" w:rsidRDefault="00200E6E" w:rsidP="00200E6E">
            <w:pPr>
              <w:pStyle w:val="DraCormetadata"/>
            </w:pPr>
            <w:r>
              <w:t>[Give the Latin name version.]</w:t>
            </w:r>
          </w:p>
        </w:tc>
      </w:tr>
      <w:tr w:rsidR="00200E6E" w14:paraId="01ACC89B" w14:textId="77777777" w:rsidTr="00A44313">
        <w:tc>
          <w:tcPr>
            <w:tcW w:w="2835" w:type="dxa"/>
          </w:tcPr>
          <w:p w14:paraId="139F2DA9" w14:textId="77777777" w:rsidR="00200E6E" w:rsidRDefault="00200E6E" w:rsidP="00200E6E">
            <w:pPr>
              <w:pStyle w:val="DraCormetadata"/>
            </w:pPr>
            <w:r>
              <w:t>Author Wikidata ID</w:t>
            </w:r>
          </w:p>
        </w:tc>
        <w:tc>
          <w:tcPr>
            <w:tcW w:w="3969" w:type="dxa"/>
          </w:tcPr>
          <w:p w14:paraId="5CA759F3" w14:textId="41457E3C" w:rsidR="00200E6E" w:rsidRDefault="005E3485" w:rsidP="00200E6E">
            <w:pPr>
              <w:pStyle w:val="DraCormetadata"/>
            </w:pPr>
            <w:r>
              <w:t>Q112481178</w:t>
            </w:r>
          </w:p>
        </w:tc>
        <w:tc>
          <w:tcPr>
            <w:tcW w:w="2835" w:type="dxa"/>
          </w:tcPr>
          <w:p w14:paraId="1B32A9E7" w14:textId="77777777" w:rsidR="00200E6E" w:rsidRDefault="00200E6E" w:rsidP="00200E6E">
            <w:pPr>
              <w:pStyle w:val="DraCormetadata"/>
            </w:pPr>
          </w:p>
        </w:tc>
      </w:tr>
      <w:tr w:rsidR="00200E6E" w14:paraId="40F6C11E" w14:textId="77777777" w:rsidTr="00A44313">
        <w:tc>
          <w:tcPr>
            <w:tcW w:w="2835" w:type="dxa"/>
          </w:tcPr>
          <w:p w14:paraId="5C9892F0" w14:textId="77777777" w:rsidR="00200E6E" w:rsidRDefault="00200E6E" w:rsidP="00200E6E">
            <w:pPr>
              <w:pStyle w:val="DraCormetadata"/>
            </w:pPr>
            <w:r>
              <w:t>Author GND ID</w:t>
            </w:r>
          </w:p>
        </w:tc>
        <w:tc>
          <w:tcPr>
            <w:tcW w:w="3969" w:type="dxa"/>
          </w:tcPr>
          <w:p w14:paraId="6449D69B" w14:textId="5FD2969C" w:rsidR="00200E6E" w:rsidRDefault="0053132D" w:rsidP="00200E6E">
            <w:pPr>
              <w:pStyle w:val="DraCormetadata"/>
            </w:pPr>
            <w:r w:rsidRPr="0053132D">
              <w:t>131814397</w:t>
            </w:r>
          </w:p>
        </w:tc>
        <w:tc>
          <w:tcPr>
            <w:tcW w:w="2835" w:type="dxa"/>
          </w:tcPr>
          <w:p w14:paraId="7FBAEBD8" w14:textId="77777777" w:rsidR="00200E6E" w:rsidRDefault="00200E6E" w:rsidP="00200E6E">
            <w:pPr>
              <w:pStyle w:val="DraCormetadata"/>
            </w:pPr>
          </w:p>
        </w:tc>
      </w:tr>
      <w:tr w:rsidR="00200E6E" w14:paraId="4FC85F4C" w14:textId="77777777" w:rsidTr="00A44313">
        <w:tc>
          <w:tcPr>
            <w:tcW w:w="2835" w:type="dxa"/>
          </w:tcPr>
          <w:p w14:paraId="555B7B48" w14:textId="77777777" w:rsidR="00200E6E" w:rsidRDefault="00200E6E" w:rsidP="00200E6E">
            <w:pPr>
              <w:pStyle w:val="DraCormetadata"/>
            </w:pPr>
            <w:r>
              <w:t>Editor(s) of the source critical edition or source online edition</w:t>
            </w:r>
          </w:p>
        </w:tc>
        <w:tc>
          <w:tcPr>
            <w:tcW w:w="3969" w:type="dxa"/>
          </w:tcPr>
          <w:p w14:paraId="31955BC3" w14:textId="30F817FB" w:rsidR="00200E6E" w:rsidRDefault="0053132D" w:rsidP="00200E6E">
            <w:pPr>
              <w:pStyle w:val="DraCormetadata"/>
            </w:pPr>
            <w:r>
              <w:t>Jan Bloemendal</w:t>
            </w:r>
          </w:p>
        </w:tc>
        <w:tc>
          <w:tcPr>
            <w:tcW w:w="2835" w:type="dxa"/>
          </w:tcPr>
          <w:p w14:paraId="49EE232D" w14:textId="77777777" w:rsidR="00200E6E" w:rsidRDefault="00200E6E" w:rsidP="00200E6E">
            <w:pPr>
              <w:pStyle w:val="DraCormetadata"/>
            </w:pPr>
            <w:r>
              <w:t>[If applicable, give the editor(s) of the source critical edition or source online edition. Give the information as follows: forename surname. Multiple editors must be separated by a semicolon.]</w:t>
            </w:r>
          </w:p>
        </w:tc>
      </w:tr>
      <w:tr w:rsidR="00200E6E" w14:paraId="69CE254B" w14:textId="77777777" w:rsidTr="00A44313">
        <w:tc>
          <w:tcPr>
            <w:tcW w:w="2835" w:type="dxa"/>
          </w:tcPr>
          <w:p w14:paraId="54FCBA4E" w14:textId="77777777" w:rsidR="00200E6E" w:rsidRDefault="00200E6E" w:rsidP="00200E6E">
            <w:pPr>
              <w:pStyle w:val="DraCormetadata"/>
            </w:pPr>
            <w:r>
              <w:t>Transcribed under the supervision of</w:t>
            </w:r>
          </w:p>
        </w:tc>
        <w:tc>
          <w:tcPr>
            <w:tcW w:w="3969" w:type="dxa"/>
          </w:tcPr>
          <w:p w14:paraId="7E84180D" w14:textId="2B708EBC" w:rsidR="00200E6E" w:rsidRDefault="0053132D" w:rsidP="00200E6E">
            <w:pPr>
              <w:pStyle w:val="DraCormetadata"/>
            </w:pPr>
            <w:r>
              <w:t>Jan Bloemendal</w:t>
            </w:r>
          </w:p>
        </w:tc>
        <w:tc>
          <w:tcPr>
            <w:tcW w:w="2835" w:type="dxa"/>
          </w:tcPr>
          <w:p w14:paraId="2C9BA322" w14:textId="77777777" w:rsidR="00200E6E" w:rsidRDefault="00200E6E" w:rsidP="00200E6E">
            <w:pPr>
              <w:pStyle w:val="DraCormetadata"/>
            </w:pPr>
            <w:r>
              <w:t>[If applicable. Multiple supervisors must be separated by a semicolon.]</w:t>
            </w:r>
          </w:p>
        </w:tc>
      </w:tr>
      <w:tr w:rsidR="00200E6E" w14:paraId="722AE783" w14:textId="77777777" w:rsidTr="00A44313">
        <w:tc>
          <w:tcPr>
            <w:tcW w:w="2835" w:type="dxa"/>
          </w:tcPr>
          <w:p w14:paraId="24799533" w14:textId="77777777" w:rsidR="00200E6E" w:rsidRDefault="00200E6E" w:rsidP="00200E6E">
            <w:pPr>
              <w:pStyle w:val="DraCormetadata"/>
            </w:pPr>
            <w:r>
              <w:t>Transcribed by</w:t>
            </w:r>
          </w:p>
        </w:tc>
        <w:tc>
          <w:tcPr>
            <w:tcW w:w="3969" w:type="dxa"/>
          </w:tcPr>
          <w:p w14:paraId="675D8F08" w14:textId="182093BF" w:rsidR="00200E6E" w:rsidRDefault="0053132D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0B450704" w14:textId="77777777" w:rsidR="00200E6E" w:rsidRDefault="00200E6E" w:rsidP="00200E6E">
            <w:pPr>
              <w:pStyle w:val="DraCormetadata"/>
            </w:pPr>
            <w:r>
              <w:t>[If applicable. Multiple transcribers must be separated by a semicolon.]</w:t>
            </w:r>
          </w:p>
        </w:tc>
      </w:tr>
      <w:tr w:rsidR="00200E6E" w14:paraId="162E0A7C" w14:textId="77777777" w:rsidTr="00A44313">
        <w:tc>
          <w:tcPr>
            <w:tcW w:w="2835" w:type="dxa"/>
          </w:tcPr>
          <w:p w14:paraId="73007C3B" w14:textId="77777777" w:rsidR="00200E6E" w:rsidRDefault="00200E6E" w:rsidP="00200E6E">
            <w:pPr>
              <w:pStyle w:val="DraCormetadata"/>
            </w:pPr>
            <w:r>
              <w:lastRenderedPageBreak/>
              <w:t>Transcription software</w:t>
            </w:r>
          </w:p>
        </w:tc>
        <w:tc>
          <w:tcPr>
            <w:tcW w:w="3969" w:type="dxa"/>
          </w:tcPr>
          <w:p w14:paraId="74AAD625" w14:textId="34D0CADF" w:rsidR="00200E6E" w:rsidRDefault="0053132D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58E64D3D" w14:textId="77777777" w:rsidR="00200E6E" w:rsidRDefault="00200E6E" w:rsidP="00200E6E">
            <w:pPr>
              <w:pStyle w:val="DraCormetadata"/>
            </w:pPr>
            <w:r>
              <w:t>[If applicable.]</w:t>
            </w:r>
          </w:p>
        </w:tc>
      </w:tr>
      <w:tr w:rsidR="00200E6E" w14:paraId="55999195" w14:textId="77777777" w:rsidTr="00A44313">
        <w:tc>
          <w:tcPr>
            <w:tcW w:w="2835" w:type="dxa"/>
          </w:tcPr>
          <w:p w14:paraId="7F54EB0B" w14:textId="77777777" w:rsidR="00200E6E" w:rsidRDefault="00200E6E" w:rsidP="00200E6E">
            <w:pPr>
              <w:pStyle w:val="DraCormetadata"/>
            </w:pPr>
            <w:r>
              <w:t>Converted to TEI under the supervision of</w:t>
            </w:r>
          </w:p>
        </w:tc>
        <w:tc>
          <w:tcPr>
            <w:tcW w:w="3969" w:type="dxa"/>
          </w:tcPr>
          <w:p w14:paraId="77CA0771" w14:textId="4903A79A" w:rsidR="00200E6E" w:rsidRDefault="0053132D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1C8C8366" w14:textId="77777777" w:rsidR="00200E6E" w:rsidRDefault="00200E6E" w:rsidP="00200E6E">
            <w:pPr>
              <w:pStyle w:val="DraCormetadata"/>
            </w:pPr>
            <w:r>
              <w:t>[If applicable. Multiple supervisors must be separated by a semicolon.]</w:t>
            </w:r>
          </w:p>
        </w:tc>
      </w:tr>
      <w:tr w:rsidR="00200E6E" w14:paraId="15BE7915" w14:textId="77777777" w:rsidTr="00A44313">
        <w:tc>
          <w:tcPr>
            <w:tcW w:w="2835" w:type="dxa"/>
          </w:tcPr>
          <w:p w14:paraId="7F72DD70" w14:textId="77777777" w:rsidR="00200E6E" w:rsidRDefault="00200E6E" w:rsidP="00200E6E">
            <w:pPr>
              <w:pStyle w:val="DraCormetadata"/>
            </w:pPr>
            <w:r>
              <w:t>Converted to TEI by</w:t>
            </w:r>
          </w:p>
        </w:tc>
        <w:tc>
          <w:tcPr>
            <w:tcW w:w="3969" w:type="dxa"/>
          </w:tcPr>
          <w:p w14:paraId="74A6097F" w14:textId="3F145B29" w:rsidR="00200E6E" w:rsidRDefault="0053132D" w:rsidP="00200E6E">
            <w:pPr>
              <w:pStyle w:val="DraCormetadata"/>
            </w:pPr>
            <w:r>
              <w:t>Julia Jennifer Beine</w:t>
            </w:r>
          </w:p>
        </w:tc>
        <w:tc>
          <w:tcPr>
            <w:tcW w:w="2835" w:type="dxa"/>
          </w:tcPr>
          <w:p w14:paraId="20C73810" w14:textId="77777777" w:rsidR="00200E6E" w:rsidRDefault="00200E6E" w:rsidP="00200E6E">
            <w:pPr>
              <w:pStyle w:val="DraCormetadata"/>
            </w:pPr>
            <w:r>
              <w:t>[Multiple persons must be separated by a semicolon.]</w:t>
            </w:r>
          </w:p>
        </w:tc>
      </w:tr>
      <w:tr w:rsidR="00200E6E" w14:paraId="6FFB107C" w14:textId="77777777" w:rsidTr="00A44313">
        <w:tc>
          <w:tcPr>
            <w:tcW w:w="2835" w:type="dxa"/>
          </w:tcPr>
          <w:p w14:paraId="4737E81B" w14:textId="77777777" w:rsidR="00200E6E" w:rsidRDefault="00200E6E" w:rsidP="00200E6E">
            <w:pPr>
              <w:pStyle w:val="DraCormetadata"/>
            </w:pPr>
            <w:r>
              <w:t>Institution</w:t>
            </w:r>
          </w:p>
        </w:tc>
        <w:tc>
          <w:tcPr>
            <w:tcW w:w="3969" w:type="dxa"/>
          </w:tcPr>
          <w:p w14:paraId="46D0269B" w14:textId="22FBE40B" w:rsidR="00200E6E" w:rsidRDefault="0053132D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3A65D722" w14:textId="77777777" w:rsidR="00200E6E" w:rsidRDefault="00200E6E" w:rsidP="00200E6E">
            <w:pPr>
              <w:pStyle w:val="DraCormetadata"/>
            </w:pPr>
            <w:r>
              <w:t>[If applicable.]</w:t>
            </w:r>
          </w:p>
        </w:tc>
      </w:tr>
      <w:tr w:rsidR="00200E6E" w14:paraId="656AA2B8" w14:textId="77777777" w:rsidTr="00A44313">
        <w:tc>
          <w:tcPr>
            <w:tcW w:w="2835" w:type="dxa"/>
          </w:tcPr>
          <w:p w14:paraId="0DB45CC9" w14:textId="77777777" w:rsidR="00200E6E" w:rsidRDefault="00200E6E" w:rsidP="00200E6E">
            <w:pPr>
              <w:pStyle w:val="DraCormetadata"/>
            </w:pPr>
            <w:r>
              <w:t>Funding organisation or institution</w:t>
            </w:r>
          </w:p>
        </w:tc>
        <w:tc>
          <w:tcPr>
            <w:tcW w:w="3969" w:type="dxa"/>
          </w:tcPr>
          <w:p w14:paraId="5B5848AF" w14:textId="34684CA5" w:rsidR="00200E6E" w:rsidRDefault="0053132D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64E94E38" w14:textId="77777777" w:rsidR="00200E6E" w:rsidRDefault="00200E6E" w:rsidP="00200E6E">
            <w:pPr>
              <w:pStyle w:val="DraCormetadata"/>
            </w:pPr>
            <w:r>
              <w:t>[If applicable.]</w:t>
            </w:r>
          </w:p>
        </w:tc>
      </w:tr>
      <w:tr w:rsidR="00200E6E" w14:paraId="593967A7" w14:textId="77777777" w:rsidTr="00A44313">
        <w:tc>
          <w:tcPr>
            <w:tcW w:w="2835" w:type="dxa"/>
          </w:tcPr>
          <w:p w14:paraId="46F147A8" w14:textId="77777777" w:rsidR="00200E6E" w:rsidRDefault="00200E6E" w:rsidP="00200E6E">
            <w:pPr>
              <w:pStyle w:val="DraCormetadata"/>
            </w:pPr>
            <w:r>
              <w:t>Funding line</w:t>
            </w:r>
          </w:p>
        </w:tc>
        <w:tc>
          <w:tcPr>
            <w:tcW w:w="3969" w:type="dxa"/>
          </w:tcPr>
          <w:p w14:paraId="3156D791" w14:textId="205116D5" w:rsidR="00200E6E" w:rsidRDefault="0053132D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6B989FDA" w14:textId="77777777" w:rsidR="00200E6E" w:rsidRDefault="00200E6E" w:rsidP="00200E6E">
            <w:pPr>
              <w:pStyle w:val="DraCormetadata"/>
            </w:pPr>
            <w:r>
              <w:t>[If applicable.]</w:t>
            </w:r>
          </w:p>
        </w:tc>
      </w:tr>
      <w:tr w:rsidR="00200E6E" w14:paraId="522312F7" w14:textId="77777777" w:rsidTr="00A44313">
        <w:tc>
          <w:tcPr>
            <w:tcW w:w="2835" w:type="dxa"/>
          </w:tcPr>
          <w:p w14:paraId="0A4A5C72" w14:textId="77777777" w:rsidR="00200E6E" w:rsidRDefault="00200E6E" w:rsidP="00200E6E">
            <w:pPr>
              <w:pStyle w:val="DraCormetadata"/>
            </w:pPr>
            <w:r>
              <w:t>Publisher</w:t>
            </w:r>
          </w:p>
        </w:tc>
        <w:tc>
          <w:tcPr>
            <w:tcW w:w="3969" w:type="dxa"/>
          </w:tcPr>
          <w:p w14:paraId="61C92EAB" w14:textId="77777777" w:rsidR="00200E6E" w:rsidRDefault="00200E6E" w:rsidP="00200E6E">
            <w:pPr>
              <w:pStyle w:val="DraCormetadata"/>
            </w:pPr>
            <w:r>
              <w:t>DraCor</w:t>
            </w:r>
          </w:p>
        </w:tc>
        <w:tc>
          <w:tcPr>
            <w:tcW w:w="2835" w:type="dxa"/>
          </w:tcPr>
          <w:p w14:paraId="7E104B3B" w14:textId="77777777" w:rsidR="00200E6E" w:rsidRDefault="00200E6E" w:rsidP="00200E6E">
            <w:pPr>
              <w:pStyle w:val="DraCormetadata"/>
            </w:pPr>
            <w:r>
              <w:t>[Fixed information for NeoLatDraCor.]</w:t>
            </w:r>
          </w:p>
        </w:tc>
      </w:tr>
      <w:tr w:rsidR="00200E6E" w14:paraId="7CC4C618" w14:textId="77777777" w:rsidTr="00A44313">
        <w:tc>
          <w:tcPr>
            <w:tcW w:w="2835" w:type="dxa"/>
          </w:tcPr>
          <w:p w14:paraId="269B6360" w14:textId="77777777" w:rsidR="00200E6E" w:rsidRDefault="00200E6E" w:rsidP="00200E6E">
            <w:pPr>
              <w:pStyle w:val="DraCormetadata"/>
            </w:pPr>
            <w:r>
              <w:t>Licence of the TEI file</w:t>
            </w:r>
          </w:p>
        </w:tc>
        <w:tc>
          <w:tcPr>
            <w:tcW w:w="3969" w:type="dxa"/>
          </w:tcPr>
          <w:p w14:paraId="324024F4" w14:textId="77777777" w:rsidR="00200E6E" w:rsidRDefault="00200E6E" w:rsidP="00200E6E">
            <w:pPr>
              <w:pStyle w:val="DraCormetadata"/>
            </w:pPr>
            <w:r>
              <w:t>CC0 1.0</w:t>
            </w:r>
          </w:p>
        </w:tc>
        <w:tc>
          <w:tcPr>
            <w:tcW w:w="2835" w:type="dxa"/>
          </w:tcPr>
          <w:p w14:paraId="61D67EA1" w14:textId="77777777" w:rsidR="00200E6E" w:rsidRDefault="00200E6E" w:rsidP="00200E6E">
            <w:pPr>
              <w:pStyle w:val="DraCormetadata"/>
            </w:pPr>
            <w:r>
              <w:t>[Fixed information for NeoLatDraCor. Please make sure you have the permission to use this licence.]</w:t>
            </w:r>
          </w:p>
        </w:tc>
      </w:tr>
      <w:tr w:rsidR="00200E6E" w14:paraId="277E5095" w14:textId="77777777" w:rsidTr="00A44313">
        <w:tc>
          <w:tcPr>
            <w:tcW w:w="2835" w:type="dxa"/>
          </w:tcPr>
          <w:p w14:paraId="23F07E3B" w14:textId="77777777" w:rsidR="00200E6E" w:rsidRDefault="00200E6E" w:rsidP="00200E6E">
            <w:pPr>
              <w:pStyle w:val="DraCormetadata"/>
            </w:pPr>
            <w:r>
              <w:t>Copyright of the source text edition</w:t>
            </w:r>
          </w:p>
        </w:tc>
        <w:tc>
          <w:tcPr>
            <w:tcW w:w="3969" w:type="dxa"/>
          </w:tcPr>
          <w:p w14:paraId="5C276C7B" w14:textId="70D06F05" w:rsidR="00200E6E" w:rsidRDefault="00F3651A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6F799CB9" w14:textId="77777777" w:rsidR="00200E6E" w:rsidRDefault="00200E6E" w:rsidP="00200E6E">
            <w:pPr>
              <w:pStyle w:val="DraCormetadata"/>
            </w:pPr>
            <w:r>
              <w:t xml:space="preserve">[If applicable, give the copyright holder(s) of the </w:t>
            </w:r>
            <w:r>
              <w:lastRenderedPageBreak/>
              <w:t>source text edition. This may also be the source edition of the digital source you use. Multiple copyright holders must be separated by a semicolon.]</w:t>
            </w:r>
          </w:p>
        </w:tc>
      </w:tr>
      <w:tr w:rsidR="00200E6E" w14:paraId="4394C80B" w14:textId="77777777" w:rsidTr="00A44313">
        <w:tc>
          <w:tcPr>
            <w:tcW w:w="2835" w:type="dxa"/>
          </w:tcPr>
          <w:p w14:paraId="33E622D8" w14:textId="77777777" w:rsidR="00200E6E" w:rsidRDefault="00200E6E" w:rsidP="00200E6E">
            <w:pPr>
              <w:pStyle w:val="DraCormetadata"/>
            </w:pPr>
            <w:r>
              <w:lastRenderedPageBreak/>
              <w:t>Source text edition</w:t>
            </w:r>
          </w:p>
        </w:tc>
        <w:tc>
          <w:tcPr>
            <w:tcW w:w="3969" w:type="dxa"/>
          </w:tcPr>
          <w:p w14:paraId="1ED39395" w14:textId="401AC4E9" w:rsidR="00200E6E" w:rsidRDefault="00F3651A" w:rsidP="00541E52">
            <w:pPr>
              <w:pStyle w:val="DraCormetadata"/>
            </w:pPr>
            <w:r>
              <w:t>Jacobus Cornelius Lummenaeus a Marca: Bustum Sodomae. Tragoedia sacra. In: Musae lacrymantes, sive Pleias tragica, id est septem tragoediae sacrae. Bustum Sodomae, Abimelech, Iephte, Sampson, Saul, Amnon, Sedechias. Douai: Johannes de Fampoux 1628. pp. no page number–51.</w:t>
            </w:r>
            <w:r w:rsidR="00541E52">
              <w:t xml:space="preserve"> </w:t>
            </w:r>
            <w:r>
              <w:t>https://books.google.nl/books?id=3Wg-AAAAcAAJ</w:t>
            </w:r>
            <w:r w:rsidR="00541E52">
              <w:t>.</w:t>
            </w:r>
          </w:p>
        </w:tc>
        <w:tc>
          <w:tcPr>
            <w:tcW w:w="2835" w:type="dxa"/>
          </w:tcPr>
          <w:p w14:paraId="35D1902C" w14:textId="77777777" w:rsidR="00200E6E" w:rsidRDefault="00200E6E" w:rsidP="00200E6E">
            <w:pPr>
              <w:pStyle w:val="DraCormetadata"/>
            </w:pPr>
            <w:r>
              <w:t>[If applicable, give the bibliographical information of the source text edition. This may also be the source edition of the digital source you use.]</w:t>
            </w:r>
          </w:p>
        </w:tc>
      </w:tr>
      <w:tr w:rsidR="00200E6E" w14:paraId="38C84496" w14:textId="77777777" w:rsidTr="00A44313">
        <w:tc>
          <w:tcPr>
            <w:tcW w:w="2835" w:type="dxa"/>
          </w:tcPr>
          <w:p w14:paraId="3DCB2297" w14:textId="77777777" w:rsidR="00200E6E" w:rsidRDefault="00200E6E" w:rsidP="00200E6E">
            <w:pPr>
              <w:pStyle w:val="DraCormetadata"/>
            </w:pPr>
            <w:r>
              <w:t>Copyright of the source critical edition</w:t>
            </w:r>
          </w:p>
        </w:tc>
        <w:tc>
          <w:tcPr>
            <w:tcW w:w="3969" w:type="dxa"/>
          </w:tcPr>
          <w:p w14:paraId="34FAD778" w14:textId="5E01054B" w:rsidR="00200E6E" w:rsidRDefault="00541E52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1628DD8E" w14:textId="77777777" w:rsidR="00200E6E" w:rsidRDefault="00200E6E" w:rsidP="00200E6E">
            <w:pPr>
              <w:pStyle w:val="DraCormetadata"/>
            </w:pPr>
            <w:r>
              <w:t xml:space="preserve">[If applicable, give the copyright holder(s) of the source critical edition. This may also be the source edition of the </w:t>
            </w:r>
            <w:r>
              <w:lastRenderedPageBreak/>
              <w:t>digital source you use. Multiple copyright holders must be separated by a semicolon.]</w:t>
            </w:r>
          </w:p>
        </w:tc>
      </w:tr>
      <w:tr w:rsidR="00200E6E" w14:paraId="479C3358" w14:textId="77777777" w:rsidTr="00A44313">
        <w:tc>
          <w:tcPr>
            <w:tcW w:w="2835" w:type="dxa"/>
          </w:tcPr>
          <w:p w14:paraId="75FC0A93" w14:textId="77777777" w:rsidR="00200E6E" w:rsidRDefault="00200E6E" w:rsidP="00200E6E">
            <w:pPr>
              <w:pStyle w:val="DraCormetadata"/>
            </w:pPr>
            <w:r>
              <w:lastRenderedPageBreak/>
              <w:t>Source critical edition</w:t>
            </w:r>
          </w:p>
        </w:tc>
        <w:tc>
          <w:tcPr>
            <w:tcW w:w="3969" w:type="dxa"/>
          </w:tcPr>
          <w:p w14:paraId="612EB2AB" w14:textId="6835089A" w:rsidR="00200E6E" w:rsidRDefault="00541E52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57894155" w14:textId="77777777" w:rsidR="00200E6E" w:rsidRDefault="00200E6E" w:rsidP="00200E6E">
            <w:pPr>
              <w:pStyle w:val="DraCormetadata"/>
            </w:pPr>
            <w:r>
              <w:t>[If applicable, give the bibliographical information of the source critical edition. This may also be the source edition of the digital source you use.]</w:t>
            </w:r>
          </w:p>
        </w:tc>
      </w:tr>
      <w:tr w:rsidR="00200E6E" w14:paraId="61855B12" w14:textId="77777777" w:rsidTr="00A44313">
        <w:tc>
          <w:tcPr>
            <w:tcW w:w="2835" w:type="dxa"/>
          </w:tcPr>
          <w:p w14:paraId="4E6A8C29" w14:textId="77777777" w:rsidR="00200E6E" w:rsidRDefault="00200E6E" w:rsidP="00200E6E">
            <w:pPr>
              <w:pStyle w:val="DraCormetadata"/>
            </w:pPr>
            <w:r>
              <w:t>Copyright of the digital source</w:t>
            </w:r>
          </w:p>
        </w:tc>
        <w:tc>
          <w:tcPr>
            <w:tcW w:w="3969" w:type="dxa"/>
          </w:tcPr>
          <w:p w14:paraId="688FEEE3" w14:textId="5597ED89" w:rsidR="00200E6E" w:rsidRDefault="00541E52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74CC6D2D" w14:textId="77777777" w:rsidR="00200E6E" w:rsidRDefault="00200E6E" w:rsidP="00200E6E">
            <w:pPr>
              <w:pStyle w:val="DraCormetadata"/>
            </w:pPr>
            <w:r>
              <w:t>[If applicable, give the copyright information of the source online edition.]</w:t>
            </w:r>
          </w:p>
        </w:tc>
      </w:tr>
      <w:tr w:rsidR="00200E6E" w14:paraId="12AAAE90" w14:textId="77777777" w:rsidTr="00A44313">
        <w:tc>
          <w:tcPr>
            <w:tcW w:w="2835" w:type="dxa"/>
          </w:tcPr>
          <w:p w14:paraId="5403A7F7" w14:textId="77777777" w:rsidR="00200E6E" w:rsidRDefault="00200E6E" w:rsidP="00200E6E">
            <w:pPr>
              <w:pStyle w:val="DraCormetadata"/>
            </w:pPr>
            <w:r>
              <w:t>Acknowledgements</w:t>
            </w:r>
          </w:p>
        </w:tc>
        <w:tc>
          <w:tcPr>
            <w:tcW w:w="3969" w:type="dxa"/>
          </w:tcPr>
          <w:p w14:paraId="2B4F942F" w14:textId="408088B2" w:rsidR="00200E6E" w:rsidRDefault="00541E52" w:rsidP="00200E6E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26F4A6AB" w14:textId="77777777" w:rsidR="00200E6E" w:rsidRDefault="00200E6E" w:rsidP="00200E6E">
            <w:pPr>
              <w:pStyle w:val="DraCormetadata"/>
            </w:pPr>
            <w:r>
              <w:t>[If applicable.]</w:t>
            </w:r>
          </w:p>
        </w:tc>
      </w:tr>
      <w:tr w:rsidR="00200E6E" w14:paraId="56F85671" w14:textId="77777777" w:rsidTr="00A44313">
        <w:tc>
          <w:tcPr>
            <w:tcW w:w="2835" w:type="dxa"/>
          </w:tcPr>
          <w:p w14:paraId="38F785E2" w14:textId="77777777" w:rsidR="00200E6E" w:rsidRDefault="00200E6E" w:rsidP="00200E6E">
            <w:pPr>
              <w:pStyle w:val="DraCormetadata"/>
            </w:pPr>
            <w:r>
              <w:t>Digital source</w:t>
            </w:r>
          </w:p>
        </w:tc>
        <w:tc>
          <w:tcPr>
            <w:tcW w:w="3969" w:type="dxa"/>
          </w:tcPr>
          <w:p w14:paraId="0AD7F217" w14:textId="600D05F9" w:rsidR="00200E6E" w:rsidRDefault="00541E52" w:rsidP="00200E6E">
            <w:pPr>
              <w:pStyle w:val="DraCormetadata"/>
            </w:pPr>
            <w:r>
              <w:t>TransLatin</w:t>
            </w:r>
          </w:p>
        </w:tc>
        <w:tc>
          <w:tcPr>
            <w:tcW w:w="2835" w:type="dxa"/>
          </w:tcPr>
          <w:p w14:paraId="196F1EAB" w14:textId="77777777" w:rsidR="00200E6E" w:rsidRDefault="00200E6E" w:rsidP="00200E6E">
            <w:pPr>
              <w:pStyle w:val="DraCormetadata"/>
            </w:pPr>
            <w:r>
              <w:t>[If applicable.]</w:t>
            </w:r>
          </w:p>
        </w:tc>
      </w:tr>
      <w:tr w:rsidR="00200E6E" w14:paraId="4FABC8AC" w14:textId="77777777" w:rsidTr="00A44313">
        <w:tc>
          <w:tcPr>
            <w:tcW w:w="2835" w:type="dxa"/>
          </w:tcPr>
          <w:p w14:paraId="10192277" w14:textId="77777777" w:rsidR="00200E6E" w:rsidRDefault="00200E6E" w:rsidP="00200E6E">
            <w:pPr>
              <w:pStyle w:val="DraCormetadata"/>
            </w:pPr>
            <w:r>
              <w:t>URL of digital source</w:t>
            </w:r>
          </w:p>
        </w:tc>
        <w:tc>
          <w:tcPr>
            <w:tcW w:w="3969" w:type="dxa"/>
          </w:tcPr>
          <w:p w14:paraId="2F4BFAE9" w14:textId="4850F51F" w:rsidR="00200E6E" w:rsidRDefault="005E55FE" w:rsidP="00200E6E">
            <w:pPr>
              <w:pStyle w:val="DraCormetadata"/>
            </w:pPr>
            <w:r w:rsidRPr="005E55FE">
              <w:t>https://github.com/HuygensING/translatin/blob/main/datasource/transcriptions/docx/Lummenaeus-Bustum.docx</w:t>
            </w:r>
          </w:p>
        </w:tc>
        <w:tc>
          <w:tcPr>
            <w:tcW w:w="2835" w:type="dxa"/>
          </w:tcPr>
          <w:p w14:paraId="10E581A8" w14:textId="77777777" w:rsidR="00200E6E" w:rsidRDefault="00200E6E" w:rsidP="00200E6E">
            <w:pPr>
              <w:pStyle w:val="DraCormetadata"/>
            </w:pPr>
            <w:r>
              <w:t>[If applicable.]</w:t>
            </w:r>
          </w:p>
        </w:tc>
      </w:tr>
      <w:tr w:rsidR="00200E6E" w14:paraId="41A6ADD0" w14:textId="77777777" w:rsidTr="00A44313">
        <w:tc>
          <w:tcPr>
            <w:tcW w:w="2835" w:type="dxa"/>
          </w:tcPr>
          <w:p w14:paraId="0C3E42A2" w14:textId="77777777" w:rsidR="00200E6E" w:rsidRDefault="00200E6E" w:rsidP="00200E6E">
            <w:pPr>
              <w:pStyle w:val="DraCormetadata"/>
            </w:pPr>
            <w:r>
              <w:t>Availability status</w:t>
            </w:r>
          </w:p>
        </w:tc>
        <w:tc>
          <w:tcPr>
            <w:tcW w:w="3969" w:type="dxa"/>
          </w:tcPr>
          <w:p w14:paraId="4B8EF3A7" w14:textId="0D8AF16D" w:rsidR="00200E6E" w:rsidRDefault="00200E6E" w:rsidP="00200E6E">
            <w:pPr>
              <w:pStyle w:val="DraCormetadata"/>
            </w:pPr>
            <w:r>
              <w:t>free</w:t>
            </w:r>
          </w:p>
        </w:tc>
        <w:tc>
          <w:tcPr>
            <w:tcW w:w="2835" w:type="dxa"/>
          </w:tcPr>
          <w:p w14:paraId="46262D5A" w14:textId="77777777" w:rsidR="00200E6E" w:rsidRDefault="00200E6E" w:rsidP="00200E6E">
            <w:pPr>
              <w:pStyle w:val="DraCormetadata"/>
            </w:pPr>
            <w:r>
              <w:t>[If you refer to a digital source, you must give its status.]</w:t>
            </w:r>
          </w:p>
        </w:tc>
      </w:tr>
      <w:tr w:rsidR="00200E6E" w14:paraId="3F36630F" w14:textId="77777777" w:rsidTr="00A44313">
        <w:tc>
          <w:tcPr>
            <w:tcW w:w="2835" w:type="dxa"/>
          </w:tcPr>
          <w:p w14:paraId="3266CF6B" w14:textId="77777777" w:rsidR="00200E6E" w:rsidRDefault="00200E6E" w:rsidP="00200E6E">
            <w:pPr>
              <w:pStyle w:val="DraCormetadata"/>
            </w:pPr>
            <w:r>
              <w:lastRenderedPageBreak/>
              <w:t>Notes on the availability status</w:t>
            </w:r>
          </w:p>
        </w:tc>
        <w:tc>
          <w:tcPr>
            <w:tcW w:w="3969" w:type="dxa"/>
          </w:tcPr>
          <w:p w14:paraId="2D3000F5" w14:textId="1404B233" w:rsidR="00200E6E" w:rsidRDefault="005E55FE" w:rsidP="00200E6E">
            <w:pPr>
              <w:pStyle w:val="DraCormetadata"/>
            </w:pPr>
            <w:r>
              <w:t>In the public domain.</w:t>
            </w:r>
          </w:p>
        </w:tc>
        <w:tc>
          <w:tcPr>
            <w:tcW w:w="2835" w:type="dxa"/>
          </w:tcPr>
          <w:p w14:paraId="25A17C9D" w14:textId="77777777" w:rsidR="00200E6E" w:rsidRDefault="00200E6E" w:rsidP="00200E6E">
            <w:pPr>
              <w:pStyle w:val="DraCormetadata"/>
            </w:pPr>
            <w:r>
              <w:t>[If applicable.]</w:t>
            </w:r>
          </w:p>
        </w:tc>
      </w:tr>
    </w:tbl>
    <w:p w14:paraId="00DF879F" w14:textId="6BC1DEA9" w:rsidR="0085662F" w:rsidRPr="00950BC4" w:rsidRDefault="0085662F" w:rsidP="00CF2B0A">
      <w:pPr>
        <w:pStyle w:val="DraCoradditions"/>
        <w:rPr>
          <w:lang w:val="la-Latn"/>
        </w:rPr>
      </w:pPr>
      <w:r w:rsidRPr="00950BC4">
        <w:rPr>
          <w:lang w:val="la-Latn"/>
        </w:rPr>
        <w:t>/front/</w:t>
      </w:r>
    </w:p>
    <w:p w14:paraId="13EAA25B" w14:textId="162A5D95" w:rsidR="00CF2B0A" w:rsidRPr="00950BC4" w:rsidRDefault="00CF2B0A" w:rsidP="00CF2B0A">
      <w:pPr>
        <w:pStyle w:val="DraCoradditions"/>
        <w:rPr>
          <w:lang w:val="la-Latn"/>
        </w:rPr>
      </w:pPr>
      <w:r w:rsidRPr="00950BC4">
        <w:rPr>
          <w:lang w:val="la-Latn"/>
        </w:rPr>
        <w:t>/argument_start=prose/</w:t>
      </w:r>
    </w:p>
    <w:p w14:paraId="7C0D5D44" w14:textId="6E8615AC" w:rsidR="009628E5" w:rsidRPr="00950BC4" w:rsidRDefault="00240E39" w:rsidP="006A3E70">
      <w:pPr>
        <w:pStyle w:val="DraCorhead"/>
      </w:pPr>
      <w:r w:rsidRPr="00950BC4">
        <w:t>ARGVMENTVM.</w:t>
      </w:r>
    </w:p>
    <w:p w14:paraId="0C80F869" w14:textId="77777777" w:rsidR="009628E5" w:rsidRPr="00950BC4" w:rsidRDefault="00240E39" w:rsidP="00FF76EA">
      <w:pPr>
        <w:pStyle w:val="DraCorstandard"/>
      </w:pPr>
      <w:r w:rsidRPr="00950BC4">
        <w:t>OFfensus Deus scelere Sodomitarum,</w:t>
      </w:r>
    </w:p>
    <w:p w14:paraId="3B95E439" w14:textId="77777777" w:rsidR="009628E5" w:rsidRPr="00950BC4" w:rsidRDefault="00240E39" w:rsidP="00FF76EA">
      <w:pPr>
        <w:pStyle w:val="DraCorstandard"/>
      </w:pPr>
      <w:r w:rsidRPr="00950BC4">
        <w:t>destinat ANGELOS ad ABRAHAMVM,</w:t>
      </w:r>
    </w:p>
    <w:p w14:paraId="29732AAF" w14:textId="77777777" w:rsidR="009628E5" w:rsidRPr="00950BC4" w:rsidRDefault="00240E39" w:rsidP="00FF76EA">
      <w:pPr>
        <w:pStyle w:val="DraCorstandard"/>
      </w:pPr>
      <w:r w:rsidRPr="00950BC4">
        <w:t>qui hospitio apud illum excepti &amp; liberaliter</w:t>
      </w:r>
    </w:p>
    <w:p w14:paraId="2AB458E8" w14:textId="77777777" w:rsidR="009628E5" w:rsidRPr="00950BC4" w:rsidRDefault="00240E39" w:rsidP="00FF76EA">
      <w:pPr>
        <w:pStyle w:val="DraCorstandard"/>
      </w:pPr>
      <w:r w:rsidRPr="00950BC4">
        <w:t>habiti, SODOMAE excidium denunciant. Inde</w:t>
      </w:r>
    </w:p>
    <w:p w14:paraId="5F047038" w14:textId="77777777" w:rsidR="009628E5" w:rsidRPr="00950BC4" w:rsidRDefault="00240E39" w:rsidP="00FF76EA">
      <w:pPr>
        <w:pStyle w:val="DraCorstandard"/>
      </w:pPr>
      <w:r w:rsidRPr="00950BC4">
        <w:t>Sodomam diuertentes, &amp; LOTI humani¬</w:t>
      </w:r>
    </w:p>
    <w:p w14:paraId="0DEE476D" w14:textId="77777777" w:rsidR="009628E5" w:rsidRPr="00950BC4" w:rsidRDefault="00240E39" w:rsidP="00FF76EA">
      <w:pPr>
        <w:pStyle w:val="DraCorstandard"/>
      </w:pPr>
      <w:r w:rsidRPr="00950BC4">
        <w:t>tate refecti, Sodomitis stuprum &amp; violen¬</w:t>
      </w:r>
    </w:p>
    <w:p w14:paraId="17758E73" w14:textId="77777777" w:rsidR="009628E5" w:rsidRPr="00950BC4" w:rsidRDefault="00240E39" w:rsidP="00FF76EA">
      <w:pPr>
        <w:pStyle w:val="DraCorstandard"/>
      </w:pPr>
      <w:r w:rsidRPr="00950BC4">
        <w:t>tiam interminantibus, LOTVM cum suis,</w:t>
      </w:r>
    </w:p>
    <w:p w14:paraId="0CE3882D" w14:textId="77777777" w:rsidR="009628E5" w:rsidRPr="00950BC4" w:rsidRDefault="00240E39" w:rsidP="00FF76EA">
      <w:pPr>
        <w:pStyle w:val="DraCorstandard"/>
      </w:pPr>
      <w:r w:rsidRPr="00950BC4">
        <w:t>vicinae stragis immunem statuunt, &amp; porr</w:t>
      </w:r>
      <w:r w:rsidRPr="00950BC4">
        <w:rPr>
          <w:rFonts w:cstheme="minorHAnsi"/>
        </w:rPr>
        <w:t>ò</w:t>
      </w:r>
    </w:p>
    <w:p w14:paraId="692C8180" w14:textId="77777777" w:rsidR="009628E5" w:rsidRPr="00950BC4" w:rsidRDefault="00240E39" w:rsidP="00FF76EA">
      <w:pPr>
        <w:pStyle w:val="DraCorstandard"/>
      </w:pPr>
      <w:r w:rsidRPr="00950BC4">
        <w:t>SODOMA cum alijs opidis, loco &amp; nequi¬</w:t>
      </w:r>
    </w:p>
    <w:p w14:paraId="66711CE3" w14:textId="77777777" w:rsidR="009628E5" w:rsidRPr="00950BC4" w:rsidRDefault="00240E39" w:rsidP="00FF76EA">
      <w:pPr>
        <w:pStyle w:val="DraCorstandard"/>
      </w:pPr>
      <w:r w:rsidRPr="00950BC4">
        <w:t>tiâ confinibus, sulfure, &amp; incendio vasta¬</w:t>
      </w:r>
    </w:p>
    <w:p w14:paraId="6039749B" w14:textId="77777777" w:rsidR="009628E5" w:rsidRPr="00950BC4" w:rsidRDefault="00240E39" w:rsidP="00FF76EA">
      <w:pPr>
        <w:pStyle w:val="DraCorstandard"/>
      </w:pPr>
      <w:r w:rsidRPr="00950BC4">
        <w:t>tur. Genes. 19.</w:t>
      </w:r>
    </w:p>
    <w:p w14:paraId="6C606F81" w14:textId="7C91A7AC" w:rsidR="002411A6" w:rsidRPr="00950BC4" w:rsidRDefault="002411A6" w:rsidP="002411A6">
      <w:pPr>
        <w:pStyle w:val="DraCoradditions"/>
        <w:rPr>
          <w:lang w:val="la-Latn"/>
        </w:rPr>
      </w:pPr>
      <w:r w:rsidRPr="00950BC4">
        <w:rPr>
          <w:lang w:val="la-Latn"/>
        </w:rPr>
        <w:t>/dramatisPersonae_start/</w:t>
      </w:r>
    </w:p>
    <w:p w14:paraId="6043949D" w14:textId="77777777" w:rsidR="009628E5" w:rsidRPr="00950BC4" w:rsidRDefault="00240E39" w:rsidP="006A3E70">
      <w:pPr>
        <w:pStyle w:val="DraCorhead"/>
      </w:pPr>
      <w:r w:rsidRPr="00950BC4">
        <w:t>PERSONARVM NOMINA.</w:t>
      </w:r>
    </w:p>
    <w:p w14:paraId="48287B4C" w14:textId="762B50AA" w:rsidR="009628E5" w:rsidRPr="00950BC4" w:rsidRDefault="00240E39" w:rsidP="00FF76EA">
      <w:pPr>
        <w:pStyle w:val="DraCorstandard"/>
        <w:rPr>
          <w:rStyle w:val="DraCorcharactername"/>
        </w:rPr>
      </w:pPr>
      <w:r w:rsidRPr="00950BC4">
        <w:rPr>
          <w:rStyle w:val="DraCorcharactername"/>
        </w:rPr>
        <w:t>NEMESIS DIVINA.</w:t>
      </w:r>
    </w:p>
    <w:p w14:paraId="5DA2B1A7" w14:textId="359C2F99" w:rsidR="009628E5" w:rsidRPr="00950BC4" w:rsidRDefault="00240E39" w:rsidP="00FF76EA">
      <w:pPr>
        <w:pStyle w:val="DraCorstandard"/>
        <w:rPr>
          <w:rStyle w:val="DraCorcharactername"/>
        </w:rPr>
      </w:pPr>
      <w:r w:rsidRPr="00950BC4">
        <w:rPr>
          <w:rStyle w:val="DraCorcharactername"/>
        </w:rPr>
        <w:t>ABRAHAMVS.</w:t>
      </w:r>
    </w:p>
    <w:p w14:paraId="1476041F" w14:textId="32440170" w:rsidR="00950BC4" w:rsidRPr="000D4BED" w:rsidRDefault="00EC2353" w:rsidP="000D4BED">
      <w:pPr>
        <w:pStyle w:val="DraCorstandard"/>
        <w:rPr>
          <w:rStyle w:val="DraCorcharactername"/>
        </w:rPr>
      </w:pPr>
      <w:r w:rsidRPr="000D4BED">
        <w:rPr>
          <w:rStyle w:val="DraCorcharactername"/>
        </w:rPr>
        <w:t>SARA.</w:t>
      </w:r>
    </w:p>
    <w:p w14:paraId="1F226054" w14:textId="4E830C27" w:rsidR="003575B1" w:rsidRPr="00950BC4" w:rsidRDefault="003575B1" w:rsidP="00FF76EA">
      <w:pPr>
        <w:pStyle w:val="DraCorstandard"/>
        <w:rPr>
          <w:rStyle w:val="DraCorcharactername"/>
        </w:rPr>
      </w:pPr>
      <w:r w:rsidRPr="00950BC4">
        <w:rPr>
          <w:rStyle w:val="DraCorcharactername"/>
        </w:rPr>
        <w:t>LOTVS.</w:t>
      </w:r>
    </w:p>
    <w:p w14:paraId="3C48266F" w14:textId="5EA6C99E" w:rsidR="00950BC4" w:rsidRPr="000D4BED" w:rsidRDefault="001F21F2" w:rsidP="000D4BED">
      <w:pPr>
        <w:pStyle w:val="DraCorstandard"/>
        <w:rPr>
          <w:rStyle w:val="DraCorcharactername"/>
        </w:rPr>
      </w:pPr>
      <w:r w:rsidRPr="000D4BED">
        <w:rPr>
          <w:rStyle w:val="DraCorcharactername"/>
        </w:rPr>
        <w:t>IPHILLA.</w:t>
      </w:r>
    </w:p>
    <w:p w14:paraId="06D00FFD" w14:textId="77777777" w:rsidR="00950BC4" w:rsidRPr="00950BC4" w:rsidRDefault="00950BC4" w:rsidP="00950BC4">
      <w:pPr>
        <w:pStyle w:val="DraCorstandard"/>
        <w:rPr>
          <w:rStyle w:val="DraCorcharactername"/>
        </w:rPr>
      </w:pPr>
      <w:r w:rsidRPr="00950BC4">
        <w:rPr>
          <w:rStyle w:val="DraCorcharactername"/>
        </w:rPr>
        <w:t>ANGELI.</w:t>
      </w:r>
    </w:p>
    <w:p w14:paraId="24892BF4" w14:textId="77777777" w:rsidR="009628E5" w:rsidRPr="00950BC4" w:rsidRDefault="00240E39" w:rsidP="00FF76EA">
      <w:pPr>
        <w:pStyle w:val="DraCorstandard"/>
        <w:rPr>
          <w:rStyle w:val="DraCorcharactername"/>
        </w:rPr>
      </w:pPr>
      <w:r w:rsidRPr="00950BC4">
        <w:rPr>
          <w:rStyle w:val="DraCorcharactername"/>
        </w:rPr>
        <w:t>CHORVS.</w:t>
      </w:r>
    </w:p>
    <w:p w14:paraId="305A3988" w14:textId="3F738BA1" w:rsidR="008E28C3" w:rsidRPr="00950BC4" w:rsidRDefault="008E28C3" w:rsidP="008E28C3">
      <w:pPr>
        <w:pStyle w:val="DraCoradditions"/>
        <w:rPr>
          <w:lang w:val="la-Latn"/>
        </w:rPr>
      </w:pPr>
      <w:r w:rsidRPr="00950BC4">
        <w:rPr>
          <w:lang w:val="la-Latn"/>
        </w:rPr>
        <w:t>/dramatisPersonae_end/</w:t>
      </w:r>
    </w:p>
    <w:p w14:paraId="25F564F7" w14:textId="3F7713DC" w:rsidR="002411A6" w:rsidRPr="00950BC4" w:rsidRDefault="008E28C3" w:rsidP="008E28C3">
      <w:pPr>
        <w:pStyle w:val="DraCoradditions"/>
        <w:rPr>
          <w:lang w:val="la-Latn"/>
        </w:rPr>
      </w:pPr>
      <w:r w:rsidRPr="00950BC4">
        <w:rPr>
          <w:lang w:val="la-Latn"/>
        </w:rPr>
        <w:lastRenderedPageBreak/>
        <w:t>/main/</w:t>
      </w:r>
    </w:p>
    <w:p w14:paraId="4AE9C6F1" w14:textId="1414577B" w:rsidR="008E28C3" w:rsidRPr="00950BC4" w:rsidRDefault="008E28C3" w:rsidP="008E28C3">
      <w:pPr>
        <w:pStyle w:val="DraCoradditions"/>
        <w:rPr>
          <w:lang w:val="la-Latn"/>
        </w:rPr>
      </w:pPr>
      <w:r w:rsidRPr="00950BC4">
        <w:rPr>
          <w:lang w:val="la-Latn"/>
        </w:rPr>
        <w:t>/act=1/</w:t>
      </w:r>
    </w:p>
    <w:p w14:paraId="06C58D81" w14:textId="5EF628D4" w:rsidR="009628E5" w:rsidRPr="00950BC4" w:rsidRDefault="00240E39" w:rsidP="008E28C3">
      <w:pPr>
        <w:pStyle w:val="DraCorhead"/>
      </w:pPr>
      <w:r w:rsidRPr="00950BC4">
        <w:t>ACTVS PRIMVS</w:t>
      </w:r>
    </w:p>
    <w:p w14:paraId="39E53564" w14:textId="22753D83" w:rsidR="009628E5" w:rsidRPr="007550E7" w:rsidRDefault="00240E39" w:rsidP="007550E7">
      <w:pPr>
        <w:pStyle w:val="DraCorstandard"/>
        <w:rPr>
          <w:rStyle w:val="DraCorstagedirectionsetc"/>
        </w:rPr>
      </w:pPr>
      <w:r w:rsidRPr="007550E7">
        <w:rPr>
          <w:rStyle w:val="DraCorstagedirectionsetc"/>
        </w:rPr>
        <w:t>DIVINA NEMESIS.</w:t>
      </w:r>
    </w:p>
    <w:p w14:paraId="4CA44E75" w14:textId="77777777" w:rsidR="009628E5" w:rsidRPr="00950BC4" w:rsidRDefault="00240E39" w:rsidP="00FF76EA">
      <w:pPr>
        <w:pStyle w:val="DraCorstandard"/>
      </w:pPr>
      <w:r w:rsidRPr="00950BC4">
        <w:t>QVicumque scelerum monstra vipereo sinu,</w:t>
      </w:r>
    </w:p>
    <w:p w14:paraId="26AB1E19" w14:textId="77777777" w:rsidR="009628E5" w:rsidRPr="00950BC4" w:rsidRDefault="00240E39" w:rsidP="00FF76EA">
      <w:pPr>
        <w:pStyle w:val="DraCorstandard"/>
      </w:pPr>
      <w:r w:rsidRPr="00950BC4">
        <w:t>Et nutrit hydros noxiam Inferni luem,</w:t>
      </w:r>
    </w:p>
    <w:p w14:paraId="75265081" w14:textId="77777777" w:rsidR="009628E5" w:rsidRPr="00950BC4" w:rsidRDefault="00240E39" w:rsidP="00FF76EA">
      <w:pPr>
        <w:pStyle w:val="DraCorstandard"/>
      </w:pPr>
      <w:r w:rsidRPr="00950BC4">
        <w:t>Criminibus vrget funera, &amp; nunquam boni</w:t>
      </w:r>
    </w:p>
    <w:p w14:paraId="3706E98C" w14:textId="77777777" w:rsidR="009628E5" w:rsidRPr="00950BC4" w:rsidRDefault="00240E39" w:rsidP="00FF76EA">
      <w:pPr>
        <w:pStyle w:val="DraCorstandard"/>
      </w:pPr>
      <w:r w:rsidRPr="00950BC4">
        <w:t>Securus animi, lubrico passu labat.</w:t>
      </w:r>
    </w:p>
    <w:p w14:paraId="1EF7553F" w14:textId="77777777" w:rsidR="009628E5" w:rsidRPr="00950BC4" w:rsidRDefault="00240E39" w:rsidP="00FF76EA">
      <w:pPr>
        <w:pStyle w:val="DraCorstandard"/>
      </w:pPr>
      <w:r w:rsidRPr="00950BC4">
        <w:t>5 Seu Phoebus altos lustrat in gyrum polos,</w:t>
      </w:r>
    </w:p>
    <w:p w14:paraId="156FB8E9" w14:textId="77777777" w:rsidR="009628E5" w:rsidRPr="00950BC4" w:rsidRDefault="00240E39" w:rsidP="00FF76EA">
      <w:pPr>
        <w:pStyle w:val="DraCorstandard"/>
      </w:pPr>
      <w:r w:rsidRPr="00950BC4">
        <w:t>Seu Luna fratris aemulas promit faces,</w:t>
      </w:r>
    </w:p>
    <w:p w14:paraId="257268A6" w14:textId="77777777" w:rsidR="009628E5" w:rsidRPr="00950BC4" w:rsidRDefault="00240E39" w:rsidP="00FF76EA">
      <w:pPr>
        <w:pStyle w:val="DraCorstandard"/>
      </w:pPr>
      <w:r w:rsidRPr="00950BC4">
        <w:t>Carpit diurnos, siue nocturnos miser,</w:t>
      </w:r>
    </w:p>
    <w:p w14:paraId="05C26558" w14:textId="77777777" w:rsidR="009628E5" w:rsidRPr="00950BC4" w:rsidRDefault="00240E39" w:rsidP="00FF76EA">
      <w:pPr>
        <w:pStyle w:val="DraCorstandard"/>
      </w:pPr>
      <w:r w:rsidRPr="00950BC4">
        <w:t>Tractatque Manes, mortis &amp; vitae anxius:</w:t>
      </w:r>
    </w:p>
    <w:p w14:paraId="2F4A3805" w14:textId="77777777" w:rsidR="009628E5" w:rsidRPr="00950BC4" w:rsidRDefault="00240E39" w:rsidP="00FF76EA">
      <w:pPr>
        <w:pStyle w:val="DraCorstandard"/>
      </w:pPr>
      <w:r w:rsidRPr="00950BC4">
        <w:t>Nusquam quies post scelera: crudeles minae,</w:t>
      </w:r>
    </w:p>
    <w:p w14:paraId="26DDDD8D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10</w:t>
      </w:r>
      <w:r w:rsidRPr="00950BC4">
        <w:t xml:space="preserve"> Laruae, tumultus, &amp; catenatus pauor,</w:t>
      </w:r>
    </w:p>
    <w:p w14:paraId="33F0F7E7" w14:textId="77777777" w:rsidR="009628E5" w:rsidRPr="00950BC4" w:rsidRDefault="00240E39" w:rsidP="00FF76EA">
      <w:pPr>
        <w:pStyle w:val="DraCorstandard"/>
      </w:pPr>
      <w:r w:rsidRPr="00950BC4">
        <w:t>A tergo anhelant; nec sibi fidit satis,</w:t>
      </w:r>
    </w:p>
    <w:p w14:paraId="7A99FC72" w14:textId="77777777" w:rsidR="009628E5" w:rsidRPr="00950BC4" w:rsidRDefault="00240E39" w:rsidP="00FF76EA">
      <w:pPr>
        <w:pStyle w:val="DraCorstandard"/>
      </w:pPr>
      <w:r w:rsidRPr="00950BC4">
        <w:t>Tam dirus agitat terror ancipitem fugae,</w:t>
      </w:r>
    </w:p>
    <w:p w14:paraId="5EF2A0DF" w14:textId="77777777" w:rsidR="009628E5" w:rsidRPr="00950BC4" w:rsidRDefault="00240E39" w:rsidP="00FF76EA">
      <w:pPr>
        <w:pStyle w:val="DraCorstandard"/>
      </w:pPr>
      <w:r w:rsidRPr="00950BC4">
        <w:t>Et quâ citatos exuat latebrâ metus.</w:t>
      </w:r>
    </w:p>
    <w:p w14:paraId="69994F74" w14:textId="77777777" w:rsidR="009628E5" w:rsidRPr="00950BC4" w:rsidRDefault="00240E39" w:rsidP="00FF76EA">
      <w:pPr>
        <w:pStyle w:val="DraCorstandard"/>
      </w:pPr>
      <w:r w:rsidRPr="00950BC4">
        <w:t>Sodoma! rebellis Sodoma: quid primum querar?</w:t>
      </w:r>
    </w:p>
    <w:p w14:paraId="7E87837C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15</w:t>
      </w:r>
      <w:r w:rsidRPr="00950BC4">
        <w:t xml:space="preserve"> Incoesta! abominate! noxae dedita!</w:t>
      </w:r>
    </w:p>
    <w:p w14:paraId="485CD2E4" w14:textId="77777777" w:rsidR="009628E5" w:rsidRPr="00950BC4" w:rsidRDefault="00240E39" w:rsidP="00FF76EA">
      <w:pPr>
        <w:pStyle w:val="DraCorstandard"/>
      </w:pPr>
      <w:r w:rsidRPr="00950BC4">
        <w:t>Quo te nemore, qu</w:t>
      </w:r>
      <w:r w:rsidRPr="00950BC4">
        <w:rPr>
          <w:rFonts w:cstheme="minorHAnsi"/>
        </w:rPr>
        <w:t>â</w:t>
      </w:r>
      <w:r w:rsidRPr="00950BC4">
        <w:t xml:space="preserve"> valle, quo condes specu,</w:t>
      </w:r>
    </w:p>
    <w:p w14:paraId="7C7E5F20" w14:textId="77777777" w:rsidR="009628E5" w:rsidRPr="00950BC4" w:rsidRDefault="00240E39" w:rsidP="00FF76EA">
      <w:pPr>
        <w:pStyle w:val="DraCorstandard"/>
      </w:pPr>
      <w:r w:rsidRPr="00950BC4">
        <w:t>Vt tibi minantes fortè defendas rogos?</w:t>
      </w:r>
    </w:p>
    <w:p w14:paraId="7FED5A86" w14:textId="77777777" w:rsidR="009628E5" w:rsidRPr="00950BC4" w:rsidRDefault="00240E39" w:rsidP="00FF76EA">
      <w:pPr>
        <w:pStyle w:val="DraCorstandard"/>
      </w:pPr>
      <w:r w:rsidRPr="00950BC4">
        <w:t>Damnata meretrix! si quis aut sontes ferit,</w:t>
      </w:r>
    </w:p>
    <w:p w14:paraId="2EFEE032" w14:textId="77777777" w:rsidR="009628E5" w:rsidRPr="00950BC4" w:rsidRDefault="00240E39" w:rsidP="00FF76EA">
      <w:pPr>
        <w:pStyle w:val="DraCorstandard"/>
      </w:pPr>
      <w:r w:rsidRPr="00950BC4">
        <w:t>Aut pertinaces exigit noxas Deus,</w:t>
      </w:r>
    </w:p>
    <w:p w14:paraId="26F37C10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20</w:t>
      </w:r>
      <w:r w:rsidRPr="00950BC4">
        <w:t xml:space="preserve"> Supplicia pendes; dira tum armabit meam</w:t>
      </w:r>
    </w:p>
    <w:p w14:paraId="6CE19FA2" w14:textId="7113C252" w:rsidR="009628E5" w:rsidRPr="00950BC4" w:rsidRDefault="00240E39" w:rsidP="00FF76EA">
      <w:pPr>
        <w:pStyle w:val="DraCorstandard"/>
      </w:pPr>
      <w:r w:rsidRPr="00950BC4">
        <w:t>Fulg</w:t>
      </w:r>
      <w:r w:rsidRPr="00950BC4">
        <w:rPr>
          <w:rFonts w:cstheme="minorHAnsi"/>
        </w:rPr>
        <w:t>ê</w:t>
      </w:r>
      <w:r w:rsidRPr="00950BC4">
        <w:t>tra dextrâm, &amp; lapsa flagranti impetu</w:t>
      </w:r>
    </w:p>
    <w:p w14:paraId="7055AD8F" w14:textId="77777777" w:rsidR="008E28C3" w:rsidRPr="00606BD8" w:rsidRDefault="00240E39" w:rsidP="00FF76EA">
      <w:pPr>
        <w:pStyle w:val="DraCorstandard"/>
        <w:rPr>
          <w:rStyle w:val="DraCorpagebeginning"/>
        </w:rPr>
      </w:pPr>
      <w:r w:rsidRPr="00606BD8">
        <w:rPr>
          <w:rStyle w:val="DraCorpagebeginning"/>
        </w:rPr>
        <w:t>2</w:t>
      </w:r>
    </w:p>
    <w:p w14:paraId="33925643" w14:textId="36EE5593" w:rsidR="009628E5" w:rsidRPr="00950BC4" w:rsidRDefault="00240E39" w:rsidP="00FF76EA">
      <w:pPr>
        <w:pStyle w:val="DraCorstandard"/>
      </w:pPr>
      <w:r w:rsidRPr="00950BC4">
        <w:lastRenderedPageBreak/>
        <w:t>Vastabo trepidos vndique à fundo lares.</w:t>
      </w:r>
    </w:p>
    <w:p w14:paraId="06F10F4C" w14:textId="77777777" w:rsidR="009628E5" w:rsidRPr="00950BC4" w:rsidRDefault="00240E39" w:rsidP="00FF76EA">
      <w:pPr>
        <w:pStyle w:val="DraCorstandard"/>
      </w:pPr>
      <w:r w:rsidRPr="00950BC4">
        <w:t>Non me cadent</w:t>
      </w:r>
      <w:r w:rsidRPr="00950BC4">
        <w:rPr>
          <w:rFonts w:cstheme="minorHAnsi"/>
        </w:rPr>
        <w:t>û</w:t>
      </w:r>
      <w:r w:rsidRPr="00950BC4">
        <w:t>m gemitus &amp; paßim obrutae</w:t>
      </w:r>
    </w:p>
    <w:p w14:paraId="20A0F60A" w14:textId="77777777" w:rsidR="009628E5" w:rsidRPr="00950BC4" w:rsidRDefault="00240E39" w:rsidP="00FF76EA">
      <w:pPr>
        <w:pStyle w:val="DraCorstandard"/>
      </w:pPr>
      <w:r w:rsidRPr="00950BC4">
        <w:t>Lamenta turbae, nulla me vota aut preces,</w:t>
      </w:r>
    </w:p>
    <w:p w14:paraId="0C14EAF4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25</w:t>
      </w:r>
      <w:r w:rsidRPr="00950BC4">
        <w:t xml:space="preserve"> Aut noxiae tunc lacrymae incoepto abstrahent,</w:t>
      </w:r>
    </w:p>
    <w:p w14:paraId="5230BC8F" w14:textId="77777777" w:rsidR="009628E5" w:rsidRPr="00950BC4" w:rsidRDefault="00240E39" w:rsidP="00FF76EA">
      <w:pPr>
        <w:pStyle w:val="DraCorstandard"/>
      </w:pPr>
      <w:r w:rsidRPr="00950BC4">
        <w:t>Ibo per omnes, atque pernicie vagâ</w:t>
      </w:r>
    </w:p>
    <w:p w14:paraId="52B46F83" w14:textId="77777777" w:rsidR="009628E5" w:rsidRPr="00950BC4" w:rsidRDefault="00240E39" w:rsidP="00FF76EA">
      <w:pPr>
        <w:pStyle w:val="DraCorstandard"/>
      </w:pPr>
      <w:r w:rsidRPr="00950BC4">
        <w:t>Miscebo strages, funera, &amp; flammam &amp; Stygem.</w:t>
      </w:r>
    </w:p>
    <w:p w14:paraId="419BA32C" w14:textId="77777777" w:rsidR="009628E5" w:rsidRPr="00950BC4" w:rsidRDefault="00240E39" w:rsidP="00FF76EA">
      <w:pPr>
        <w:pStyle w:val="DraCorstandard"/>
      </w:pPr>
      <w:r w:rsidRPr="00950BC4">
        <w:t>Tunc, vt nefandae Veneris in gremio sedens</w:t>
      </w:r>
    </w:p>
    <w:p w14:paraId="5BB4B683" w14:textId="77777777" w:rsidR="009628E5" w:rsidRPr="00950BC4" w:rsidRDefault="00240E39" w:rsidP="00FF76EA">
      <w:pPr>
        <w:pStyle w:val="DraCorstandard"/>
      </w:pPr>
      <w:r w:rsidRPr="00950BC4">
        <w:t>Turpis cinaedus hauriet praesens malum,</w:t>
      </w:r>
    </w:p>
    <w:p w14:paraId="0035C290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30</w:t>
      </w:r>
      <w:r w:rsidRPr="00950BC4">
        <w:t xml:space="preserve"> Laet</w:t>
      </w:r>
      <w:r w:rsidRPr="00950BC4">
        <w:rPr>
          <w:rFonts w:cstheme="minorHAnsi"/>
        </w:rPr>
        <w:t>â</w:t>
      </w:r>
      <w:r w:rsidRPr="00950BC4">
        <w:t xml:space="preserve"> abstinebit tibiâ, &amp; citharae leues,</w:t>
      </w:r>
    </w:p>
    <w:p w14:paraId="2797DD0A" w14:textId="77777777" w:rsidR="009628E5" w:rsidRPr="00950BC4" w:rsidRDefault="00240E39" w:rsidP="00FF76EA">
      <w:pPr>
        <w:pStyle w:val="DraCorstandard"/>
      </w:pPr>
      <w:r w:rsidRPr="00950BC4">
        <w:t>Tenore verso, lugubre exodium dabunt:</w:t>
      </w:r>
    </w:p>
    <w:p w14:paraId="23957FCF" w14:textId="77777777" w:rsidR="009628E5" w:rsidRPr="00950BC4" w:rsidRDefault="00240E39" w:rsidP="00FF76EA">
      <w:pPr>
        <w:pStyle w:val="DraCorstandard"/>
      </w:pPr>
      <w:r w:rsidRPr="00950BC4">
        <w:t>Tunc, vt Vener</w:t>
      </w:r>
      <w:r w:rsidRPr="00950BC4">
        <w:rPr>
          <w:rFonts w:cstheme="minorHAnsi"/>
        </w:rPr>
        <w:t>ë</w:t>
      </w:r>
      <w:r w:rsidRPr="00950BC4">
        <w:t>us heluo repetet schyphos,</w:t>
      </w:r>
    </w:p>
    <w:p w14:paraId="0B53614B" w14:textId="77777777" w:rsidR="009628E5" w:rsidRPr="00950BC4" w:rsidRDefault="00240E39" w:rsidP="00FF76EA">
      <w:pPr>
        <w:pStyle w:val="DraCorstandard"/>
      </w:pPr>
      <w:r w:rsidRPr="00950BC4">
        <w:t>Vino sepultus, sulfur, vt nectar, bibet:</w:t>
      </w:r>
    </w:p>
    <w:p w14:paraId="53FED353" w14:textId="77777777" w:rsidR="009628E5" w:rsidRPr="00950BC4" w:rsidRDefault="00240E39" w:rsidP="00FF76EA">
      <w:pPr>
        <w:pStyle w:val="DraCorstandard"/>
      </w:pPr>
      <w:r w:rsidRPr="00950BC4">
        <w:t>Tunc, vt recentes mane purpureo rosas,</w:t>
      </w:r>
    </w:p>
    <w:p w14:paraId="3771C22B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35</w:t>
      </w:r>
      <w:r w:rsidRPr="00950BC4">
        <w:t xml:space="preserve"> Et quaeret vmbras, criminis testes sacri</w:t>
      </w:r>
    </w:p>
    <w:p w14:paraId="1021994D" w14:textId="77777777" w:rsidR="009628E5" w:rsidRPr="00950BC4" w:rsidRDefault="00240E39" w:rsidP="00FF76EA">
      <w:pPr>
        <w:pStyle w:val="DraCorstandard"/>
      </w:pPr>
      <w:r w:rsidRPr="00950BC4">
        <w:t>Audax Iuuentus, fulmine obliquo cadet,</w:t>
      </w:r>
    </w:p>
    <w:p w14:paraId="2DCE7ABE" w14:textId="77777777" w:rsidR="009628E5" w:rsidRPr="00950BC4" w:rsidRDefault="00240E39" w:rsidP="00FF76EA">
      <w:pPr>
        <w:pStyle w:val="DraCorstandard"/>
      </w:pPr>
      <w:r w:rsidRPr="00950BC4">
        <w:t>Et quos morantes spreuit, inueniet Deos.</w:t>
      </w:r>
    </w:p>
    <w:p w14:paraId="039BBCDD" w14:textId="77777777" w:rsidR="009628E5" w:rsidRPr="00950BC4" w:rsidRDefault="00240E39" w:rsidP="00FF76EA">
      <w:pPr>
        <w:pStyle w:val="DraCorstandard"/>
      </w:pPr>
      <w:r w:rsidRPr="00950BC4">
        <w:t>Illa, illa, &amp; illa Sodoma, non florens magis,</w:t>
      </w:r>
    </w:p>
    <w:p w14:paraId="5C5D42B3" w14:textId="77777777" w:rsidR="009628E5" w:rsidRPr="00950BC4" w:rsidRDefault="00240E39" w:rsidP="00FF76EA">
      <w:pPr>
        <w:pStyle w:val="DraCorstandard"/>
      </w:pPr>
      <w:r w:rsidRPr="00950BC4">
        <w:t>Opulenta, delicata, luxuriae scatens;</w:t>
      </w:r>
    </w:p>
    <w:p w14:paraId="7934E2C4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40</w:t>
      </w:r>
      <w:r w:rsidRPr="00950BC4">
        <w:t xml:space="preserve"> At sulfure atro sordida &amp; stagnans palus,</w:t>
      </w:r>
    </w:p>
    <w:p w14:paraId="153FBBFC" w14:textId="77777777" w:rsidR="009628E5" w:rsidRPr="00950BC4" w:rsidRDefault="00240E39" w:rsidP="00FF76EA">
      <w:pPr>
        <w:pStyle w:val="DraCorstandard"/>
      </w:pPr>
      <w:r w:rsidRPr="00950BC4">
        <w:t>Hauriet hiulco gurgite &amp; merget reos.</w:t>
      </w:r>
    </w:p>
    <w:p w14:paraId="3F199854" w14:textId="77777777" w:rsidR="009628E5" w:rsidRPr="00950BC4" w:rsidRDefault="00240E39" w:rsidP="00FF76EA">
      <w:pPr>
        <w:pStyle w:val="DraCorstandard"/>
      </w:pPr>
      <w:r w:rsidRPr="00950BC4">
        <w:t>Et te Gomorrha luridum inuoluet malum,</w:t>
      </w:r>
    </w:p>
    <w:p w14:paraId="134B3118" w14:textId="77777777" w:rsidR="009628E5" w:rsidRPr="00950BC4" w:rsidRDefault="00240E39" w:rsidP="00FF76EA">
      <w:pPr>
        <w:pStyle w:val="DraCorstandard"/>
      </w:pPr>
      <w:r w:rsidRPr="00950BC4">
        <w:t>Teque Adama, teque Seb</w:t>
      </w:r>
      <w:r w:rsidRPr="00950BC4">
        <w:rPr>
          <w:rFonts w:cstheme="minorHAnsi"/>
        </w:rPr>
        <w:t>ö</w:t>
      </w:r>
      <w:r w:rsidRPr="00950BC4">
        <w:t>in flammae induent,</w:t>
      </w:r>
    </w:p>
    <w:p w14:paraId="1555CFA1" w14:textId="77777777" w:rsidR="009628E5" w:rsidRPr="00950BC4" w:rsidRDefault="00240E39" w:rsidP="00FF76EA">
      <w:pPr>
        <w:pStyle w:val="DraCorstandard"/>
      </w:pPr>
      <w:r w:rsidRPr="00950BC4">
        <w:t>Vicina Sodomis opida &amp; scelere &amp; loco:</w:t>
      </w:r>
    </w:p>
    <w:p w14:paraId="7C392AD4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45</w:t>
      </w:r>
      <w:r w:rsidRPr="00950BC4">
        <w:t xml:space="preserve"> Tunc, vt remotis accubans in vallibus</w:t>
      </w:r>
    </w:p>
    <w:p w14:paraId="300DDD07" w14:textId="77777777" w:rsidR="009628E5" w:rsidRPr="00950BC4" w:rsidRDefault="00240E39" w:rsidP="00FF76EA">
      <w:pPr>
        <w:pStyle w:val="DraCorstandard"/>
      </w:pPr>
      <w:r w:rsidRPr="00950BC4">
        <w:t>Timidi magister pecoris adspiciet procul</w:t>
      </w:r>
    </w:p>
    <w:p w14:paraId="55BCDDC9" w14:textId="77777777" w:rsidR="009628E5" w:rsidRPr="00950BC4" w:rsidRDefault="00240E39" w:rsidP="00FF76EA">
      <w:pPr>
        <w:pStyle w:val="DraCorstandard"/>
      </w:pPr>
      <w:r w:rsidRPr="00950BC4">
        <w:t>Serpere fauillas, &amp; grauem nebulâ diem,</w:t>
      </w:r>
    </w:p>
    <w:p w14:paraId="6D543264" w14:textId="77777777" w:rsidR="009628E5" w:rsidRPr="00950BC4" w:rsidRDefault="00240E39" w:rsidP="00FF76EA">
      <w:pPr>
        <w:pStyle w:val="DraCorstandard"/>
      </w:pPr>
      <w:r w:rsidRPr="00950BC4">
        <w:lastRenderedPageBreak/>
        <w:t>Tonantis irae fulmina, horrendas faces,</w:t>
      </w:r>
    </w:p>
    <w:p w14:paraId="14B6E5C5" w14:textId="0682B1E4" w:rsidR="009628E5" w:rsidRPr="00606BD8" w:rsidRDefault="000D5E1C" w:rsidP="00FF76EA">
      <w:pPr>
        <w:pStyle w:val="DraCorstandard"/>
        <w:rPr>
          <w:rStyle w:val="DraCorpagebeginning"/>
        </w:rPr>
      </w:pPr>
      <w:r w:rsidRPr="00606BD8">
        <w:rPr>
          <w:rStyle w:val="DraCorpagebeginning"/>
        </w:rPr>
        <w:t>3</w:t>
      </w:r>
    </w:p>
    <w:p w14:paraId="626DB647" w14:textId="77777777" w:rsidR="009628E5" w:rsidRPr="00950BC4" w:rsidRDefault="00240E39" w:rsidP="00FF76EA">
      <w:pPr>
        <w:pStyle w:val="DraCorstandard"/>
      </w:pPr>
      <w:r w:rsidRPr="00950BC4">
        <w:t>Corripiet agilem tramite ambiguo fugam,</w:t>
      </w:r>
    </w:p>
    <w:p w14:paraId="0086C9FC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50</w:t>
      </w:r>
      <w:r w:rsidRPr="00950BC4">
        <w:t xml:space="preserve"> Nec flectet oculos: at prece &amp; votis Deum</w:t>
      </w:r>
    </w:p>
    <w:p w14:paraId="5D70E1E9" w14:textId="77777777" w:rsidR="009628E5" w:rsidRPr="00950BC4" w:rsidRDefault="00240E39" w:rsidP="00FF76EA">
      <w:pPr>
        <w:pStyle w:val="DraCorstandard"/>
      </w:pPr>
      <w:r w:rsidRPr="00950BC4">
        <w:t>Pro se fatigans, Sodomam haud quaeret magis:</w:t>
      </w:r>
    </w:p>
    <w:p w14:paraId="2931D6F9" w14:textId="77777777" w:rsidR="009628E5" w:rsidRPr="00950BC4" w:rsidRDefault="00240E39" w:rsidP="00FF76EA">
      <w:pPr>
        <w:pStyle w:val="DraCorstandard"/>
      </w:pPr>
      <w:r w:rsidRPr="00950BC4">
        <w:t>Tunc vt recuruâ Iardis in ripâ sedens</w:t>
      </w:r>
    </w:p>
    <w:p w14:paraId="3AA4092E" w14:textId="77777777" w:rsidR="009628E5" w:rsidRPr="00950BC4" w:rsidRDefault="00240E39" w:rsidP="00FF76EA">
      <w:pPr>
        <w:pStyle w:val="DraCorstandard"/>
      </w:pPr>
      <w:r w:rsidRPr="00950BC4">
        <w:t>Piscator, hamo doctus &amp; naß</w:t>
      </w:r>
      <w:r w:rsidRPr="00950BC4">
        <w:rPr>
          <w:rFonts w:cstheme="minorHAnsi"/>
        </w:rPr>
        <w:t>â</w:t>
      </w:r>
      <w:r w:rsidRPr="00950BC4">
        <w:t xml:space="preserve"> breui</w:t>
      </w:r>
    </w:p>
    <w:p w14:paraId="3B3A122C" w14:textId="77777777" w:rsidR="009628E5" w:rsidRPr="00950BC4" w:rsidRDefault="00240E39" w:rsidP="00FF76EA">
      <w:pPr>
        <w:pStyle w:val="DraCorstandard"/>
      </w:pPr>
      <w:r w:rsidRPr="00950BC4">
        <w:t>Captare praedam, forte pinnigero gregi</w:t>
      </w:r>
    </w:p>
    <w:p w14:paraId="211B686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55</w:t>
      </w:r>
      <w:r w:rsidRPr="00950BC4">
        <w:t xml:space="preserve"> Tendet periclum, non satis gnarus sui,</w:t>
      </w:r>
    </w:p>
    <w:p w14:paraId="542D1087" w14:textId="77777777" w:rsidR="009628E5" w:rsidRPr="00950BC4" w:rsidRDefault="00240E39" w:rsidP="00FF76EA">
      <w:pPr>
        <w:pStyle w:val="DraCorstandard"/>
      </w:pPr>
      <w:r w:rsidRPr="00950BC4">
        <w:t>Flammam vndique &amp; flammam vndique, vndantes rogos,</w:t>
      </w:r>
    </w:p>
    <w:p w14:paraId="2BB2BFE5" w14:textId="77777777" w:rsidR="009628E5" w:rsidRPr="00950BC4" w:rsidRDefault="00240E39" w:rsidP="00FF76EA">
      <w:pPr>
        <w:pStyle w:val="DraCorstandard"/>
      </w:pPr>
      <w:r w:rsidRPr="00950BC4">
        <w:t>Et fulminantis Angeli gliscens malum</w:t>
      </w:r>
    </w:p>
    <w:p w14:paraId="4194AA19" w14:textId="77777777" w:rsidR="009628E5" w:rsidRPr="00950BC4" w:rsidRDefault="00240E39" w:rsidP="00FF76EA">
      <w:pPr>
        <w:pStyle w:val="DraCorstandard"/>
      </w:pPr>
      <w:r w:rsidRPr="00950BC4">
        <w:t>Spectabit amens, &amp; breuem faciet moram.</w:t>
      </w:r>
    </w:p>
    <w:p w14:paraId="7B50A96C" w14:textId="77777777" w:rsidR="009628E5" w:rsidRPr="00950BC4" w:rsidRDefault="00240E39" w:rsidP="00FF76EA">
      <w:pPr>
        <w:pStyle w:val="DraCorstandard"/>
      </w:pPr>
      <w:r w:rsidRPr="00950BC4">
        <w:t>Heu! quod timendos nemo tam nouit Deos,</w:t>
      </w:r>
    </w:p>
    <w:p w14:paraId="3DC5F5B7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60</w:t>
      </w:r>
      <w:r w:rsidRPr="00950BC4">
        <w:t xml:space="preserve"> Quàm, qui probauit! Sodoma luxuriae parens</w:t>
      </w:r>
    </w:p>
    <w:p w14:paraId="6195A72E" w14:textId="77777777" w:rsidR="009628E5" w:rsidRPr="00950BC4" w:rsidRDefault="00240E39" w:rsidP="00FF76EA">
      <w:pPr>
        <w:pStyle w:val="DraCorstandard"/>
      </w:pPr>
      <w:r w:rsidRPr="00950BC4">
        <w:t>Foeta peregrinae! Sodoma, non Sodoma magis!</w:t>
      </w:r>
    </w:p>
    <w:p w14:paraId="14444CC7" w14:textId="77777777" w:rsidR="009628E5" w:rsidRPr="00950BC4" w:rsidRDefault="00240E39" w:rsidP="00FF76EA">
      <w:pPr>
        <w:pStyle w:val="DraCorstandard"/>
      </w:pPr>
      <w:r w:rsidRPr="00950BC4">
        <w:t>Iam te meto, quid obstat? an gemitum dedit,</w:t>
      </w:r>
    </w:p>
    <w:p w14:paraId="51A664CB" w14:textId="77777777" w:rsidR="009628E5" w:rsidRPr="00950BC4" w:rsidRDefault="00240E39" w:rsidP="00FF76EA">
      <w:pPr>
        <w:pStyle w:val="DraCorstandard"/>
      </w:pPr>
      <w:r w:rsidRPr="00950BC4">
        <w:t>Aut imminentes lacrymis flexit Deos?</w:t>
      </w:r>
    </w:p>
    <w:p w14:paraId="7410B27E" w14:textId="77777777" w:rsidR="009628E5" w:rsidRPr="00950BC4" w:rsidRDefault="00240E39" w:rsidP="00FF76EA">
      <w:pPr>
        <w:pStyle w:val="DraCorstandard"/>
      </w:pPr>
      <w:r w:rsidRPr="00950BC4">
        <w:t>Ridet etiam, &amp; bacchatur; hoc d</w:t>
      </w:r>
      <w:r w:rsidRPr="00950BC4">
        <w:rPr>
          <w:rFonts w:cstheme="minorHAnsi"/>
        </w:rPr>
        <w:t>ê</w:t>
      </w:r>
      <w:r w:rsidRPr="00950BC4">
        <w:t>erat quoque,</w:t>
      </w:r>
    </w:p>
    <w:p w14:paraId="7026706E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65</w:t>
      </w:r>
      <w:r w:rsidRPr="00950BC4">
        <w:t xml:space="preserve"> Vt prouocaret Numinis lenti impetum.</w:t>
      </w:r>
    </w:p>
    <w:p w14:paraId="54B8B173" w14:textId="77777777" w:rsidR="009628E5" w:rsidRPr="00950BC4" w:rsidRDefault="00240E39" w:rsidP="00FF76EA">
      <w:pPr>
        <w:pStyle w:val="DraCorstandard"/>
      </w:pPr>
      <w:r w:rsidRPr="00950BC4">
        <w:t>Dehisce tellus, tuque Taenareae potens</w:t>
      </w:r>
    </w:p>
    <w:p w14:paraId="5AF4382A" w14:textId="77777777" w:rsidR="009628E5" w:rsidRPr="00950BC4" w:rsidRDefault="00240E39" w:rsidP="00FF76EA">
      <w:pPr>
        <w:pStyle w:val="DraCorstandard"/>
      </w:pPr>
      <w:r w:rsidRPr="00950BC4">
        <w:t>Regnator aulae, sulfur &amp; flammas age.</w:t>
      </w:r>
    </w:p>
    <w:p w14:paraId="48F6CA1B" w14:textId="77777777" w:rsidR="009628E5" w:rsidRPr="00950BC4" w:rsidRDefault="00240E39" w:rsidP="00FF76EA">
      <w:pPr>
        <w:pStyle w:val="DraCorstandard"/>
      </w:pPr>
      <w:r w:rsidRPr="00950BC4">
        <w:t>An fallor? anne sibilo rictu cauùm</w:t>
      </w:r>
    </w:p>
    <w:p w14:paraId="251F1DA0" w14:textId="77777777" w:rsidR="009628E5" w:rsidRPr="00950BC4" w:rsidRDefault="00240E39" w:rsidP="00FF76EA">
      <w:pPr>
        <w:pStyle w:val="DraCorstandard"/>
      </w:pPr>
      <w:r w:rsidRPr="00950BC4">
        <w:t>Insonuit? anne signa mugitu dedit?</w:t>
      </w:r>
    </w:p>
    <w:p w14:paraId="2D00C0D4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70</w:t>
      </w:r>
      <w:r w:rsidRPr="00950BC4">
        <w:t xml:space="preserve"> Agnosco, specto nebulam, &amp; obscuro halitu</w:t>
      </w:r>
    </w:p>
    <w:p w14:paraId="3DB4E327" w14:textId="77777777" w:rsidR="009628E5" w:rsidRPr="00950BC4" w:rsidRDefault="00240E39" w:rsidP="00FF76EA">
      <w:pPr>
        <w:pStyle w:val="DraCorstandard"/>
      </w:pPr>
      <w:r w:rsidRPr="00950BC4">
        <w:t>Fumare campos: qualis, vbi radit solum</w:t>
      </w:r>
    </w:p>
    <w:p w14:paraId="1287E769" w14:textId="77777777" w:rsidR="009628E5" w:rsidRPr="00950BC4" w:rsidRDefault="00240E39" w:rsidP="00FF76EA">
      <w:pPr>
        <w:pStyle w:val="DraCorstandard"/>
      </w:pPr>
      <w:r w:rsidRPr="00950BC4">
        <w:t>Chaelydrus audax, ardet, ac signans viam</w:t>
      </w:r>
    </w:p>
    <w:p w14:paraId="6A06E25A" w14:textId="77777777" w:rsidR="009628E5" w:rsidRPr="00950BC4" w:rsidRDefault="00240E39" w:rsidP="00FF76EA">
      <w:pPr>
        <w:pStyle w:val="DraCorstandard"/>
      </w:pPr>
      <w:r w:rsidRPr="00950BC4">
        <w:lastRenderedPageBreak/>
        <w:t>Rubente nebulâ, luridam caudam trahit.</w:t>
      </w:r>
    </w:p>
    <w:p w14:paraId="517860C2" w14:textId="77777777" w:rsidR="009628E5" w:rsidRPr="00950BC4" w:rsidRDefault="00240E39" w:rsidP="00FF76EA">
      <w:pPr>
        <w:pStyle w:val="DraCorstandard"/>
      </w:pPr>
      <w:r w:rsidRPr="00950BC4">
        <w:t>Agnosco, diras facibus instructae manus</w:t>
      </w:r>
    </w:p>
    <w:p w14:paraId="2B3D3464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75</w:t>
      </w:r>
      <w:r w:rsidRPr="00950BC4">
        <w:t xml:space="preserve"> Eumenides adsunt; Sodoma! iam praegnans malum est,</w:t>
      </w:r>
    </w:p>
    <w:p w14:paraId="14D95A4A" w14:textId="77777777" w:rsidR="008E28C3" w:rsidRPr="00606BD8" w:rsidRDefault="00240E39" w:rsidP="00FF76EA">
      <w:pPr>
        <w:pStyle w:val="DraCorstandard"/>
        <w:rPr>
          <w:rStyle w:val="DraCorpagebeginning"/>
        </w:rPr>
      </w:pPr>
      <w:r w:rsidRPr="00606BD8">
        <w:rPr>
          <w:rStyle w:val="DraCorpagebeginning"/>
        </w:rPr>
        <w:t>4</w:t>
      </w:r>
    </w:p>
    <w:p w14:paraId="59604DDE" w14:textId="473D46FE" w:rsidR="009628E5" w:rsidRPr="00950BC4" w:rsidRDefault="00240E39" w:rsidP="00FF76EA">
      <w:pPr>
        <w:pStyle w:val="DraCorstandard"/>
      </w:pPr>
      <w:r w:rsidRPr="00950BC4">
        <w:t>Et quà pudendum flamma purgârit nefas,</w:t>
      </w:r>
    </w:p>
    <w:p w14:paraId="0FDD5924" w14:textId="77777777" w:rsidR="009628E5" w:rsidRPr="00950BC4" w:rsidRDefault="00240E39" w:rsidP="00FF76EA">
      <w:pPr>
        <w:pStyle w:val="DraCorstandard"/>
      </w:pPr>
      <w:r w:rsidRPr="00950BC4">
        <w:t>Lethaea viui sulfuris stabunt vada,</w:t>
      </w:r>
    </w:p>
    <w:p w14:paraId="16870C27" w14:textId="77777777" w:rsidR="009628E5" w:rsidRPr="00950BC4" w:rsidRDefault="00240E39" w:rsidP="00FF76EA">
      <w:pPr>
        <w:pStyle w:val="DraCorstandard"/>
      </w:pPr>
      <w:r w:rsidRPr="00950BC4">
        <w:t>Et olentis Erebi grande fumabit chaos.</w:t>
      </w:r>
    </w:p>
    <w:p w14:paraId="7E605EC3" w14:textId="642264EF" w:rsidR="009628E5" w:rsidRPr="00396597" w:rsidRDefault="00240E39" w:rsidP="00A01737">
      <w:pPr>
        <w:pStyle w:val="DraCorstandard"/>
        <w:rPr>
          <w:rStyle w:val="DraCorstagedirectionsetc"/>
        </w:rPr>
      </w:pPr>
      <w:r w:rsidRPr="00396597">
        <w:rPr>
          <w:rStyle w:val="DraCorstagedirectionsetc"/>
        </w:rPr>
        <w:t>CHORVS.</w:t>
      </w:r>
    </w:p>
    <w:p w14:paraId="3E63E0BF" w14:textId="77777777" w:rsidR="009628E5" w:rsidRPr="00950BC4" w:rsidRDefault="00240E39" w:rsidP="00FF76EA">
      <w:pPr>
        <w:pStyle w:val="DraCorstandard"/>
      </w:pPr>
      <w:r w:rsidRPr="00950BC4">
        <w:t>Heu! quod nulla voluptas,</w:t>
      </w:r>
    </w:p>
    <w:p w14:paraId="7A1DF548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80</w:t>
      </w:r>
      <w:r w:rsidRPr="00950BC4">
        <w:t xml:space="preserve"> Rebus nata secundis,</w:t>
      </w:r>
    </w:p>
    <w:p w14:paraId="44D3BD96" w14:textId="77777777" w:rsidR="009628E5" w:rsidRPr="00950BC4" w:rsidRDefault="00240E39" w:rsidP="00FF76EA">
      <w:pPr>
        <w:pStyle w:val="DraCorstandard"/>
      </w:pPr>
      <w:r w:rsidRPr="00950BC4">
        <w:t>Froeno temperat aestum!.</w:t>
      </w:r>
    </w:p>
    <w:p w14:paraId="148B9EED" w14:textId="77777777" w:rsidR="009628E5" w:rsidRPr="00950BC4" w:rsidRDefault="00240E39" w:rsidP="00FF76EA">
      <w:pPr>
        <w:pStyle w:val="DraCorstandard"/>
      </w:pPr>
      <w:r w:rsidRPr="00950BC4">
        <w:t>Felix Sodoma, si non</w:t>
      </w:r>
    </w:p>
    <w:p w14:paraId="3BB9BAB4" w14:textId="77777777" w:rsidR="009628E5" w:rsidRPr="00950BC4" w:rsidRDefault="00240E39" w:rsidP="00FF76EA">
      <w:pPr>
        <w:pStyle w:val="DraCorstandard"/>
      </w:pPr>
      <w:r w:rsidRPr="00950BC4">
        <w:t>Spurco lubrica lecto</w:t>
      </w:r>
    </w:p>
    <w:p w14:paraId="2A3E0308" w14:textId="77777777" w:rsidR="009628E5" w:rsidRPr="00950BC4" w:rsidRDefault="00240E39" w:rsidP="00FF76EA">
      <w:pPr>
        <w:pStyle w:val="DraCorstandard"/>
      </w:pPr>
      <w:r w:rsidRPr="00950BC4">
        <w:t>Diu</w:t>
      </w:r>
      <w:r w:rsidRPr="00950BC4">
        <w:rPr>
          <w:rFonts w:cstheme="minorHAnsi"/>
        </w:rPr>
        <w:t>û</w:t>
      </w:r>
      <w:r w:rsidRPr="00950BC4">
        <w:t>m cogeret iras!</w:t>
      </w:r>
    </w:p>
    <w:p w14:paraId="3180AFC3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85</w:t>
      </w:r>
      <w:r w:rsidRPr="00950BC4">
        <w:t xml:space="preserve"> Tum prima. malo semita ducta est,</w:t>
      </w:r>
    </w:p>
    <w:p w14:paraId="2826F815" w14:textId="77777777" w:rsidR="009628E5" w:rsidRPr="00950BC4" w:rsidRDefault="00240E39" w:rsidP="00FF76EA">
      <w:pPr>
        <w:pStyle w:val="DraCorstandard"/>
      </w:pPr>
      <w:r w:rsidRPr="00950BC4">
        <w:t>Cùm securi fertilis agri</w:t>
      </w:r>
    </w:p>
    <w:p w14:paraId="2268148E" w14:textId="77777777" w:rsidR="009628E5" w:rsidRPr="00950BC4" w:rsidRDefault="00240E39" w:rsidP="00FF76EA">
      <w:pPr>
        <w:pStyle w:val="DraCorstandard"/>
      </w:pPr>
      <w:r w:rsidRPr="00950BC4">
        <w:t>Vbere, fluxit copia, cornu,</w:t>
      </w:r>
    </w:p>
    <w:p w14:paraId="49448D8D" w14:textId="77777777" w:rsidR="009628E5" w:rsidRPr="00950BC4" w:rsidRDefault="00240E39" w:rsidP="00FF76EA">
      <w:pPr>
        <w:pStyle w:val="DraCorstandard"/>
      </w:pPr>
      <w:r w:rsidRPr="00950BC4">
        <w:t>Et luxuries ponè secuta est,</w:t>
      </w:r>
    </w:p>
    <w:p w14:paraId="58FF4B30" w14:textId="77777777" w:rsidR="009628E5" w:rsidRPr="00950BC4" w:rsidRDefault="00240E39" w:rsidP="00FF76EA">
      <w:pPr>
        <w:pStyle w:val="DraCorstandard"/>
      </w:pPr>
      <w:r w:rsidRPr="00950BC4">
        <w:t>Quot diuersis horrida formis,</w:t>
      </w:r>
    </w:p>
    <w:p w14:paraId="3D6D3976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90</w:t>
      </w:r>
      <w:r w:rsidRPr="00950BC4">
        <w:t xml:space="preserve"> Tot foeta malis; tunc exeso</w:t>
      </w:r>
    </w:p>
    <w:p w14:paraId="4942F40F" w14:textId="77777777" w:rsidR="009628E5" w:rsidRPr="00950BC4" w:rsidRDefault="00240E39" w:rsidP="00FF76EA">
      <w:pPr>
        <w:pStyle w:val="DraCorstandard"/>
      </w:pPr>
      <w:r w:rsidRPr="00950BC4">
        <w:t>Mollis arator vomere sedit,</w:t>
      </w:r>
    </w:p>
    <w:p w14:paraId="62A7D607" w14:textId="408BAB99" w:rsidR="009628E5" w:rsidRPr="00950BC4" w:rsidRDefault="00240E39" w:rsidP="00FF76EA">
      <w:pPr>
        <w:pStyle w:val="DraCorstandard"/>
      </w:pPr>
      <w:r w:rsidRPr="00950BC4">
        <w:t>Et purpur</w:t>
      </w:r>
      <w:r w:rsidRPr="00950BC4">
        <w:rPr>
          <w:rFonts w:cstheme="minorHAnsi"/>
        </w:rPr>
        <w:t>ë</w:t>
      </w:r>
      <w:r w:rsidRPr="00950BC4">
        <w:t>i veris in vmbr</w:t>
      </w:r>
      <w:r w:rsidRPr="00950BC4">
        <w:rPr>
          <w:rFonts w:cstheme="minorHAnsi"/>
        </w:rPr>
        <w:t>â</w:t>
      </w:r>
    </w:p>
    <w:p w14:paraId="09FF7F08" w14:textId="77777777" w:rsidR="009628E5" w:rsidRPr="00950BC4" w:rsidRDefault="00240E39" w:rsidP="00FF76EA">
      <w:pPr>
        <w:pStyle w:val="DraCorstandard"/>
      </w:pPr>
      <w:r w:rsidRPr="00950BC4">
        <w:t>Longo segnes ordine lusus,</w:t>
      </w:r>
    </w:p>
    <w:p w14:paraId="3D9AE464" w14:textId="77777777" w:rsidR="009628E5" w:rsidRPr="00950BC4" w:rsidRDefault="00240E39" w:rsidP="00FF76EA">
      <w:pPr>
        <w:pStyle w:val="DraCorstandard"/>
      </w:pPr>
      <w:r w:rsidRPr="00950BC4">
        <w:t>Longo choreas agmine duxit,</w:t>
      </w:r>
    </w:p>
    <w:p w14:paraId="69FF0FA3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95</w:t>
      </w:r>
      <w:r w:rsidRPr="00950BC4">
        <w:t xml:space="preserve"> Et quos iuuenis riserat olim,</w:t>
      </w:r>
    </w:p>
    <w:p w14:paraId="3BD7D5F6" w14:textId="77777777" w:rsidR="009628E5" w:rsidRPr="00950BC4" w:rsidRDefault="00240E39" w:rsidP="00FF76EA">
      <w:pPr>
        <w:pStyle w:val="DraCorstandard"/>
      </w:pPr>
      <w:r w:rsidRPr="00950BC4">
        <w:t>Horrida sparsus tempora canis</w:t>
      </w:r>
    </w:p>
    <w:p w14:paraId="1BAC8A73" w14:textId="77777777" w:rsidR="009628E5" w:rsidRPr="00950BC4" w:rsidRDefault="00240E39" w:rsidP="00FF76EA">
      <w:pPr>
        <w:pStyle w:val="DraCorstandard"/>
      </w:pPr>
      <w:r w:rsidRPr="00950BC4">
        <w:lastRenderedPageBreak/>
        <w:t>Fleuit amores: facilè externum</w:t>
      </w:r>
    </w:p>
    <w:p w14:paraId="7818844D" w14:textId="77777777" w:rsidR="009628E5" w:rsidRPr="00950BC4" w:rsidRDefault="00240E39" w:rsidP="00FF76EA">
      <w:pPr>
        <w:pStyle w:val="DraCorstandard"/>
      </w:pPr>
      <w:r w:rsidRPr="00950BC4">
        <w:t>Marcida sugunt ocia virus,</w:t>
      </w:r>
    </w:p>
    <w:p w14:paraId="1E95E79A" w14:textId="37774E37" w:rsidR="009628E5" w:rsidRPr="00950BC4" w:rsidRDefault="00240E39" w:rsidP="00FF76EA">
      <w:pPr>
        <w:pStyle w:val="DraCorstandard"/>
      </w:pPr>
      <w:r w:rsidRPr="00950BC4">
        <w:t>Haustâque semel</w:t>
      </w:r>
      <w:r w:rsidR="009628E5" w:rsidRPr="00950BC4">
        <w:t xml:space="preserve"> </w:t>
      </w:r>
      <w:r w:rsidRPr="00950BC4">
        <w:t>labe veneni</w:t>
      </w:r>
    </w:p>
    <w:p w14:paraId="0E6FE006" w14:textId="7A73BE96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5</w:t>
      </w:r>
    </w:p>
    <w:p w14:paraId="05115088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100</w:t>
      </w:r>
      <w:r w:rsidRPr="00950BC4">
        <w:t xml:space="preserve"> Animus caeco carpitur igni,</w:t>
      </w:r>
    </w:p>
    <w:p w14:paraId="508552C6" w14:textId="77777777" w:rsidR="009628E5" w:rsidRPr="00950BC4" w:rsidRDefault="00240E39" w:rsidP="00FF76EA">
      <w:pPr>
        <w:pStyle w:val="DraCorstandard"/>
      </w:pPr>
      <w:r w:rsidRPr="00950BC4">
        <w:t>Et defixo saucius oestro</w:t>
      </w:r>
    </w:p>
    <w:p w14:paraId="20272C7F" w14:textId="77777777" w:rsidR="009628E5" w:rsidRPr="00950BC4" w:rsidRDefault="00240E39" w:rsidP="00FF76EA">
      <w:pPr>
        <w:pStyle w:val="DraCorstandard"/>
      </w:pPr>
      <w:r w:rsidRPr="00950BC4">
        <w:t>Flectere dociles nescit habenas.</w:t>
      </w:r>
    </w:p>
    <w:p w14:paraId="2B48C116" w14:textId="77777777" w:rsidR="009628E5" w:rsidRPr="00950BC4" w:rsidRDefault="00240E39" w:rsidP="00FF76EA">
      <w:pPr>
        <w:pStyle w:val="DraCorstandard"/>
      </w:pPr>
      <w:r w:rsidRPr="00950BC4">
        <w:t>Ocia tollas, periêre vagi</w:t>
      </w:r>
    </w:p>
    <w:p w14:paraId="046196DE" w14:textId="77777777" w:rsidR="009628E5" w:rsidRPr="00950BC4" w:rsidRDefault="00240E39" w:rsidP="00FF76EA">
      <w:pPr>
        <w:pStyle w:val="DraCorstandard"/>
      </w:pPr>
      <w:r w:rsidRPr="00950BC4">
        <w:t>Semina luxus, &amp; dirus Amor</w:t>
      </w:r>
    </w:p>
    <w:p w14:paraId="3652DFE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105</w:t>
      </w:r>
      <w:r w:rsidRPr="00950BC4">
        <w:t xml:space="preserve"> Truncus geminis concidit alis;</w:t>
      </w:r>
    </w:p>
    <w:p w14:paraId="1C83F537" w14:textId="77777777" w:rsidR="009628E5" w:rsidRPr="00950BC4" w:rsidRDefault="00240E39" w:rsidP="00FF76EA">
      <w:pPr>
        <w:pStyle w:val="DraCorstandard"/>
      </w:pPr>
      <w:r w:rsidRPr="00950BC4">
        <w:t>Ocia tollas, viuet Sodomae</w:t>
      </w:r>
    </w:p>
    <w:p w14:paraId="28F938CC" w14:textId="77777777" w:rsidR="009628E5" w:rsidRPr="00950BC4" w:rsidRDefault="00240E39" w:rsidP="00FF76EA">
      <w:pPr>
        <w:pStyle w:val="DraCorstandard"/>
      </w:pPr>
      <w:r w:rsidRPr="00950BC4">
        <w:t>Nobile regnum.</w:t>
      </w:r>
    </w:p>
    <w:p w14:paraId="5B31F1BA" w14:textId="77777777" w:rsidR="009628E5" w:rsidRPr="00950BC4" w:rsidRDefault="00240E39" w:rsidP="00FF76EA">
      <w:pPr>
        <w:pStyle w:val="DraCorstandard"/>
      </w:pPr>
      <w:r w:rsidRPr="00950BC4">
        <w:t>Illa, illa Dei distincta manu</w:t>
      </w:r>
    </w:p>
    <w:p w14:paraId="4FB15716" w14:textId="77777777" w:rsidR="009628E5" w:rsidRPr="00950BC4" w:rsidRDefault="00240E39" w:rsidP="00FF76EA">
      <w:pPr>
        <w:pStyle w:val="DraCorstandard"/>
      </w:pPr>
      <w:r w:rsidRPr="00950BC4">
        <w:t>Gratia nemoris, Sodoma Tempe,</w:t>
      </w:r>
    </w:p>
    <w:p w14:paraId="40C39D3D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110</w:t>
      </w:r>
      <w:r w:rsidRPr="00950BC4">
        <w:t xml:space="preserve"> Ille, ille nitor puberis agri,</w:t>
      </w:r>
    </w:p>
    <w:p w14:paraId="1AB979A5" w14:textId="77777777" w:rsidR="009628E5" w:rsidRPr="00950BC4" w:rsidRDefault="00240E39" w:rsidP="00FF76EA">
      <w:pPr>
        <w:pStyle w:val="DraCorstandard"/>
      </w:pPr>
      <w:r w:rsidRPr="00950BC4">
        <w:t>Qui Paradisi ruscula vincat,</w:t>
      </w:r>
    </w:p>
    <w:p w14:paraId="3723312E" w14:textId="77777777" w:rsidR="009628E5" w:rsidRPr="00950BC4" w:rsidRDefault="00240E39" w:rsidP="00FF76EA">
      <w:pPr>
        <w:pStyle w:val="DraCorstandard"/>
      </w:pPr>
      <w:r w:rsidRPr="00950BC4">
        <w:t>Quamuis rig</w:t>
      </w:r>
      <w:r w:rsidRPr="00950BC4">
        <w:rPr>
          <w:rFonts w:cstheme="minorHAnsi"/>
        </w:rPr>
        <w:t>ü</w:t>
      </w:r>
      <w:r w:rsidRPr="00950BC4">
        <w:t>i fontis in vmbrâ</w:t>
      </w:r>
    </w:p>
    <w:p w14:paraId="356FE4F6" w14:textId="77777777" w:rsidR="009628E5" w:rsidRPr="00950BC4" w:rsidRDefault="00240E39" w:rsidP="00FF76EA">
      <w:pPr>
        <w:pStyle w:val="DraCorstandard"/>
      </w:pPr>
      <w:r w:rsidRPr="00950BC4">
        <w:t>Frugum saturos nutriat hortos,</w:t>
      </w:r>
    </w:p>
    <w:p w14:paraId="0AE671A2" w14:textId="77777777" w:rsidR="009628E5" w:rsidRPr="00950BC4" w:rsidRDefault="00240E39" w:rsidP="00FF76EA">
      <w:pPr>
        <w:pStyle w:val="DraCorstandard"/>
      </w:pPr>
      <w:r w:rsidRPr="00950BC4">
        <w:t>Quamuis vitreae flumina lymphae</w:t>
      </w:r>
    </w:p>
    <w:p w14:paraId="769AD52E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115</w:t>
      </w:r>
      <w:r w:rsidRPr="00950BC4">
        <w:t xml:space="preserve"> Tot diuersis digerat oris,</w:t>
      </w:r>
    </w:p>
    <w:p w14:paraId="3F75AF5C" w14:textId="77777777" w:rsidR="009628E5" w:rsidRPr="00950BC4" w:rsidRDefault="00240E39" w:rsidP="00FF76EA">
      <w:pPr>
        <w:pStyle w:val="DraCorstandard"/>
      </w:pPr>
      <w:r w:rsidRPr="00950BC4">
        <w:t>Quot mundus habet.</w:t>
      </w:r>
    </w:p>
    <w:p w14:paraId="2BC979F5" w14:textId="77777777" w:rsidR="009628E5" w:rsidRPr="00950BC4" w:rsidRDefault="00240E39" w:rsidP="00FF76EA">
      <w:pPr>
        <w:pStyle w:val="DraCorstandard"/>
      </w:pPr>
      <w:r w:rsidRPr="00950BC4">
        <w:t>Dum mihi viridi crispulus vndâ</w:t>
      </w:r>
    </w:p>
    <w:p w14:paraId="3B5340D3" w14:textId="77777777" w:rsidR="009628E5" w:rsidRPr="00950BC4" w:rsidRDefault="00240E39" w:rsidP="00FF76EA">
      <w:pPr>
        <w:pStyle w:val="DraCorstandard"/>
      </w:pPr>
      <w:r w:rsidRPr="00950BC4">
        <w:t>Iardes Genitor. temperet aestum,</w:t>
      </w:r>
    </w:p>
    <w:p w14:paraId="607AB703" w14:textId="77777777" w:rsidR="009628E5" w:rsidRPr="00950BC4" w:rsidRDefault="00240E39" w:rsidP="00FF76EA">
      <w:pPr>
        <w:pStyle w:val="DraCorstandard"/>
      </w:pPr>
      <w:r w:rsidRPr="00950BC4">
        <w:t>Et vicinos impete facto</w:t>
      </w:r>
    </w:p>
    <w:p w14:paraId="4AD8C619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120</w:t>
      </w:r>
      <w:r w:rsidRPr="00950BC4">
        <w:t xml:space="preserve"> Diluat agros, non ego Nili</w:t>
      </w:r>
    </w:p>
    <w:p w14:paraId="6FE694DE" w14:textId="77777777" w:rsidR="009628E5" w:rsidRPr="00950BC4" w:rsidRDefault="00240E39" w:rsidP="00FF76EA">
      <w:pPr>
        <w:pStyle w:val="DraCorstandard"/>
      </w:pPr>
      <w:r w:rsidRPr="00950BC4">
        <w:t>Ostia quaeram, vel quae tumidus</w:t>
      </w:r>
    </w:p>
    <w:p w14:paraId="5BCCEBAA" w14:textId="77777777" w:rsidR="009628E5" w:rsidRPr="00950BC4" w:rsidRDefault="00240E39" w:rsidP="00FF76EA">
      <w:pPr>
        <w:pStyle w:val="DraCorstandard"/>
      </w:pPr>
      <w:r w:rsidRPr="00950BC4">
        <w:lastRenderedPageBreak/>
        <w:t>Ruperit Indus, vel qui Aßyrijs</w:t>
      </w:r>
    </w:p>
    <w:p w14:paraId="5F20B713" w14:textId="77777777" w:rsidR="009628E5" w:rsidRPr="00950BC4" w:rsidRDefault="00240E39" w:rsidP="00FF76EA">
      <w:pPr>
        <w:pStyle w:val="DraCorstandard"/>
      </w:pPr>
      <w:r w:rsidRPr="00950BC4">
        <w:t>Dominatur aquis, vel qui tygridis</w:t>
      </w:r>
    </w:p>
    <w:p w14:paraId="26D9CF43" w14:textId="77777777" w:rsidR="009628E5" w:rsidRPr="00950BC4" w:rsidRDefault="00240E39" w:rsidP="00FF76EA">
      <w:pPr>
        <w:pStyle w:val="DraCorstandard"/>
      </w:pPr>
      <w:r w:rsidRPr="00950BC4">
        <w:t>More, citatas proripit vndas.</w:t>
      </w:r>
    </w:p>
    <w:p w14:paraId="182A105A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125</w:t>
      </w:r>
      <w:r w:rsidRPr="00950BC4">
        <w:t xml:space="preserve"> Extrà Sodomam nulla voluptas,</w:t>
      </w:r>
    </w:p>
    <w:p w14:paraId="4E4B211F" w14:textId="77777777" w:rsidR="009628E5" w:rsidRPr="00950BC4" w:rsidRDefault="00240E39" w:rsidP="00FF76EA">
      <w:pPr>
        <w:pStyle w:val="DraCorstandard"/>
      </w:pPr>
      <w:r w:rsidRPr="00950BC4">
        <w:t>Tantùm vt calidâ temperet irâ,</w:t>
      </w:r>
    </w:p>
    <w:p w14:paraId="22970EE5" w14:textId="77777777" w:rsidR="008E28C3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6</w:t>
      </w:r>
    </w:p>
    <w:p w14:paraId="1D5BAD91" w14:textId="66CEB232" w:rsidR="009628E5" w:rsidRPr="00950BC4" w:rsidRDefault="00240E39" w:rsidP="00FF76EA">
      <w:pPr>
        <w:pStyle w:val="DraCorstandard"/>
      </w:pPr>
      <w:r w:rsidRPr="00950BC4">
        <w:t>Qui vaga torquens sidera, terret</w:t>
      </w:r>
    </w:p>
    <w:p w14:paraId="63F259F0" w14:textId="77777777" w:rsidR="009628E5" w:rsidRPr="00950BC4" w:rsidRDefault="00240E39" w:rsidP="00FF76EA">
      <w:pPr>
        <w:pStyle w:val="DraCorstandard"/>
      </w:pPr>
      <w:r w:rsidRPr="00950BC4">
        <w:t>Iracundo fulmine Gentes.</w:t>
      </w:r>
    </w:p>
    <w:p w14:paraId="0A81418A" w14:textId="77777777" w:rsidR="009628E5" w:rsidRPr="00950BC4" w:rsidRDefault="00240E39" w:rsidP="00FF76EA">
      <w:pPr>
        <w:pStyle w:val="DraCorstandard"/>
      </w:pPr>
      <w:r w:rsidRPr="00950BC4">
        <w:t>Et nunc librat mißile telum,</w:t>
      </w:r>
    </w:p>
    <w:p w14:paraId="193CD4A7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130</w:t>
      </w:r>
      <w:r w:rsidRPr="00950BC4">
        <w:t xml:space="preserve"> Et Taenareo sulfure coctum</w:t>
      </w:r>
    </w:p>
    <w:p w14:paraId="789D8C9B" w14:textId="77777777" w:rsidR="009628E5" w:rsidRPr="00950BC4" w:rsidRDefault="00240E39" w:rsidP="00FF76EA">
      <w:pPr>
        <w:pStyle w:val="DraCorstandard"/>
      </w:pPr>
      <w:r w:rsidRPr="00950BC4">
        <w:t>Mandat liquidas ire per auras,</w:t>
      </w:r>
    </w:p>
    <w:p w14:paraId="51A95DAE" w14:textId="77777777" w:rsidR="009628E5" w:rsidRPr="00950BC4" w:rsidRDefault="00240E39" w:rsidP="00FF76EA">
      <w:pPr>
        <w:pStyle w:val="DraCorstandard"/>
      </w:pPr>
      <w:r w:rsidRPr="00950BC4">
        <w:t>Mandat Sodomae vertere muros,</w:t>
      </w:r>
    </w:p>
    <w:p w14:paraId="491B0CDF" w14:textId="77777777" w:rsidR="009628E5" w:rsidRPr="00950BC4" w:rsidRDefault="00240E39" w:rsidP="00FF76EA">
      <w:pPr>
        <w:pStyle w:val="DraCorstandard"/>
      </w:pPr>
      <w:r w:rsidRPr="00950BC4">
        <w:t>Mandat Sodomae vellere turres,</w:t>
      </w:r>
    </w:p>
    <w:p w14:paraId="2963916F" w14:textId="77777777" w:rsidR="009628E5" w:rsidRPr="00950BC4" w:rsidRDefault="00240E39" w:rsidP="00FF76EA">
      <w:pPr>
        <w:pStyle w:val="DraCorstandard"/>
      </w:pPr>
      <w:r w:rsidRPr="00950BC4">
        <w:t>Sodomae foetos vrere campos,</w:t>
      </w:r>
    </w:p>
    <w:p w14:paraId="000FDF9F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135</w:t>
      </w:r>
      <w:r w:rsidRPr="00950BC4">
        <w:t xml:space="preserve"> Heu! heu! olidos lambere cineres,</w:t>
      </w:r>
    </w:p>
    <w:p w14:paraId="09D14894" w14:textId="77777777" w:rsidR="009628E5" w:rsidRPr="00950BC4" w:rsidRDefault="00240E39" w:rsidP="00FF76EA">
      <w:pPr>
        <w:pStyle w:val="DraCorstandard"/>
      </w:pPr>
      <w:r w:rsidRPr="00950BC4">
        <w:t>Atque aeternum condere bustum!</w:t>
      </w:r>
    </w:p>
    <w:p w14:paraId="11BE76ED" w14:textId="77777777" w:rsidR="009628E5" w:rsidRPr="00950BC4" w:rsidRDefault="00240E39" w:rsidP="00FF76EA">
      <w:pPr>
        <w:pStyle w:val="DraCorstandard"/>
      </w:pPr>
      <w:r w:rsidRPr="00950BC4">
        <w:t>Hîc, vbi laeto caespite ridet</w:t>
      </w:r>
    </w:p>
    <w:p w14:paraId="39AD37BF" w14:textId="77777777" w:rsidR="009628E5" w:rsidRPr="00950BC4" w:rsidRDefault="00240E39" w:rsidP="00FF76EA">
      <w:pPr>
        <w:pStyle w:val="DraCorstandard"/>
      </w:pPr>
      <w:r w:rsidRPr="00950BC4">
        <w:t>Distinctorum gratia florum;</w:t>
      </w:r>
    </w:p>
    <w:p w14:paraId="5508231F" w14:textId="77777777" w:rsidR="009628E5" w:rsidRPr="00950BC4" w:rsidRDefault="00240E39" w:rsidP="00FF76EA">
      <w:pPr>
        <w:pStyle w:val="DraCorstandard"/>
      </w:pPr>
      <w:r w:rsidRPr="00950BC4">
        <w:t>Hîc, vbi geminae margine ripae</w:t>
      </w:r>
    </w:p>
    <w:p w14:paraId="6B639668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140</w:t>
      </w:r>
      <w:r w:rsidRPr="00950BC4">
        <w:t xml:space="preserve"> Vernae semper rident violae;</w:t>
      </w:r>
    </w:p>
    <w:p w14:paraId="73FD7827" w14:textId="77777777" w:rsidR="009628E5" w:rsidRPr="00950BC4" w:rsidRDefault="00240E39" w:rsidP="00FF76EA">
      <w:pPr>
        <w:pStyle w:val="DraCorstandard"/>
      </w:pPr>
      <w:r w:rsidRPr="00950BC4">
        <w:t>Hîc, vbi plenos olim calathos</w:t>
      </w:r>
    </w:p>
    <w:p w14:paraId="7714F00C" w14:textId="77777777" w:rsidR="009628E5" w:rsidRPr="00950BC4" w:rsidRDefault="00240E39" w:rsidP="00FF76EA">
      <w:pPr>
        <w:pStyle w:val="DraCorstandard"/>
      </w:pPr>
      <w:r w:rsidRPr="00950BC4">
        <w:t>Legimus, isto margine &amp; isto;</w:t>
      </w:r>
    </w:p>
    <w:p w14:paraId="26CF8D9C" w14:textId="77777777" w:rsidR="009628E5" w:rsidRPr="00950BC4" w:rsidRDefault="00240E39" w:rsidP="00FF76EA">
      <w:pPr>
        <w:pStyle w:val="DraCorstandard"/>
      </w:pPr>
      <w:r w:rsidRPr="00950BC4">
        <w:t>Hîc, vbi totas sedula noctes</w:t>
      </w:r>
    </w:p>
    <w:p w14:paraId="3C9E5529" w14:textId="77777777" w:rsidR="009628E5" w:rsidRPr="00950BC4" w:rsidRDefault="00240E39" w:rsidP="00FF76EA">
      <w:pPr>
        <w:pStyle w:val="DraCorstandard"/>
      </w:pPr>
      <w:r w:rsidRPr="00950BC4">
        <w:t>Attis anhelat;</w:t>
      </w:r>
    </w:p>
    <w:p w14:paraId="2CBDAAFC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145</w:t>
      </w:r>
      <w:r w:rsidRPr="00950BC4">
        <w:t xml:space="preserve"> H</w:t>
      </w:r>
      <w:r w:rsidRPr="00950BC4">
        <w:rPr>
          <w:rFonts w:cstheme="minorHAnsi"/>
        </w:rPr>
        <w:t>î</w:t>
      </w:r>
      <w:r w:rsidRPr="00950BC4">
        <w:t>c vbi viduus Coniugis, alt</w:t>
      </w:r>
      <w:r w:rsidRPr="00950BC4">
        <w:rPr>
          <w:rFonts w:cstheme="minorHAnsi"/>
        </w:rPr>
        <w:t>ù</w:t>
      </w:r>
      <w:r w:rsidRPr="00950BC4">
        <w:t>m</w:t>
      </w:r>
    </w:p>
    <w:p w14:paraId="7BA6BCBD" w14:textId="77777777" w:rsidR="009628E5" w:rsidRPr="00950BC4" w:rsidRDefault="00240E39" w:rsidP="00FF76EA">
      <w:pPr>
        <w:pStyle w:val="DraCorstandard"/>
      </w:pPr>
      <w:r w:rsidRPr="00950BC4">
        <w:t>Deflet querulâ turtur ab vlmo;</w:t>
      </w:r>
    </w:p>
    <w:p w14:paraId="0E3AAB27" w14:textId="77777777" w:rsidR="009628E5" w:rsidRPr="00950BC4" w:rsidRDefault="00240E39" w:rsidP="00FF76EA">
      <w:pPr>
        <w:pStyle w:val="DraCorstandard"/>
      </w:pPr>
      <w:r w:rsidRPr="00950BC4">
        <w:lastRenderedPageBreak/>
        <w:t>H</w:t>
      </w:r>
      <w:r w:rsidRPr="00950BC4">
        <w:rPr>
          <w:rFonts w:cstheme="minorHAnsi"/>
        </w:rPr>
        <w:t>î</w:t>
      </w:r>
      <w:r w:rsidRPr="00950BC4">
        <w:t>c, vbi patriae gremio sil</w:t>
      </w:r>
      <w:r w:rsidRPr="00950BC4">
        <w:rPr>
          <w:rFonts w:cstheme="minorHAnsi"/>
        </w:rPr>
        <w:t>ü</w:t>
      </w:r>
      <w:r w:rsidRPr="00950BC4">
        <w:t>ae,</w:t>
      </w:r>
    </w:p>
    <w:p w14:paraId="44405D30" w14:textId="77777777" w:rsidR="009628E5" w:rsidRPr="00950BC4" w:rsidRDefault="00240E39" w:rsidP="00FF76EA">
      <w:pPr>
        <w:pStyle w:val="DraCorstandard"/>
      </w:pPr>
      <w:r w:rsidRPr="00950BC4">
        <w:t>Quà propter aquas porrecta iacet,</w:t>
      </w:r>
    </w:p>
    <w:p w14:paraId="6B332271" w14:textId="77777777" w:rsidR="009628E5" w:rsidRPr="00950BC4" w:rsidRDefault="00240E39" w:rsidP="00FF76EA">
      <w:pPr>
        <w:pStyle w:val="DraCorstandard"/>
      </w:pPr>
      <w:r w:rsidRPr="00950BC4">
        <w:t>Plurima nidos instruit ales,</w:t>
      </w:r>
    </w:p>
    <w:p w14:paraId="2EEC9D28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150</w:t>
      </w:r>
      <w:r w:rsidRPr="00950BC4">
        <w:t xml:space="preserve"> Et secretos operit foetus!</w:t>
      </w:r>
    </w:p>
    <w:p w14:paraId="64AE8DF8" w14:textId="77777777" w:rsidR="009628E5" w:rsidRPr="00950BC4" w:rsidRDefault="00240E39" w:rsidP="00FF76EA">
      <w:pPr>
        <w:pStyle w:val="DraCorstandard"/>
      </w:pPr>
      <w:r w:rsidRPr="00950BC4">
        <w:t>Hîc, in riguâ valle, sub illâ</w:t>
      </w:r>
    </w:p>
    <w:p w14:paraId="0C0993EA" w14:textId="77777777" w:rsidR="009628E5" w:rsidRPr="00950BC4" w:rsidRDefault="00240E39" w:rsidP="00FF76EA">
      <w:pPr>
        <w:pStyle w:val="DraCorstandard"/>
      </w:pPr>
      <w:r w:rsidRPr="00950BC4">
        <w:t>Rupe, sub istis montibus, eheu!</w:t>
      </w:r>
    </w:p>
    <w:p w14:paraId="10332337" w14:textId="77777777" w:rsidR="009628E5" w:rsidRPr="00950BC4" w:rsidRDefault="00240E39" w:rsidP="00FF76EA">
      <w:pPr>
        <w:pStyle w:val="DraCorstandard"/>
      </w:pPr>
      <w:r w:rsidRPr="00950BC4">
        <w:t>Ignea current flumina, &amp; alto</w:t>
      </w:r>
    </w:p>
    <w:p w14:paraId="268F46E3" w14:textId="45637741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7</w:t>
      </w:r>
    </w:p>
    <w:p w14:paraId="333CEC2E" w14:textId="77777777" w:rsidR="009628E5" w:rsidRPr="00950BC4" w:rsidRDefault="00240E39" w:rsidP="00FF76EA">
      <w:pPr>
        <w:pStyle w:val="DraCorstandard"/>
      </w:pPr>
      <w:r w:rsidRPr="00950BC4">
        <w:t>Sulfure stagnans inamoena palus,</w:t>
      </w:r>
    </w:p>
    <w:p w14:paraId="24C4D0BD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155</w:t>
      </w:r>
      <w:r w:rsidRPr="00950BC4">
        <w:t xml:space="preserve"> Latè cultos obruet agros.</w:t>
      </w:r>
    </w:p>
    <w:p w14:paraId="6E47939D" w14:textId="77777777" w:rsidR="009628E5" w:rsidRPr="00950BC4" w:rsidRDefault="00240E39" w:rsidP="00FF76EA">
      <w:pPr>
        <w:pStyle w:val="DraCorstandard"/>
      </w:pPr>
      <w:r w:rsidRPr="00950BC4">
        <w:t>Tunc, vt vastam viderit vrbem,</w:t>
      </w:r>
    </w:p>
    <w:p w14:paraId="7CB15C41" w14:textId="77777777" w:rsidR="009628E5" w:rsidRPr="00950BC4" w:rsidRDefault="00240E39" w:rsidP="00FF76EA">
      <w:pPr>
        <w:pStyle w:val="DraCorstandard"/>
      </w:pPr>
      <w:r w:rsidRPr="00950BC4">
        <w:t>Si quis rapidos fugerit ignes,</w:t>
      </w:r>
    </w:p>
    <w:p w14:paraId="4C8AC131" w14:textId="77777777" w:rsidR="009628E5" w:rsidRPr="00950BC4" w:rsidRDefault="00240E39" w:rsidP="00FF76EA">
      <w:pPr>
        <w:pStyle w:val="DraCorstandard"/>
      </w:pPr>
      <w:r w:rsidRPr="00950BC4">
        <w:t>Campis Sodomam quaeret in istis,</w:t>
      </w:r>
    </w:p>
    <w:p w14:paraId="7732F223" w14:textId="77777777" w:rsidR="009628E5" w:rsidRPr="00950BC4" w:rsidRDefault="00240E39" w:rsidP="00FF76EA">
      <w:pPr>
        <w:pStyle w:val="DraCorstandard"/>
      </w:pPr>
      <w:r w:rsidRPr="00950BC4">
        <w:t>Et nulla videns signa, sepultam</w:t>
      </w:r>
    </w:p>
    <w:p w14:paraId="67B187FD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160</w:t>
      </w:r>
      <w:r w:rsidRPr="00950BC4">
        <w:t xml:space="preserve"> Dicet, &amp; atram spectans coelo</w:t>
      </w:r>
    </w:p>
    <w:p w14:paraId="3E5D3697" w14:textId="77777777" w:rsidR="009628E5" w:rsidRPr="00950BC4" w:rsidRDefault="00240E39" w:rsidP="00FF76EA">
      <w:pPr>
        <w:pStyle w:val="DraCorstandard"/>
      </w:pPr>
      <w:r w:rsidRPr="00950BC4">
        <w:t>Serpere nebulam, Sodomae bustum</w:t>
      </w:r>
    </w:p>
    <w:p w14:paraId="3BEFA5AF" w14:textId="77777777" w:rsidR="009628E5" w:rsidRDefault="00240E39" w:rsidP="00FF76EA">
      <w:pPr>
        <w:pStyle w:val="DraCorstandard"/>
      </w:pPr>
      <w:r w:rsidRPr="00950BC4">
        <w:t>Indice prodet.</w:t>
      </w:r>
    </w:p>
    <w:p w14:paraId="51018B4A" w14:textId="214CF16A" w:rsidR="00E12357" w:rsidRPr="00950BC4" w:rsidRDefault="00E12357" w:rsidP="00E12357">
      <w:pPr>
        <w:pStyle w:val="DraCoradditions"/>
        <w:rPr>
          <w:lang w:val="la-Latn"/>
        </w:rPr>
      </w:pPr>
      <w:r>
        <w:t>/act=2/</w:t>
      </w:r>
    </w:p>
    <w:p w14:paraId="0A012D17" w14:textId="5C0160E9" w:rsidR="009628E5" w:rsidRPr="00950BC4" w:rsidRDefault="00240E39" w:rsidP="00E12357">
      <w:pPr>
        <w:pStyle w:val="DraCorhead"/>
      </w:pPr>
      <w:r w:rsidRPr="00950BC4">
        <w:t>ACTVS SECVNDVS</w:t>
      </w:r>
    </w:p>
    <w:p w14:paraId="34E32B08" w14:textId="77777777" w:rsidR="009628E5" w:rsidRPr="00E12357" w:rsidRDefault="00240E39" w:rsidP="00FF76EA">
      <w:pPr>
        <w:pStyle w:val="DraCorstandard"/>
        <w:rPr>
          <w:rStyle w:val="DraCorstagedirectionsetc"/>
        </w:rPr>
      </w:pPr>
      <w:r w:rsidRPr="00E12357">
        <w:rPr>
          <w:rStyle w:val="DraCorstagedirectionsetc"/>
        </w:rPr>
        <w:t>ABRAHAM, ANGELI.</w:t>
      </w:r>
    </w:p>
    <w:p w14:paraId="2A61F200" w14:textId="13F4E433" w:rsidR="009628E5" w:rsidRPr="00950BC4" w:rsidRDefault="00240E39" w:rsidP="00FF76EA">
      <w:pPr>
        <w:pStyle w:val="DraCorstandard"/>
      </w:pPr>
      <w:r w:rsidRPr="00950BC4">
        <w:t>EX quo reliqui patrios Hurae lares</w:t>
      </w:r>
    </w:p>
    <w:p w14:paraId="7B5FA39F" w14:textId="77777777" w:rsidR="009628E5" w:rsidRPr="00950BC4" w:rsidRDefault="00240E39" w:rsidP="00FF76EA">
      <w:pPr>
        <w:pStyle w:val="DraCorstandard"/>
      </w:pPr>
      <w:r w:rsidRPr="00950BC4">
        <w:t>Chaldaea latè iugera, Aßyrias opes,</w:t>
      </w:r>
    </w:p>
    <w:p w14:paraId="0198226B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165</w:t>
      </w:r>
      <w:r w:rsidRPr="00950BC4">
        <w:t xml:space="preserve"> Semper benignus sequitur à tergo Deus,</w:t>
      </w:r>
    </w:p>
    <w:p w14:paraId="270AD100" w14:textId="77777777" w:rsidR="009628E5" w:rsidRPr="00950BC4" w:rsidRDefault="00240E39" w:rsidP="00FF76EA">
      <w:pPr>
        <w:pStyle w:val="DraCorstandard"/>
      </w:pPr>
      <w:r w:rsidRPr="00950BC4">
        <w:t>Et Chananaeis accolam terris beat.</w:t>
      </w:r>
    </w:p>
    <w:p w14:paraId="66805E50" w14:textId="77777777" w:rsidR="009628E5" w:rsidRPr="00950BC4" w:rsidRDefault="00240E39" w:rsidP="00FF76EA">
      <w:pPr>
        <w:pStyle w:val="DraCorstandard"/>
      </w:pPr>
      <w:r w:rsidRPr="00950BC4">
        <w:t>Mecum inter alios Lotus imperium tulit,</w:t>
      </w:r>
    </w:p>
    <w:p w14:paraId="0AE8B961" w14:textId="77777777" w:rsidR="009628E5" w:rsidRPr="00950BC4" w:rsidRDefault="00240E39" w:rsidP="00FF76EA">
      <w:pPr>
        <w:pStyle w:val="DraCorstandard"/>
      </w:pPr>
      <w:r w:rsidRPr="00950BC4">
        <w:t>Mecum aegra Coniunx legit auspicium Dei,</w:t>
      </w:r>
    </w:p>
    <w:p w14:paraId="67320BED" w14:textId="77777777" w:rsidR="009628E5" w:rsidRPr="00950BC4" w:rsidRDefault="00240E39" w:rsidP="00FF76EA">
      <w:pPr>
        <w:pStyle w:val="DraCorstandard"/>
      </w:pPr>
      <w:r w:rsidRPr="00950BC4">
        <w:lastRenderedPageBreak/>
        <w:t>Annosa Sar</w:t>
      </w:r>
      <w:r w:rsidRPr="00950BC4">
        <w:rPr>
          <w:rFonts w:cstheme="minorHAnsi"/>
        </w:rPr>
        <w:t>é</w:t>
      </w:r>
      <w:r w:rsidRPr="00950BC4">
        <w:t>, lassa connubij &amp; fugae,</w:t>
      </w:r>
    </w:p>
    <w:p w14:paraId="5A9D8AF5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170</w:t>
      </w:r>
      <w:r w:rsidRPr="00950BC4">
        <w:t xml:space="preserve"> Cuius senectam miseror &amp; curas graues,</w:t>
      </w:r>
    </w:p>
    <w:p w14:paraId="43300DFC" w14:textId="77777777" w:rsidR="009628E5" w:rsidRPr="00950BC4" w:rsidRDefault="00240E39" w:rsidP="00FF76EA">
      <w:pPr>
        <w:pStyle w:val="DraCorstandard"/>
      </w:pPr>
      <w:r w:rsidRPr="00950BC4">
        <w:t>Tot lustra passae taediosi temporis,</w:t>
      </w:r>
    </w:p>
    <w:p w14:paraId="6C7EECE0" w14:textId="77777777" w:rsidR="009628E5" w:rsidRPr="00950BC4" w:rsidRDefault="00240E39" w:rsidP="00FF76EA">
      <w:pPr>
        <w:pStyle w:val="DraCorstandard"/>
      </w:pPr>
      <w:r w:rsidRPr="00950BC4">
        <w:t>Tot noctium suspiria, &amp; cassas preces,</w:t>
      </w:r>
    </w:p>
    <w:p w14:paraId="5C7CB841" w14:textId="77777777" w:rsidR="009628E5" w:rsidRPr="00950BC4" w:rsidRDefault="00240E39" w:rsidP="00FF76EA">
      <w:pPr>
        <w:pStyle w:val="DraCorstandard"/>
      </w:pPr>
      <w:r w:rsidRPr="00950BC4">
        <w:t>Et heu! pudendam segnis inuidiam tori.</w:t>
      </w:r>
    </w:p>
    <w:p w14:paraId="463F69C9" w14:textId="77777777" w:rsidR="009628E5" w:rsidRPr="00950BC4" w:rsidRDefault="00240E39" w:rsidP="00FF76EA">
      <w:pPr>
        <w:pStyle w:val="DraCorstandard"/>
      </w:pPr>
      <w:r w:rsidRPr="00950BC4">
        <w:t>Et me illud olim conficit thalami probrum,</w:t>
      </w:r>
    </w:p>
    <w:p w14:paraId="5458AF2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175</w:t>
      </w:r>
      <w:r w:rsidRPr="00950BC4">
        <w:t xml:space="preserve"> Fastidiumque; nempe dum nullus meam</w:t>
      </w:r>
    </w:p>
    <w:p w14:paraId="6C1C0BFB" w14:textId="77777777" w:rsidR="008E28C3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8</w:t>
      </w:r>
    </w:p>
    <w:p w14:paraId="78CE94B0" w14:textId="66C9F07E" w:rsidR="009628E5" w:rsidRPr="00950BC4" w:rsidRDefault="00240E39" w:rsidP="00FF76EA">
      <w:pPr>
        <w:pStyle w:val="DraCorstandard"/>
      </w:pPr>
      <w:r w:rsidRPr="00950BC4">
        <w:t>Haeres flagellet aream, sanguis tuus</w:t>
      </w:r>
    </w:p>
    <w:p w14:paraId="181F4162" w14:textId="77777777" w:rsidR="009628E5" w:rsidRPr="00950BC4" w:rsidRDefault="00240E39" w:rsidP="00FF76EA">
      <w:pPr>
        <w:pStyle w:val="DraCorstandard"/>
      </w:pPr>
      <w:r w:rsidRPr="00950BC4">
        <w:t>Sar</w:t>
      </w:r>
      <w:r w:rsidRPr="00950BC4">
        <w:rPr>
          <w:rFonts w:cstheme="minorHAnsi"/>
        </w:rPr>
        <w:t>é</w:t>
      </w:r>
      <w:r w:rsidRPr="00950BC4">
        <w:t>, meusque, Gargara haec frustrà meto,</w:t>
      </w:r>
    </w:p>
    <w:p w14:paraId="0BC23CD3" w14:textId="77777777" w:rsidR="009628E5" w:rsidRPr="00950BC4" w:rsidRDefault="00240E39" w:rsidP="00FF76EA">
      <w:pPr>
        <w:pStyle w:val="DraCorstandard"/>
      </w:pPr>
      <w:r w:rsidRPr="00950BC4">
        <w:t>Frustrà vda quercus melle &amp; ambrosi</w:t>
      </w:r>
      <w:r w:rsidRPr="00950BC4">
        <w:rPr>
          <w:rFonts w:cstheme="minorHAnsi"/>
        </w:rPr>
        <w:t>â</w:t>
      </w:r>
      <w:r w:rsidRPr="00950BC4">
        <w:t xml:space="preserve"> scatet,</w:t>
      </w:r>
    </w:p>
    <w:p w14:paraId="726734B2" w14:textId="77777777" w:rsidR="009628E5" w:rsidRPr="00950BC4" w:rsidRDefault="00240E39" w:rsidP="00FF76EA">
      <w:pPr>
        <w:pStyle w:val="DraCorstandard"/>
      </w:pPr>
      <w:r w:rsidRPr="00950BC4">
        <w:t>Et rupe dur</w:t>
      </w:r>
      <w:r w:rsidRPr="00950BC4">
        <w:rPr>
          <w:rFonts w:cstheme="minorHAnsi"/>
        </w:rPr>
        <w:t>â</w:t>
      </w:r>
      <w:r w:rsidRPr="00950BC4">
        <w:t xml:space="preserve"> balsami sudat latex.</w:t>
      </w:r>
    </w:p>
    <w:p w14:paraId="2C912623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180</w:t>
      </w:r>
      <w:r w:rsidRPr="00950BC4">
        <w:t xml:space="preserve"> Heu fida Coniunx! heu! quod amplexu meo,</w:t>
      </w:r>
    </w:p>
    <w:p w14:paraId="210A6A1B" w14:textId="77777777" w:rsidR="009628E5" w:rsidRPr="00950BC4" w:rsidRDefault="00240E39" w:rsidP="00FF76EA">
      <w:pPr>
        <w:pStyle w:val="DraCorstandard"/>
      </w:pPr>
      <w:r w:rsidRPr="00950BC4">
        <w:t>Heu me! quod vteri vota non stringo tui!</w:t>
      </w:r>
    </w:p>
    <w:p w14:paraId="25FBC7EA" w14:textId="77777777" w:rsidR="009628E5" w:rsidRPr="00950BC4" w:rsidRDefault="00240E39" w:rsidP="00FF76EA">
      <w:pPr>
        <w:pStyle w:val="DraCorstandard"/>
      </w:pPr>
      <w:r w:rsidRPr="00950BC4">
        <w:t>Nullus paternos ducet in campum greges,</w:t>
      </w:r>
    </w:p>
    <w:p w14:paraId="43EBEE86" w14:textId="77777777" w:rsidR="009628E5" w:rsidRPr="00950BC4" w:rsidRDefault="00240E39" w:rsidP="00FF76EA">
      <w:pPr>
        <w:pStyle w:val="DraCorstandard"/>
      </w:pPr>
      <w:r w:rsidRPr="00950BC4">
        <w:t>Blaes</w:t>
      </w:r>
      <w:r w:rsidRPr="00950BC4">
        <w:rPr>
          <w:rFonts w:cstheme="minorHAnsi"/>
        </w:rPr>
        <w:t>â</w:t>
      </w:r>
      <w:r w:rsidRPr="00950BC4">
        <w:t>que anhelans fistulâ, chorum reget</w:t>
      </w:r>
    </w:p>
    <w:p w14:paraId="6F000CBE" w14:textId="77777777" w:rsidR="009628E5" w:rsidRPr="00950BC4" w:rsidRDefault="00240E39" w:rsidP="00FF76EA">
      <w:pPr>
        <w:pStyle w:val="DraCorstandard"/>
      </w:pPr>
      <w:r w:rsidRPr="00950BC4">
        <w:t>Laetos herilis inter armentarios,</w:t>
      </w:r>
    </w:p>
    <w:p w14:paraId="44D9A5A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185</w:t>
      </w:r>
      <w:r w:rsidRPr="00950BC4">
        <w:t xml:space="preserve"> Et coget agmen; Ism</w:t>
      </w:r>
      <w:r w:rsidRPr="00950BC4">
        <w:rPr>
          <w:rFonts w:cstheme="minorHAnsi"/>
        </w:rPr>
        <w:t>ä</w:t>
      </w:r>
      <w:r w:rsidRPr="00950BC4">
        <w:t>el seruae est puer,</w:t>
      </w:r>
    </w:p>
    <w:p w14:paraId="4B7A9CA8" w14:textId="77777777" w:rsidR="009628E5" w:rsidRPr="00950BC4" w:rsidRDefault="00240E39" w:rsidP="00FF76EA">
      <w:pPr>
        <w:pStyle w:val="DraCorstandard"/>
      </w:pPr>
      <w:r w:rsidRPr="00950BC4">
        <w:t>Et vultu &amp; oculis barbaram Agaram refert.</w:t>
      </w:r>
    </w:p>
    <w:p w14:paraId="484A7295" w14:textId="77777777" w:rsidR="009628E5" w:rsidRPr="00950BC4" w:rsidRDefault="00240E39" w:rsidP="00FF76EA">
      <w:pPr>
        <w:pStyle w:val="DraCorstandard"/>
      </w:pPr>
      <w:r w:rsidRPr="00950BC4">
        <w:t>Heu! ore toto Matris apparent notae,</w:t>
      </w:r>
    </w:p>
    <w:p w14:paraId="75871F4C" w14:textId="77777777" w:rsidR="009628E5" w:rsidRPr="00950BC4" w:rsidRDefault="00240E39" w:rsidP="00FF76EA">
      <w:pPr>
        <w:pStyle w:val="DraCorstandard"/>
      </w:pPr>
      <w:r w:rsidRPr="00950BC4">
        <w:t>Et non decorae plusculum impudentiae,</w:t>
      </w:r>
    </w:p>
    <w:p w14:paraId="3C274623" w14:textId="77777777" w:rsidR="009628E5" w:rsidRPr="00950BC4" w:rsidRDefault="00240E39" w:rsidP="00FF76EA">
      <w:pPr>
        <w:pStyle w:val="DraCorstandard"/>
      </w:pPr>
      <w:r w:rsidRPr="00950BC4">
        <w:t>Nihil est Hebraeum, scilicet Abr</w:t>
      </w:r>
      <w:r w:rsidRPr="00950BC4">
        <w:rPr>
          <w:rFonts w:cstheme="minorHAnsi"/>
        </w:rPr>
        <w:t>â</w:t>
      </w:r>
      <w:r w:rsidRPr="00950BC4">
        <w:t>mi nihil,</w:t>
      </w:r>
    </w:p>
    <w:p w14:paraId="130DEFAB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190</w:t>
      </w:r>
      <w:r w:rsidRPr="00950BC4">
        <w:t xml:space="preserve"> Et tetricâ ill</w:t>
      </w:r>
      <w:r w:rsidRPr="00950BC4">
        <w:rPr>
          <w:rFonts w:cstheme="minorHAnsi"/>
        </w:rPr>
        <w:t>â</w:t>
      </w:r>
      <w:r w:rsidRPr="00950BC4">
        <w:t xml:space="preserve"> fronte mentitur Patrem.</w:t>
      </w:r>
    </w:p>
    <w:p w14:paraId="389A6F32" w14:textId="77777777" w:rsidR="009628E5" w:rsidRPr="00950BC4" w:rsidRDefault="00240E39" w:rsidP="00FF76EA">
      <w:pPr>
        <w:pStyle w:val="DraCorstandard"/>
      </w:pPr>
      <w:r w:rsidRPr="00950BC4">
        <w:t>An ille stellas stemmate aequabit suo,</w:t>
      </w:r>
    </w:p>
    <w:p w14:paraId="3A67D18C" w14:textId="77777777" w:rsidR="009628E5" w:rsidRPr="00950BC4" w:rsidRDefault="00240E39" w:rsidP="00FF76EA">
      <w:pPr>
        <w:pStyle w:val="DraCorstandard"/>
      </w:pPr>
      <w:r w:rsidRPr="00950BC4">
        <w:t>Oceani arenas, caeruli conchas sali?</w:t>
      </w:r>
    </w:p>
    <w:p w14:paraId="6BC8210D" w14:textId="77777777" w:rsidR="009628E5" w:rsidRPr="00950BC4" w:rsidRDefault="00240E39" w:rsidP="00FF76EA">
      <w:pPr>
        <w:pStyle w:val="DraCorstandard"/>
      </w:pPr>
      <w:r w:rsidRPr="00950BC4">
        <w:t>Aut me ista fallit indoles, aut non erit</w:t>
      </w:r>
    </w:p>
    <w:p w14:paraId="23E16D43" w14:textId="77777777" w:rsidR="009628E5" w:rsidRPr="00950BC4" w:rsidRDefault="00240E39" w:rsidP="00FF76EA">
      <w:pPr>
        <w:pStyle w:val="DraCorstandard"/>
      </w:pPr>
      <w:r w:rsidRPr="00950BC4">
        <w:lastRenderedPageBreak/>
        <w:t>Generosus ille, femore nec dignus meo.</w:t>
      </w:r>
    </w:p>
    <w:p w14:paraId="420DBDE7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195</w:t>
      </w:r>
      <w:r w:rsidRPr="00950BC4">
        <w:t xml:space="preserve"> Heu stolida semper, vota, cum agnatam mihi</w:t>
      </w:r>
    </w:p>
    <w:p w14:paraId="0D58ADA6" w14:textId="77777777" w:rsidR="009628E5" w:rsidRPr="00950BC4" w:rsidRDefault="00240E39" w:rsidP="00FF76EA">
      <w:pPr>
        <w:pStyle w:val="DraCorstandard"/>
      </w:pPr>
      <w:r w:rsidRPr="00950BC4">
        <w:t>Iungeret Aramus Virginem, &amp; non mobili</w:t>
      </w:r>
    </w:p>
    <w:p w14:paraId="12B0F2AC" w14:textId="77777777" w:rsidR="009628E5" w:rsidRPr="00950BC4" w:rsidRDefault="00240E39" w:rsidP="00FF76EA">
      <w:pPr>
        <w:pStyle w:val="DraCorstandard"/>
      </w:pPr>
      <w:r w:rsidRPr="00950BC4">
        <w:t>Connubiorum lege fecisset virum,</w:t>
      </w:r>
    </w:p>
    <w:p w14:paraId="0F853A55" w14:textId="77777777" w:rsidR="009628E5" w:rsidRPr="00950BC4" w:rsidRDefault="00240E39" w:rsidP="00FF76EA">
      <w:pPr>
        <w:pStyle w:val="DraCorstandard"/>
      </w:pPr>
      <w:r w:rsidRPr="00950BC4">
        <w:t>Sperabam amoeni flosculos consortij,</w:t>
      </w:r>
    </w:p>
    <w:p w14:paraId="098D43F2" w14:textId="77777777" w:rsidR="009628E5" w:rsidRPr="00950BC4" w:rsidRDefault="00240E39" w:rsidP="00FF76EA">
      <w:pPr>
        <w:pStyle w:val="DraCorstandard"/>
      </w:pPr>
      <w:r w:rsidRPr="00950BC4">
        <w:t>Vernantis vteri germina, agnomen Patris,</w:t>
      </w:r>
    </w:p>
    <w:p w14:paraId="05AB7E2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200</w:t>
      </w:r>
      <w:r w:rsidRPr="00950BC4">
        <w:t xml:space="preserve"> Natosque natorum &amp; nepotes posthumos,</w:t>
      </w:r>
    </w:p>
    <w:p w14:paraId="1EE59A99" w14:textId="77777777" w:rsidR="009628E5" w:rsidRPr="00950BC4" w:rsidRDefault="00240E39" w:rsidP="00FF76EA">
      <w:pPr>
        <w:pStyle w:val="DraCorstandard"/>
      </w:pPr>
      <w:r w:rsidRPr="00950BC4">
        <w:t>Examina ampli generis &amp; stabilem domum.</w:t>
      </w:r>
    </w:p>
    <w:p w14:paraId="787194FE" w14:textId="77777777" w:rsidR="009628E5" w:rsidRPr="00950BC4" w:rsidRDefault="00240E39" w:rsidP="00FF76EA">
      <w:pPr>
        <w:pStyle w:val="DraCorstandard"/>
      </w:pPr>
      <w:r w:rsidRPr="00950BC4">
        <w:t>Coniunx fefellit, nempe cui foetos sinus</w:t>
      </w:r>
    </w:p>
    <w:p w14:paraId="2A4D0538" w14:textId="13E2CEB5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9</w:t>
      </w:r>
    </w:p>
    <w:p w14:paraId="64970D5C" w14:textId="77777777" w:rsidR="009628E5" w:rsidRPr="00950BC4" w:rsidRDefault="00240E39" w:rsidP="00FF76EA">
      <w:pPr>
        <w:pStyle w:val="DraCorstandard"/>
      </w:pPr>
      <w:r w:rsidRPr="00950BC4">
        <w:t>Obstruxit ille, cuius arbitrio fluunt</w:t>
      </w:r>
    </w:p>
    <w:p w14:paraId="1D898116" w14:textId="77777777" w:rsidR="009628E5" w:rsidRPr="00950BC4" w:rsidRDefault="00240E39" w:rsidP="00FF76EA">
      <w:pPr>
        <w:pStyle w:val="DraCorstandard"/>
      </w:pPr>
      <w:r w:rsidRPr="00950BC4">
        <w:t>Mortalis aeui spatia, &amp; humanae vices,</w:t>
      </w:r>
    </w:p>
    <w:p w14:paraId="47BEADF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205</w:t>
      </w:r>
      <w:r w:rsidRPr="00950BC4">
        <w:t xml:space="preserve"> Qui prole laetâ complet aut viduat torum,</w:t>
      </w:r>
    </w:p>
    <w:p w14:paraId="6E013DDE" w14:textId="77777777" w:rsidR="009628E5" w:rsidRPr="00950BC4" w:rsidRDefault="00240E39" w:rsidP="00FF76EA">
      <w:pPr>
        <w:pStyle w:val="DraCorstandard"/>
      </w:pPr>
      <w:r w:rsidRPr="00950BC4">
        <w:t>Et nuptijs signauit hoc olim meis.</w:t>
      </w:r>
    </w:p>
    <w:p w14:paraId="24699DB4" w14:textId="77777777" w:rsidR="009628E5" w:rsidRPr="00950BC4" w:rsidRDefault="00240E39" w:rsidP="00FF76EA">
      <w:pPr>
        <w:pStyle w:val="DraCorstandard"/>
      </w:pPr>
      <w:r w:rsidRPr="00950BC4">
        <w:t>Nec abominamur Genitor, &amp; sequimur tuum</w:t>
      </w:r>
    </w:p>
    <w:p w14:paraId="127E4E96" w14:textId="77777777" w:rsidR="009628E5" w:rsidRPr="00950BC4" w:rsidRDefault="00240E39" w:rsidP="00FF76EA">
      <w:pPr>
        <w:pStyle w:val="DraCorstandard"/>
      </w:pPr>
      <w:r w:rsidRPr="00950BC4">
        <w:t>Numen volentes: nempe sic visum est tibi,</w:t>
      </w:r>
    </w:p>
    <w:p w14:paraId="2745FFD0" w14:textId="77777777" w:rsidR="009628E5" w:rsidRPr="00950BC4" w:rsidRDefault="00240E39" w:rsidP="00FF76EA">
      <w:pPr>
        <w:pStyle w:val="DraCorstandard"/>
      </w:pPr>
      <w:r w:rsidRPr="00950BC4">
        <w:t>Et forte tabulis scribis hoc olim tuis,</w:t>
      </w:r>
    </w:p>
    <w:p w14:paraId="4413AB7E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210</w:t>
      </w:r>
      <w:r w:rsidRPr="00950BC4">
        <w:t xml:space="preserve"> Quas nulla series temporum mutat loco,</w:t>
      </w:r>
    </w:p>
    <w:p w14:paraId="3699A7AD" w14:textId="77777777" w:rsidR="009628E5" w:rsidRPr="00950BC4" w:rsidRDefault="00240E39" w:rsidP="00FF76EA">
      <w:pPr>
        <w:pStyle w:val="DraCorstandard"/>
      </w:pPr>
      <w:r w:rsidRPr="00950BC4">
        <w:t>Et condit aeuiternitas fixo situ.</w:t>
      </w:r>
    </w:p>
    <w:p w14:paraId="21DAFB40" w14:textId="77777777" w:rsidR="009628E5" w:rsidRPr="00950BC4" w:rsidRDefault="00240E39" w:rsidP="00FF76EA">
      <w:pPr>
        <w:pStyle w:val="DraCorstandard"/>
      </w:pPr>
      <w:r w:rsidRPr="00950BC4">
        <w:t>Sar</w:t>
      </w:r>
      <w:r w:rsidRPr="00950BC4">
        <w:rPr>
          <w:rFonts w:cstheme="minorHAnsi"/>
        </w:rPr>
        <w:t>é</w:t>
      </w:r>
      <w:r w:rsidRPr="00950BC4">
        <w:t>! ferendum est; nemo, qui pugnat Deo,</w:t>
      </w:r>
    </w:p>
    <w:p w14:paraId="479B194F" w14:textId="77777777" w:rsidR="009628E5" w:rsidRPr="00950BC4" w:rsidRDefault="00240E39" w:rsidP="00FF76EA">
      <w:pPr>
        <w:pStyle w:val="DraCorstandard"/>
      </w:pPr>
      <w:r w:rsidRPr="00950BC4">
        <w:t>Palmam meretur: Manibus forsan meis</w:t>
      </w:r>
    </w:p>
    <w:p w14:paraId="7FDF4082" w14:textId="77777777" w:rsidR="009628E5" w:rsidRPr="00950BC4" w:rsidRDefault="00240E39" w:rsidP="00FF76EA">
      <w:pPr>
        <w:pStyle w:val="DraCorstandard"/>
      </w:pPr>
      <w:r w:rsidRPr="00950BC4">
        <w:t>Hoc demet olim, taedio Coniunx tuo,</w:t>
      </w:r>
    </w:p>
    <w:p w14:paraId="3D9060EB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215</w:t>
      </w:r>
      <w:r w:rsidRPr="00950BC4">
        <w:t xml:space="preserve"> Qui post opaca nubila serenat diem,</w:t>
      </w:r>
    </w:p>
    <w:p w14:paraId="2CB985DE" w14:textId="77777777" w:rsidR="009628E5" w:rsidRPr="00950BC4" w:rsidRDefault="00240E39" w:rsidP="00FF76EA">
      <w:pPr>
        <w:pStyle w:val="DraCorstandard"/>
      </w:pPr>
      <w:r w:rsidRPr="00950BC4">
        <w:t>Et fulminantem tergit à nimbo manum.</w:t>
      </w:r>
    </w:p>
    <w:p w14:paraId="1F6BEB69" w14:textId="77777777" w:rsidR="009628E5" w:rsidRPr="00950BC4" w:rsidRDefault="00240E39" w:rsidP="00FF76EA">
      <w:pPr>
        <w:pStyle w:val="DraCorstandard"/>
      </w:pPr>
      <w:r w:rsidRPr="00950BC4">
        <w:t>Sed lassat oculos interim somnus meos,</w:t>
      </w:r>
    </w:p>
    <w:p w14:paraId="5A081D1D" w14:textId="77777777" w:rsidR="009628E5" w:rsidRPr="00950BC4" w:rsidRDefault="00240E39" w:rsidP="00FF76EA">
      <w:pPr>
        <w:pStyle w:val="DraCorstandard"/>
      </w:pPr>
      <w:r w:rsidRPr="00950BC4">
        <w:t>Hîc, vbi profusas dißipat latè comas</w:t>
      </w:r>
    </w:p>
    <w:p w14:paraId="50C46A12" w14:textId="77777777" w:rsidR="009628E5" w:rsidRPr="00950BC4" w:rsidRDefault="00240E39" w:rsidP="00FF76EA">
      <w:pPr>
        <w:pStyle w:val="DraCorstandard"/>
      </w:pPr>
      <w:r w:rsidRPr="00950BC4">
        <w:lastRenderedPageBreak/>
        <w:t>Mambraea quercus, pectoris curas domo.</w:t>
      </w:r>
    </w:p>
    <w:p w14:paraId="40029C6C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220</w:t>
      </w:r>
      <w:r w:rsidRPr="00950BC4">
        <w:t xml:space="preserve"> An ludit oculos somnium? an visus stupet?</w:t>
      </w:r>
    </w:p>
    <w:p w14:paraId="54926973" w14:textId="77777777" w:rsidR="009628E5" w:rsidRPr="00950BC4" w:rsidRDefault="00240E39" w:rsidP="00FF76EA">
      <w:pPr>
        <w:pStyle w:val="DraCorstandard"/>
      </w:pPr>
      <w:r w:rsidRPr="00950BC4">
        <w:t xml:space="preserve">Speculor euntes; currite </w:t>
      </w:r>
      <w:r w:rsidRPr="00950BC4">
        <w:rPr>
          <w:rFonts w:cstheme="minorHAnsi"/>
        </w:rPr>
        <w:t>ô</w:t>
      </w:r>
      <w:r w:rsidRPr="00950BC4">
        <w:t xml:space="preserve"> Vernae mei,</w:t>
      </w:r>
    </w:p>
    <w:p w14:paraId="40873E22" w14:textId="77777777" w:rsidR="009628E5" w:rsidRPr="00950BC4" w:rsidRDefault="00240E39" w:rsidP="00FF76EA">
      <w:pPr>
        <w:pStyle w:val="DraCorstandard"/>
      </w:pPr>
      <w:r w:rsidRPr="00950BC4">
        <w:t>Properate, &amp; illos sistite h</w:t>
      </w:r>
      <w:r w:rsidRPr="00950BC4">
        <w:rPr>
          <w:rFonts w:cstheme="minorHAnsi"/>
        </w:rPr>
        <w:t>î</w:t>
      </w:r>
      <w:r w:rsidRPr="00950BC4">
        <w:t>c nobis viros</w:t>
      </w:r>
    </w:p>
    <w:p w14:paraId="5E8C2C35" w14:textId="77777777" w:rsidR="009628E5" w:rsidRPr="00950BC4" w:rsidRDefault="00240E39" w:rsidP="00FF76EA">
      <w:pPr>
        <w:pStyle w:val="DraCorstandard"/>
      </w:pPr>
      <w:r w:rsidRPr="00950BC4">
        <w:t>Quos ista vertit semita, ambiguos viae.</w:t>
      </w:r>
    </w:p>
    <w:p w14:paraId="13BDDBBB" w14:textId="77777777" w:rsidR="009628E5" w:rsidRPr="00950BC4" w:rsidRDefault="00240E39" w:rsidP="00FF76EA">
      <w:pPr>
        <w:pStyle w:val="DraCorstandard"/>
      </w:pPr>
      <w:r w:rsidRPr="00950BC4">
        <w:t>Saluete Iuuenes, si placet vobis locus,</w:t>
      </w:r>
    </w:p>
    <w:p w14:paraId="15908523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225</w:t>
      </w:r>
      <w:r w:rsidRPr="00950BC4">
        <w:t xml:space="preserve"> Mecum cubate, frondeo accubitu pares,</w:t>
      </w:r>
    </w:p>
    <w:p w14:paraId="76F1F7AD" w14:textId="77777777" w:rsidR="009628E5" w:rsidRPr="00950BC4" w:rsidRDefault="00240E39" w:rsidP="00FF76EA">
      <w:pPr>
        <w:pStyle w:val="DraCorstandard"/>
      </w:pPr>
      <w:r w:rsidRPr="00950BC4">
        <w:t>Prandere, bibite, media nunc vrit dies,</w:t>
      </w:r>
    </w:p>
    <w:p w14:paraId="0DE5216C" w14:textId="77777777" w:rsidR="009628E5" w:rsidRPr="00950BC4" w:rsidRDefault="00240E39" w:rsidP="00FF76EA">
      <w:pPr>
        <w:pStyle w:val="DraCorstandard"/>
      </w:pPr>
      <w:r w:rsidRPr="00950BC4">
        <w:t>Et tempus hoc quiescere, &amp; suadet torus.</w:t>
      </w:r>
    </w:p>
    <w:p w14:paraId="72C054E5" w14:textId="1D85D03F" w:rsidR="009628E5" w:rsidRPr="00950BC4" w:rsidRDefault="001F21F2" w:rsidP="00FF76EA">
      <w:pPr>
        <w:pStyle w:val="DraCorstandard"/>
      </w:pPr>
      <w:r w:rsidRPr="001F21F2">
        <w:rPr>
          <w:rStyle w:val="DraCorspeakerattribution"/>
        </w:rPr>
        <w:t>ANGELUS.</w:t>
      </w:r>
      <w:r w:rsidR="00240E39" w:rsidRPr="00950BC4">
        <w:t xml:space="preserve"> Quid stamus etiam? mandat hîc requiem Deus.</w:t>
      </w:r>
    </w:p>
    <w:p w14:paraId="25041810" w14:textId="77777777" w:rsidR="008E28C3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10</w:t>
      </w:r>
    </w:p>
    <w:p w14:paraId="7E694A8A" w14:textId="61FF9500" w:rsidR="009628E5" w:rsidRPr="00396597" w:rsidRDefault="00240E39" w:rsidP="00396597">
      <w:pPr>
        <w:pStyle w:val="DraCorstandard"/>
        <w:rPr>
          <w:rStyle w:val="DraCorstagedirectionsetc"/>
        </w:rPr>
      </w:pPr>
      <w:r w:rsidRPr="00396597">
        <w:rPr>
          <w:rStyle w:val="DraCorstagedirectionsetc"/>
        </w:rPr>
        <w:t>CHORVS.</w:t>
      </w:r>
    </w:p>
    <w:p w14:paraId="282F284C" w14:textId="77777777" w:rsidR="009628E5" w:rsidRPr="00950BC4" w:rsidRDefault="00240E39" w:rsidP="00FF76EA">
      <w:pPr>
        <w:pStyle w:val="DraCorstandard"/>
      </w:pPr>
      <w:r w:rsidRPr="00950BC4">
        <w:t>Turbatur intrò, Sara laetitiae vacat,</w:t>
      </w:r>
    </w:p>
    <w:p w14:paraId="41BF3BFE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230</w:t>
      </w:r>
      <w:r w:rsidRPr="00950BC4">
        <w:t xml:space="preserve"> Iuxtà senex accumbit aequali toro,</w:t>
      </w:r>
    </w:p>
    <w:p w14:paraId="5DB2E2B3" w14:textId="77777777" w:rsidR="009628E5" w:rsidRPr="00950BC4" w:rsidRDefault="00240E39" w:rsidP="00FF76EA">
      <w:pPr>
        <w:pStyle w:val="DraCorstandard"/>
      </w:pPr>
      <w:r w:rsidRPr="00950BC4">
        <w:t>Interque laetos hospites libat merum;</w:t>
      </w:r>
    </w:p>
    <w:p w14:paraId="1BC92BB2" w14:textId="77777777" w:rsidR="009628E5" w:rsidRPr="00950BC4" w:rsidRDefault="00240E39" w:rsidP="00FF76EA">
      <w:pPr>
        <w:pStyle w:val="DraCorstandard"/>
      </w:pPr>
      <w:r w:rsidRPr="00950BC4">
        <w:t>Quorum ille princeps entheo obtutu micat,</w:t>
      </w:r>
    </w:p>
    <w:p w14:paraId="3BF5B261" w14:textId="77777777" w:rsidR="009628E5" w:rsidRPr="00950BC4" w:rsidRDefault="00240E39" w:rsidP="00FF76EA">
      <w:pPr>
        <w:pStyle w:val="DraCorstandard"/>
      </w:pPr>
      <w:r w:rsidRPr="00950BC4">
        <w:t>Et maius aliquid homine mortali sonat;</w:t>
      </w:r>
    </w:p>
    <w:p w14:paraId="4A4132DC" w14:textId="77777777" w:rsidR="009628E5" w:rsidRPr="00950BC4" w:rsidRDefault="00240E39" w:rsidP="00FF76EA">
      <w:pPr>
        <w:pStyle w:val="DraCorstandard"/>
      </w:pPr>
      <w:r w:rsidRPr="00950BC4">
        <w:t>Sed floret alijs vultus, &amp; florent genae,</w:t>
      </w:r>
    </w:p>
    <w:p w14:paraId="073C7F0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235</w:t>
      </w:r>
      <w:r w:rsidRPr="00950BC4">
        <w:t xml:space="preserve"> Et nescio quid simile Coelicolis gerunt.</w:t>
      </w:r>
    </w:p>
    <w:p w14:paraId="701FB7F9" w14:textId="77777777" w:rsidR="009628E5" w:rsidRPr="00950BC4" w:rsidRDefault="00240E39" w:rsidP="00FF76EA">
      <w:pPr>
        <w:pStyle w:val="DraCorstandard"/>
      </w:pPr>
      <w:r w:rsidRPr="00950BC4">
        <w:t>Foelix Abraham, qui pennigeros</w:t>
      </w:r>
    </w:p>
    <w:p w14:paraId="6F3DD05A" w14:textId="77777777" w:rsidR="009628E5" w:rsidRPr="00950BC4" w:rsidRDefault="00240E39" w:rsidP="00FF76EA">
      <w:pPr>
        <w:pStyle w:val="DraCorstandard"/>
      </w:pPr>
      <w:r w:rsidRPr="00950BC4">
        <w:t>Stringit Iuuenes hospite tecto!</w:t>
      </w:r>
    </w:p>
    <w:p w14:paraId="07AB7ACB" w14:textId="77777777" w:rsidR="009628E5" w:rsidRPr="00950BC4" w:rsidRDefault="00240E39" w:rsidP="00FF76EA">
      <w:pPr>
        <w:pStyle w:val="DraCorstandard"/>
      </w:pPr>
      <w:r w:rsidRPr="00950BC4">
        <w:t>Nec tantum ist</w:t>
      </w:r>
      <w:r w:rsidRPr="00950BC4">
        <w:rPr>
          <w:rFonts w:cstheme="minorHAnsi"/>
        </w:rPr>
        <w:t>â</w:t>
      </w:r>
      <w:r w:rsidRPr="00950BC4">
        <w:t xml:space="preserve"> diuite mensâ,</w:t>
      </w:r>
    </w:p>
    <w:p w14:paraId="036D9C23" w14:textId="77777777" w:rsidR="009628E5" w:rsidRPr="00950BC4" w:rsidRDefault="00240E39" w:rsidP="00FF76EA">
      <w:pPr>
        <w:pStyle w:val="DraCorstandard"/>
      </w:pPr>
      <w:r w:rsidRPr="00950BC4">
        <w:t>Omnia puri vt nectaris irent,</w:t>
      </w:r>
    </w:p>
    <w:p w14:paraId="193F8C5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240</w:t>
      </w:r>
      <w:r w:rsidRPr="00950BC4">
        <w:t xml:space="preserve"> Quantum niueo pectore, lactat</w:t>
      </w:r>
    </w:p>
    <w:p w14:paraId="53E6BD57" w14:textId="77777777" w:rsidR="009628E5" w:rsidRPr="00950BC4" w:rsidRDefault="00240E39" w:rsidP="00FF76EA">
      <w:pPr>
        <w:pStyle w:val="DraCorstandard"/>
      </w:pPr>
      <w:r w:rsidRPr="00950BC4">
        <w:t>Olim aeterni saturos epuli,</w:t>
      </w:r>
    </w:p>
    <w:p w14:paraId="08831C3C" w14:textId="77777777" w:rsidR="009628E5" w:rsidRPr="00950BC4" w:rsidRDefault="00240E39" w:rsidP="00FF76EA">
      <w:pPr>
        <w:pStyle w:val="DraCorstandard"/>
      </w:pPr>
      <w:r w:rsidRPr="00950BC4">
        <w:t>Quod Diuino rorat gremio,</w:t>
      </w:r>
    </w:p>
    <w:p w14:paraId="0A8DA494" w14:textId="77777777" w:rsidR="009628E5" w:rsidRPr="00950BC4" w:rsidRDefault="00240E39" w:rsidP="00FF76EA">
      <w:pPr>
        <w:pStyle w:val="DraCorstandard"/>
      </w:pPr>
      <w:r w:rsidRPr="00950BC4">
        <w:lastRenderedPageBreak/>
        <w:t>Et tot Genios implet hiantes:</w:t>
      </w:r>
    </w:p>
    <w:p w14:paraId="5A1B8C95" w14:textId="77777777" w:rsidR="009628E5" w:rsidRPr="00950BC4" w:rsidRDefault="00240E39" w:rsidP="00FF76EA">
      <w:pPr>
        <w:pStyle w:val="DraCorstandard"/>
      </w:pPr>
      <w:r w:rsidRPr="00950BC4">
        <w:t>Quisquis Superis ritè litatis,</w:t>
      </w:r>
    </w:p>
    <w:p w14:paraId="3E168D8E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245</w:t>
      </w:r>
      <w:r w:rsidRPr="00950BC4">
        <w:t xml:space="preserve"> Vitae innocuus transigit aeuum,</w:t>
      </w:r>
    </w:p>
    <w:p w14:paraId="1D11FD7C" w14:textId="77777777" w:rsidR="009628E5" w:rsidRPr="00950BC4" w:rsidRDefault="00240E39" w:rsidP="00FF76EA">
      <w:pPr>
        <w:pStyle w:val="DraCorstandard"/>
      </w:pPr>
      <w:r w:rsidRPr="00950BC4">
        <w:t>Coeli natos colligit hospes,</w:t>
      </w:r>
    </w:p>
    <w:p w14:paraId="787885F4" w14:textId="77777777" w:rsidR="009628E5" w:rsidRPr="00950BC4" w:rsidRDefault="00240E39" w:rsidP="00FF76EA">
      <w:pPr>
        <w:pStyle w:val="DraCorstandard"/>
      </w:pPr>
      <w:r w:rsidRPr="00950BC4">
        <w:t>Et securo ludit thalamo:</w:t>
      </w:r>
    </w:p>
    <w:p w14:paraId="23F286B2" w14:textId="77777777" w:rsidR="009628E5" w:rsidRPr="00950BC4" w:rsidRDefault="00240E39" w:rsidP="00FF76EA">
      <w:pPr>
        <w:pStyle w:val="DraCorstandard"/>
      </w:pPr>
      <w:r w:rsidRPr="00950BC4">
        <w:t>Non ille auidos sentiet hydros,</w:t>
      </w:r>
    </w:p>
    <w:p w14:paraId="15FE32F2" w14:textId="77777777" w:rsidR="009628E5" w:rsidRPr="00950BC4" w:rsidRDefault="00240E39" w:rsidP="00FF76EA">
      <w:pPr>
        <w:pStyle w:val="DraCorstandard"/>
      </w:pPr>
      <w:r w:rsidRPr="00950BC4">
        <w:t>Non mordacis virus echidnae,</w:t>
      </w:r>
    </w:p>
    <w:p w14:paraId="7DE3ACF0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250</w:t>
      </w:r>
      <w:r w:rsidRPr="00950BC4">
        <w:t xml:space="preserve"> Non tot miseros vndique Manes,</w:t>
      </w:r>
    </w:p>
    <w:p w14:paraId="00004FAA" w14:textId="77777777" w:rsidR="009628E5" w:rsidRPr="00950BC4" w:rsidRDefault="00240E39" w:rsidP="00FF76EA">
      <w:pPr>
        <w:pStyle w:val="DraCorstandard"/>
      </w:pPr>
      <w:r w:rsidRPr="00950BC4">
        <w:t>Semperque boni conscius animi</w:t>
      </w:r>
    </w:p>
    <w:p w14:paraId="21216B76" w14:textId="77777777" w:rsidR="009628E5" w:rsidRPr="00950BC4" w:rsidRDefault="00240E39" w:rsidP="00FF76EA">
      <w:pPr>
        <w:pStyle w:val="DraCorstandard"/>
      </w:pPr>
      <w:r w:rsidRPr="00950BC4">
        <w:t>Mentem patrijs inseret astris.</w:t>
      </w:r>
    </w:p>
    <w:p w14:paraId="41C13BB4" w14:textId="7F20C446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11</w:t>
      </w:r>
    </w:p>
    <w:p w14:paraId="32112CFE" w14:textId="77777777" w:rsidR="009628E5" w:rsidRPr="00950BC4" w:rsidRDefault="00240E39" w:rsidP="00FF76EA">
      <w:pPr>
        <w:pStyle w:val="DraCorstandard"/>
      </w:pPr>
      <w:r w:rsidRPr="00950BC4">
        <w:t>Illic vigiles condet ocellos,</w:t>
      </w:r>
    </w:p>
    <w:p w14:paraId="3480FE07" w14:textId="77777777" w:rsidR="009628E5" w:rsidRPr="00950BC4" w:rsidRDefault="00240E39" w:rsidP="00FF76EA">
      <w:pPr>
        <w:pStyle w:val="DraCorstandard"/>
      </w:pPr>
      <w:r w:rsidRPr="00950BC4">
        <w:t>Et terrenis foecibus exstans,</w:t>
      </w:r>
    </w:p>
    <w:p w14:paraId="3C914AA1" w14:textId="5BC5209D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255</w:t>
      </w:r>
      <w:r w:rsidRPr="00950BC4">
        <w:t xml:space="preserve"> Ignea penitus lumina figet</w:t>
      </w:r>
    </w:p>
    <w:p w14:paraId="79AA5318" w14:textId="77777777" w:rsidR="009628E5" w:rsidRPr="00950BC4" w:rsidRDefault="00240E39" w:rsidP="00FF76EA">
      <w:pPr>
        <w:pStyle w:val="DraCorstandard"/>
      </w:pPr>
      <w:r w:rsidRPr="00950BC4">
        <w:t>Et tu Abr</w:t>
      </w:r>
      <w:r w:rsidRPr="00950BC4">
        <w:rPr>
          <w:rFonts w:cstheme="minorHAnsi"/>
        </w:rPr>
        <w:t>â</w:t>
      </w:r>
      <w:r w:rsidRPr="00950BC4">
        <w:t>mi sedula Coniunx,</w:t>
      </w:r>
    </w:p>
    <w:p w14:paraId="17D848EF" w14:textId="77777777" w:rsidR="009628E5" w:rsidRPr="00950BC4" w:rsidRDefault="00240E39" w:rsidP="00FF76EA">
      <w:pPr>
        <w:pStyle w:val="DraCorstandard"/>
      </w:pPr>
      <w:r w:rsidRPr="00950BC4">
        <w:t>Chaldaeorum nobile germen,</w:t>
      </w:r>
    </w:p>
    <w:p w14:paraId="4CE9FBE9" w14:textId="77777777" w:rsidR="009628E5" w:rsidRPr="00950BC4" w:rsidRDefault="00240E39" w:rsidP="00FF76EA">
      <w:pPr>
        <w:pStyle w:val="DraCorstandard"/>
      </w:pPr>
      <w:r w:rsidRPr="00950BC4">
        <w:t>Rides placidos inter Ephebos,</w:t>
      </w:r>
    </w:p>
    <w:p w14:paraId="7CA76A69" w14:textId="77777777" w:rsidR="009628E5" w:rsidRPr="00950BC4" w:rsidRDefault="00240E39" w:rsidP="00FF76EA">
      <w:pPr>
        <w:pStyle w:val="DraCorstandard"/>
      </w:pPr>
      <w:r w:rsidRPr="00950BC4">
        <w:t>Et casta genis oscula libas,</w:t>
      </w:r>
    </w:p>
    <w:p w14:paraId="45356487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260</w:t>
      </w:r>
      <w:r w:rsidRPr="00950BC4">
        <w:t xml:space="preserve"> Nunquam saturis ebria votis.</w:t>
      </w:r>
    </w:p>
    <w:p w14:paraId="3C8B9C0B" w14:textId="77777777" w:rsidR="009628E5" w:rsidRPr="00950BC4" w:rsidRDefault="00240E39" w:rsidP="00FF76EA">
      <w:pPr>
        <w:pStyle w:val="DraCorstandard"/>
      </w:pPr>
      <w:r w:rsidRPr="00950BC4">
        <w:t>Quod tamen isto Spirat ab igni,</w:t>
      </w:r>
    </w:p>
    <w:p w14:paraId="13658153" w14:textId="77777777" w:rsidR="009628E5" w:rsidRPr="00950BC4" w:rsidRDefault="00240E39" w:rsidP="00FF76EA">
      <w:pPr>
        <w:pStyle w:val="DraCorstandard"/>
      </w:pPr>
      <w:r w:rsidRPr="00950BC4">
        <w:t>Non est Veneris murice tinctum.</w:t>
      </w:r>
    </w:p>
    <w:p w14:paraId="1C366652" w14:textId="77777777" w:rsidR="009628E5" w:rsidRPr="00950BC4" w:rsidRDefault="00240E39" w:rsidP="00FF76EA">
      <w:pPr>
        <w:pStyle w:val="DraCorstandard"/>
      </w:pPr>
      <w:r w:rsidRPr="00950BC4">
        <w:t>Non est Superis grata libido.</w:t>
      </w:r>
    </w:p>
    <w:p w14:paraId="16073B7C" w14:textId="77777777" w:rsidR="009628E5" w:rsidRPr="00950BC4" w:rsidRDefault="00240E39" w:rsidP="00FF76EA">
      <w:pPr>
        <w:pStyle w:val="DraCorstandard"/>
      </w:pPr>
      <w:r w:rsidRPr="00950BC4">
        <w:t>Et vindicibus mergitur vndis,</w:t>
      </w:r>
    </w:p>
    <w:p w14:paraId="44613F36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265</w:t>
      </w:r>
      <w:r w:rsidRPr="00950BC4">
        <w:t xml:space="preserve"> Quicquid Cyprio sordet oleto.</w:t>
      </w:r>
    </w:p>
    <w:p w14:paraId="083B36C0" w14:textId="77777777" w:rsidR="009628E5" w:rsidRPr="00950BC4" w:rsidRDefault="00240E39" w:rsidP="00FF76EA">
      <w:pPr>
        <w:pStyle w:val="DraCorstandard"/>
      </w:pPr>
      <w:r w:rsidRPr="00950BC4">
        <w:t>Foelix Abraham, foelix Sar</w:t>
      </w:r>
      <w:r w:rsidRPr="00950BC4">
        <w:rPr>
          <w:rFonts w:cstheme="minorHAnsi"/>
        </w:rPr>
        <w:t>é</w:t>
      </w:r>
      <w:r w:rsidRPr="00950BC4">
        <w:t>,</w:t>
      </w:r>
    </w:p>
    <w:p w14:paraId="1AC2435D" w14:textId="77777777" w:rsidR="009628E5" w:rsidRPr="00950BC4" w:rsidRDefault="00240E39" w:rsidP="00FF76EA">
      <w:pPr>
        <w:pStyle w:val="DraCorstandard"/>
      </w:pPr>
      <w:r w:rsidRPr="00950BC4">
        <w:t>Si non sterili damnata toro</w:t>
      </w:r>
    </w:p>
    <w:p w14:paraId="5360E919" w14:textId="77777777" w:rsidR="009628E5" w:rsidRPr="00950BC4" w:rsidRDefault="00240E39" w:rsidP="00FF76EA">
      <w:pPr>
        <w:pStyle w:val="DraCorstandard"/>
      </w:pPr>
      <w:r w:rsidRPr="00950BC4">
        <w:lastRenderedPageBreak/>
        <w:t>Plangeret orbae fata senectae,</w:t>
      </w:r>
    </w:p>
    <w:p w14:paraId="40595E9D" w14:textId="77777777" w:rsidR="009628E5" w:rsidRPr="00950BC4" w:rsidRDefault="00240E39" w:rsidP="00FF76EA">
      <w:pPr>
        <w:pStyle w:val="DraCorstandard"/>
      </w:pPr>
      <w:r w:rsidRPr="00950BC4">
        <w:t>Et ranciduli taedia lecti.</w:t>
      </w:r>
    </w:p>
    <w:p w14:paraId="010AC77B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270</w:t>
      </w:r>
      <w:r w:rsidRPr="00950BC4">
        <w:t xml:space="preserve"> Sar</w:t>
      </w:r>
      <w:r w:rsidRPr="00950BC4">
        <w:rPr>
          <w:rFonts w:cstheme="minorHAnsi"/>
        </w:rPr>
        <w:t>é</w:t>
      </w:r>
      <w:r w:rsidRPr="00950BC4">
        <w:t xml:space="preserve"> infoelix! &amp; tu Genitor</w:t>
      </w:r>
    </w:p>
    <w:p w14:paraId="54090CFB" w14:textId="77777777" w:rsidR="009628E5" w:rsidRPr="00950BC4" w:rsidRDefault="00240E39" w:rsidP="00FF76EA">
      <w:pPr>
        <w:pStyle w:val="DraCorstandard"/>
      </w:pPr>
      <w:r w:rsidRPr="00950BC4">
        <w:t>Grandaeue senex, qui Chaldaeis</w:t>
      </w:r>
    </w:p>
    <w:p w14:paraId="17D0E5A5" w14:textId="77777777" w:rsidR="009628E5" w:rsidRPr="00950BC4" w:rsidRDefault="00240E39" w:rsidP="00FF76EA">
      <w:pPr>
        <w:pStyle w:val="DraCorstandard"/>
      </w:pPr>
      <w:r w:rsidRPr="00950BC4">
        <w:t>Natus in oris, h</w:t>
      </w:r>
      <w:r w:rsidRPr="00950BC4">
        <w:rPr>
          <w:rFonts w:cstheme="minorHAnsi"/>
        </w:rPr>
        <w:t>î</w:t>
      </w:r>
      <w:r w:rsidRPr="00950BC4">
        <w:t>c tua condis</w:t>
      </w:r>
    </w:p>
    <w:p w14:paraId="4F42A629" w14:textId="77777777" w:rsidR="009628E5" w:rsidRPr="00950BC4" w:rsidRDefault="00240E39" w:rsidP="00FF76EA">
      <w:pPr>
        <w:pStyle w:val="DraCorstandard"/>
      </w:pPr>
      <w:r w:rsidRPr="00950BC4">
        <w:t>Moenia, nostris accola terris</w:t>
      </w:r>
    </w:p>
    <w:p w14:paraId="0D12D50F" w14:textId="77777777" w:rsidR="009628E5" w:rsidRPr="00950BC4" w:rsidRDefault="00240E39" w:rsidP="00FF76EA">
      <w:pPr>
        <w:pStyle w:val="DraCorstandard"/>
      </w:pPr>
      <w:r w:rsidRPr="00950BC4">
        <w:t>Nuper trepidae vindex Sodomae,</w:t>
      </w:r>
    </w:p>
    <w:p w14:paraId="3D0A82FA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275</w:t>
      </w:r>
      <w:r w:rsidRPr="00950BC4">
        <w:t xml:space="preserve"> Quandò vernas inter ouantes</w:t>
      </w:r>
    </w:p>
    <w:p w14:paraId="225BFD80" w14:textId="77777777" w:rsidR="009628E5" w:rsidRPr="00950BC4" w:rsidRDefault="00240E39" w:rsidP="00FF76EA">
      <w:pPr>
        <w:pStyle w:val="DraCorstandard"/>
      </w:pPr>
      <w:r w:rsidRPr="00950BC4">
        <w:t>Caesum spolijs exuis hostem,</w:t>
      </w:r>
    </w:p>
    <w:p w14:paraId="586927E8" w14:textId="77777777" w:rsidR="009628E5" w:rsidRPr="00950BC4" w:rsidRDefault="00240E39" w:rsidP="00FF76EA">
      <w:pPr>
        <w:pStyle w:val="DraCorstandard"/>
      </w:pPr>
      <w:r w:rsidRPr="00950BC4">
        <w:t>Lotumque tuum compede soluis,</w:t>
      </w:r>
    </w:p>
    <w:p w14:paraId="3140C68A" w14:textId="77777777" w:rsidR="009628E5" w:rsidRPr="00950BC4" w:rsidRDefault="00240E39" w:rsidP="00FF76EA">
      <w:pPr>
        <w:pStyle w:val="DraCorstandard"/>
      </w:pPr>
      <w:r w:rsidRPr="00950BC4">
        <w:t>Quo nec spirat iustior alter,</w:t>
      </w:r>
    </w:p>
    <w:p w14:paraId="2748B095" w14:textId="77777777" w:rsidR="009628E5" w:rsidRPr="00950BC4" w:rsidRDefault="00240E39" w:rsidP="00FF76EA">
      <w:pPr>
        <w:pStyle w:val="DraCorstandard"/>
      </w:pPr>
      <w:r w:rsidRPr="00950BC4">
        <w:t>Nec magis aequis carus Superis.</w:t>
      </w:r>
    </w:p>
    <w:p w14:paraId="79E8B321" w14:textId="77777777" w:rsidR="008E28C3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12</w:t>
      </w:r>
    </w:p>
    <w:p w14:paraId="30DADBB9" w14:textId="04B048E2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280</w:t>
      </w:r>
      <w:r w:rsidRPr="00950BC4">
        <w:t xml:space="preserve"> Eheu! Sodomae tutela meae,</w:t>
      </w:r>
    </w:p>
    <w:p w14:paraId="4E858D2F" w14:textId="77777777" w:rsidR="009628E5" w:rsidRPr="00950BC4" w:rsidRDefault="00240E39" w:rsidP="00FF76EA">
      <w:pPr>
        <w:pStyle w:val="DraCorstandard"/>
      </w:pPr>
      <w:r w:rsidRPr="00950BC4">
        <w:t>Si fors Sodomis parcere vellent</w:t>
      </w:r>
    </w:p>
    <w:p w14:paraId="702A88F8" w14:textId="77777777" w:rsidR="009628E5" w:rsidRPr="00950BC4" w:rsidRDefault="00240E39" w:rsidP="00FF76EA">
      <w:pPr>
        <w:pStyle w:val="DraCorstandard"/>
      </w:pPr>
      <w:r w:rsidRPr="00950BC4">
        <w:t>Aemula prauae Numina Gentis.</w:t>
      </w:r>
    </w:p>
    <w:p w14:paraId="25CFD0F7" w14:textId="77777777" w:rsidR="00EC2353" w:rsidRDefault="00EC2353" w:rsidP="00EC2353">
      <w:pPr>
        <w:pStyle w:val="DraCoradditions"/>
      </w:pPr>
      <w:r>
        <w:t>/act=3/</w:t>
      </w:r>
    </w:p>
    <w:p w14:paraId="12325D47" w14:textId="04BEC673" w:rsidR="009628E5" w:rsidRPr="00950BC4" w:rsidRDefault="00240E39" w:rsidP="00EC2353">
      <w:pPr>
        <w:pStyle w:val="DraCorhead"/>
      </w:pPr>
      <w:r w:rsidRPr="00950BC4">
        <w:t>ACTVS TERTIVS.</w:t>
      </w:r>
    </w:p>
    <w:p w14:paraId="433179F0" w14:textId="77777777" w:rsidR="009628E5" w:rsidRPr="00EC2353" w:rsidRDefault="00240E39" w:rsidP="00FF76EA">
      <w:pPr>
        <w:pStyle w:val="DraCorstandard"/>
        <w:rPr>
          <w:rStyle w:val="DraCorstagedirectionsetc"/>
        </w:rPr>
      </w:pPr>
      <w:r w:rsidRPr="00EC2353">
        <w:rPr>
          <w:rStyle w:val="DraCorstagedirectionsetc"/>
        </w:rPr>
        <w:t>SARA, ABRAHAM.</w:t>
      </w:r>
    </w:p>
    <w:p w14:paraId="4B9219FB" w14:textId="77777777" w:rsidR="009628E5" w:rsidRPr="00950BC4" w:rsidRDefault="00240E39" w:rsidP="00FF76EA">
      <w:pPr>
        <w:pStyle w:val="DraCorstandard"/>
      </w:pPr>
      <w:r w:rsidRPr="00950BC4">
        <w:t>ERg</w:t>
      </w:r>
      <w:r w:rsidRPr="00950BC4">
        <w:rPr>
          <w:rFonts w:cstheme="minorHAnsi"/>
        </w:rPr>
        <w:t>ó</w:t>
      </w:r>
      <w:r w:rsidRPr="00950BC4">
        <w:t>ne iterum viuimus Abr</w:t>
      </w:r>
      <w:r w:rsidRPr="00950BC4">
        <w:rPr>
          <w:rFonts w:cstheme="minorHAnsi"/>
        </w:rPr>
        <w:t>â</w:t>
      </w:r>
      <w:r w:rsidRPr="00950BC4">
        <w:t>m,</w:t>
      </w:r>
    </w:p>
    <w:p w14:paraId="524EBE53" w14:textId="77777777" w:rsidR="009628E5" w:rsidRPr="00950BC4" w:rsidRDefault="00240E39" w:rsidP="00FF76EA">
      <w:pPr>
        <w:pStyle w:val="DraCorstandard"/>
      </w:pPr>
      <w:r w:rsidRPr="00950BC4">
        <w:t>Et connubij copula nostri</w:t>
      </w:r>
    </w:p>
    <w:p w14:paraId="3C48474B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285</w:t>
      </w:r>
      <w:r w:rsidRPr="00950BC4">
        <w:t xml:space="preserve"> Solido Di</w:t>
      </w:r>
      <w:r w:rsidRPr="00950BC4">
        <w:rPr>
          <w:rFonts w:cstheme="minorHAnsi"/>
        </w:rPr>
        <w:t>û</w:t>
      </w:r>
      <w:r w:rsidRPr="00950BC4">
        <w:t>um munere vernat?</w:t>
      </w:r>
    </w:p>
    <w:p w14:paraId="30C9D324" w14:textId="77777777" w:rsidR="009628E5" w:rsidRPr="00950BC4" w:rsidRDefault="00240E39" w:rsidP="00FF76EA">
      <w:pPr>
        <w:pStyle w:val="DraCorstandard"/>
      </w:pPr>
      <w:r w:rsidRPr="00950BC4">
        <w:t>Quis mihi rugas expolit istas,</w:t>
      </w:r>
    </w:p>
    <w:p w14:paraId="5DD2CD20" w14:textId="77777777" w:rsidR="009628E5" w:rsidRPr="00950BC4" w:rsidRDefault="00240E39" w:rsidP="00FF76EA">
      <w:pPr>
        <w:pStyle w:val="DraCorstandard"/>
      </w:pPr>
      <w:r w:rsidRPr="00950BC4">
        <w:t>Atque exsuccos imbuit artus?</w:t>
      </w:r>
    </w:p>
    <w:p w14:paraId="504B9119" w14:textId="77777777" w:rsidR="009628E5" w:rsidRPr="00950BC4" w:rsidRDefault="00240E39" w:rsidP="00FF76EA">
      <w:pPr>
        <w:pStyle w:val="DraCorstandard"/>
      </w:pPr>
      <w:r w:rsidRPr="00950BC4">
        <w:t>Fallor? an iterum redeunt calidae</w:t>
      </w:r>
    </w:p>
    <w:p w14:paraId="6A8E0763" w14:textId="77777777" w:rsidR="009628E5" w:rsidRPr="00950BC4" w:rsidRDefault="00240E39" w:rsidP="00FF76EA">
      <w:pPr>
        <w:pStyle w:val="DraCorstandard"/>
      </w:pPr>
      <w:r w:rsidRPr="00950BC4">
        <w:t>Vota iuuentae, labemque vteri,</w:t>
      </w:r>
    </w:p>
    <w:p w14:paraId="526C0E42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lastRenderedPageBreak/>
        <w:t>290</w:t>
      </w:r>
      <w:r w:rsidRPr="00950BC4">
        <w:t xml:space="preserve"> Natura parens florida, terget?</w:t>
      </w:r>
    </w:p>
    <w:p w14:paraId="450DE38B" w14:textId="77777777" w:rsidR="009628E5" w:rsidRPr="00950BC4" w:rsidRDefault="00240E39" w:rsidP="00FF76EA">
      <w:pPr>
        <w:pStyle w:val="DraCorstandard"/>
      </w:pPr>
      <w:r w:rsidRPr="00950BC4">
        <w:t>An quae roseae nunc lucis egens,</w:t>
      </w:r>
    </w:p>
    <w:p w14:paraId="490D43EB" w14:textId="77777777" w:rsidR="009628E5" w:rsidRPr="00950BC4" w:rsidRDefault="00240E39" w:rsidP="00FF76EA">
      <w:pPr>
        <w:pStyle w:val="DraCorstandard"/>
      </w:pPr>
      <w:r w:rsidRPr="00950BC4">
        <w:t>Pendet gelido marcida lecto,</w:t>
      </w:r>
    </w:p>
    <w:p w14:paraId="406D773D" w14:textId="77777777" w:rsidR="009628E5" w:rsidRPr="00950BC4" w:rsidRDefault="00240E39" w:rsidP="00FF76EA">
      <w:pPr>
        <w:pStyle w:val="DraCorstandard"/>
      </w:pPr>
      <w:r w:rsidRPr="00950BC4">
        <w:t>Pronuba nobis taeda virescet?</w:t>
      </w:r>
    </w:p>
    <w:p w14:paraId="65240B53" w14:textId="77777777" w:rsidR="009628E5" w:rsidRPr="00950BC4" w:rsidRDefault="00240E39" w:rsidP="00FF76EA">
      <w:pPr>
        <w:pStyle w:val="DraCorstandard"/>
      </w:pPr>
      <w:r w:rsidRPr="00950BC4">
        <w:t>Credite populi, credite Gentes.</w:t>
      </w:r>
    </w:p>
    <w:p w14:paraId="738F114C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295</w:t>
      </w:r>
      <w:r w:rsidRPr="00950BC4">
        <w:t xml:space="preserve"> Quid te ambiguo turbine versas</w:t>
      </w:r>
    </w:p>
    <w:p w14:paraId="1B3F5173" w14:textId="77777777" w:rsidR="009628E5" w:rsidRPr="00950BC4" w:rsidRDefault="00240E39" w:rsidP="00FF76EA">
      <w:pPr>
        <w:pStyle w:val="DraCorstandard"/>
      </w:pPr>
      <w:r w:rsidRPr="00950BC4">
        <w:t>Semper fidei languida Sar</w:t>
      </w:r>
      <w:r w:rsidRPr="00950BC4">
        <w:rPr>
          <w:rFonts w:cstheme="minorHAnsi"/>
        </w:rPr>
        <w:t>é</w:t>
      </w:r>
      <w:r w:rsidRPr="00950BC4">
        <w:t>?</w:t>
      </w:r>
    </w:p>
    <w:p w14:paraId="7C71F310" w14:textId="77777777" w:rsidR="009628E5" w:rsidRPr="00950BC4" w:rsidRDefault="00240E39" w:rsidP="00FF76EA">
      <w:pPr>
        <w:pStyle w:val="DraCorstandard"/>
      </w:pPr>
      <w:r w:rsidRPr="00950BC4">
        <w:t>O mihi similes semper veniant,</w:t>
      </w:r>
    </w:p>
    <w:p w14:paraId="593E3FEE" w14:textId="77777777" w:rsidR="009628E5" w:rsidRPr="00950BC4" w:rsidRDefault="00240E39" w:rsidP="00FF76EA">
      <w:pPr>
        <w:pStyle w:val="DraCorstandard"/>
      </w:pPr>
      <w:r w:rsidRPr="00950BC4">
        <w:t>Si promissum fallere nolunt,</w:t>
      </w:r>
    </w:p>
    <w:p w14:paraId="372E6116" w14:textId="77777777" w:rsidR="009628E5" w:rsidRPr="00950BC4" w:rsidRDefault="00240E39" w:rsidP="00FF76EA">
      <w:pPr>
        <w:pStyle w:val="DraCorstandard"/>
      </w:pPr>
      <w:r w:rsidRPr="00950BC4">
        <w:t>Qui nos tanto munere donant!</w:t>
      </w:r>
    </w:p>
    <w:p w14:paraId="24EEB387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300</w:t>
      </w:r>
      <w:r w:rsidRPr="00950BC4">
        <w:t xml:space="preserve"> O quandò iterum pascimus istos?</w:t>
      </w:r>
    </w:p>
    <w:p w14:paraId="52366044" w14:textId="2716BF6C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13</w:t>
      </w:r>
    </w:p>
    <w:p w14:paraId="312E756B" w14:textId="77777777" w:rsidR="009628E5" w:rsidRPr="00950BC4" w:rsidRDefault="00240E39" w:rsidP="00FF76EA">
      <w:pPr>
        <w:pStyle w:val="DraCorstandard"/>
      </w:pPr>
      <w:r w:rsidRPr="00950BC4">
        <w:t>Quandò amplexus inter amicos,</w:t>
      </w:r>
    </w:p>
    <w:p w14:paraId="6FABD5B7" w14:textId="77777777" w:rsidR="009628E5" w:rsidRPr="00950BC4" w:rsidRDefault="00240E39" w:rsidP="00FF76EA">
      <w:pPr>
        <w:pStyle w:val="DraCorstandard"/>
      </w:pPr>
      <w:r w:rsidRPr="00950BC4">
        <w:t>Stringimus aulae limine fessos?</w:t>
      </w:r>
    </w:p>
    <w:p w14:paraId="6A24111F" w14:textId="77777777" w:rsidR="009628E5" w:rsidRPr="00950BC4" w:rsidRDefault="00240E39" w:rsidP="00FF76EA">
      <w:pPr>
        <w:pStyle w:val="DraCorstandard"/>
      </w:pPr>
      <w:r w:rsidRPr="00950BC4">
        <w:t>Venient olim, venient, &amp; tu</w:t>
      </w:r>
    </w:p>
    <w:p w14:paraId="30A841A9" w14:textId="77777777" w:rsidR="009628E5" w:rsidRPr="00950BC4" w:rsidRDefault="00240E39" w:rsidP="00FF76EA">
      <w:pPr>
        <w:pStyle w:val="DraCorstandard"/>
      </w:pPr>
      <w:r w:rsidRPr="00950BC4">
        <w:t>Condictum vteri pignus habebis,</w:t>
      </w:r>
    </w:p>
    <w:p w14:paraId="0AC6337C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305</w:t>
      </w:r>
      <w:r w:rsidRPr="00950BC4">
        <w:t xml:space="preserve"> Natumque tuo tolles gremio,</w:t>
      </w:r>
    </w:p>
    <w:p w14:paraId="71D4A971" w14:textId="77777777" w:rsidR="009628E5" w:rsidRPr="00950BC4" w:rsidRDefault="00240E39" w:rsidP="00FF76EA">
      <w:pPr>
        <w:pStyle w:val="DraCorstandard"/>
      </w:pPr>
      <w:r w:rsidRPr="00950BC4">
        <w:t>Qui te aeterno tempore clarat,</w:t>
      </w:r>
    </w:p>
    <w:p w14:paraId="5CE6621A" w14:textId="77777777" w:rsidR="009628E5" w:rsidRPr="00950BC4" w:rsidRDefault="00240E39" w:rsidP="00FF76EA">
      <w:pPr>
        <w:pStyle w:val="DraCorstandard"/>
      </w:pPr>
      <w:r w:rsidRPr="00950BC4">
        <w:t>Tam conspicui nominis haeres,</w:t>
      </w:r>
    </w:p>
    <w:p w14:paraId="14285BA6" w14:textId="77777777" w:rsidR="009628E5" w:rsidRPr="00950BC4" w:rsidRDefault="00240E39" w:rsidP="00FF76EA">
      <w:pPr>
        <w:pStyle w:val="DraCorstandard"/>
      </w:pPr>
      <w:r w:rsidRPr="00950BC4">
        <w:t>Quàm perpetuae Gentis alumnus,</w:t>
      </w:r>
    </w:p>
    <w:p w14:paraId="101FBD38" w14:textId="77777777" w:rsidR="009628E5" w:rsidRPr="00950BC4" w:rsidRDefault="00240E39" w:rsidP="00FF76EA">
      <w:pPr>
        <w:pStyle w:val="DraCorstandard"/>
      </w:pPr>
      <w:r w:rsidRPr="00950BC4">
        <w:t>Quae stirpe bon</w:t>
      </w:r>
      <w:r w:rsidRPr="00950BC4">
        <w:rPr>
          <w:rFonts w:cstheme="minorHAnsi"/>
        </w:rPr>
        <w:t>â</w:t>
      </w:r>
      <w:r w:rsidRPr="00950BC4">
        <w:t xml:space="preserve"> sidera vincat.</w:t>
      </w:r>
    </w:p>
    <w:p w14:paraId="2E2CC488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310</w:t>
      </w:r>
      <w:r w:rsidRPr="00950BC4">
        <w:t xml:space="preserve"> O si ille meis rideat oculis,</w:t>
      </w:r>
    </w:p>
    <w:p w14:paraId="6BC23837" w14:textId="77777777" w:rsidR="009628E5" w:rsidRPr="00950BC4" w:rsidRDefault="00240E39" w:rsidP="00FF76EA">
      <w:pPr>
        <w:pStyle w:val="DraCorstandard"/>
      </w:pPr>
      <w:r w:rsidRPr="00950BC4">
        <w:t>Et materno ludat in ostro!</w:t>
      </w:r>
    </w:p>
    <w:p w14:paraId="5E8DA990" w14:textId="77777777" w:rsidR="009628E5" w:rsidRPr="00950BC4" w:rsidRDefault="00240E39" w:rsidP="00FF76EA">
      <w:pPr>
        <w:pStyle w:val="DraCorstandard"/>
      </w:pPr>
      <w:r w:rsidRPr="00950BC4">
        <w:t>O si teneris nunc pressa genis</w:t>
      </w:r>
    </w:p>
    <w:p w14:paraId="7F4B954A" w14:textId="77777777" w:rsidR="009628E5" w:rsidRPr="00950BC4" w:rsidRDefault="00240E39" w:rsidP="00FF76EA">
      <w:pPr>
        <w:pStyle w:val="DraCorstandard"/>
      </w:pPr>
      <w:r w:rsidRPr="00950BC4">
        <w:t>Oscula figam! nequeo Superi,</w:t>
      </w:r>
    </w:p>
    <w:p w14:paraId="71346E7E" w14:textId="77777777" w:rsidR="009628E5" w:rsidRPr="00950BC4" w:rsidRDefault="00240E39" w:rsidP="00FF76EA">
      <w:pPr>
        <w:pStyle w:val="DraCorstandard"/>
      </w:pPr>
      <w:r w:rsidRPr="00950BC4">
        <w:t>Nequeo tacitum condere votum,</w:t>
      </w:r>
    </w:p>
    <w:p w14:paraId="5B70796D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lastRenderedPageBreak/>
        <w:t>315</w:t>
      </w:r>
      <w:r w:rsidRPr="00950BC4">
        <w:t xml:space="preserve"> Et mea rimas gaudia ducunt.</w:t>
      </w:r>
    </w:p>
    <w:p w14:paraId="648F5748" w14:textId="77777777" w:rsidR="009628E5" w:rsidRPr="00950BC4" w:rsidRDefault="00240E39" w:rsidP="00FF76EA">
      <w:pPr>
        <w:pStyle w:val="DraCorstandard"/>
      </w:pPr>
      <w:r w:rsidRPr="00950BC4">
        <w:t>At nunc etiam ringitur Abr</w:t>
      </w:r>
      <w:r w:rsidRPr="00950BC4">
        <w:rPr>
          <w:rFonts w:cstheme="minorHAnsi"/>
        </w:rPr>
        <w:t>â</w:t>
      </w:r>
      <w:r w:rsidRPr="00950BC4">
        <w:t>m,</w:t>
      </w:r>
    </w:p>
    <w:p w14:paraId="280ED3CC" w14:textId="77777777" w:rsidR="009628E5" w:rsidRPr="00950BC4" w:rsidRDefault="00240E39" w:rsidP="00FF76EA">
      <w:pPr>
        <w:pStyle w:val="DraCorstandard"/>
      </w:pPr>
      <w:r w:rsidRPr="00950BC4">
        <w:t>Et fronte iterum nubila ducit.</w:t>
      </w:r>
    </w:p>
    <w:p w14:paraId="3E12E826" w14:textId="77777777" w:rsidR="009628E5" w:rsidRPr="00950BC4" w:rsidRDefault="00240E39" w:rsidP="00FF76EA">
      <w:pPr>
        <w:pStyle w:val="DraCorstandard"/>
      </w:pPr>
      <w:r w:rsidRPr="00950BC4">
        <w:t>Quid sit, dubito; certè est aliquid,</w:t>
      </w:r>
    </w:p>
    <w:p w14:paraId="7A931EE5" w14:textId="77777777" w:rsidR="009628E5" w:rsidRPr="00950BC4" w:rsidRDefault="00240E39" w:rsidP="00FF76EA">
      <w:pPr>
        <w:pStyle w:val="DraCorstandard"/>
      </w:pPr>
      <w:r w:rsidRPr="00950BC4">
        <w:t>Et nos iterum sauciat At</w:t>
      </w:r>
      <w:r w:rsidRPr="00950BC4">
        <w:rPr>
          <w:rFonts w:cstheme="minorHAnsi"/>
        </w:rPr>
        <w:t>é</w:t>
      </w:r>
      <w:r w:rsidRPr="00950BC4">
        <w:t>.</w:t>
      </w:r>
    </w:p>
    <w:p w14:paraId="3F1A6282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320</w:t>
      </w:r>
      <w:r w:rsidRPr="00950BC4">
        <w:t xml:space="preserve"> Heu! quod semper tristitia laetis</w:t>
      </w:r>
    </w:p>
    <w:p w14:paraId="6335D69C" w14:textId="77777777" w:rsidR="009628E5" w:rsidRPr="00950BC4" w:rsidRDefault="00240E39" w:rsidP="00FF76EA">
      <w:pPr>
        <w:pStyle w:val="DraCorstandard"/>
      </w:pPr>
      <w:r w:rsidRPr="00950BC4">
        <w:t>Miscet dubiâ callidus vrnâ,</w:t>
      </w:r>
    </w:p>
    <w:p w14:paraId="28397378" w14:textId="77777777" w:rsidR="009628E5" w:rsidRPr="00950BC4" w:rsidRDefault="00240E39" w:rsidP="00FF76EA">
      <w:pPr>
        <w:pStyle w:val="DraCorstandard"/>
      </w:pPr>
      <w:r w:rsidRPr="00950BC4">
        <w:t>Cuius nutum pronus adorat,</w:t>
      </w:r>
    </w:p>
    <w:p w14:paraId="50791378" w14:textId="77777777" w:rsidR="009628E5" w:rsidRPr="00950BC4" w:rsidRDefault="00240E39" w:rsidP="00FF76EA">
      <w:pPr>
        <w:pStyle w:val="DraCorstandard"/>
      </w:pPr>
      <w:r w:rsidRPr="00950BC4">
        <w:t>Quisquis Superos nouerit aequos,</w:t>
      </w:r>
    </w:p>
    <w:p w14:paraId="468A5111" w14:textId="77777777" w:rsidR="009628E5" w:rsidRPr="00950BC4" w:rsidRDefault="00240E39" w:rsidP="00FF76EA">
      <w:pPr>
        <w:pStyle w:val="DraCorstandard"/>
      </w:pPr>
      <w:r w:rsidRPr="00950BC4">
        <w:t>Et c</w:t>
      </w:r>
      <w:r w:rsidRPr="00950BC4">
        <w:rPr>
          <w:rFonts w:cstheme="minorHAnsi"/>
        </w:rPr>
        <w:t>û</w:t>
      </w:r>
      <w:r w:rsidRPr="00950BC4">
        <w:t>ique vicem promere iustos.</w:t>
      </w:r>
    </w:p>
    <w:p w14:paraId="2927470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325</w:t>
      </w:r>
      <w:r w:rsidRPr="00950BC4">
        <w:t xml:space="preserve"> Quodcumque doles Abraham, cordis</w:t>
      </w:r>
    </w:p>
    <w:p w14:paraId="239F6C1E" w14:textId="77777777" w:rsidR="009628E5" w:rsidRPr="00950BC4" w:rsidRDefault="00240E39" w:rsidP="00FF76EA">
      <w:pPr>
        <w:pStyle w:val="DraCorstandard"/>
      </w:pPr>
      <w:r w:rsidRPr="00950BC4">
        <w:t>Strictura mei est, quodcumque iubes</w:t>
      </w:r>
    </w:p>
    <w:p w14:paraId="40ECB9A9" w14:textId="77777777" w:rsidR="009628E5" w:rsidRPr="00950BC4" w:rsidRDefault="00240E39" w:rsidP="00FF76EA">
      <w:pPr>
        <w:pStyle w:val="DraCorstandard"/>
      </w:pPr>
      <w:r w:rsidRPr="00950BC4">
        <w:t>Plangere, reperis ecce vacantem.</w:t>
      </w:r>
    </w:p>
    <w:p w14:paraId="6C78E2A9" w14:textId="77777777" w:rsidR="008E28C3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14</w:t>
      </w:r>
    </w:p>
    <w:p w14:paraId="3C6D3037" w14:textId="520D8A21" w:rsidR="009628E5" w:rsidRPr="00950BC4" w:rsidRDefault="00240E39" w:rsidP="00FF76EA">
      <w:pPr>
        <w:pStyle w:val="DraCorstandard"/>
      </w:pPr>
      <w:r w:rsidRPr="00950BC4">
        <w:t>Quicquid pateris, diuide mecum,</w:t>
      </w:r>
    </w:p>
    <w:p w14:paraId="70002541" w14:textId="77777777" w:rsidR="009628E5" w:rsidRPr="00950BC4" w:rsidRDefault="00240E39" w:rsidP="00FF76EA">
      <w:pPr>
        <w:pStyle w:val="DraCorstandard"/>
      </w:pPr>
      <w:r w:rsidRPr="00950BC4">
        <w:t>Vnà melius fortè feremus.</w:t>
      </w:r>
    </w:p>
    <w:p w14:paraId="762D793A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330</w:t>
      </w:r>
      <w:r w:rsidRPr="00950BC4">
        <w:t xml:space="preserve"> En solicitâ prodijt aulâ,</w:t>
      </w:r>
    </w:p>
    <w:p w14:paraId="49B8663F" w14:textId="77777777" w:rsidR="009628E5" w:rsidRPr="00950BC4" w:rsidRDefault="00240E39" w:rsidP="00FF76EA">
      <w:pPr>
        <w:pStyle w:val="DraCorstandard"/>
      </w:pPr>
      <w:r w:rsidRPr="00950BC4">
        <w:t>Et collectis paßibus haeret,</w:t>
      </w:r>
    </w:p>
    <w:p w14:paraId="62A6AE78" w14:textId="77777777" w:rsidR="009628E5" w:rsidRPr="00950BC4" w:rsidRDefault="00240E39" w:rsidP="00FF76EA">
      <w:pPr>
        <w:pStyle w:val="DraCorstandard"/>
      </w:pPr>
      <w:r w:rsidRPr="00950BC4">
        <w:t>Maeret, dubitat, pallet, anhelat,</w:t>
      </w:r>
    </w:p>
    <w:p w14:paraId="62962134" w14:textId="77777777" w:rsidR="009628E5" w:rsidRPr="00950BC4" w:rsidRDefault="00240E39" w:rsidP="00FF76EA">
      <w:pPr>
        <w:pStyle w:val="DraCorstandard"/>
      </w:pPr>
      <w:r w:rsidRPr="00950BC4">
        <w:t>Lacrymat, vrget, supplicat, eheu!</w:t>
      </w:r>
    </w:p>
    <w:p w14:paraId="62DDCAD5" w14:textId="77777777" w:rsidR="009628E5" w:rsidRPr="00950BC4" w:rsidRDefault="00240E39" w:rsidP="00FF76EA">
      <w:pPr>
        <w:pStyle w:val="DraCorstandard"/>
      </w:pPr>
      <w:r w:rsidRPr="00950BC4">
        <w:t>Quaenam est Abrahae fortuna mei,</w:t>
      </w:r>
    </w:p>
    <w:p w14:paraId="3588ADBF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335</w:t>
      </w:r>
      <w:r w:rsidRPr="00950BC4">
        <w:t xml:space="preserve"> Aut cui curam digerit istam?</w:t>
      </w:r>
    </w:p>
    <w:p w14:paraId="240E4DC7" w14:textId="77777777" w:rsidR="009628E5" w:rsidRPr="00950BC4" w:rsidRDefault="00240E39" w:rsidP="00FF76EA">
      <w:pPr>
        <w:pStyle w:val="DraCorstandard"/>
      </w:pPr>
      <w:r w:rsidRPr="00950BC4">
        <w:t>Salue Marite, cur tibi madent genae?</w:t>
      </w:r>
    </w:p>
    <w:p w14:paraId="1F4DA51D" w14:textId="77777777" w:rsidR="009628E5" w:rsidRPr="00950BC4" w:rsidRDefault="00240E39" w:rsidP="00FF76EA">
      <w:pPr>
        <w:pStyle w:val="DraCorstandard"/>
      </w:pPr>
      <w:r w:rsidRPr="00950BC4">
        <w:t>Cur ista frons tam nubila &amp; rugas trahit?</w:t>
      </w:r>
    </w:p>
    <w:p w14:paraId="7BEA9572" w14:textId="77777777" w:rsidR="009628E5" w:rsidRPr="00950BC4" w:rsidRDefault="00240E39" w:rsidP="00FF76EA">
      <w:pPr>
        <w:pStyle w:val="DraCorstandard"/>
      </w:pPr>
      <w:r w:rsidRPr="00950BC4">
        <w:t>Aut quam reliquit hospes offensam Deus?</w:t>
      </w:r>
    </w:p>
    <w:p w14:paraId="112F7665" w14:textId="55056901" w:rsidR="009628E5" w:rsidRPr="00950BC4" w:rsidRDefault="00EC2353" w:rsidP="00FF76EA">
      <w:pPr>
        <w:pStyle w:val="DraCorstandard"/>
      </w:pPr>
      <w:r w:rsidRPr="00EC2353">
        <w:rPr>
          <w:rStyle w:val="DraCorspeakerattribution"/>
        </w:rPr>
        <w:t>ABRAH.</w:t>
      </w:r>
      <w:r w:rsidR="00240E39" w:rsidRPr="00950BC4">
        <w:t xml:space="preserve"> Quid te fatigas mulier? aliunde est labor.</w:t>
      </w:r>
    </w:p>
    <w:p w14:paraId="2B63841E" w14:textId="05EA0570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lastRenderedPageBreak/>
        <w:t>340</w:t>
      </w:r>
      <w:r w:rsidRPr="00950BC4">
        <w:t xml:space="preserve"> </w:t>
      </w:r>
      <w:r w:rsidR="00EC2353" w:rsidRPr="00EC2353">
        <w:rPr>
          <w:rStyle w:val="DraCorspeakerattribution"/>
        </w:rPr>
        <w:t>SARA.</w:t>
      </w:r>
      <w:r w:rsidRPr="00950BC4">
        <w:t xml:space="preserve"> Sed prome curam, saepè se exonerat dolor</w:t>
      </w:r>
    </w:p>
    <w:p w14:paraId="07C98F99" w14:textId="77777777" w:rsidR="009628E5" w:rsidRPr="00950BC4" w:rsidRDefault="00240E39" w:rsidP="00FF76EA">
      <w:pPr>
        <w:pStyle w:val="DraCorstandard"/>
      </w:pPr>
      <w:r w:rsidRPr="00950BC4">
        <w:t>Fidas in aures: gliscit occultum malum,</w:t>
      </w:r>
    </w:p>
    <w:p w14:paraId="5BCC6B5D" w14:textId="77777777" w:rsidR="009628E5" w:rsidRPr="00950BC4" w:rsidRDefault="00240E39" w:rsidP="00FF76EA">
      <w:pPr>
        <w:pStyle w:val="DraCorstandard"/>
      </w:pPr>
      <w:r w:rsidRPr="00950BC4">
        <w:t>Vt mole preßâ sedit introrsùm nimis.</w:t>
      </w:r>
    </w:p>
    <w:p w14:paraId="43E0F504" w14:textId="173CA24D" w:rsidR="009628E5" w:rsidRPr="00950BC4" w:rsidRDefault="00EC2353" w:rsidP="00FF76EA">
      <w:pPr>
        <w:pStyle w:val="DraCorstandard"/>
      </w:pPr>
      <w:r w:rsidRPr="00EC2353">
        <w:rPr>
          <w:rStyle w:val="DraCorspeakerattribution"/>
        </w:rPr>
        <w:t>ABRAH.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 xml:space="preserve">Heu Sodoma! </w:t>
      </w:r>
      <w:r w:rsidRPr="00EC2353">
        <w:rPr>
          <w:rStyle w:val="DraCorspeakerattribution"/>
        </w:rPr>
        <w:t>SARA.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Cur deplangis? an Loto doles?</w:t>
      </w:r>
    </w:p>
    <w:p w14:paraId="1BFB16FC" w14:textId="7313A89B" w:rsidR="009628E5" w:rsidRPr="00950BC4" w:rsidRDefault="00EC2353" w:rsidP="00FF76EA">
      <w:pPr>
        <w:pStyle w:val="DraCorstandard"/>
      </w:pPr>
      <w:r w:rsidRPr="00EC2353">
        <w:rPr>
          <w:rStyle w:val="DraCorspeakerattribution"/>
        </w:rPr>
        <w:t>ABRAH.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 xml:space="preserve">Heu Sodoma! </w:t>
      </w:r>
      <w:r w:rsidR="00240E39" w:rsidRPr="00EC2353">
        <w:rPr>
          <w:rStyle w:val="DraCorspeakerattribution"/>
        </w:rPr>
        <w:t>SA.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 xml:space="preserve">Quid turbaris? </w:t>
      </w:r>
      <w:r w:rsidR="00240E39" w:rsidRPr="00EC2353">
        <w:rPr>
          <w:rStyle w:val="DraCorspeakerattribution"/>
        </w:rPr>
        <w:t>ABR.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 xml:space="preserve">Heu Sodoma! </w:t>
      </w:r>
      <w:r w:rsidR="00240E39" w:rsidRPr="00EC2353">
        <w:rPr>
          <w:rStyle w:val="DraCorspeakerattribution"/>
        </w:rPr>
        <w:t>SA.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Quid est?</w:t>
      </w:r>
    </w:p>
    <w:p w14:paraId="3FF2C4DD" w14:textId="3DB0EE84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345</w:t>
      </w:r>
      <w:r w:rsidRPr="00950BC4">
        <w:t xml:space="preserve"> </w:t>
      </w:r>
      <w:r w:rsidR="00EC2353" w:rsidRPr="00EC2353">
        <w:rPr>
          <w:rStyle w:val="DraCorspeakerattribution"/>
        </w:rPr>
        <w:t>ABRAH.</w:t>
      </w:r>
      <w:r w:rsidRPr="00950BC4">
        <w:t xml:space="preserve"> </w:t>
      </w:r>
      <w:r w:rsidR="00EC2353" w:rsidRPr="00EC2353">
        <w:rPr>
          <w:rStyle w:val="DraCormarkversepart"/>
        </w:rPr>
        <w:t>@</w:t>
      </w:r>
      <w:r w:rsidRPr="00950BC4">
        <w:t xml:space="preserve">Sodoma peribit! </w:t>
      </w:r>
      <w:r w:rsidRPr="00EC2353">
        <w:rPr>
          <w:rStyle w:val="DraCorspeakerattribution"/>
        </w:rPr>
        <w:t>SAR.</w:t>
      </w:r>
      <w:r w:rsidRPr="00950BC4">
        <w:t xml:space="preserve"> </w:t>
      </w:r>
      <w:r w:rsidR="00EC2353" w:rsidRPr="00EC2353">
        <w:rPr>
          <w:rStyle w:val="DraCormarkversepart"/>
        </w:rPr>
        <w:t>@</w:t>
      </w:r>
      <w:r w:rsidRPr="00950BC4">
        <w:t xml:space="preserve">Scilicet. </w:t>
      </w:r>
      <w:r w:rsidR="00EC2353" w:rsidRPr="00EC2353">
        <w:rPr>
          <w:rStyle w:val="DraCorspeakerattribution"/>
        </w:rPr>
        <w:t>ABRAH.</w:t>
      </w:r>
      <w:r w:rsidRPr="00950BC4">
        <w:t xml:space="preserve"> </w:t>
      </w:r>
      <w:r w:rsidR="00EC2353" w:rsidRPr="00EC2353">
        <w:rPr>
          <w:rStyle w:val="DraCormarkversepart"/>
        </w:rPr>
        <w:t>@</w:t>
      </w:r>
      <w:r w:rsidRPr="00950BC4">
        <w:t>Certum est nimis.</w:t>
      </w:r>
    </w:p>
    <w:p w14:paraId="78C5263A" w14:textId="3CDE1B94" w:rsidR="009628E5" w:rsidRPr="00950BC4" w:rsidRDefault="00EC2353" w:rsidP="00FF76EA">
      <w:pPr>
        <w:pStyle w:val="DraCorstandard"/>
      </w:pPr>
      <w:r w:rsidRPr="00EC2353">
        <w:rPr>
          <w:rStyle w:val="DraCorspeakerattribution"/>
        </w:rPr>
        <w:t>SARA.</w:t>
      </w:r>
      <w:r w:rsidR="00240E39" w:rsidRPr="00950BC4">
        <w:t xml:space="preserve"> Parcius Abr</w:t>
      </w:r>
      <w:r w:rsidR="00240E39" w:rsidRPr="00950BC4">
        <w:rPr>
          <w:rFonts w:cstheme="minorHAnsi"/>
        </w:rPr>
        <w:t>â</w:t>
      </w:r>
      <w:r w:rsidR="00240E39" w:rsidRPr="00950BC4">
        <w:t>me, forsan ignoscet Deus,</w:t>
      </w:r>
    </w:p>
    <w:p w14:paraId="628AC406" w14:textId="6D9DD0C5" w:rsidR="009628E5" w:rsidRPr="00950BC4" w:rsidRDefault="00EC2353" w:rsidP="00FF76EA">
      <w:pPr>
        <w:pStyle w:val="DraCorstandard"/>
      </w:pPr>
      <w:r w:rsidRPr="00EC2353">
        <w:rPr>
          <w:rStyle w:val="DraCormarkversepart"/>
        </w:rPr>
        <w:t>@</w:t>
      </w:r>
      <w:r w:rsidR="00240E39" w:rsidRPr="00950BC4">
        <w:t xml:space="preserve">Veniae profusus. </w:t>
      </w:r>
      <w:r w:rsidRPr="00EC2353">
        <w:rPr>
          <w:rStyle w:val="DraCorspeakerattribution"/>
        </w:rPr>
        <w:t>ABRAH.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Sodoma non stabit magis.</w:t>
      </w:r>
    </w:p>
    <w:p w14:paraId="072B95E1" w14:textId="6429A4F0" w:rsidR="009628E5" w:rsidRPr="00950BC4" w:rsidRDefault="00EC2353" w:rsidP="00FF76EA">
      <w:pPr>
        <w:pStyle w:val="DraCorstandard"/>
      </w:pPr>
      <w:r w:rsidRPr="00EC2353">
        <w:rPr>
          <w:rStyle w:val="DraCorspeakerattribution"/>
        </w:rPr>
        <w:t>SARA.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 xml:space="preserve">Quis nunciauit? </w:t>
      </w:r>
      <w:r w:rsidRPr="00EC2353">
        <w:rPr>
          <w:rStyle w:val="DraCorspeakerattribution"/>
        </w:rPr>
        <w:t>ABRAH.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1F21F2" w:rsidRPr="001F21F2">
        <w:rPr>
          <w:rStyle w:val="DraCorspeakerattribution"/>
        </w:rPr>
        <w:t>ANGELUS.</w:t>
      </w:r>
      <w:r w:rsidR="00240E39" w:rsidRPr="00950BC4">
        <w:t xml:space="preserve"> </w:t>
      </w:r>
      <w:r w:rsidR="00240E39" w:rsidRPr="00EC2353">
        <w:rPr>
          <w:rStyle w:val="DraCorspeakerattribution"/>
        </w:rPr>
        <w:t>SAR.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Parce ô Deus!</w:t>
      </w:r>
    </w:p>
    <w:p w14:paraId="59D60297" w14:textId="7B3C97BB" w:rsidR="009628E5" w:rsidRPr="00950BC4" w:rsidRDefault="00EC2353" w:rsidP="00FF76EA">
      <w:pPr>
        <w:pStyle w:val="DraCorstandard"/>
      </w:pPr>
      <w:r w:rsidRPr="00EC2353">
        <w:rPr>
          <w:rStyle w:val="DraCormarkversepart"/>
        </w:rPr>
        <w:t>@</w:t>
      </w:r>
      <w:r w:rsidR="00240E39" w:rsidRPr="00950BC4">
        <w:t xml:space="preserve">Sodoma peribit? </w:t>
      </w:r>
      <w:r w:rsidRPr="00EC2353">
        <w:rPr>
          <w:rStyle w:val="DraCorspeakerattribution"/>
        </w:rPr>
        <w:t>ABRAH.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 xml:space="preserve">Sodoma! </w:t>
      </w:r>
      <w:r w:rsidR="00240E39" w:rsidRPr="00EC2353">
        <w:rPr>
          <w:rStyle w:val="DraCorspeakerattribution"/>
        </w:rPr>
        <w:t>SAR.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Quid Lotus meus?</w:t>
      </w:r>
    </w:p>
    <w:p w14:paraId="43533F18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350</w:t>
      </w:r>
      <w:r w:rsidRPr="00950BC4">
        <w:t xml:space="preserve"> Heu me! quid ille? seruat insontem Deus?</w:t>
      </w:r>
    </w:p>
    <w:p w14:paraId="3396BB3F" w14:textId="054E3998" w:rsidR="009628E5" w:rsidRPr="00950BC4" w:rsidRDefault="00EC2353" w:rsidP="00FF76EA">
      <w:pPr>
        <w:pStyle w:val="DraCorstandard"/>
      </w:pPr>
      <w:r w:rsidRPr="00EC2353">
        <w:rPr>
          <w:rStyle w:val="DraCorspeakerattribution"/>
        </w:rPr>
        <w:t>ABRAH.</w:t>
      </w:r>
      <w:r w:rsidR="00240E39" w:rsidRPr="00950BC4">
        <w:t xml:space="preserve"> Non vapulabit iustus, &amp; recti tenax,</w:t>
      </w:r>
    </w:p>
    <w:p w14:paraId="0E46B606" w14:textId="77777777" w:rsidR="009628E5" w:rsidRPr="00950BC4" w:rsidRDefault="00240E39" w:rsidP="00FF76EA">
      <w:pPr>
        <w:pStyle w:val="DraCorstandard"/>
      </w:pPr>
      <w:r w:rsidRPr="00950BC4">
        <w:t>Interque flammas medius atque inter faces</w:t>
      </w:r>
    </w:p>
    <w:p w14:paraId="2839737F" w14:textId="77777777" w:rsidR="009628E5" w:rsidRPr="00950BC4" w:rsidRDefault="00240E39" w:rsidP="00FF76EA">
      <w:pPr>
        <w:pStyle w:val="DraCorstandard"/>
      </w:pPr>
      <w:r w:rsidRPr="00950BC4">
        <w:t>Tutum leuabit verticem, impauidus mali.</w:t>
      </w:r>
    </w:p>
    <w:p w14:paraId="7326BEFD" w14:textId="643837AB" w:rsidR="009628E5" w:rsidRPr="00950BC4" w:rsidRDefault="00EC2353" w:rsidP="00FF76EA">
      <w:pPr>
        <w:pStyle w:val="DraCorstandard"/>
      </w:pPr>
      <w:r w:rsidRPr="00EC2353">
        <w:rPr>
          <w:rStyle w:val="DraCorspeakerattribution"/>
        </w:rPr>
        <w:t>SARA.</w:t>
      </w:r>
      <w:r w:rsidR="00240E39" w:rsidRPr="00950BC4">
        <w:t xml:space="preserve"> Heu! heu! sed illum liberet saltem Deus,</w:t>
      </w:r>
    </w:p>
    <w:p w14:paraId="6BB7EC89" w14:textId="77777777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15</w:t>
      </w:r>
    </w:p>
    <w:p w14:paraId="5D5CC3D3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355</w:t>
      </w:r>
      <w:r w:rsidRPr="00950BC4">
        <w:t xml:space="preserve"> Interque auaros vendicet nobis rogos</w:t>
      </w:r>
    </w:p>
    <w:p w14:paraId="5EDFD888" w14:textId="4F15BD99" w:rsidR="009628E5" w:rsidRPr="00950BC4" w:rsidRDefault="00EC2353" w:rsidP="00FF76EA">
      <w:pPr>
        <w:pStyle w:val="DraCorstandard"/>
      </w:pPr>
      <w:r w:rsidRPr="00EC2353">
        <w:rPr>
          <w:rStyle w:val="DraCormarkversepart"/>
        </w:rPr>
        <w:t>@</w:t>
      </w:r>
      <w:r w:rsidR="00240E39" w:rsidRPr="00950BC4">
        <w:t xml:space="preserve">O si ille viuat! </w:t>
      </w:r>
      <w:r w:rsidRPr="00EC2353">
        <w:rPr>
          <w:rStyle w:val="DraCorspeakerattribution"/>
        </w:rPr>
        <w:t>ABRAH.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Parce nunc</w:t>
      </w:r>
      <w:r w:rsidR="009628E5" w:rsidRPr="00950BC4">
        <w:t xml:space="preserve"> </w:t>
      </w:r>
      <w:r w:rsidR="00240E39" w:rsidRPr="00950BC4">
        <w:t>isto metu.</w:t>
      </w:r>
    </w:p>
    <w:p w14:paraId="520B710B" w14:textId="69586218" w:rsidR="009628E5" w:rsidRPr="00950BC4" w:rsidRDefault="00EC2353" w:rsidP="00FF76EA">
      <w:pPr>
        <w:pStyle w:val="DraCorstandard"/>
      </w:pPr>
      <w:r w:rsidRPr="00EC2353">
        <w:rPr>
          <w:rStyle w:val="DraCorspeakerattribution"/>
        </w:rPr>
        <w:t>SARA.</w:t>
      </w:r>
      <w:r w:rsidR="00240E39" w:rsidRPr="00950BC4">
        <w:t xml:space="preserve"> Sed timeo, semper pendet infoelix timor.</w:t>
      </w:r>
    </w:p>
    <w:p w14:paraId="42F5DC71" w14:textId="1949D3FF" w:rsidR="009628E5" w:rsidRPr="00950BC4" w:rsidRDefault="00EC2353" w:rsidP="00FF76EA">
      <w:pPr>
        <w:pStyle w:val="DraCorstandard"/>
      </w:pPr>
      <w:r w:rsidRPr="00EC2353">
        <w:rPr>
          <w:rStyle w:val="DraCorspeakerattribution"/>
        </w:rPr>
        <w:t>ABRAH.</w:t>
      </w:r>
      <w:r w:rsidR="00240E39" w:rsidRPr="00950BC4">
        <w:t xml:space="preserve"> Quicumque vitae purus obseruat Deum,</w:t>
      </w:r>
    </w:p>
    <w:p w14:paraId="18606072" w14:textId="77777777" w:rsidR="009628E5" w:rsidRPr="00950BC4" w:rsidRDefault="00240E39" w:rsidP="00FF76EA">
      <w:pPr>
        <w:pStyle w:val="DraCorstandard"/>
      </w:pPr>
      <w:r w:rsidRPr="00950BC4">
        <w:t>Seruabit illum promptus in laeuis Deus,</w:t>
      </w:r>
    </w:p>
    <w:p w14:paraId="4E3E61D7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340</w:t>
      </w:r>
      <w:r w:rsidRPr="00950BC4">
        <w:t xml:space="preserve"> Tutanus ille, cuius auspicio, tuus</w:t>
      </w:r>
    </w:p>
    <w:p w14:paraId="07D29E66" w14:textId="77777777" w:rsidR="009628E5" w:rsidRPr="00950BC4" w:rsidRDefault="00240E39" w:rsidP="00FF76EA">
      <w:pPr>
        <w:pStyle w:val="DraCorstandard"/>
      </w:pPr>
      <w:r w:rsidRPr="00950BC4">
        <w:t>Lotus furentes ignium vincet globos.</w:t>
      </w:r>
    </w:p>
    <w:p w14:paraId="20E5CB03" w14:textId="7B0ABEF7" w:rsidR="009628E5" w:rsidRPr="00950BC4" w:rsidRDefault="00EC2353" w:rsidP="00FF76EA">
      <w:pPr>
        <w:pStyle w:val="DraCorstandard"/>
      </w:pPr>
      <w:r w:rsidRPr="00EC2353">
        <w:rPr>
          <w:rStyle w:val="DraCorspeakerattribution"/>
        </w:rPr>
        <w:t>SARA.</w:t>
      </w:r>
      <w:r w:rsidR="00240E39" w:rsidRPr="00950BC4">
        <w:t xml:space="preserve"> An ergò fixum est? Sodoma supplicium dabit?</w:t>
      </w:r>
    </w:p>
    <w:p w14:paraId="54656B80" w14:textId="77777777" w:rsidR="009628E5" w:rsidRPr="00950BC4" w:rsidRDefault="00240E39" w:rsidP="00FF76EA">
      <w:pPr>
        <w:pStyle w:val="DraCorstandard"/>
      </w:pPr>
      <w:r w:rsidRPr="00950BC4">
        <w:t>Ah! Sodoma in ignes? Lotus vt viuat precor.</w:t>
      </w:r>
    </w:p>
    <w:p w14:paraId="307E3B6A" w14:textId="77777777" w:rsidR="009628E5" w:rsidRPr="00950BC4" w:rsidRDefault="00240E39" w:rsidP="00FF76EA">
      <w:pPr>
        <w:pStyle w:val="DraCorstandard"/>
      </w:pPr>
      <w:r w:rsidRPr="00950BC4">
        <w:t xml:space="preserve">Taedae perennes parcite! </w:t>
      </w:r>
      <w:r w:rsidRPr="00950BC4">
        <w:rPr>
          <w:rFonts w:cstheme="minorHAnsi"/>
        </w:rPr>
        <w:t>ô</w:t>
      </w:r>
      <w:r w:rsidRPr="00950BC4">
        <w:t xml:space="preserve"> coelum! ò Deus!</w:t>
      </w:r>
    </w:p>
    <w:p w14:paraId="01EA0956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lastRenderedPageBreak/>
        <w:t>345</w:t>
      </w:r>
      <w:r w:rsidRPr="00950BC4">
        <w:t xml:space="preserve"> Taenareus ille sulfuris viui liquor</w:t>
      </w:r>
    </w:p>
    <w:p w14:paraId="3FAAF8B1" w14:textId="77777777" w:rsidR="009628E5" w:rsidRPr="00950BC4" w:rsidRDefault="00240E39" w:rsidP="00FF76EA">
      <w:pPr>
        <w:pStyle w:val="DraCorstandard"/>
      </w:pPr>
      <w:r w:rsidRPr="00950BC4">
        <w:t xml:space="preserve">Ah! ne perurat! viuat </w:t>
      </w:r>
      <w:r w:rsidRPr="00950BC4">
        <w:rPr>
          <w:rFonts w:cstheme="minorHAnsi"/>
        </w:rPr>
        <w:t>ô</w:t>
      </w:r>
      <w:r w:rsidRPr="00950BC4">
        <w:t xml:space="preserve"> frater meus,</w:t>
      </w:r>
    </w:p>
    <w:p w14:paraId="0E4ADA5F" w14:textId="77777777" w:rsidR="009628E5" w:rsidRPr="00950BC4" w:rsidRDefault="00240E39" w:rsidP="00FF76EA">
      <w:pPr>
        <w:pStyle w:val="DraCorstandard"/>
      </w:pPr>
      <w:r w:rsidRPr="00950BC4">
        <w:t>Bustoque superet! dignus est vitâ frui.</w:t>
      </w:r>
    </w:p>
    <w:p w14:paraId="16BC469C" w14:textId="77777777" w:rsidR="009628E5" w:rsidRPr="00950BC4" w:rsidRDefault="00240E39" w:rsidP="00FF76EA">
      <w:pPr>
        <w:pStyle w:val="DraCorstandard"/>
      </w:pPr>
      <w:r w:rsidRPr="00950BC4">
        <w:t>At, si quid vltrà liceat, atque aurem Deus</w:t>
      </w:r>
    </w:p>
    <w:p w14:paraId="65FA19B9" w14:textId="77777777" w:rsidR="009628E5" w:rsidRPr="00950BC4" w:rsidRDefault="00240E39" w:rsidP="00FF76EA">
      <w:pPr>
        <w:pStyle w:val="DraCorstandard"/>
      </w:pPr>
      <w:r w:rsidRPr="00950BC4">
        <w:t>Inclinat istis, Sodoma ne tanto luat.</w:t>
      </w:r>
    </w:p>
    <w:p w14:paraId="60758C39" w14:textId="5642FD99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350</w:t>
      </w:r>
      <w:r w:rsidRPr="00950BC4">
        <w:t xml:space="preserve"> </w:t>
      </w:r>
      <w:r w:rsidR="00EC2353" w:rsidRPr="00EC2353">
        <w:rPr>
          <w:rStyle w:val="DraCorspeakerattribution"/>
        </w:rPr>
        <w:t>ABRAH.</w:t>
      </w:r>
      <w:r w:rsidRPr="00950BC4">
        <w:t xml:space="preserve"> O misera! sic decreuit aeternùm Deus,</w:t>
      </w:r>
    </w:p>
    <w:p w14:paraId="173AEE79" w14:textId="77777777" w:rsidR="009628E5" w:rsidRPr="00950BC4" w:rsidRDefault="00240E39" w:rsidP="00FF76EA">
      <w:pPr>
        <w:pStyle w:val="DraCorstandard"/>
      </w:pPr>
      <w:r w:rsidRPr="00950BC4">
        <w:t>Et iam rubentem dexteram strinxit quoque,</w:t>
      </w:r>
    </w:p>
    <w:p w14:paraId="5D5C2B4B" w14:textId="77777777" w:rsidR="009628E5" w:rsidRPr="00950BC4" w:rsidRDefault="00240E39" w:rsidP="00FF76EA">
      <w:pPr>
        <w:pStyle w:val="DraCorstandard"/>
      </w:pPr>
      <w:r w:rsidRPr="00950BC4">
        <w:t>Vt perdulles feriat, inuictum est malum;</w:t>
      </w:r>
    </w:p>
    <w:p w14:paraId="119CD5C6" w14:textId="77777777" w:rsidR="009628E5" w:rsidRPr="00950BC4" w:rsidRDefault="00240E39" w:rsidP="00FF76EA">
      <w:pPr>
        <w:pStyle w:val="DraCorstandard"/>
      </w:pPr>
      <w:r w:rsidRPr="00950BC4">
        <w:t>Curare Lotum desine, immunis manet.</w:t>
      </w:r>
    </w:p>
    <w:p w14:paraId="7CDA8B31" w14:textId="238071DC" w:rsidR="009628E5" w:rsidRPr="00B41271" w:rsidRDefault="00240E39" w:rsidP="00EA750F">
      <w:pPr>
        <w:pStyle w:val="DraCorstandard"/>
        <w:rPr>
          <w:rStyle w:val="DraCorstagedirectionsetc"/>
        </w:rPr>
      </w:pPr>
      <w:r w:rsidRPr="00B41271">
        <w:rPr>
          <w:rStyle w:val="DraCorstagedirectionsetc"/>
        </w:rPr>
        <w:t>CHORVS.</w:t>
      </w:r>
    </w:p>
    <w:p w14:paraId="0910B1A2" w14:textId="77777777" w:rsidR="009628E5" w:rsidRPr="00950BC4" w:rsidRDefault="00240E39" w:rsidP="00FF76EA">
      <w:pPr>
        <w:pStyle w:val="DraCorstandard"/>
      </w:pPr>
      <w:r w:rsidRPr="00950BC4">
        <w:t>Nemo tam Diuos habuit secundos,</w:t>
      </w:r>
    </w:p>
    <w:p w14:paraId="776BB0A8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355</w:t>
      </w:r>
      <w:r w:rsidRPr="00950BC4">
        <w:t xml:space="preserve"> Semper vt poßit sibi polliceri</w:t>
      </w:r>
    </w:p>
    <w:p w14:paraId="3322E661" w14:textId="77777777" w:rsidR="009628E5" w:rsidRPr="00950BC4" w:rsidRDefault="00240E39" w:rsidP="00FF76EA">
      <w:pPr>
        <w:pStyle w:val="DraCorstandard"/>
      </w:pPr>
      <w:r w:rsidRPr="00950BC4">
        <w:t>Lenè currentis spatium iuuentae.</w:t>
      </w:r>
    </w:p>
    <w:p w14:paraId="09A155AA" w14:textId="77777777" w:rsidR="009628E5" w:rsidRPr="00950BC4" w:rsidRDefault="00240E39" w:rsidP="00FF76EA">
      <w:pPr>
        <w:pStyle w:val="DraCorstandard"/>
      </w:pPr>
      <w:r w:rsidRPr="00950BC4">
        <w:t>Laeta miscentur tragicis, &amp; vdae,</w:t>
      </w:r>
    </w:p>
    <w:p w14:paraId="0DECC629" w14:textId="77777777" w:rsidR="009628E5" w:rsidRPr="00950BC4" w:rsidRDefault="00240E39" w:rsidP="00FF76EA">
      <w:pPr>
        <w:pStyle w:val="DraCorstandard"/>
      </w:pPr>
      <w:r w:rsidRPr="00950BC4">
        <w:t>Occupant risum, lacrymae, dolorque</w:t>
      </w:r>
    </w:p>
    <w:p w14:paraId="6DEAB48E" w14:textId="77777777" w:rsidR="008E28C3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16</w:t>
      </w:r>
    </w:p>
    <w:p w14:paraId="19B05B34" w14:textId="78ABB279" w:rsidR="009628E5" w:rsidRPr="00950BC4" w:rsidRDefault="00240E39" w:rsidP="00FF76EA">
      <w:pPr>
        <w:pStyle w:val="DraCorstandard"/>
      </w:pPr>
      <w:r w:rsidRPr="00950BC4">
        <w:t>Gaudio fidus comes, imminentes.</w:t>
      </w:r>
    </w:p>
    <w:p w14:paraId="410973C2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360</w:t>
      </w:r>
      <w:r w:rsidRPr="00950BC4">
        <w:t xml:space="preserve"> Ducit Erynnes.</w:t>
      </w:r>
    </w:p>
    <w:p w14:paraId="0A7A12EB" w14:textId="77777777" w:rsidR="009628E5" w:rsidRPr="00950BC4" w:rsidRDefault="00240E39" w:rsidP="00FF76EA">
      <w:pPr>
        <w:pStyle w:val="DraCorstandard"/>
      </w:pPr>
      <w:r w:rsidRPr="00950BC4">
        <w:t>Nulla tam pura est animi voluptas,</w:t>
      </w:r>
    </w:p>
    <w:p w14:paraId="61874294" w14:textId="77777777" w:rsidR="009628E5" w:rsidRPr="00950BC4" w:rsidRDefault="00240E39" w:rsidP="00FF76EA">
      <w:pPr>
        <w:pStyle w:val="DraCorstandard"/>
      </w:pPr>
      <w:r w:rsidRPr="00950BC4">
        <w:t>Vt nihil fellis tegat, aut laboris.</w:t>
      </w:r>
    </w:p>
    <w:p w14:paraId="577E0159" w14:textId="77777777" w:rsidR="009628E5" w:rsidRPr="00950BC4" w:rsidRDefault="00240E39" w:rsidP="00FF76EA">
      <w:pPr>
        <w:pStyle w:val="DraCorstandard"/>
      </w:pPr>
      <w:r w:rsidRPr="00950BC4">
        <w:t>Semper in poenas aliquid recurrit,</w:t>
      </w:r>
    </w:p>
    <w:p w14:paraId="521FD797" w14:textId="77777777" w:rsidR="009628E5" w:rsidRPr="00950BC4" w:rsidRDefault="00240E39" w:rsidP="00FF76EA">
      <w:pPr>
        <w:pStyle w:val="DraCorstandard"/>
      </w:pPr>
      <w:r w:rsidRPr="00950BC4">
        <w:t>Et flagris cinctae posuêre sedem in</w:t>
      </w:r>
    </w:p>
    <w:p w14:paraId="2220B0FC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365</w:t>
      </w:r>
      <w:r w:rsidRPr="00950BC4">
        <w:t xml:space="preserve"> Limine Dirae.</w:t>
      </w:r>
    </w:p>
    <w:p w14:paraId="3805FE96" w14:textId="77777777" w:rsidR="009628E5" w:rsidRPr="00950BC4" w:rsidRDefault="00240E39" w:rsidP="00FF76EA">
      <w:pPr>
        <w:pStyle w:val="DraCorstandard"/>
      </w:pPr>
      <w:r w:rsidRPr="00950BC4">
        <w:t>Cùm tibi nutum radio serenat</w:t>
      </w:r>
    </w:p>
    <w:p w14:paraId="1D6E4569" w14:textId="77777777" w:rsidR="009628E5" w:rsidRPr="00950BC4" w:rsidRDefault="00240E39" w:rsidP="00FF76EA">
      <w:pPr>
        <w:pStyle w:val="DraCorstandard"/>
      </w:pPr>
      <w:r w:rsidRPr="00950BC4">
        <w:t>Laeta Fortunae facies, amicam</w:t>
      </w:r>
    </w:p>
    <w:p w14:paraId="2FF05D79" w14:textId="77777777" w:rsidR="009628E5" w:rsidRPr="00950BC4" w:rsidRDefault="00240E39" w:rsidP="00FF76EA">
      <w:pPr>
        <w:pStyle w:val="DraCorstandard"/>
      </w:pPr>
      <w:r w:rsidRPr="00950BC4">
        <w:t>Stringe, nam cursum rapiet citatum,</w:t>
      </w:r>
    </w:p>
    <w:p w14:paraId="08E2C55D" w14:textId="77777777" w:rsidR="009628E5" w:rsidRPr="00950BC4" w:rsidRDefault="00240E39" w:rsidP="00FF76EA">
      <w:pPr>
        <w:pStyle w:val="DraCorstandard"/>
      </w:pPr>
      <w:r w:rsidRPr="00950BC4">
        <w:lastRenderedPageBreak/>
        <w:t>Tetrica &amp; semper facilis ruinae,</w:t>
      </w:r>
    </w:p>
    <w:p w14:paraId="49FD8E4B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370</w:t>
      </w:r>
      <w:r w:rsidRPr="00950BC4">
        <w:t xml:space="preserve"> Et rotâ nunquam stabili quiescens.</w:t>
      </w:r>
    </w:p>
    <w:p w14:paraId="43B7648F" w14:textId="77777777" w:rsidR="009628E5" w:rsidRPr="00950BC4" w:rsidRDefault="00240E39" w:rsidP="00FF76EA">
      <w:pPr>
        <w:pStyle w:val="DraCorstandard"/>
      </w:pPr>
      <w:r w:rsidRPr="00950BC4">
        <w:t>Donec humanam patiêre sortem,</w:t>
      </w:r>
    </w:p>
    <w:p w14:paraId="38AFA96B" w14:textId="77777777" w:rsidR="009628E5" w:rsidRPr="00950BC4" w:rsidRDefault="00240E39" w:rsidP="00FF76EA">
      <w:pPr>
        <w:pStyle w:val="DraCorstandard"/>
      </w:pPr>
      <w:r w:rsidRPr="00950BC4">
        <w:t>Corporis vinctus loculo tenaci,</w:t>
      </w:r>
    </w:p>
    <w:p w14:paraId="05A0F147" w14:textId="77777777" w:rsidR="009628E5" w:rsidRPr="00950BC4" w:rsidRDefault="00240E39" w:rsidP="00FF76EA">
      <w:pPr>
        <w:pStyle w:val="DraCorstandard"/>
      </w:pPr>
      <w:r w:rsidRPr="00950BC4">
        <w:t>Non bibes puri latices Olympi;</w:t>
      </w:r>
    </w:p>
    <w:p w14:paraId="75E2BB71" w14:textId="77777777" w:rsidR="009628E5" w:rsidRPr="00950BC4" w:rsidRDefault="00240E39" w:rsidP="00FF76EA">
      <w:pPr>
        <w:pStyle w:val="DraCorstandard"/>
      </w:pPr>
      <w:r w:rsidRPr="00950BC4">
        <w:t>Fonte terreno generosa nullis</w:t>
      </w:r>
    </w:p>
    <w:p w14:paraId="5E05BB0D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375</w:t>
      </w:r>
      <w:r w:rsidRPr="00950BC4">
        <w:t xml:space="preserve"> Vena distillat, vitiatur haustu,</w:t>
      </w:r>
    </w:p>
    <w:p w14:paraId="33C0FBD7" w14:textId="77777777" w:rsidR="009628E5" w:rsidRPr="00950BC4" w:rsidRDefault="00240E39" w:rsidP="00FF76EA">
      <w:pPr>
        <w:pStyle w:val="DraCorstandard"/>
      </w:pPr>
      <w:r w:rsidRPr="00950BC4">
        <w:t>Et stupet primis etiam labellis,</w:t>
      </w:r>
    </w:p>
    <w:p w14:paraId="0A15CAAB" w14:textId="77777777" w:rsidR="009628E5" w:rsidRPr="00950BC4" w:rsidRDefault="00240E39" w:rsidP="00FF76EA">
      <w:pPr>
        <w:pStyle w:val="DraCorstandard"/>
      </w:pPr>
      <w:r w:rsidRPr="00950BC4">
        <w:t>Ne se in humanis animus saginet,</w:t>
      </w:r>
    </w:p>
    <w:p w14:paraId="627C7F46" w14:textId="77777777" w:rsidR="009628E5" w:rsidRPr="00950BC4" w:rsidRDefault="00240E39" w:rsidP="00FF76EA">
      <w:pPr>
        <w:pStyle w:val="DraCorstandard"/>
      </w:pPr>
      <w:r w:rsidRPr="00950BC4">
        <w:t>At Deum gnauo repetat volatu,</w:t>
      </w:r>
    </w:p>
    <w:p w14:paraId="6B6B3EC1" w14:textId="77777777" w:rsidR="009628E5" w:rsidRPr="00950BC4" w:rsidRDefault="00240E39" w:rsidP="00FF76EA">
      <w:pPr>
        <w:pStyle w:val="DraCorstandard"/>
      </w:pPr>
      <w:r w:rsidRPr="00950BC4">
        <w:t>Vnde primaeuos tulit exul ortus.</w:t>
      </w:r>
    </w:p>
    <w:p w14:paraId="786C5E23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380</w:t>
      </w:r>
      <w:r w:rsidRPr="00950BC4">
        <w:t xml:space="preserve"> Hîc nihil pulchrum, quod amare poßis,</w:t>
      </w:r>
    </w:p>
    <w:p w14:paraId="5289AAD8" w14:textId="77777777" w:rsidR="009628E5" w:rsidRPr="00950BC4" w:rsidRDefault="00240E39" w:rsidP="00FF76EA">
      <w:pPr>
        <w:pStyle w:val="DraCorstandard"/>
      </w:pPr>
      <w:r w:rsidRPr="00950BC4">
        <w:t>N</w:t>
      </w:r>
      <w:r w:rsidRPr="00950BC4">
        <w:rPr>
          <w:rFonts w:cstheme="minorHAnsi"/>
        </w:rPr>
        <w:t>î</w:t>
      </w:r>
      <w:r w:rsidRPr="00950BC4">
        <w:t>l &amp; int</w:t>
      </w:r>
      <w:r w:rsidRPr="00950BC4">
        <w:rPr>
          <w:rFonts w:cstheme="minorHAnsi"/>
        </w:rPr>
        <w:t>ê</w:t>
      </w:r>
      <w:r w:rsidRPr="00950BC4">
        <w:t>grum maculae videtur:</w:t>
      </w:r>
    </w:p>
    <w:p w14:paraId="7900E843" w14:textId="77777777" w:rsidR="009628E5" w:rsidRPr="00950BC4" w:rsidRDefault="00240E39" w:rsidP="00FF76EA">
      <w:pPr>
        <w:pStyle w:val="DraCorstandard"/>
      </w:pPr>
      <w:r w:rsidRPr="00950BC4">
        <w:t>Talis in scit</w:t>
      </w:r>
      <w:r w:rsidRPr="00950BC4">
        <w:rPr>
          <w:rFonts w:cstheme="minorHAnsi"/>
        </w:rPr>
        <w:t>â</w:t>
      </w:r>
      <w:r w:rsidRPr="00950BC4">
        <w:t xml:space="preserve"> facie notatur</w:t>
      </w:r>
    </w:p>
    <w:p w14:paraId="22AFB39C" w14:textId="77777777" w:rsidR="009628E5" w:rsidRPr="00950BC4" w:rsidRDefault="00240E39" w:rsidP="00FF76EA">
      <w:pPr>
        <w:pStyle w:val="DraCorstandard"/>
      </w:pPr>
      <w:r w:rsidRPr="00950BC4">
        <w:t>Naeuus &amp; bellum minuit leporem:</w:t>
      </w:r>
    </w:p>
    <w:p w14:paraId="5209B4EF" w14:textId="77777777" w:rsidR="009628E5" w:rsidRPr="00950BC4" w:rsidRDefault="00240E39" w:rsidP="00FF76EA">
      <w:pPr>
        <w:pStyle w:val="DraCorstandard"/>
      </w:pPr>
      <w:r w:rsidRPr="00950BC4">
        <w:t>Sic &amp; in coelo speculum Dianae</w:t>
      </w:r>
    </w:p>
    <w:p w14:paraId="77A08A5F" w14:textId="77777777" w:rsidR="009628E5" w:rsidRPr="00950BC4" w:rsidRDefault="00240E39" w:rsidP="00FF76EA">
      <w:pPr>
        <w:pStyle w:val="DraCorstandard"/>
      </w:pPr>
      <w:r w:rsidRPr="00950BC4">
        <w:t>385 Vernus infuscat vapor, &amp; nitentes</w:t>
      </w:r>
    </w:p>
    <w:p w14:paraId="186407F7" w14:textId="3C479AD3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17</w:t>
      </w:r>
    </w:p>
    <w:p w14:paraId="177B4BFD" w14:textId="77777777" w:rsidR="009628E5" w:rsidRPr="00950BC4" w:rsidRDefault="00240E39" w:rsidP="00FF76EA">
      <w:pPr>
        <w:pStyle w:val="DraCorstandard"/>
      </w:pPr>
      <w:r w:rsidRPr="00950BC4">
        <w:t>Condit introrsum radios, silenti</w:t>
      </w:r>
    </w:p>
    <w:p w14:paraId="6A7DF932" w14:textId="77777777" w:rsidR="009628E5" w:rsidRPr="00950BC4" w:rsidRDefault="00240E39" w:rsidP="00FF76EA">
      <w:pPr>
        <w:pStyle w:val="DraCorstandard"/>
      </w:pPr>
      <w:r w:rsidRPr="00950BC4">
        <w:t>Pallida in vmbrâ.</w:t>
      </w:r>
    </w:p>
    <w:p w14:paraId="5EBF48AF" w14:textId="77777777" w:rsidR="009628E5" w:rsidRPr="00950BC4" w:rsidRDefault="00240E39" w:rsidP="00FF76EA">
      <w:pPr>
        <w:pStyle w:val="DraCorstandard"/>
      </w:pPr>
      <w:r w:rsidRPr="00950BC4">
        <w:t>O mihi semper liceat tueri</w:t>
      </w:r>
    </w:p>
    <w:p w14:paraId="1C3583A0" w14:textId="77777777" w:rsidR="009628E5" w:rsidRPr="00950BC4" w:rsidRDefault="00240E39" w:rsidP="00FF76EA">
      <w:pPr>
        <w:pStyle w:val="DraCorstandard"/>
      </w:pPr>
      <w:r w:rsidRPr="00950BC4">
        <w:t>Igneum coeli iubar! ah! nitentem</w:t>
      </w:r>
    </w:p>
    <w:p w14:paraId="525D65E3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390</w:t>
      </w:r>
      <w:r w:rsidRPr="00950BC4">
        <w:t xml:space="preserve"> Aureo vultu Super</w:t>
      </w:r>
      <w:r w:rsidRPr="00950BC4">
        <w:rPr>
          <w:rFonts w:cstheme="minorHAnsi"/>
        </w:rPr>
        <w:t>û</w:t>
      </w:r>
      <w:r w:rsidRPr="00950BC4">
        <w:t>m Parentem,</w:t>
      </w:r>
    </w:p>
    <w:p w14:paraId="6A1533B6" w14:textId="77777777" w:rsidR="009628E5" w:rsidRPr="00950BC4" w:rsidRDefault="00240E39" w:rsidP="00FF76EA">
      <w:pPr>
        <w:pStyle w:val="DraCorstandard"/>
      </w:pPr>
      <w:r w:rsidRPr="00950BC4">
        <w:t>Nulla quem labes violauit vnquam,</w:t>
      </w:r>
    </w:p>
    <w:p w14:paraId="70EC1A26" w14:textId="77777777" w:rsidR="009628E5" w:rsidRPr="00950BC4" w:rsidRDefault="00240E39" w:rsidP="00FF76EA">
      <w:pPr>
        <w:pStyle w:val="DraCorstandard"/>
      </w:pPr>
      <w:r w:rsidRPr="00950BC4">
        <w:t>Cuius aeternam speciem, cadentes</w:t>
      </w:r>
    </w:p>
    <w:p w14:paraId="1432855C" w14:textId="77777777" w:rsidR="009628E5" w:rsidRPr="00950BC4" w:rsidRDefault="00240E39" w:rsidP="00FF76EA">
      <w:pPr>
        <w:pStyle w:val="DraCorstandard"/>
      </w:pPr>
      <w:r w:rsidRPr="00950BC4">
        <w:t>Mille ter centum Genij salutant!</w:t>
      </w:r>
    </w:p>
    <w:p w14:paraId="443A2BED" w14:textId="77777777" w:rsidR="009628E5" w:rsidRPr="00950BC4" w:rsidRDefault="00240E39" w:rsidP="00FF76EA">
      <w:pPr>
        <w:pStyle w:val="DraCorstandard"/>
      </w:pPr>
      <w:r w:rsidRPr="00950BC4">
        <w:lastRenderedPageBreak/>
        <w:t>O si ibi purae laticem scatêbrae</w:t>
      </w:r>
    </w:p>
    <w:p w14:paraId="424051C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395</w:t>
      </w:r>
      <w:r w:rsidRPr="00950BC4">
        <w:t xml:space="preserve"> Hauriam, &amp; plenos calices, &amp; vdum</w:t>
      </w:r>
    </w:p>
    <w:p w14:paraId="1E443128" w14:textId="77777777" w:rsidR="009628E5" w:rsidRPr="00950BC4" w:rsidRDefault="00240E39" w:rsidP="00FF76EA">
      <w:pPr>
        <w:pStyle w:val="DraCorstandard"/>
      </w:pPr>
      <w:r w:rsidRPr="00950BC4">
        <w:t>Nectar, &amp; rorem phialae meracum,</w:t>
      </w:r>
    </w:p>
    <w:p w14:paraId="6473A4F2" w14:textId="77777777" w:rsidR="009628E5" w:rsidRPr="00950BC4" w:rsidRDefault="00240E39" w:rsidP="00FF76EA">
      <w:pPr>
        <w:pStyle w:val="DraCorstandard"/>
      </w:pPr>
      <w:r w:rsidRPr="00950BC4">
        <w:t>Quam Deus semper cupidis propinat,</w:t>
      </w:r>
    </w:p>
    <w:p w14:paraId="633A333F" w14:textId="77777777" w:rsidR="009628E5" w:rsidRPr="00950BC4" w:rsidRDefault="00240E39" w:rsidP="00FF76EA">
      <w:pPr>
        <w:pStyle w:val="DraCorstandard"/>
      </w:pPr>
      <w:r w:rsidRPr="00950BC4">
        <w:t>Et tamen semper sitiunt bibentes.</w:t>
      </w:r>
    </w:p>
    <w:p w14:paraId="311A8146" w14:textId="77777777" w:rsidR="009628E5" w:rsidRPr="00950BC4" w:rsidRDefault="00240E39" w:rsidP="00FF76EA">
      <w:pPr>
        <w:pStyle w:val="DraCorstandard"/>
      </w:pPr>
      <w:r w:rsidRPr="00950BC4">
        <w:t>Quicquid hîc specto, nihil est, &amp; vno</w:t>
      </w:r>
    </w:p>
    <w:p w14:paraId="471AD1A7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400</w:t>
      </w:r>
      <w:r w:rsidRPr="00950BC4">
        <w:t xml:space="preserve"> Liquitur puncto; modò laeta duris</w:t>
      </w:r>
    </w:p>
    <w:p w14:paraId="26E5413F" w14:textId="77777777" w:rsidR="009628E5" w:rsidRPr="00950BC4" w:rsidRDefault="00240E39" w:rsidP="00FF76EA">
      <w:pPr>
        <w:pStyle w:val="DraCorstandard"/>
      </w:pPr>
      <w:r w:rsidRPr="00950BC4">
        <w:t>Temperant, laetis modo dura, miscent</w:t>
      </w:r>
    </w:p>
    <w:p w14:paraId="0632D62F" w14:textId="77777777" w:rsidR="009628E5" w:rsidRPr="00950BC4" w:rsidRDefault="00240E39" w:rsidP="00FF76EA">
      <w:pPr>
        <w:pStyle w:val="DraCorstandard"/>
      </w:pPr>
      <w:r w:rsidRPr="00950BC4">
        <w:t>Omnia Diui.</w:t>
      </w:r>
    </w:p>
    <w:p w14:paraId="7010B764" w14:textId="77777777" w:rsidR="009628E5" w:rsidRPr="00950BC4" w:rsidRDefault="00240E39" w:rsidP="00FF76EA">
      <w:pPr>
        <w:pStyle w:val="DraCorstandard"/>
      </w:pPr>
      <w:r w:rsidRPr="00950BC4">
        <w:t>Sara florescens vtero, Marito</w:t>
      </w:r>
    </w:p>
    <w:p w14:paraId="7789FE30" w14:textId="77777777" w:rsidR="009628E5" w:rsidRPr="00950BC4" w:rsidRDefault="00240E39" w:rsidP="00FF76EA">
      <w:pPr>
        <w:pStyle w:val="DraCorstandard"/>
      </w:pPr>
      <w:r w:rsidRPr="00950BC4">
        <w:t>Gratulans, laetis animata votis,</w:t>
      </w:r>
    </w:p>
    <w:p w14:paraId="2BB16228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405</w:t>
      </w:r>
      <w:r w:rsidRPr="00950BC4">
        <w:t xml:space="preserve"> Repperit curis grauibus sepultum,</w:t>
      </w:r>
    </w:p>
    <w:p w14:paraId="1B1FC0AA" w14:textId="77777777" w:rsidR="009628E5" w:rsidRPr="00950BC4" w:rsidRDefault="00240E39" w:rsidP="00FF76EA">
      <w:pPr>
        <w:pStyle w:val="DraCorstandard"/>
      </w:pPr>
      <w:r w:rsidRPr="00950BC4">
        <w:t>Et pio luctu Sodomis dolentem.</w:t>
      </w:r>
    </w:p>
    <w:p w14:paraId="22D39FFE" w14:textId="77777777" w:rsidR="009628E5" w:rsidRPr="00950BC4" w:rsidRDefault="00240E39" w:rsidP="00FF76EA">
      <w:pPr>
        <w:pStyle w:val="DraCorstandard"/>
      </w:pPr>
      <w:r w:rsidRPr="00950BC4">
        <w:t>Tunc vt in nostro gemuit per</w:t>
      </w:r>
      <w:r w:rsidRPr="00950BC4">
        <w:rPr>
          <w:rFonts w:cstheme="minorHAnsi"/>
        </w:rPr>
        <w:t>î</w:t>
      </w:r>
      <w:r w:rsidRPr="00950BC4">
        <w:t>clo</w:t>
      </w:r>
    </w:p>
    <w:p w14:paraId="3D30CD3D" w14:textId="77777777" w:rsidR="009628E5" w:rsidRPr="00950BC4" w:rsidRDefault="00240E39" w:rsidP="00FF76EA">
      <w:pPr>
        <w:pStyle w:val="DraCorstandard"/>
      </w:pPr>
      <w:r w:rsidRPr="00950BC4">
        <w:t>Flebilem vertit Sodomis Camoenam,</w:t>
      </w:r>
    </w:p>
    <w:p w14:paraId="3AD57345" w14:textId="77777777" w:rsidR="009628E5" w:rsidRPr="00950BC4" w:rsidRDefault="00240E39" w:rsidP="00FF76EA">
      <w:pPr>
        <w:pStyle w:val="DraCorstandard"/>
      </w:pPr>
      <w:r w:rsidRPr="00950BC4">
        <w:t>Es suo Loto miseram querelam.</w:t>
      </w:r>
    </w:p>
    <w:p w14:paraId="75299442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410</w:t>
      </w:r>
      <w:r w:rsidRPr="00950BC4">
        <w:t xml:space="preserve"> Sodoma! infoelix Sodoma! </w:t>
      </w:r>
      <w:r w:rsidRPr="00950BC4">
        <w:rPr>
          <w:rFonts w:cstheme="minorHAnsi"/>
        </w:rPr>
        <w:t>ô</w:t>
      </w:r>
      <w:r w:rsidRPr="00950BC4">
        <w:t xml:space="preserve"> tuorum</w:t>
      </w:r>
    </w:p>
    <w:p w14:paraId="7034CBC6" w14:textId="77777777" w:rsidR="009628E5" w:rsidRPr="00950BC4" w:rsidRDefault="00240E39" w:rsidP="00FF76EA">
      <w:pPr>
        <w:pStyle w:val="DraCorstandard"/>
      </w:pPr>
      <w:r w:rsidRPr="00950BC4">
        <w:t>Ciuium quondam generosa Mater!</w:t>
      </w:r>
    </w:p>
    <w:p w14:paraId="55A97D7A" w14:textId="77777777" w:rsidR="009628E5" w:rsidRPr="00950BC4" w:rsidRDefault="00240E39" w:rsidP="00FF76EA">
      <w:pPr>
        <w:pStyle w:val="DraCorstandard"/>
      </w:pPr>
      <w:r w:rsidRPr="00950BC4">
        <w:t>Sodoma! heu tanto peritura damno!</w:t>
      </w:r>
    </w:p>
    <w:p w14:paraId="0D26E3FB" w14:textId="77777777" w:rsidR="008E28C3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18</w:t>
      </w:r>
    </w:p>
    <w:p w14:paraId="5F96E8BA" w14:textId="0E2A7067" w:rsidR="009628E5" w:rsidRPr="00950BC4" w:rsidRDefault="00240E39" w:rsidP="00FF76EA">
      <w:pPr>
        <w:pStyle w:val="DraCorstandard"/>
      </w:pPr>
      <w:r w:rsidRPr="00950BC4">
        <w:t>Iam tuos specto cineres, &amp; illud</w:t>
      </w:r>
    </w:p>
    <w:p w14:paraId="12F10D05" w14:textId="77777777" w:rsidR="009628E5" w:rsidRPr="00950BC4" w:rsidRDefault="00240E39" w:rsidP="00FF76EA">
      <w:pPr>
        <w:pStyle w:val="DraCorstandard"/>
      </w:pPr>
      <w:r w:rsidRPr="00950BC4">
        <w:t>Triste mirâclum Patriae cadentis,</w:t>
      </w:r>
    </w:p>
    <w:p w14:paraId="75D7F733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415</w:t>
      </w:r>
      <w:r w:rsidRPr="00950BC4">
        <w:t xml:space="preserve"> Heu manum nimbo grauidam, tonantis</w:t>
      </w:r>
    </w:p>
    <w:p w14:paraId="4408EDF4" w14:textId="77777777" w:rsidR="009628E5" w:rsidRPr="00950BC4" w:rsidRDefault="00240E39" w:rsidP="00FF76EA">
      <w:pPr>
        <w:pStyle w:val="DraCorstandard"/>
      </w:pPr>
      <w:r w:rsidRPr="00950BC4">
        <w:t>Dexterae fulmen. nimiùm coruscum,</w:t>
      </w:r>
    </w:p>
    <w:p w14:paraId="252BE9FB" w14:textId="77777777" w:rsidR="009628E5" w:rsidRPr="00950BC4" w:rsidRDefault="00240E39" w:rsidP="00FF76EA">
      <w:pPr>
        <w:pStyle w:val="DraCorstandard"/>
      </w:pPr>
      <w:r w:rsidRPr="00950BC4">
        <w:t>Sulfur &amp; flammas Erebi trisulcas,</w:t>
      </w:r>
    </w:p>
    <w:p w14:paraId="686CC7CD" w14:textId="77777777" w:rsidR="009628E5" w:rsidRPr="00950BC4" w:rsidRDefault="00240E39" w:rsidP="00FF76EA">
      <w:pPr>
        <w:pStyle w:val="DraCorstandard"/>
      </w:pPr>
      <w:r w:rsidRPr="00950BC4">
        <w:t>Et graues quicquid Superi minantur!</w:t>
      </w:r>
    </w:p>
    <w:p w14:paraId="3BD15F59" w14:textId="77777777" w:rsidR="009628E5" w:rsidRPr="00950BC4" w:rsidRDefault="00240E39" w:rsidP="00FF76EA">
      <w:pPr>
        <w:pStyle w:val="DraCorstandard"/>
      </w:pPr>
      <w:r w:rsidRPr="00950BC4">
        <w:lastRenderedPageBreak/>
        <w:t>Nempe non viues magis, &amp; tuorum</w:t>
      </w:r>
    </w:p>
    <w:p w14:paraId="431DA692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420</w:t>
      </w:r>
      <w:r w:rsidRPr="00950BC4">
        <w:t xml:space="preserve"> Scena mutata est scelerum, perenni</w:t>
      </w:r>
    </w:p>
    <w:p w14:paraId="0BFE8B47" w14:textId="77777777" w:rsidR="009628E5" w:rsidRPr="00950BC4" w:rsidRDefault="00240E39" w:rsidP="00FF76EA">
      <w:pPr>
        <w:pStyle w:val="DraCorstandard"/>
      </w:pPr>
      <w:r w:rsidRPr="00950BC4">
        <w:t>Dedita noxae.</w:t>
      </w:r>
    </w:p>
    <w:p w14:paraId="78AD8770" w14:textId="77777777" w:rsidR="009628E5" w:rsidRPr="00950BC4" w:rsidRDefault="00240E39" w:rsidP="00FF76EA">
      <w:pPr>
        <w:pStyle w:val="DraCorstandard"/>
      </w:pPr>
      <w:r w:rsidRPr="00950BC4">
        <w:t>Et Gomorrhaeis venit hora fatis,</w:t>
      </w:r>
    </w:p>
    <w:p w14:paraId="768F2417" w14:textId="77777777" w:rsidR="009628E5" w:rsidRPr="00950BC4" w:rsidRDefault="00240E39" w:rsidP="00FF76EA">
      <w:pPr>
        <w:pStyle w:val="DraCorstandard"/>
      </w:pPr>
      <w:r w:rsidRPr="00950BC4">
        <w:t>Impio nexu Sodomae iugalis</w:t>
      </w:r>
    </w:p>
    <w:p w14:paraId="7EB1A847" w14:textId="77777777" w:rsidR="009628E5" w:rsidRPr="00950BC4" w:rsidRDefault="00240E39" w:rsidP="00FF76EA">
      <w:pPr>
        <w:pStyle w:val="DraCorstandard"/>
      </w:pPr>
      <w:r w:rsidRPr="00950BC4">
        <w:t>Ciuitas, tetro furiata luxu</w:t>
      </w:r>
    </w:p>
    <w:p w14:paraId="71A80E8D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425</w:t>
      </w:r>
      <w:r w:rsidRPr="00950BC4">
        <w:t xml:space="preserve"> Ibit in flammas, nec habet medelam</w:t>
      </w:r>
    </w:p>
    <w:p w14:paraId="46146BF1" w14:textId="77777777" w:rsidR="009628E5" w:rsidRPr="00950BC4" w:rsidRDefault="00240E39" w:rsidP="00FF76EA">
      <w:pPr>
        <w:pStyle w:val="DraCorstandard"/>
      </w:pPr>
      <w:r w:rsidRPr="00950BC4">
        <w:t>Vulnus infandae meretricis vllam.</w:t>
      </w:r>
    </w:p>
    <w:p w14:paraId="2E882CA6" w14:textId="77777777" w:rsidR="009628E5" w:rsidRPr="00950BC4" w:rsidRDefault="00240E39" w:rsidP="00FF76EA">
      <w:pPr>
        <w:pStyle w:val="DraCorstandard"/>
      </w:pPr>
      <w:r w:rsidRPr="00950BC4">
        <w:t>Sentiet taedas Seb</w:t>
      </w:r>
      <w:r w:rsidRPr="00950BC4">
        <w:rPr>
          <w:rFonts w:cstheme="minorHAnsi"/>
        </w:rPr>
        <w:t>ö</w:t>
      </w:r>
      <w:r w:rsidRPr="00950BC4">
        <w:t>in, &amp; illud</w:t>
      </w:r>
    </w:p>
    <w:p w14:paraId="740EFA89" w14:textId="77777777" w:rsidR="009628E5" w:rsidRPr="00950BC4" w:rsidRDefault="00240E39" w:rsidP="00FF76EA">
      <w:pPr>
        <w:pStyle w:val="DraCorstandard"/>
      </w:pPr>
      <w:r w:rsidRPr="00950BC4">
        <w:t>Adamae sacrum scelus expiabit</w:t>
      </w:r>
    </w:p>
    <w:p w14:paraId="25459134" w14:textId="77777777" w:rsidR="009628E5" w:rsidRPr="00950BC4" w:rsidRDefault="00240E39" w:rsidP="00FF76EA">
      <w:pPr>
        <w:pStyle w:val="DraCorstandard"/>
      </w:pPr>
      <w:r w:rsidRPr="00950BC4">
        <w:t>Dura laesorum Nemesis Deorum.</w:t>
      </w:r>
    </w:p>
    <w:p w14:paraId="4CACF2A5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430</w:t>
      </w:r>
      <w:r w:rsidRPr="00950BC4">
        <w:t xml:space="preserve"> Quisquis adsueuit vitijs &amp; Orco</w:t>
      </w:r>
    </w:p>
    <w:p w14:paraId="7D7023CE" w14:textId="77777777" w:rsidR="009628E5" w:rsidRPr="00950BC4" w:rsidRDefault="00240E39" w:rsidP="00FF76EA">
      <w:pPr>
        <w:pStyle w:val="DraCorstandard"/>
      </w:pPr>
      <w:r w:rsidRPr="00950BC4">
        <w:t>Saepè damnauit caput impiatum,</w:t>
      </w:r>
    </w:p>
    <w:p w14:paraId="618A88E9" w14:textId="77777777" w:rsidR="009628E5" w:rsidRPr="00950BC4" w:rsidRDefault="00240E39" w:rsidP="00FF76EA">
      <w:pPr>
        <w:pStyle w:val="DraCorstandard"/>
      </w:pPr>
      <w:r w:rsidRPr="00950BC4">
        <w:t>Sentiet tandem Superos, &amp; inter</w:t>
      </w:r>
    </w:p>
    <w:p w14:paraId="6B560DD2" w14:textId="77777777" w:rsidR="009628E5" w:rsidRPr="00950BC4" w:rsidRDefault="00240E39" w:rsidP="00FF76EA">
      <w:pPr>
        <w:pStyle w:val="DraCorstandard"/>
      </w:pPr>
      <w:r w:rsidRPr="00950BC4">
        <w:t>Fulmina, atque inter tonitrus, &amp; illud</w:t>
      </w:r>
    </w:p>
    <w:p w14:paraId="158E1D1B" w14:textId="77777777" w:rsidR="009628E5" w:rsidRPr="00950BC4" w:rsidRDefault="00240E39" w:rsidP="00FF76EA">
      <w:pPr>
        <w:pStyle w:val="DraCorstandard"/>
      </w:pPr>
      <w:r w:rsidRPr="00950BC4">
        <w:t>Dexterae robur nimiùm rubentis</w:t>
      </w:r>
    </w:p>
    <w:p w14:paraId="6A1CEC5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435</w:t>
      </w:r>
      <w:r w:rsidRPr="00950BC4">
        <w:t xml:space="preserve"> Anxiam torquens animam, cadensque</w:t>
      </w:r>
    </w:p>
    <w:p w14:paraId="68AA0BDD" w14:textId="77777777" w:rsidR="009628E5" w:rsidRPr="00950BC4" w:rsidRDefault="00240E39" w:rsidP="00FF76EA">
      <w:pPr>
        <w:pStyle w:val="DraCorstandard"/>
      </w:pPr>
      <w:r w:rsidRPr="00950BC4">
        <w:t>Induet tetrum chaos, &amp; pudendo</w:t>
      </w:r>
    </w:p>
    <w:p w14:paraId="3CAEBBD8" w14:textId="77777777" w:rsidR="009628E5" w:rsidRPr="00950BC4" w:rsidRDefault="00240E39" w:rsidP="00FF76EA">
      <w:pPr>
        <w:pStyle w:val="DraCorstandard"/>
      </w:pPr>
      <w:r w:rsidRPr="00950BC4">
        <w:t>Exitu fastos memores notabit.</w:t>
      </w:r>
    </w:p>
    <w:p w14:paraId="5D20FBD5" w14:textId="77777777" w:rsidR="009628E5" w:rsidRPr="00950BC4" w:rsidRDefault="00240E39" w:rsidP="00FF76EA">
      <w:pPr>
        <w:pStyle w:val="DraCorstandard"/>
      </w:pPr>
      <w:r w:rsidRPr="00950BC4">
        <w:t xml:space="preserve">Ludite </w:t>
      </w:r>
      <w:r w:rsidRPr="00950BC4">
        <w:rPr>
          <w:rFonts w:cstheme="minorHAnsi"/>
        </w:rPr>
        <w:t>ô</w:t>
      </w:r>
      <w:r w:rsidRPr="00950BC4">
        <w:t xml:space="preserve"> stulti Iuuenes, &amp; inter</w:t>
      </w:r>
    </w:p>
    <w:p w14:paraId="2669A857" w14:textId="77777777" w:rsidR="009628E5" w:rsidRPr="00950BC4" w:rsidRDefault="00240E39" w:rsidP="00FF76EA">
      <w:pPr>
        <w:pStyle w:val="DraCorstandard"/>
      </w:pPr>
      <w:r w:rsidRPr="00950BC4">
        <w:t>Lilia &amp; campi violas, cupitos</w:t>
      </w:r>
    </w:p>
    <w:p w14:paraId="14F8EE1E" w14:textId="220B52F7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19</w:t>
      </w:r>
    </w:p>
    <w:p w14:paraId="4F56B7E4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440</w:t>
      </w:r>
      <w:r w:rsidRPr="00950BC4">
        <w:t xml:space="preserve"> Stringite amplexus, tonuit seuerum</w:t>
      </w:r>
    </w:p>
    <w:p w14:paraId="4FB5CCC6" w14:textId="77777777" w:rsidR="009628E5" w:rsidRPr="00950BC4" w:rsidRDefault="00240E39" w:rsidP="00FF76EA">
      <w:pPr>
        <w:pStyle w:val="DraCorstandard"/>
      </w:pPr>
      <w:r w:rsidRPr="00950BC4">
        <w:t>Numen, &amp; caecas gradiens per vmbras</w:t>
      </w:r>
    </w:p>
    <w:p w14:paraId="4C96BE83" w14:textId="77777777" w:rsidR="009628E5" w:rsidRPr="00950BC4" w:rsidRDefault="00240E39" w:rsidP="00FF76EA">
      <w:pPr>
        <w:pStyle w:val="DraCorstandard"/>
      </w:pPr>
      <w:r w:rsidRPr="00950BC4">
        <w:t>Coget Inferno scelera, &amp; nocentes:</w:t>
      </w:r>
    </w:p>
    <w:p w14:paraId="7676EE82" w14:textId="77777777" w:rsidR="009628E5" w:rsidRPr="00950BC4" w:rsidRDefault="00240E39" w:rsidP="00FF76EA">
      <w:pPr>
        <w:pStyle w:val="DraCorstandard"/>
      </w:pPr>
      <w:r w:rsidRPr="00950BC4">
        <w:t>Quisquis insano studio secutus</w:t>
      </w:r>
    </w:p>
    <w:p w14:paraId="2C794CBE" w14:textId="77777777" w:rsidR="009628E5" w:rsidRPr="00950BC4" w:rsidRDefault="00240E39" w:rsidP="00FF76EA">
      <w:pPr>
        <w:pStyle w:val="DraCorstandard"/>
      </w:pPr>
      <w:r w:rsidRPr="00950BC4">
        <w:lastRenderedPageBreak/>
        <w:t>Ocium, segnes lapidauit horas,</w:t>
      </w:r>
    </w:p>
    <w:p w14:paraId="453A228A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445</w:t>
      </w:r>
      <w:r w:rsidRPr="00950BC4">
        <w:t xml:space="preserve"> Cùm semel iustam subijt bilancem,</w:t>
      </w:r>
    </w:p>
    <w:p w14:paraId="1299511C" w14:textId="77777777" w:rsidR="009628E5" w:rsidRPr="00950BC4" w:rsidRDefault="00240E39" w:rsidP="00FF76EA">
      <w:pPr>
        <w:pStyle w:val="DraCorstandard"/>
      </w:pPr>
      <w:r w:rsidRPr="00950BC4">
        <w:t>Taenaro vinctus sedet inquieto,</w:t>
      </w:r>
    </w:p>
    <w:p w14:paraId="2BFEA148" w14:textId="77777777" w:rsidR="009628E5" w:rsidRPr="00950BC4" w:rsidRDefault="00240E39" w:rsidP="00FF76EA">
      <w:pPr>
        <w:pStyle w:val="DraCorstandard"/>
      </w:pPr>
      <w:r w:rsidRPr="00950BC4">
        <w:t>Heu! vbi longas vigilare noctes</w:t>
      </w:r>
    </w:p>
    <w:p w14:paraId="1846B088" w14:textId="77777777" w:rsidR="009628E5" w:rsidRPr="00950BC4" w:rsidRDefault="00240E39" w:rsidP="00FF76EA">
      <w:pPr>
        <w:pStyle w:val="DraCorstandard"/>
      </w:pPr>
      <w:r w:rsidRPr="00950BC4">
        <w:t>Cogitur, saxo domitus, vel vrnâ,</w:t>
      </w:r>
    </w:p>
    <w:p w14:paraId="70E2A985" w14:textId="77777777" w:rsidR="009628E5" w:rsidRPr="00950BC4" w:rsidRDefault="00240E39" w:rsidP="00FF76EA">
      <w:pPr>
        <w:pStyle w:val="DraCorstandard"/>
      </w:pPr>
      <w:r w:rsidRPr="00950BC4">
        <w:t>Et nimis lentos satiare Diuos.</w:t>
      </w:r>
    </w:p>
    <w:p w14:paraId="64755D1F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450</w:t>
      </w:r>
      <w:r w:rsidRPr="00950BC4">
        <w:t xml:space="preserve"> Ocio sentina fluit malorum,</w:t>
      </w:r>
    </w:p>
    <w:p w14:paraId="727F3A54" w14:textId="77777777" w:rsidR="009628E5" w:rsidRPr="00950BC4" w:rsidRDefault="00240E39" w:rsidP="00FF76EA">
      <w:pPr>
        <w:pStyle w:val="DraCorstandard"/>
      </w:pPr>
      <w:r w:rsidRPr="00950BC4">
        <w:t>Ocio ludit Venus &amp; Cupido</w:t>
      </w:r>
    </w:p>
    <w:p w14:paraId="59828BC2" w14:textId="77777777" w:rsidR="009628E5" w:rsidRPr="00950BC4" w:rsidRDefault="00240E39" w:rsidP="00FF76EA">
      <w:pPr>
        <w:pStyle w:val="DraCorstandard"/>
      </w:pPr>
      <w:r w:rsidRPr="00950BC4">
        <w:t>Spiculum &amp; nexos medicatur hamos:</w:t>
      </w:r>
    </w:p>
    <w:p w14:paraId="12EC4C66" w14:textId="77777777" w:rsidR="009628E5" w:rsidRPr="00950BC4" w:rsidRDefault="00240E39" w:rsidP="00FF76EA">
      <w:pPr>
        <w:pStyle w:val="DraCorstandard"/>
      </w:pPr>
      <w:r w:rsidRPr="00950BC4">
        <w:t>Ocium &amp; blandae saties Voluptae</w:t>
      </w:r>
    </w:p>
    <w:p w14:paraId="2FB3EC2C" w14:textId="77777777" w:rsidR="009628E5" w:rsidRPr="00950BC4" w:rsidRDefault="00240E39" w:rsidP="00FF76EA">
      <w:pPr>
        <w:pStyle w:val="DraCorstandard"/>
      </w:pPr>
      <w:r w:rsidRPr="00950BC4">
        <w:t>Perdidit Vrbem.</w:t>
      </w:r>
    </w:p>
    <w:p w14:paraId="42AF95D8" w14:textId="77777777" w:rsidR="002039DF" w:rsidRDefault="002039DF" w:rsidP="002039DF">
      <w:pPr>
        <w:pStyle w:val="DraCoradditions"/>
      </w:pPr>
      <w:r>
        <w:t>/act=4/</w:t>
      </w:r>
    </w:p>
    <w:p w14:paraId="7B2E8D17" w14:textId="36219DCD" w:rsidR="009628E5" w:rsidRPr="00950BC4" w:rsidRDefault="00240E39" w:rsidP="002039DF">
      <w:pPr>
        <w:pStyle w:val="DraCorhead"/>
      </w:pPr>
      <w:r w:rsidRPr="00950BC4">
        <w:t>ACTVS QVARTVS.</w:t>
      </w:r>
    </w:p>
    <w:p w14:paraId="3B34006B" w14:textId="0A4B05EA" w:rsidR="009628E5" w:rsidRPr="002039DF" w:rsidRDefault="00240E39" w:rsidP="00FF76EA">
      <w:pPr>
        <w:pStyle w:val="DraCorstandard"/>
        <w:rPr>
          <w:rStyle w:val="DraCorstagedirectionsetc"/>
        </w:rPr>
      </w:pPr>
      <w:r w:rsidRPr="002039DF">
        <w:rPr>
          <w:rStyle w:val="DraCorstagedirectionsetc"/>
        </w:rPr>
        <w:t>LOTVS, ANGELI.</w:t>
      </w:r>
    </w:p>
    <w:p w14:paraId="1E878BF9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455</w:t>
      </w:r>
      <w:r w:rsidRPr="00950BC4">
        <w:t xml:space="preserve"> INcaesta semper Sodoma! quid primum querar?</w:t>
      </w:r>
    </w:p>
    <w:p w14:paraId="28BBF248" w14:textId="77777777" w:rsidR="009628E5" w:rsidRPr="00950BC4" w:rsidRDefault="00240E39" w:rsidP="00FF76EA">
      <w:pPr>
        <w:pStyle w:val="DraCorstandard"/>
      </w:pPr>
      <w:r w:rsidRPr="00950BC4">
        <w:t>Et quid deinde? mutus est omnis dolor,</w:t>
      </w:r>
    </w:p>
    <w:p w14:paraId="3D59424A" w14:textId="77777777" w:rsidR="009628E5" w:rsidRPr="00950BC4" w:rsidRDefault="00240E39" w:rsidP="00FF76EA">
      <w:pPr>
        <w:pStyle w:val="DraCorstandard"/>
      </w:pPr>
      <w:r w:rsidRPr="00950BC4">
        <w:t>Quicumque magno victus incubuit malo:</w:t>
      </w:r>
    </w:p>
    <w:p w14:paraId="4BBA55E0" w14:textId="77777777" w:rsidR="009628E5" w:rsidRPr="00950BC4" w:rsidRDefault="00240E39" w:rsidP="00FF76EA">
      <w:pPr>
        <w:pStyle w:val="DraCorstandard"/>
      </w:pPr>
      <w:r w:rsidRPr="00950BC4">
        <w:t>Et sic iuuat tacere; non possum tamen,</w:t>
      </w:r>
    </w:p>
    <w:p w14:paraId="501E08F0" w14:textId="77777777" w:rsidR="009628E5" w:rsidRPr="00950BC4" w:rsidRDefault="00240E39" w:rsidP="00FF76EA">
      <w:pPr>
        <w:pStyle w:val="DraCorstandard"/>
      </w:pPr>
      <w:r w:rsidRPr="00950BC4">
        <w:t>Et feruida indignatio luctum exprimit,</w:t>
      </w:r>
    </w:p>
    <w:p w14:paraId="44C244EF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460</w:t>
      </w:r>
      <w:r w:rsidRPr="00950BC4">
        <w:t xml:space="preserve"> Bilem refundit: saepè lenimen fuit</w:t>
      </w:r>
    </w:p>
    <w:p w14:paraId="2A406ECA" w14:textId="77777777" w:rsidR="008E28C3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20</w:t>
      </w:r>
    </w:p>
    <w:p w14:paraId="217E49B8" w14:textId="6B68B04D" w:rsidR="009628E5" w:rsidRPr="00950BC4" w:rsidRDefault="00240E39" w:rsidP="00FF76EA">
      <w:pPr>
        <w:pStyle w:val="DraCorstandard"/>
      </w:pPr>
      <w:r w:rsidRPr="00950BC4">
        <w:t>Vulgare, quicquid pectoris claudit sinus.</w:t>
      </w:r>
    </w:p>
    <w:p w14:paraId="764CAADE" w14:textId="77777777" w:rsidR="009628E5" w:rsidRPr="00950BC4" w:rsidRDefault="00240E39" w:rsidP="00FF76EA">
      <w:pPr>
        <w:pStyle w:val="DraCorstandard"/>
      </w:pPr>
      <w:r w:rsidRPr="00950BC4">
        <w:t>Sentio mephitim, sentio; heu scelus! scelus!</w:t>
      </w:r>
    </w:p>
    <w:p w14:paraId="27A88EE6" w14:textId="77777777" w:rsidR="009628E5" w:rsidRPr="00950BC4" w:rsidRDefault="00240E39" w:rsidP="00FF76EA">
      <w:pPr>
        <w:pStyle w:val="DraCorstandard"/>
      </w:pPr>
      <w:r w:rsidRPr="00950BC4">
        <w:t>Quò te pedes nefanda? quò rapit furor?</w:t>
      </w:r>
    </w:p>
    <w:p w14:paraId="01F3DF41" w14:textId="77777777" w:rsidR="009628E5" w:rsidRPr="00950BC4" w:rsidRDefault="00240E39" w:rsidP="00FF76EA">
      <w:pPr>
        <w:pStyle w:val="DraCorstandard"/>
      </w:pPr>
      <w:r w:rsidRPr="00950BC4">
        <w:t>Gliscit voluptas, fraena non docilis pati,</w:t>
      </w:r>
    </w:p>
    <w:p w14:paraId="3C6AE469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465</w:t>
      </w:r>
      <w:r w:rsidRPr="00950BC4">
        <w:t xml:space="preserve"> Et non lupatos audit, vt sonuit flagro,</w:t>
      </w:r>
    </w:p>
    <w:p w14:paraId="26895A04" w14:textId="77777777" w:rsidR="009628E5" w:rsidRPr="00950BC4" w:rsidRDefault="00240E39" w:rsidP="00FF76EA">
      <w:pPr>
        <w:pStyle w:val="DraCorstandard"/>
      </w:pPr>
      <w:r w:rsidRPr="00950BC4">
        <w:lastRenderedPageBreak/>
        <w:t>Quicumque nostrum mulcet arbitrium Deus.</w:t>
      </w:r>
    </w:p>
    <w:p w14:paraId="37C4C010" w14:textId="77777777" w:rsidR="009628E5" w:rsidRPr="00950BC4" w:rsidRDefault="00240E39" w:rsidP="00FF76EA">
      <w:pPr>
        <w:pStyle w:val="DraCorstandard"/>
      </w:pPr>
      <w:r w:rsidRPr="00950BC4">
        <w:t>O lenta semper Numina! at quàm suspicor</w:t>
      </w:r>
    </w:p>
    <w:p w14:paraId="7FD6E93B" w14:textId="77777777" w:rsidR="009628E5" w:rsidRPr="00950BC4" w:rsidRDefault="00240E39" w:rsidP="00FF76EA">
      <w:pPr>
        <w:pStyle w:val="DraCorstandard"/>
      </w:pPr>
      <w:r w:rsidRPr="00950BC4">
        <w:t>Ne forte celeri Sodoma momento cadat,</w:t>
      </w:r>
    </w:p>
    <w:p w14:paraId="10758E54" w14:textId="77777777" w:rsidR="009628E5" w:rsidRPr="00950BC4" w:rsidRDefault="00240E39" w:rsidP="00FF76EA">
      <w:pPr>
        <w:pStyle w:val="DraCorstandard"/>
      </w:pPr>
      <w:r w:rsidRPr="00950BC4">
        <w:t>Seu mersa Ponto, siue flammarum globis,</w:t>
      </w:r>
    </w:p>
    <w:p w14:paraId="5C272746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470</w:t>
      </w:r>
      <w:r w:rsidRPr="00950BC4">
        <w:t xml:space="preserve"> Vt fort</w:t>
      </w:r>
      <w:r w:rsidRPr="00950BC4">
        <w:rPr>
          <w:rFonts w:cstheme="minorHAnsi"/>
        </w:rPr>
        <w:t>è</w:t>
      </w:r>
      <w:r w:rsidRPr="00950BC4">
        <w:t xml:space="preserve"> iaculum strinxerit vindex Deus,</w:t>
      </w:r>
    </w:p>
    <w:p w14:paraId="449167E9" w14:textId="77777777" w:rsidR="009628E5" w:rsidRPr="00950BC4" w:rsidRDefault="00240E39" w:rsidP="00FF76EA">
      <w:pPr>
        <w:pStyle w:val="DraCorstandard"/>
      </w:pPr>
      <w:r w:rsidRPr="00950BC4">
        <w:t>Quod ille trifidum vibrat, incoctum ignibus,</w:t>
      </w:r>
    </w:p>
    <w:p w14:paraId="1C6A26D7" w14:textId="77777777" w:rsidR="009628E5" w:rsidRPr="00950BC4" w:rsidRDefault="00240E39" w:rsidP="00FF76EA">
      <w:pPr>
        <w:pStyle w:val="DraCorstandard"/>
      </w:pPr>
      <w:r w:rsidRPr="00950BC4">
        <w:t>Et sulfure atro, sequitur immanis fragor,</w:t>
      </w:r>
    </w:p>
    <w:p w14:paraId="2E7CC6A1" w14:textId="77777777" w:rsidR="009628E5" w:rsidRPr="00950BC4" w:rsidRDefault="00240E39" w:rsidP="00FF76EA">
      <w:pPr>
        <w:pStyle w:val="DraCorstandard"/>
      </w:pPr>
      <w:r w:rsidRPr="00950BC4">
        <w:t>Nubemque hiulcans, impetu certo ferit:</w:t>
      </w:r>
    </w:p>
    <w:p w14:paraId="485D2324" w14:textId="77777777" w:rsidR="009628E5" w:rsidRPr="00950BC4" w:rsidRDefault="00240E39" w:rsidP="00FF76EA">
      <w:pPr>
        <w:pStyle w:val="DraCorstandard"/>
      </w:pPr>
      <w:r w:rsidRPr="00950BC4">
        <w:t>Grauis ira Super</w:t>
      </w:r>
      <w:r w:rsidRPr="00950BC4">
        <w:rPr>
          <w:rFonts w:cstheme="minorHAnsi"/>
        </w:rPr>
        <w:t>û</w:t>
      </w:r>
      <w:r w:rsidRPr="00950BC4">
        <w:t>m, lenta vindictae quidem,</w:t>
      </w:r>
    </w:p>
    <w:p w14:paraId="58C7F559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475</w:t>
      </w:r>
      <w:r w:rsidRPr="00950BC4">
        <w:t xml:space="preserve"> Et tarda ad ignes, sed moram poenae, graui</w:t>
      </w:r>
    </w:p>
    <w:p w14:paraId="7B31C1A1" w14:textId="77777777" w:rsidR="009628E5" w:rsidRPr="00950BC4" w:rsidRDefault="00240E39" w:rsidP="00FF76EA">
      <w:pPr>
        <w:pStyle w:val="DraCorstandard"/>
      </w:pPr>
      <w:r w:rsidRPr="00950BC4">
        <w:t>Damno rependit, fulmine &amp; flammis agens,</w:t>
      </w:r>
    </w:p>
    <w:p w14:paraId="6EA104AB" w14:textId="77777777" w:rsidR="009628E5" w:rsidRPr="00950BC4" w:rsidRDefault="00240E39" w:rsidP="00FF76EA">
      <w:pPr>
        <w:pStyle w:val="DraCorstandard"/>
      </w:pPr>
      <w:r w:rsidRPr="00950BC4">
        <w:t>Quicquid tonanti dexterae, &amp; pugnat polo.</w:t>
      </w:r>
    </w:p>
    <w:p w14:paraId="67875C6B" w14:textId="77777777" w:rsidR="009628E5" w:rsidRPr="00950BC4" w:rsidRDefault="00240E39" w:rsidP="00FF76EA">
      <w:pPr>
        <w:pStyle w:val="DraCorstandard"/>
      </w:pPr>
      <w:r w:rsidRPr="00950BC4">
        <w:t>Nec tu moueris Sodoma! quid celebras tuum</w:t>
      </w:r>
    </w:p>
    <w:p w14:paraId="1DB567A4" w14:textId="77777777" w:rsidR="009628E5" w:rsidRPr="00950BC4" w:rsidRDefault="00240E39" w:rsidP="00FF76EA">
      <w:pPr>
        <w:pStyle w:val="DraCorstandard"/>
      </w:pPr>
      <w:r w:rsidRPr="00950BC4">
        <w:t>Vaesana crimen? caecus est omnis furor,</w:t>
      </w:r>
    </w:p>
    <w:p w14:paraId="1B5460F9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480</w:t>
      </w:r>
      <w:r w:rsidRPr="00950BC4">
        <w:t xml:space="preserve"> Quicumque Veneris saeuit in campo, magis</w:t>
      </w:r>
    </w:p>
    <w:p w14:paraId="4C1A94E5" w14:textId="77777777" w:rsidR="009628E5" w:rsidRPr="00950BC4" w:rsidRDefault="00240E39" w:rsidP="00FF76EA">
      <w:pPr>
        <w:pStyle w:val="DraCorstandard"/>
      </w:pPr>
      <w:r w:rsidRPr="00950BC4">
        <w:t>Qu</w:t>
      </w:r>
      <w:r w:rsidRPr="00950BC4">
        <w:rPr>
          <w:rFonts w:cstheme="minorHAnsi"/>
        </w:rPr>
        <w:t>à</w:t>
      </w:r>
      <w:r w:rsidRPr="00950BC4">
        <w:t>m taurus actus stridula corno, magis</w:t>
      </w:r>
    </w:p>
    <w:p w14:paraId="4B1610A7" w14:textId="77777777" w:rsidR="009628E5" w:rsidRPr="00950BC4" w:rsidRDefault="00240E39" w:rsidP="00FF76EA">
      <w:pPr>
        <w:pStyle w:val="DraCorstandard"/>
      </w:pPr>
      <w:r w:rsidRPr="00950BC4">
        <w:t>Quàm flamma, preßis abdita eluctans focis.</w:t>
      </w:r>
    </w:p>
    <w:p w14:paraId="434873CA" w14:textId="77777777" w:rsidR="009628E5" w:rsidRPr="00950BC4" w:rsidRDefault="00240E39" w:rsidP="00FF76EA">
      <w:pPr>
        <w:pStyle w:val="DraCorstandard"/>
      </w:pPr>
      <w:r w:rsidRPr="00950BC4">
        <w:t>Furiosa Venus est, illa praesertim, sacros</w:t>
      </w:r>
    </w:p>
    <w:p w14:paraId="7E25CA3F" w14:textId="77777777" w:rsidR="009628E5" w:rsidRPr="00950BC4" w:rsidRDefault="00240E39" w:rsidP="00FF76EA">
      <w:pPr>
        <w:pStyle w:val="DraCorstandard"/>
      </w:pPr>
      <w:r w:rsidRPr="00950BC4">
        <w:t>Quae iungere, &amp; foedare complexus docet,</w:t>
      </w:r>
    </w:p>
    <w:p w14:paraId="6E1B9310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485</w:t>
      </w:r>
      <w:r w:rsidRPr="00950BC4">
        <w:t xml:space="preserve"> Quam nulla satis incendia &amp; flammae doment.</w:t>
      </w:r>
    </w:p>
    <w:p w14:paraId="346A0A9D" w14:textId="29E05049" w:rsidR="009628E5" w:rsidRPr="00950BC4" w:rsidRDefault="00240E39" w:rsidP="00FF76EA">
      <w:pPr>
        <w:pStyle w:val="DraCorstandard"/>
      </w:pPr>
      <w:r w:rsidRPr="00950BC4">
        <w:t>Vel</w:t>
      </w:r>
      <w:r w:rsidR="009628E5" w:rsidRPr="00950BC4">
        <w:t xml:space="preserve"> </w:t>
      </w:r>
      <w:r w:rsidRPr="00950BC4">
        <w:t>vda Tethys mergat Oceano satis,</w:t>
      </w:r>
    </w:p>
    <w:p w14:paraId="19A26723" w14:textId="77777777" w:rsidR="009628E5" w:rsidRPr="00950BC4" w:rsidRDefault="00240E39" w:rsidP="00FF76EA">
      <w:pPr>
        <w:pStyle w:val="DraCorstandard"/>
      </w:pPr>
      <w:r w:rsidRPr="00950BC4">
        <w:t>Flammis tamen perire, vel dignam salo.</w:t>
      </w:r>
    </w:p>
    <w:p w14:paraId="4D109208" w14:textId="277A9E0E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21</w:t>
      </w:r>
    </w:p>
    <w:p w14:paraId="2F37A1D0" w14:textId="77777777" w:rsidR="009628E5" w:rsidRPr="00950BC4" w:rsidRDefault="00240E39" w:rsidP="00FF76EA">
      <w:pPr>
        <w:pStyle w:val="DraCorstandard"/>
      </w:pPr>
      <w:r w:rsidRPr="00950BC4">
        <w:t>Specto ruentem nubilo condi diem,</w:t>
      </w:r>
    </w:p>
    <w:p w14:paraId="43E177EE" w14:textId="77777777" w:rsidR="009628E5" w:rsidRPr="00950BC4" w:rsidRDefault="00240E39" w:rsidP="00FF76EA">
      <w:pPr>
        <w:pStyle w:val="DraCorstandard"/>
      </w:pPr>
      <w:r w:rsidRPr="00950BC4">
        <w:t>Totumque fusco syrmate induci polum,</w:t>
      </w:r>
    </w:p>
    <w:p w14:paraId="38DE6265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490</w:t>
      </w:r>
      <w:r w:rsidRPr="00950BC4">
        <w:t xml:space="preserve"> Et inter ista, nescio, quid luridum</w:t>
      </w:r>
    </w:p>
    <w:p w14:paraId="0F410A3A" w14:textId="77777777" w:rsidR="009628E5" w:rsidRPr="00950BC4" w:rsidRDefault="00240E39" w:rsidP="00FF76EA">
      <w:pPr>
        <w:pStyle w:val="DraCorstandard"/>
      </w:pPr>
      <w:r w:rsidRPr="00950BC4">
        <w:lastRenderedPageBreak/>
        <w:t>Absterret oculos, sulfuris cocti globos</w:t>
      </w:r>
    </w:p>
    <w:p w14:paraId="14E40702" w14:textId="77777777" w:rsidR="009628E5" w:rsidRPr="00950BC4" w:rsidRDefault="00240E39" w:rsidP="00FF76EA">
      <w:pPr>
        <w:pStyle w:val="DraCorstandard"/>
      </w:pPr>
      <w:r w:rsidRPr="00950BC4">
        <w:t>Specto, &amp; comantes sideris diri faces,</w:t>
      </w:r>
    </w:p>
    <w:p w14:paraId="54AC0AF4" w14:textId="77777777" w:rsidR="009628E5" w:rsidRPr="00950BC4" w:rsidRDefault="00240E39" w:rsidP="00FF76EA">
      <w:pPr>
        <w:pStyle w:val="DraCorstandard"/>
      </w:pPr>
      <w:r w:rsidRPr="00950BC4">
        <w:t>Et gelidus artus pallor incurrit meos:</w:t>
      </w:r>
    </w:p>
    <w:p w14:paraId="44F44B7D" w14:textId="77777777" w:rsidR="009628E5" w:rsidRPr="00950BC4" w:rsidRDefault="00240E39" w:rsidP="00FF76EA">
      <w:pPr>
        <w:pStyle w:val="DraCorstandard"/>
      </w:pPr>
      <w:r w:rsidRPr="00950BC4">
        <w:t>Qualis, vbi Tyrij marmoris conchas legit</w:t>
      </w:r>
    </w:p>
    <w:p w14:paraId="174EEA48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495</w:t>
      </w:r>
      <w:r w:rsidRPr="00950BC4">
        <w:t xml:space="preserve"> Piscator audax, stupuit vndosum cauo</w:t>
      </w:r>
    </w:p>
    <w:p w14:paraId="171B22B2" w14:textId="77777777" w:rsidR="009628E5" w:rsidRPr="00950BC4" w:rsidRDefault="00240E39" w:rsidP="00FF76EA">
      <w:pPr>
        <w:pStyle w:val="DraCorstandard"/>
      </w:pPr>
      <w:r w:rsidRPr="00950BC4">
        <w:t>Trepidare pontum litore hiberno leues</w:t>
      </w:r>
    </w:p>
    <w:p w14:paraId="5D1E70B2" w14:textId="77777777" w:rsidR="009628E5" w:rsidRPr="00950BC4" w:rsidRDefault="00240E39" w:rsidP="00FF76EA">
      <w:pPr>
        <w:pStyle w:val="DraCorstandard"/>
      </w:pPr>
      <w:r w:rsidRPr="00950BC4">
        <w:t>Gestire fulicas, spectat Halcyones fugam,</w:t>
      </w:r>
    </w:p>
    <w:p w14:paraId="7C014404" w14:textId="77777777" w:rsidR="009628E5" w:rsidRPr="00950BC4" w:rsidRDefault="00240E39" w:rsidP="00FF76EA">
      <w:pPr>
        <w:pStyle w:val="DraCorstandard"/>
      </w:pPr>
      <w:r w:rsidRPr="00950BC4">
        <w:t>Fixos echinos breuibus aut scopulis notat;</w:t>
      </w:r>
    </w:p>
    <w:p w14:paraId="797B14BE" w14:textId="77777777" w:rsidR="009628E5" w:rsidRPr="00950BC4" w:rsidRDefault="00240E39" w:rsidP="00FF76EA">
      <w:pPr>
        <w:pStyle w:val="DraCorstandard"/>
      </w:pPr>
      <w:r w:rsidRPr="00950BC4">
        <w:t>Quod si reducat lumina, impendent quoque</w:t>
      </w:r>
    </w:p>
    <w:p w14:paraId="4DD93C80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500</w:t>
      </w:r>
      <w:r w:rsidRPr="00950BC4">
        <w:t xml:space="preserve"> Coelestia olli monstra, &amp; horrificant magis,</w:t>
      </w:r>
    </w:p>
    <w:p w14:paraId="7F0D70A5" w14:textId="77777777" w:rsidR="009628E5" w:rsidRPr="00950BC4" w:rsidRDefault="00240E39" w:rsidP="00FF76EA">
      <w:pPr>
        <w:pStyle w:val="DraCorstandard"/>
      </w:pPr>
      <w:r w:rsidRPr="00950BC4">
        <w:t>Caeruleus imber, turbidum Cori gelu,</w:t>
      </w:r>
    </w:p>
    <w:p w14:paraId="4BB480D0" w14:textId="77777777" w:rsidR="009628E5" w:rsidRPr="00950BC4" w:rsidRDefault="00240E39" w:rsidP="00FF76EA">
      <w:pPr>
        <w:pStyle w:val="DraCorstandard"/>
      </w:pPr>
      <w:r w:rsidRPr="00950BC4">
        <w:t>Et grauida nubes, candidum eripiens diem.</w:t>
      </w:r>
    </w:p>
    <w:p w14:paraId="36A32B7F" w14:textId="77777777" w:rsidR="009628E5" w:rsidRPr="00950BC4" w:rsidRDefault="00240E39" w:rsidP="00FF76EA">
      <w:pPr>
        <w:pStyle w:val="DraCorstandard"/>
      </w:pPr>
      <w:r w:rsidRPr="00950BC4">
        <w:t>Tum verò litus celere remigio legit,</w:t>
      </w:r>
    </w:p>
    <w:p w14:paraId="203748F5" w14:textId="77777777" w:rsidR="009628E5" w:rsidRPr="00950BC4" w:rsidRDefault="00240E39" w:rsidP="00FF76EA">
      <w:pPr>
        <w:pStyle w:val="DraCorstandard"/>
      </w:pPr>
      <w:r w:rsidRPr="00950BC4">
        <w:t>Spumasque torquens, caerula &amp; pontum fugit.</w:t>
      </w:r>
    </w:p>
    <w:p w14:paraId="25166D97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505</w:t>
      </w:r>
      <w:r w:rsidRPr="00950BC4">
        <w:t xml:space="preserve"> Talis Gomorrhae pastor in conuallibus</w:t>
      </w:r>
    </w:p>
    <w:p w14:paraId="395B5AEF" w14:textId="77777777" w:rsidR="009628E5" w:rsidRPr="00950BC4" w:rsidRDefault="00240E39" w:rsidP="00FF76EA">
      <w:pPr>
        <w:pStyle w:val="DraCorstandard"/>
      </w:pPr>
      <w:r w:rsidRPr="00950BC4">
        <w:t>Corniculam vlmo garrulam, aut mergos timet</w:t>
      </w:r>
    </w:p>
    <w:p w14:paraId="54D15C37" w14:textId="77777777" w:rsidR="009628E5" w:rsidRPr="00950BC4" w:rsidRDefault="00240E39" w:rsidP="00FF76EA">
      <w:pPr>
        <w:pStyle w:val="DraCorstandard"/>
      </w:pPr>
      <w:r w:rsidRPr="00950BC4">
        <w:t>Campo incubantes, aut tepentes naribus</w:t>
      </w:r>
    </w:p>
    <w:p w14:paraId="60564EE1" w14:textId="77777777" w:rsidR="009628E5" w:rsidRPr="00950BC4" w:rsidRDefault="00240E39" w:rsidP="00FF76EA">
      <w:pPr>
        <w:pStyle w:val="DraCorstandard"/>
      </w:pPr>
      <w:r w:rsidRPr="00950BC4">
        <w:t>Auras trahentem buculam, &amp; tonitru cauo</w:t>
      </w:r>
    </w:p>
    <w:p w14:paraId="76A4341E" w14:textId="77777777" w:rsidR="009628E5" w:rsidRPr="00950BC4" w:rsidRDefault="00240E39" w:rsidP="00FF76EA">
      <w:pPr>
        <w:pStyle w:val="DraCorstandard"/>
      </w:pPr>
      <w:r w:rsidRPr="00950BC4">
        <w:t>Perculsus hyemem pallido vitat metu.</w:t>
      </w:r>
    </w:p>
    <w:p w14:paraId="35D8F6BB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510</w:t>
      </w:r>
      <w:r w:rsidRPr="00950BC4">
        <w:t xml:space="preserve"> Et fugimus etiam Sodoma, quò fugimus tamen?</w:t>
      </w:r>
    </w:p>
    <w:p w14:paraId="04D3379F" w14:textId="77777777" w:rsidR="009628E5" w:rsidRPr="00950BC4" w:rsidRDefault="00240E39" w:rsidP="00FF76EA">
      <w:pPr>
        <w:pStyle w:val="DraCorstandard"/>
      </w:pPr>
      <w:r w:rsidRPr="00950BC4">
        <w:t>Aut quò familiam ducimus? durum est nimis</w:t>
      </w:r>
    </w:p>
    <w:p w14:paraId="241E639F" w14:textId="77777777" w:rsidR="009628E5" w:rsidRPr="00950BC4" w:rsidRDefault="00240E39" w:rsidP="00FF76EA">
      <w:pPr>
        <w:pStyle w:val="DraCorstandard"/>
      </w:pPr>
      <w:r w:rsidRPr="00950BC4">
        <w:t xml:space="preserve">Fugere, manere taedium; </w:t>
      </w:r>
      <w:r w:rsidRPr="00950BC4">
        <w:rPr>
          <w:rFonts w:cstheme="minorHAnsi"/>
        </w:rPr>
        <w:t>ô</w:t>
      </w:r>
      <w:r w:rsidRPr="00950BC4">
        <w:t xml:space="preserve"> Diuum Pater</w:t>
      </w:r>
    </w:p>
    <w:p w14:paraId="0DC77FC6" w14:textId="77777777" w:rsidR="009628E5" w:rsidRPr="00950BC4" w:rsidRDefault="00240E39" w:rsidP="00FF76EA">
      <w:pPr>
        <w:pStyle w:val="DraCorstandard"/>
      </w:pPr>
      <w:r w:rsidRPr="00950BC4">
        <w:t>Nutu labantem dirige, auxilio tege,</w:t>
      </w:r>
    </w:p>
    <w:p w14:paraId="1D2656CB" w14:textId="77777777" w:rsidR="009628E5" w:rsidRPr="00950BC4" w:rsidRDefault="00240E39" w:rsidP="00FF76EA">
      <w:pPr>
        <w:pStyle w:val="DraCorstandard"/>
      </w:pPr>
      <w:r w:rsidRPr="00950BC4">
        <w:t>Atque eripe istis! taedet ah! Sodomae nimis,</w:t>
      </w:r>
    </w:p>
    <w:p w14:paraId="380C988D" w14:textId="77777777" w:rsidR="008E28C3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22</w:t>
      </w:r>
    </w:p>
    <w:p w14:paraId="475F83A0" w14:textId="50F0918C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515</w:t>
      </w:r>
      <w:r w:rsidRPr="00950BC4">
        <w:t xml:space="preserve"> Taedet meorum Ciuium, &amp; perij quoque,</w:t>
      </w:r>
    </w:p>
    <w:p w14:paraId="39A1F704" w14:textId="77777777" w:rsidR="009628E5" w:rsidRPr="00950BC4" w:rsidRDefault="00240E39" w:rsidP="00FF76EA">
      <w:pPr>
        <w:pStyle w:val="DraCorstandard"/>
      </w:pPr>
      <w:r w:rsidRPr="00950BC4">
        <w:lastRenderedPageBreak/>
        <w:t>Dum metuo, ne cubile sordescat meum,</w:t>
      </w:r>
    </w:p>
    <w:p w14:paraId="08A73B09" w14:textId="77777777" w:rsidR="009628E5" w:rsidRPr="00950BC4" w:rsidRDefault="00240E39" w:rsidP="00FF76EA">
      <w:pPr>
        <w:pStyle w:val="DraCorstandard"/>
      </w:pPr>
      <w:r w:rsidRPr="00950BC4">
        <w:t>Et fortè labes aliqua commaculet torum,</w:t>
      </w:r>
    </w:p>
    <w:p w14:paraId="4DF62864" w14:textId="77777777" w:rsidR="009628E5" w:rsidRPr="00950BC4" w:rsidRDefault="00240E39" w:rsidP="00FF76EA">
      <w:pPr>
        <w:pStyle w:val="DraCorstandard"/>
      </w:pPr>
      <w:r w:rsidRPr="00950BC4">
        <w:t>Quem nulla, praeter Coniugem nouit Venus.</w:t>
      </w:r>
    </w:p>
    <w:p w14:paraId="61A7336F" w14:textId="77777777" w:rsidR="009628E5" w:rsidRPr="00950BC4" w:rsidRDefault="00240E39" w:rsidP="00FF76EA">
      <w:pPr>
        <w:pStyle w:val="DraCorstandard"/>
      </w:pPr>
      <w:r w:rsidRPr="00950BC4">
        <w:t>Vicina quandò tecta depascit lues,</w:t>
      </w:r>
    </w:p>
    <w:p w14:paraId="03ED7C95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520</w:t>
      </w:r>
      <w:r w:rsidRPr="00950BC4">
        <w:t xml:space="preserve"> Res agitur, &amp; periculum incubuit meum.</w:t>
      </w:r>
    </w:p>
    <w:p w14:paraId="17FB3235" w14:textId="77777777" w:rsidR="009628E5" w:rsidRPr="00950BC4" w:rsidRDefault="00240E39" w:rsidP="00FF76EA">
      <w:pPr>
        <w:pStyle w:val="DraCorstandard"/>
      </w:pPr>
      <w:r w:rsidRPr="00950BC4">
        <w:t>An fallor? an me dubia caligo tenet?</w:t>
      </w:r>
    </w:p>
    <w:p w14:paraId="1A1E96D9" w14:textId="77777777" w:rsidR="009628E5" w:rsidRPr="00950BC4" w:rsidRDefault="00240E39" w:rsidP="00FF76EA">
      <w:pPr>
        <w:pStyle w:val="DraCorstandard"/>
      </w:pPr>
      <w:r w:rsidRPr="00950BC4">
        <w:t>An hebetat oculos vesper illunis meos?</w:t>
      </w:r>
    </w:p>
    <w:p w14:paraId="321080F1" w14:textId="77777777" w:rsidR="009628E5" w:rsidRPr="00950BC4" w:rsidRDefault="00240E39" w:rsidP="00FF76EA">
      <w:pPr>
        <w:pStyle w:val="DraCorstandard"/>
      </w:pPr>
      <w:r w:rsidRPr="00950BC4">
        <w:t xml:space="preserve">Quis misit istos </w:t>
      </w:r>
      <w:r w:rsidRPr="00950BC4">
        <w:rPr>
          <w:rFonts w:cstheme="minorHAnsi"/>
        </w:rPr>
        <w:t>ô</w:t>
      </w:r>
      <w:r w:rsidRPr="00950BC4">
        <w:t xml:space="preserve"> Deus Sodomae hospites?</w:t>
      </w:r>
    </w:p>
    <w:p w14:paraId="3B01ABA9" w14:textId="77777777" w:rsidR="009628E5" w:rsidRPr="00950BC4" w:rsidRDefault="00240E39" w:rsidP="00FF76EA">
      <w:pPr>
        <w:pStyle w:val="DraCorstandard"/>
      </w:pPr>
      <w:r w:rsidRPr="00950BC4">
        <w:t>Aetate vernâ floridos, vultu probos,</w:t>
      </w:r>
    </w:p>
    <w:p w14:paraId="45E8BA36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525</w:t>
      </w:r>
      <w:r w:rsidRPr="00950BC4">
        <w:t xml:space="preserve"> Facie nitentes? </w:t>
      </w:r>
      <w:r w:rsidRPr="00950BC4">
        <w:rPr>
          <w:rFonts w:cstheme="minorHAnsi"/>
        </w:rPr>
        <w:t>ô</w:t>
      </w:r>
      <w:r w:rsidRPr="00950BC4">
        <w:t xml:space="preserve"> Deus! serua tuos.</w:t>
      </w:r>
    </w:p>
    <w:p w14:paraId="09E4E1A9" w14:textId="77777777" w:rsidR="009628E5" w:rsidRPr="00950BC4" w:rsidRDefault="00240E39" w:rsidP="00FF76EA">
      <w:pPr>
        <w:pStyle w:val="DraCorstandard"/>
      </w:pPr>
      <w:r w:rsidRPr="00950BC4">
        <w:t>Laßi appulistis, si mei rident lares,</w:t>
      </w:r>
    </w:p>
    <w:p w14:paraId="3B43CD38" w14:textId="77777777" w:rsidR="009628E5" w:rsidRPr="00950BC4" w:rsidRDefault="00240E39" w:rsidP="00FF76EA">
      <w:pPr>
        <w:pStyle w:val="DraCorstandard"/>
      </w:pPr>
      <w:r w:rsidRPr="00950BC4">
        <w:t>Diuertite intrò, sera deuergit dies,</w:t>
      </w:r>
    </w:p>
    <w:p w14:paraId="2060F119" w14:textId="77777777" w:rsidR="009628E5" w:rsidRPr="00950BC4" w:rsidRDefault="00240E39" w:rsidP="00FF76EA">
      <w:pPr>
        <w:pStyle w:val="DraCorstandard"/>
      </w:pPr>
      <w:r w:rsidRPr="00950BC4">
        <w:t>Et alta fumant, culmina à villis procul.</w:t>
      </w:r>
    </w:p>
    <w:p w14:paraId="2E511FC7" w14:textId="7CCBAA39" w:rsidR="009628E5" w:rsidRPr="00950BC4" w:rsidRDefault="001F21F2" w:rsidP="00FF76EA">
      <w:pPr>
        <w:pStyle w:val="DraCorstandard"/>
      </w:pPr>
      <w:r w:rsidRPr="001F21F2">
        <w:rPr>
          <w:rStyle w:val="DraCorspeakerattribution"/>
        </w:rPr>
        <w:t>ANGELUS.</w:t>
      </w:r>
      <w:r w:rsidR="00240E39" w:rsidRPr="00950BC4">
        <w:t xml:space="preserve"> Scio, hospitalis signat has Genius fores,</w:t>
      </w:r>
    </w:p>
    <w:p w14:paraId="2F86D5DB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530</w:t>
      </w:r>
      <w:r w:rsidRPr="00950BC4">
        <w:t xml:space="preserve"> Comitemur, ille vultus hoc suadet Viri,</w:t>
      </w:r>
    </w:p>
    <w:p w14:paraId="731E362F" w14:textId="77777777" w:rsidR="009628E5" w:rsidRPr="00950BC4" w:rsidRDefault="00240E39" w:rsidP="00FF76EA">
      <w:pPr>
        <w:pStyle w:val="DraCorstandard"/>
      </w:pPr>
      <w:r w:rsidRPr="00950BC4">
        <w:t>Et nota probitas, &amp;, quod excellit, Deus.</w:t>
      </w:r>
    </w:p>
    <w:p w14:paraId="3F64C1DA" w14:textId="13C7CD5D" w:rsidR="009628E5" w:rsidRPr="00435E42" w:rsidRDefault="00240E39" w:rsidP="00435E42">
      <w:pPr>
        <w:pStyle w:val="DraCorstandard"/>
        <w:rPr>
          <w:rStyle w:val="DraCorstagedirectionsetc"/>
        </w:rPr>
      </w:pPr>
      <w:r w:rsidRPr="00435E42">
        <w:rPr>
          <w:rStyle w:val="DraCorstagedirectionsetc"/>
        </w:rPr>
        <w:t>CHORVS.</w:t>
      </w:r>
    </w:p>
    <w:p w14:paraId="61C61DC5" w14:textId="77777777" w:rsidR="009628E5" w:rsidRPr="00950BC4" w:rsidRDefault="00240E39" w:rsidP="00FF76EA">
      <w:pPr>
        <w:pStyle w:val="DraCorstandard"/>
      </w:pPr>
      <w:r w:rsidRPr="00950BC4">
        <w:t>Audax Terrigen</w:t>
      </w:r>
      <w:r w:rsidRPr="00950BC4">
        <w:rPr>
          <w:rFonts w:cstheme="minorHAnsi"/>
        </w:rPr>
        <w:t>û</w:t>
      </w:r>
      <w:r w:rsidRPr="00950BC4">
        <w:t>m genus,</w:t>
      </w:r>
    </w:p>
    <w:p w14:paraId="721746D8" w14:textId="77777777" w:rsidR="009628E5" w:rsidRPr="00950BC4" w:rsidRDefault="00240E39" w:rsidP="00FF76EA">
      <w:pPr>
        <w:pStyle w:val="DraCorstandard"/>
      </w:pPr>
      <w:r w:rsidRPr="00950BC4">
        <w:t>Seu cùm frugibus imminet,</w:t>
      </w:r>
    </w:p>
    <w:p w14:paraId="2F456560" w14:textId="77777777" w:rsidR="009628E5" w:rsidRPr="00950BC4" w:rsidRDefault="00240E39" w:rsidP="00FF76EA">
      <w:pPr>
        <w:pStyle w:val="DraCorstandard"/>
      </w:pPr>
      <w:r w:rsidRPr="00950BC4">
        <w:t>Lectae frugibus arboris,</w:t>
      </w:r>
    </w:p>
    <w:p w14:paraId="32F40ECE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535</w:t>
      </w:r>
      <w:r w:rsidRPr="00950BC4">
        <w:t xml:space="preserve"> Nostro crimine nobilis;</w:t>
      </w:r>
    </w:p>
    <w:p w14:paraId="15374399" w14:textId="77777777" w:rsidR="009628E5" w:rsidRPr="00950BC4" w:rsidRDefault="00240E39" w:rsidP="00FF76EA">
      <w:pPr>
        <w:pStyle w:val="DraCorstandard"/>
      </w:pPr>
      <w:r w:rsidRPr="00950BC4">
        <w:t>Cùm serpens malè perfidus,</w:t>
      </w:r>
    </w:p>
    <w:p w14:paraId="3345632C" w14:textId="77777777" w:rsidR="009628E5" w:rsidRPr="00950BC4" w:rsidRDefault="00240E39" w:rsidP="00FF76EA">
      <w:pPr>
        <w:pStyle w:val="DraCorstandard"/>
      </w:pPr>
      <w:r w:rsidRPr="00950BC4">
        <w:t>Seruans herbida pascua,</w:t>
      </w:r>
    </w:p>
    <w:p w14:paraId="2CD93539" w14:textId="77777777" w:rsidR="009628E5" w:rsidRPr="00950BC4" w:rsidRDefault="00240E39" w:rsidP="00FF76EA">
      <w:pPr>
        <w:pStyle w:val="DraCorstandard"/>
      </w:pPr>
      <w:r w:rsidRPr="00950BC4">
        <w:t>Euae credidit auribus</w:t>
      </w:r>
    </w:p>
    <w:p w14:paraId="001C7F74" w14:textId="77777777" w:rsidR="009628E5" w:rsidRPr="00950BC4" w:rsidRDefault="00240E39" w:rsidP="00FF76EA">
      <w:pPr>
        <w:pStyle w:val="DraCorstandard"/>
      </w:pPr>
      <w:r w:rsidRPr="00950BC4">
        <w:t>Primae vota superbiae,</w:t>
      </w:r>
    </w:p>
    <w:p w14:paraId="412A3A19" w14:textId="260E4E23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23</w:t>
      </w:r>
    </w:p>
    <w:p w14:paraId="05CC19DF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lastRenderedPageBreak/>
        <w:t>540</w:t>
      </w:r>
      <w:r w:rsidRPr="00950BC4">
        <w:t xml:space="preserve"> Semper ludere callidus,</w:t>
      </w:r>
    </w:p>
    <w:p w14:paraId="388CF71D" w14:textId="77777777" w:rsidR="009628E5" w:rsidRPr="00950BC4" w:rsidRDefault="00240E39" w:rsidP="00FF76EA">
      <w:pPr>
        <w:pStyle w:val="DraCorstandard"/>
      </w:pPr>
      <w:r w:rsidRPr="00950BC4">
        <w:t>Semper laedere promptulus,</w:t>
      </w:r>
    </w:p>
    <w:p w14:paraId="3F622977" w14:textId="77777777" w:rsidR="009628E5" w:rsidRPr="00950BC4" w:rsidRDefault="00240E39" w:rsidP="00FF76EA">
      <w:pPr>
        <w:pStyle w:val="DraCorstandard"/>
      </w:pPr>
      <w:r w:rsidRPr="00950BC4">
        <w:t>Virus fundere blaesulum,</w:t>
      </w:r>
    </w:p>
    <w:p w14:paraId="5591F334" w14:textId="77777777" w:rsidR="009628E5" w:rsidRPr="00950BC4" w:rsidRDefault="00240E39" w:rsidP="00FF76EA">
      <w:pPr>
        <w:pStyle w:val="DraCorstandard"/>
      </w:pPr>
      <w:r w:rsidRPr="00950BC4">
        <w:t>Et nos prodere simplices,</w:t>
      </w:r>
    </w:p>
    <w:p w14:paraId="3FAE8EB8" w14:textId="77777777" w:rsidR="009628E5" w:rsidRPr="00950BC4" w:rsidRDefault="00240E39" w:rsidP="00FF76EA">
      <w:pPr>
        <w:pStyle w:val="DraCorstandard"/>
      </w:pPr>
      <w:r w:rsidRPr="00950BC4">
        <w:t>Fidus Lucifero comes.</w:t>
      </w:r>
    </w:p>
    <w:p w14:paraId="46830A9F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545</w:t>
      </w:r>
      <w:r w:rsidRPr="00950BC4">
        <w:t xml:space="preserve"> Nunc aluum quoque lubricat</w:t>
      </w:r>
    </w:p>
    <w:p w14:paraId="7A9A766A" w14:textId="77777777" w:rsidR="009628E5" w:rsidRPr="00950BC4" w:rsidRDefault="00240E39" w:rsidP="00FF76EA">
      <w:pPr>
        <w:pStyle w:val="DraCorstandard"/>
      </w:pPr>
      <w:r w:rsidRPr="00950BC4">
        <w:t>Terrae faecibus, &amp; Deo</w:t>
      </w:r>
    </w:p>
    <w:p w14:paraId="15856D35" w14:textId="77777777" w:rsidR="009628E5" w:rsidRPr="00950BC4" w:rsidRDefault="00240E39" w:rsidP="00FF76EA">
      <w:pPr>
        <w:pStyle w:val="DraCorstandard"/>
      </w:pPr>
      <w:r w:rsidRPr="00950BC4">
        <w:t>Detestabilis vndique,</w:t>
      </w:r>
    </w:p>
    <w:p w14:paraId="3EBD03C4" w14:textId="77777777" w:rsidR="009628E5" w:rsidRPr="00950BC4" w:rsidRDefault="00240E39" w:rsidP="00FF76EA">
      <w:pPr>
        <w:pStyle w:val="DraCorstandard"/>
      </w:pPr>
      <w:r w:rsidRPr="00950BC4">
        <w:t>Prono pectore rasiles</w:t>
      </w:r>
    </w:p>
    <w:p w14:paraId="48AA6578" w14:textId="77777777" w:rsidR="009628E5" w:rsidRPr="00950BC4" w:rsidRDefault="00240E39" w:rsidP="00FF76EA">
      <w:pPr>
        <w:pStyle w:val="DraCorstandard"/>
      </w:pPr>
      <w:r w:rsidRPr="00950BC4">
        <w:t>Spiras implicuit solo.</w:t>
      </w:r>
    </w:p>
    <w:p w14:paraId="3F3A9722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550</w:t>
      </w:r>
      <w:r w:rsidRPr="00950BC4">
        <w:t xml:space="preserve"> Nos verò grauis exul</w:t>
      </w:r>
      <w:r w:rsidRPr="00950BC4">
        <w:rPr>
          <w:rFonts w:cstheme="minorHAnsi"/>
        </w:rPr>
        <w:t>î</w:t>
      </w:r>
    </w:p>
    <w:p w14:paraId="29CCE4CD" w14:textId="77777777" w:rsidR="009628E5" w:rsidRPr="00950BC4" w:rsidRDefault="00240E39" w:rsidP="00FF76EA">
      <w:pPr>
        <w:pStyle w:val="DraCorstandard"/>
      </w:pPr>
      <w:r w:rsidRPr="00950BC4">
        <w:t>Longa &amp; longa neceßitas</w:t>
      </w:r>
    </w:p>
    <w:p w14:paraId="2358E1E9" w14:textId="77777777" w:rsidR="009628E5" w:rsidRPr="00950BC4" w:rsidRDefault="00240E39" w:rsidP="00FF76EA">
      <w:pPr>
        <w:pStyle w:val="DraCorstandard"/>
      </w:pPr>
      <w:r w:rsidRPr="00950BC4">
        <w:t>A tergo sequitur reos,</w:t>
      </w:r>
    </w:p>
    <w:p w14:paraId="4C5B330D" w14:textId="77777777" w:rsidR="009628E5" w:rsidRPr="00950BC4" w:rsidRDefault="00240E39" w:rsidP="00FF76EA">
      <w:pPr>
        <w:pStyle w:val="DraCorstandard"/>
      </w:pPr>
      <w:r w:rsidRPr="00950BC4">
        <w:t>Et nos destinat Inferis.</w:t>
      </w:r>
    </w:p>
    <w:p w14:paraId="78CCF8CE" w14:textId="77777777" w:rsidR="009628E5" w:rsidRPr="00950BC4" w:rsidRDefault="00240E39" w:rsidP="00FF76EA">
      <w:pPr>
        <w:pStyle w:val="DraCorstandard"/>
      </w:pPr>
      <w:r w:rsidRPr="00950BC4">
        <w:t>Nec sic corrigimur tamen,</w:t>
      </w:r>
    </w:p>
    <w:p w14:paraId="32723D1F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555</w:t>
      </w:r>
      <w:r w:rsidRPr="00950BC4">
        <w:t xml:space="preserve"> Semper degeneres, malo</w:t>
      </w:r>
    </w:p>
    <w:p w14:paraId="7C18409C" w14:textId="77777777" w:rsidR="009628E5" w:rsidRPr="00950BC4" w:rsidRDefault="00240E39" w:rsidP="00FF76EA">
      <w:pPr>
        <w:pStyle w:val="DraCorstandard"/>
      </w:pPr>
      <w:r w:rsidRPr="00950BC4">
        <w:t>Procedente licentius,</w:t>
      </w:r>
    </w:p>
    <w:p w14:paraId="72D8AFBD" w14:textId="77777777" w:rsidR="009628E5" w:rsidRPr="00950BC4" w:rsidRDefault="00240E39" w:rsidP="00FF76EA">
      <w:pPr>
        <w:pStyle w:val="DraCorstandard"/>
      </w:pPr>
      <w:r w:rsidRPr="00950BC4">
        <w:t>Postquam obliuio Numinis</w:t>
      </w:r>
    </w:p>
    <w:p w14:paraId="5060D03D" w14:textId="22F1AAD0" w:rsidR="009628E5" w:rsidRPr="00950BC4" w:rsidRDefault="00240E39" w:rsidP="00FF76EA">
      <w:pPr>
        <w:pStyle w:val="DraCorstandard"/>
      </w:pPr>
      <w:r w:rsidRPr="00950BC4">
        <w:t>Ostendit sceleri</w:t>
      </w:r>
      <w:r w:rsidR="009628E5" w:rsidRPr="00950BC4">
        <w:t xml:space="preserve"> </w:t>
      </w:r>
      <w:r w:rsidRPr="00950BC4">
        <w:t>viam.</w:t>
      </w:r>
    </w:p>
    <w:p w14:paraId="7ADE6CD7" w14:textId="77777777" w:rsidR="009628E5" w:rsidRPr="00950BC4" w:rsidRDefault="00240E39" w:rsidP="00FF76EA">
      <w:pPr>
        <w:pStyle w:val="DraCorstandard"/>
      </w:pPr>
      <w:r w:rsidRPr="00950BC4">
        <w:t>Cain aemulus optimo</w:t>
      </w:r>
    </w:p>
    <w:p w14:paraId="74D87990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560</w:t>
      </w:r>
      <w:r w:rsidRPr="00950BC4">
        <w:t xml:space="preserve"> Fratri, non tenuit diu</w:t>
      </w:r>
    </w:p>
    <w:p w14:paraId="6C0060A3" w14:textId="77777777" w:rsidR="009628E5" w:rsidRPr="00950BC4" w:rsidRDefault="00240E39" w:rsidP="00FF76EA">
      <w:pPr>
        <w:pStyle w:val="DraCorstandard"/>
      </w:pPr>
      <w:r w:rsidRPr="00950BC4">
        <w:t>Conceptam rabiem ferus</w:t>
      </w:r>
    </w:p>
    <w:p w14:paraId="34B0A600" w14:textId="77777777" w:rsidR="009628E5" w:rsidRPr="00950BC4" w:rsidRDefault="00240E39" w:rsidP="00FF76EA">
      <w:pPr>
        <w:pStyle w:val="DraCorstandard"/>
      </w:pPr>
      <w:r w:rsidRPr="00950BC4">
        <w:t>Verè ferreus, &amp; vagus</w:t>
      </w:r>
    </w:p>
    <w:p w14:paraId="7B1A4B98" w14:textId="77777777" w:rsidR="009628E5" w:rsidRPr="00950BC4" w:rsidRDefault="00240E39" w:rsidP="00FF76EA">
      <w:pPr>
        <w:pStyle w:val="DraCorstandard"/>
      </w:pPr>
      <w:r w:rsidRPr="00950BC4">
        <w:t>Terris omnibus exulat.</w:t>
      </w:r>
    </w:p>
    <w:p w14:paraId="49011924" w14:textId="77777777" w:rsidR="009628E5" w:rsidRPr="00950BC4" w:rsidRDefault="00240E39" w:rsidP="00FF76EA">
      <w:pPr>
        <w:pStyle w:val="DraCorstandard"/>
      </w:pPr>
      <w:r w:rsidRPr="00950BC4">
        <w:t>Iam ferro hauserat ilia,</w:t>
      </w:r>
    </w:p>
    <w:p w14:paraId="6F6D037F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565</w:t>
      </w:r>
      <w:r w:rsidRPr="00950BC4">
        <w:t xml:space="preserve"> Tacto sanguine luridus,</w:t>
      </w:r>
    </w:p>
    <w:p w14:paraId="650614B8" w14:textId="77777777" w:rsidR="009628E5" w:rsidRPr="00950BC4" w:rsidRDefault="00240E39" w:rsidP="00FF76EA">
      <w:pPr>
        <w:pStyle w:val="DraCorstandard"/>
      </w:pPr>
      <w:r w:rsidRPr="00950BC4">
        <w:lastRenderedPageBreak/>
        <w:t>Pastus liuida viscera,</w:t>
      </w:r>
    </w:p>
    <w:p w14:paraId="2839CE61" w14:textId="77777777" w:rsidR="008E28C3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24</w:t>
      </w:r>
    </w:p>
    <w:p w14:paraId="0FE66746" w14:textId="6C3429F0" w:rsidR="009628E5" w:rsidRPr="00950BC4" w:rsidRDefault="00240E39" w:rsidP="00FF76EA">
      <w:pPr>
        <w:pStyle w:val="DraCorstandard"/>
      </w:pPr>
      <w:r w:rsidRPr="00950BC4">
        <w:t>Cùm coelo micat aureo,</w:t>
      </w:r>
    </w:p>
    <w:p w14:paraId="5254C8F6" w14:textId="77777777" w:rsidR="009628E5" w:rsidRPr="00950BC4" w:rsidRDefault="00240E39" w:rsidP="00FF76EA">
      <w:pPr>
        <w:pStyle w:val="DraCorstandard"/>
      </w:pPr>
      <w:r w:rsidRPr="00950BC4">
        <w:t>Et miscet tonitru Deus</w:t>
      </w:r>
    </w:p>
    <w:p w14:paraId="535BD0D8" w14:textId="77777777" w:rsidR="009628E5" w:rsidRPr="00950BC4" w:rsidRDefault="00240E39" w:rsidP="00FF76EA">
      <w:pPr>
        <w:pStyle w:val="DraCorstandard"/>
      </w:pPr>
      <w:r w:rsidRPr="00950BC4">
        <w:t>Verbis grande sonantibus:</w:t>
      </w:r>
    </w:p>
    <w:p w14:paraId="1F3C90B0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570</w:t>
      </w:r>
      <w:r w:rsidRPr="00950BC4">
        <w:t xml:space="preserve"> Quò tu corripis hanc fugam,</w:t>
      </w:r>
    </w:p>
    <w:p w14:paraId="75D79ED1" w14:textId="77777777" w:rsidR="009628E5" w:rsidRPr="00950BC4" w:rsidRDefault="00240E39" w:rsidP="00FF76EA">
      <w:pPr>
        <w:pStyle w:val="DraCorstandard"/>
      </w:pPr>
      <w:r w:rsidRPr="00950BC4">
        <w:t>Vel quò dirigis improbe?</w:t>
      </w:r>
    </w:p>
    <w:p w14:paraId="271D522B" w14:textId="77777777" w:rsidR="009628E5" w:rsidRPr="00950BC4" w:rsidRDefault="00240E39" w:rsidP="00FF76EA">
      <w:pPr>
        <w:pStyle w:val="DraCorstandard"/>
      </w:pPr>
      <w:r w:rsidRPr="00950BC4">
        <w:t>Cur frater lateri tuo</w:t>
      </w:r>
    </w:p>
    <w:p w14:paraId="535A1503" w14:textId="77777777" w:rsidR="009628E5" w:rsidRPr="00950BC4" w:rsidRDefault="00240E39" w:rsidP="00FF76EA">
      <w:pPr>
        <w:pStyle w:val="DraCorstandard"/>
      </w:pPr>
      <w:r w:rsidRPr="00950BC4">
        <w:t>Non haeret placidus comes?</w:t>
      </w:r>
    </w:p>
    <w:p w14:paraId="050D2635" w14:textId="77777777" w:rsidR="009628E5" w:rsidRPr="00950BC4" w:rsidRDefault="00240E39" w:rsidP="00FF76EA">
      <w:pPr>
        <w:pStyle w:val="DraCorstandard"/>
      </w:pPr>
      <w:r w:rsidRPr="00950BC4">
        <w:t>Dic, quo lanigeros greges</w:t>
      </w:r>
    </w:p>
    <w:p w14:paraId="0958767D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575</w:t>
      </w:r>
      <w:r w:rsidRPr="00950BC4">
        <w:t xml:space="preserve"> Secreto sil</w:t>
      </w:r>
      <w:r w:rsidRPr="00950BC4">
        <w:rPr>
          <w:rFonts w:cstheme="minorHAnsi"/>
        </w:rPr>
        <w:t>ü</w:t>
      </w:r>
      <w:r w:rsidRPr="00950BC4">
        <w:t>ae tegat;</w:t>
      </w:r>
    </w:p>
    <w:p w14:paraId="4E1082B1" w14:textId="77777777" w:rsidR="009628E5" w:rsidRPr="00950BC4" w:rsidRDefault="00240E39" w:rsidP="00FF76EA">
      <w:pPr>
        <w:pStyle w:val="DraCorstandard"/>
      </w:pPr>
      <w:r w:rsidRPr="00950BC4">
        <w:t>Dic, quo sidat in arbuto,</w:t>
      </w:r>
    </w:p>
    <w:p w14:paraId="480EFA14" w14:textId="77777777" w:rsidR="009628E5" w:rsidRPr="00950BC4" w:rsidRDefault="00240E39" w:rsidP="00FF76EA">
      <w:pPr>
        <w:pStyle w:val="DraCorstandard"/>
      </w:pPr>
      <w:r w:rsidRPr="00950BC4">
        <w:t>Vel quo monte mihi litet</w:t>
      </w:r>
    </w:p>
    <w:p w14:paraId="74906321" w14:textId="77777777" w:rsidR="009628E5" w:rsidRPr="00950BC4" w:rsidRDefault="00240E39" w:rsidP="00FF76EA">
      <w:pPr>
        <w:pStyle w:val="DraCorstandard"/>
      </w:pPr>
      <w:r w:rsidRPr="00950BC4">
        <w:t>Mentis munere candidae,</w:t>
      </w:r>
    </w:p>
    <w:p w14:paraId="15981E7D" w14:textId="77777777" w:rsidR="009628E5" w:rsidRPr="00950BC4" w:rsidRDefault="00240E39" w:rsidP="00FF76EA">
      <w:pPr>
        <w:pStyle w:val="DraCorstandard"/>
      </w:pPr>
      <w:r w:rsidRPr="00950BC4">
        <w:t>Aut castas numeret preces;</w:t>
      </w:r>
    </w:p>
    <w:p w14:paraId="435587B7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580</w:t>
      </w:r>
      <w:r w:rsidRPr="00950BC4">
        <w:t xml:space="preserve"> Quâ valle, aut scopulo, refer</w:t>
      </w:r>
    </w:p>
    <w:p w14:paraId="307A56BF" w14:textId="77777777" w:rsidR="009628E5" w:rsidRPr="00950BC4" w:rsidRDefault="00240E39" w:rsidP="00FF76EA">
      <w:pPr>
        <w:pStyle w:val="DraCorstandard"/>
      </w:pPr>
      <w:r w:rsidRPr="00950BC4">
        <w:t>Curas fletibus expleat.</w:t>
      </w:r>
    </w:p>
    <w:p w14:paraId="2877CDFC" w14:textId="77777777" w:rsidR="009628E5" w:rsidRPr="00950BC4" w:rsidRDefault="00240E39" w:rsidP="00FF76EA">
      <w:pPr>
        <w:pStyle w:val="DraCorstandard"/>
      </w:pPr>
      <w:r w:rsidRPr="00950BC4">
        <w:t>Quid te pallidus occulis?</w:t>
      </w:r>
    </w:p>
    <w:p w14:paraId="25C9441A" w14:textId="77777777" w:rsidR="009628E5" w:rsidRPr="00950BC4" w:rsidRDefault="00240E39" w:rsidP="00FF76EA">
      <w:pPr>
        <w:pStyle w:val="DraCorstandard"/>
      </w:pPr>
      <w:r w:rsidRPr="00950BC4">
        <w:t>Quid circumspicis? ah scelus!</w:t>
      </w:r>
    </w:p>
    <w:p w14:paraId="6A06B198" w14:textId="77777777" w:rsidR="009628E5" w:rsidRPr="00950BC4" w:rsidRDefault="00240E39" w:rsidP="00FF76EA">
      <w:pPr>
        <w:pStyle w:val="DraCorstandard"/>
      </w:pPr>
      <w:r w:rsidRPr="00950BC4">
        <w:t>Vidi, cùm trepido metu</w:t>
      </w:r>
    </w:p>
    <w:p w14:paraId="056926DA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585</w:t>
      </w:r>
      <w:r w:rsidRPr="00950BC4">
        <w:t xml:space="preserve"> Lassum traxit anhelitum,</w:t>
      </w:r>
    </w:p>
    <w:p w14:paraId="6EE54EAA" w14:textId="77777777" w:rsidR="009628E5" w:rsidRPr="00950BC4" w:rsidRDefault="00240E39" w:rsidP="00FF76EA">
      <w:pPr>
        <w:pStyle w:val="DraCorstandard"/>
      </w:pPr>
      <w:r w:rsidRPr="00950BC4">
        <w:t>C</w:t>
      </w:r>
      <w:r w:rsidRPr="00950BC4">
        <w:rPr>
          <w:rFonts w:cstheme="minorHAnsi"/>
        </w:rPr>
        <w:t>ù</w:t>
      </w:r>
      <w:r w:rsidRPr="00950BC4">
        <w:t>m pressus genibus tuis,</w:t>
      </w:r>
    </w:p>
    <w:p w14:paraId="3CD04165" w14:textId="77777777" w:rsidR="009628E5" w:rsidRPr="00950BC4" w:rsidRDefault="00240E39" w:rsidP="00FF76EA">
      <w:pPr>
        <w:pStyle w:val="DraCorstandard"/>
      </w:pPr>
      <w:r w:rsidRPr="00950BC4">
        <w:t>Campo procubuit miser,</w:t>
      </w:r>
    </w:p>
    <w:p w14:paraId="170EEC4B" w14:textId="77777777" w:rsidR="009628E5" w:rsidRPr="00950BC4" w:rsidRDefault="00240E39" w:rsidP="00FF76EA">
      <w:pPr>
        <w:pStyle w:val="DraCorstandard"/>
      </w:pPr>
      <w:r w:rsidRPr="00950BC4">
        <w:t>Alto vulnere saucius,</w:t>
      </w:r>
    </w:p>
    <w:p w14:paraId="33CFC27C" w14:textId="77777777" w:rsidR="009628E5" w:rsidRPr="00950BC4" w:rsidRDefault="00240E39" w:rsidP="00FF76EA">
      <w:pPr>
        <w:pStyle w:val="DraCorstandard"/>
      </w:pPr>
      <w:r w:rsidRPr="00950BC4">
        <w:t>Membris morte gelantibus!</w:t>
      </w:r>
    </w:p>
    <w:p w14:paraId="6A75CA1B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590</w:t>
      </w:r>
      <w:r w:rsidRPr="00950BC4">
        <w:t xml:space="preserve"> Quo nunc supplicio cades?</w:t>
      </w:r>
    </w:p>
    <w:p w14:paraId="37D59B18" w14:textId="77777777" w:rsidR="009628E5" w:rsidRPr="00950BC4" w:rsidRDefault="00240E39" w:rsidP="00FF76EA">
      <w:pPr>
        <w:pStyle w:val="DraCorstandard"/>
      </w:pPr>
      <w:r w:rsidRPr="00950BC4">
        <w:lastRenderedPageBreak/>
        <w:t>Nec plura addere sustinet.</w:t>
      </w:r>
    </w:p>
    <w:p w14:paraId="0F4766F8" w14:textId="77777777" w:rsidR="009628E5" w:rsidRPr="00950BC4" w:rsidRDefault="00240E39" w:rsidP="00FF76EA">
      <w:pPr>
        <w:pStyle w:val="DraCorstandard"/>
      </w:pPr>
      <w:r w:rsidRPr="00950BC4">
        <w:t>Ille obmutuit, anxius</w:t>
      </w:r>
    </w:p>
    <w:p w14:paraId="6D3962BA" w14:textId="77777777" w:rsidR="009628E5" w:rsidRPr="00950BC4" w:rsidRDefault="00240E39" w:rsidP="00FF76EA">
      <w:pPr>
        <w:pStyle w:val="DraCorstandard"/>
      </w:pPr>
      <w:r w:rsidRPr="00950BC4">
        <w:t>Tanti criminis, &amp; fugae.</w:t>
      </w:r>
    </w:p>
    <w:p w14:paraId="14C041E1" w14:textId="0DD86065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25</w:t>
      </w:r>
    </w:p>
    <w:p w14:paraId="1A5C254A" w14:textId="77777777" w:rsidR="009628E5" w:rsidRPr="00950BC4" w:rsidRDefault="00240E39" w:rsidP="00FF76EA">
      <w:pPr>
        <w:pStyle w:val="DraCorstandard"/>
      </w:pPr>
      <w:r w:rsidRPr="00950BC4">
        <w:t>Desperat tamen vndique,</w:t>
      </w:r>
    </w:p>
    <w:p w14:paraId="539DD977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595</w:t>
      </w:r>
      <w:r w:rsidRPr="00950BC4">
        <w:t xml:space="preserve"> Non dignus veniâ frui.</w:t>
      </w:r>
    </w:p>
    <w:p w14:paraId="1DC310A4" w14:textId="77777777" w:rsidR="009628E5" w:rsidRPr="00950BC4" w:rsidRDefault="00240E39" w:rsidP="00FF76EA">
      <w:pPr>
        <w:pStyle w:val="DraCorstandard"/>
      </w:pPr>
      <w:r w:rsidRPr="00950BC4">
        <w:t>Restant omnia posteris,</w:t>
      </w:r>
    </w:p>
    <w:p w14:paraId="51C7BDFF" w14:textId="77777777" w:rsidR="009628E5" w:rsidRPr="00950BC4" w:rsidRDefault="00240E39" w:rsidP="00FF76EA">
      <w:pPr>
        <w:pStyle w:val="DraCorstandard"/>
      </w:pPr>
      <w:r w:rsidRPr="00950BC4">
        <w:t>Nec tantum quoque sanguinis</w:t>
      </w:r>
    </w:p>
    <w:p w14:paraId="43876B0A" w14:textId="77777777" w:rsidR="009628E5" w:rsidRPr="00950BC4" w:rsidRDefault="00240E39" w:rsidP="00FF76EA">
      <w:pPr>
        <w:pStyle w:val="DraCorstandard"/>
      </w:pPr>
      <w:r w:rsidRPr="00950BC4">
        <w:t>Vno vulnere liquitur,</w:t>
      </w:r>
    </w:p>
    <w:p w14:paraId="6595435A" w14:textId="77777777" w:rsidR="009628E5" w:rsidRPr="00950BC4" w:rsidRDefault="00240E39" w:rsidP="00FF76EA">
      <w:pPr>
        <w:pStyle w:val="DraCorstandard"/>
      </w:pPr>
      <w:r w:rsidRPr="00950BC4">
        <w:t>Quanto progenies luit</w:t>
      </w:r>
    </w:p>
    <w:p w14:paraId="4EC5EAF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600</w:t>
      </w:r>
      <w:r w:rsidRPr="00950BC4">
        <w:t xml:space="preserve"> Olim obnoxia funeri.</w:t>
      </w:r>
    </w:p>
    <w:p w14:paraId="4C51D309" w14:textId="77777777" w:rsidR="009628E5" w:rsidRPr="00950BC4" w:rsidRDefault="00240E39" w:rsidP="00FF76EA">
      <w:pPr>
        <w:pStyle w:val="DraCorstandard"/>
      </w:pPr>
      <w:r w:rsidRPr="00950BC4">
        <w:t>Sed non constitit hîc malum,</w:t>
      </w:r>
    </w:p>
    <w:p w14:paraId="4E976169" w14:textId="77777777" w:rsidR="009628E5" w:rsidRPr="00950BC4" w:rsidRDefault="00240E39" w:rsidP="00FF76EA">
      <w:pPr>
        <w:pStyle w:val="DraCorstandard"/>
      </w:pPr>
      <w:r w:rsidRPr="00950BC4">
        <w:t>Creuit dira licentia,</w:t>
      </w:r>
    </w:p>
    <w:p w14:paraId="0941DE30" w14:textId="77777777" w:rsidR="009628E5" w:rsidRPr="00950BC4" w:rsidRDefault="00240E39" w:rsidP="00FF76EA">
      <w:pPr>
        <w:pStyle w:val="DraCorstandard"/>
      </w:pPr>
      <w:r w:rsidRPr="00950BC4">
        <w:t>Vel non conscia Numinis,</w:t>
      </w:r>
    </w:p>
    <w:p w14:paraId="6D9CBC24" w14:textId="77777777" w:rsidR="009628E5" w:rsidRPr="00950BC4" w:rsidRDefault="00240E39" w:rsidP="00FF76EA">
      <w:pPr>
        <w:pStyle w:val="DraCorstandard"/>
      </w:pPr>
      <w:r w:rsidRPr="00950BC4">
        <w:t>Vel contemnere pertinax</w:t>
      </w:r>
    </w:p>
    <w:p w14:paraId="360A6FA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605</w:t>
      </w:r>
      <w:r w:rsidRPr="00950BC4">
        <w:t xml:space="preserve"> Torti spicula fulminis,</w:t>
      </w:r>
    </w:p>
    <w:p w14:paraId="6661115A" w14:textId="77777777" w:rsidR="009628E5" w:rsidRPr="00950BC4" w:rsidRDefault="00240E39" w:rsidP="00FF76EA">
      <w:pPr>
        <w:pStyle w:val="DraCorstandard"/>
      </w:pPr>
      <w:r w:rsidRPr="00950BC4">
        <w:t>Et quicquid tegit ignea</w:t>
      </w:r>
    </w:p>
    <w:p w14:paraId="199E34E6" w14:textId="77777777" w:rsidR="009628E5" w:rsidRPr="00950BC4" w:rsidRDefault="00240E39" w:rsidP="00FF76EA">
      <w:pPr>
        <w:pStyle w:val="DraCorstandard"/>
      </w:pPr>
      <w:r w:rsidRPr="00950BC4">
        <w:t>Moles aethereo sinu.</w:t>
      </w:r>
    </w:p>
    <w:p w14:paraId="31CB9077" w14:textId="77777777" w:rsidR="009628E5" w:rsidRPr="00950BC4" w:rsidRDefault="00240E39" w:rsidP="00FF76EA">
      <w:pPr>
        <w:pStyle w:val="DraCorstandard"/>
      </w:pPr>
      <w:r w:rsidRPr="00950BC4">
        <w:t>Tant</w:t>
      </w:r>
      <w:r w:rsidRPr="00950BC4">
        <w:rPr>
          <w:rFonts w:cstheme="minorHAnsi"/>
        </w:rPr>
        <w:t>ù</w:t>
      </w:r>
      <w:r w:rsidRPr="00950BC4">
        <w:t>m supplicijs N</w:t>
      </w:r>
      <w:r w:rsidRPr="00950BC4">
        <w:rPr>
          <w:rFonts w:cstheme="minorHAnsi"/>
        </w:rPr>
        <w:t>ö</w:t>
      </w:r>
      <w:r w:rsidRPr="00950BC4">
        <w:t>e</w:t>
      </w:r>
    </w:p>
    <w:p w14:paraId="55C901E8" w14:textId="77777777" w:rsidR="009628E5" w:rsidRPr="00950BC4" w:rsidRDefault="00240E39" w:rsidP="00FF76EA">
      <w:pPr>
        <w:pStyle w:val="DraCorstandard"/>
      </w:pPr>
      <w:r w:rsidRPr="00950BC4">
        <w:t>Placat Numinis impetum,</w:t>
      </w:r>
    </w:p>
    <w:p w14:paraId="0FBC1F45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610</w:t>
      </w:r>
      <w:r w:rsidRPr="00950BC4">
        <w:t xml:space="preserve"> Nec placabilis est tamen,</w:t>
      </w:r>
    </w:p>
    <w:p w14:paraId="3BD307D5" w14:textId="77777777" w:rsidR="009628E5" w:rsidRPr="00950BC4" w:rsidRDefault="00240E39" w:rsidP="00FF76EA">
      <w:pPr>
        <w:pStyle w:val="DraCorstandard"/>
      </w:pPr>
      <w:r w:rsidRPr="00950BC4">
        <w:t>Quem circ</w:t>
      </w:r>
      <w:r w:rsidRPr="00950BC4">
        <w:rPr>
          <w:rFonts w:cstheme="minorHAnsi"/>
        </w:rPr>
        <w:t>ù</w:t>
      </w:r>
      <w:r w:rsidRPr="00950BC4">
        <w:t>m feriunt latus,</w:t>
      </w:r>
    </w:p>
    <w:p w14:paraId="1E8359BB" w14:textId="77777777" w:rsidR="009628E5" w:rsidRPr="00950BC4" w:rsidRDefault="00240E39" w:rsidP="00FF76EA">
      <w:pPr>
        <w:pStyle w:val="DraCorstandard"/>
      </w:pPr>
      <w:r w:rsidRPr="00950BC4">
        <w:t>Et circ</w:t>
      </w:r>
      <w:r w:rsidRPr="00950BC4">
        <w:rPr>
          <w:rFonts w:cstheme="minorHAnsi"/>
        </w:rPr>
        <w:t>ù</w:t>
      </w:r>
      <w:r w:rsidRPr="00950BC4">
        <w:t>m caput, impiae</w:t>
      </w:r>
    </w:p>
    <w:p w14:paraId="5DB44FF5" w14:textId="77777777" w:rsidR="009628E5" w:rsidRPr="00950BC4" w:rsidRDefault="00240E39" w:rsidP="00FF76EA">
      <w:pPr>
        <w:pStyle w:val="DraCorstandard"/>
      </w:pPr>
      <w:r w:rsidRPr="00950BC4">
        <w:t>Gentis mille piacula;</w:t>
      </w:r>
    </w:p>
    <w:p w14:paraId="78F22CF5" w14:textId="77777777" w:rsidR="009628E5" w:rsidRPr="00950BC4" w:rsidRDefault="00240E39" w:rsidP="00FF76EA">
      <w:pPr>
        <w:pStyle w:val="DraCorstandard"/>
      </w:pPr>
      <w:r w:rsidRPr="00950BC4">
        <w:t>Tum putres Hyadas vocans,</w:t>
      </w:r>
    </w:p>
    <w:p w14:paraId="70E935B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615</w:t>
      </w:r>
      <w:r w:rsidRPr="00950BC4">
        <w:t xml:space="preserve"> Coeli turbida sidera,</w:t>
      </w:r>
    </w:p>
    <w:p w14:paraId="33428121" w14:textId="77777777" w:rsidR="009628E5" w:rsidRPr="00950BC4" w:rsidRDefault="00240E39" w:rsidP="00FF76EA">
      <w:pPr>
        <w:pStyle w:val="DraCorstandard"/>
      </w:pPr>
      <w:r w:rsidRPr="00950BC4">
        <w:lastRenderedPageBreak/>
        <w:t>Mandat soluere turbines,</w:t>
      </w:r>
    </w:p>
    <w:p w14:paraId="2C92BAAE" w14:textId="77777777" w:rsidR="009628E5" w:rsidRPr="00950BC4" w:rsidRDefault="00240E39" w:rsidP="00FF76EA">
      <w:pPr>
        <w:pStyle w:val="DraCorstandard"/>
      </w:pPr>
      <w:r w:rsidRPr="00950BC4">
        <w:t>Heu! foedas hyemes cauo in</w:t>
      </w:r>
    </w:p>
    <w:p w14:paraId="55EFDE07" w14:textId="77777777" w:rsidR="009628E5" w:rsidRPr="00950BC4" w:rsidRDefault="00240E39" w:rsidP="00FF76EA">
      <w:pPr>
        <w:pStyle w:val="DraCorstandard"/>
      </w:pPr>
      <w:r w:rsidRPr="00950BC4">
        <w:t>Terram ducere nubilo;</w:t>
      </w:r>
    </w:p>
    <w:p w14:paraId="304E0B5F" w14:textId="77777777" w:rsidR="009628E5" w:rsidRPr="00950BC4" w:rsidRDefault="00240E39" w:rsidP="00FF76EA">
      <w:pPr>
        <w:pStyle w:val="DraCorstandard"/>
      </w:pPr>
      <w:r w:rsidRPr="00950BC4">
        <w:t>His iungit comites Notum, et</w:t>
      </w:r>
    </w:p>
    <w:p w14:paraId="37E04349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620</w:t>
      </w:r>
      <w:r w:rsidRPr="00950BC4">
        <w:t xml:space="preserve"> Crebrum fluctibus Africum,</w:t>
      </w:r>
    </w:p>
    <w:p w14:paraId="0640266A" w14:textId="77777777" w:rsidR="008E28C3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26</w:t>
      </w:r>
    </w:p>
    <w:p w14:paraId="2F1091BC" w14:textId="412A13A3" w:rsidR="009628E5" w:rsidRPr="00950BC4" w:rsidRDefault="00240E39" w:rsidP="00FF76EA">
      <w:pPr>
        <w:pStyle w:val="DraCorstandard"/>
      </w:pPr>
      <w:r w:rsidRPr="00950BC4">
        <w:t>Et foeto scelerum hispidos</w:t>
      </w:r>
    </w:p>
    <w:p w14:paraId="6BFDADA1" w14:textId="77777777" w:rsidR="009628E5" w:rsidRPr="00950BC4" w:rsidRDefault="00240E39" w:rsidP="00FF76EA">
      <w:pPr>
        <w:pStyle w:val="DraCorstandard"/>
      </w:pPr>
      <w:r w:rsidRPr="00950BC4">
        <w:t>Mundo destinat alites.</w:t>
      </w:r>
    </w:p>
    <w:p w14:paraId="1D36307C" w14:textId="77777777" w:rsidR="009628E5" w:rsidRPr="00950BC4" w:rsidRDefault="00240E39" w:rsidP="00FF76EA">
      <w:pPr>
        <w:pStyle w:val="DraCorstandard"/>
      </w:pPr>
      <w:r w:rsidRPr="00950BC4">
        <w:t>Illi peruolitant citò</w:t>
      </w:r>
    </w:p>
    <w:p w14:paraId="5EA4D642" w14:textId="77777777" w:rsidR="009628E5" w:rsidRPr="00950BC4" w:rsidRDefault="00240E39" w:rsidP="00FF76EA">
      <w:pPr>
        <w:pStyle w:val="DraCorstandard"/>
      </w:pPr>
      <w:r w:rsidRPr="00950BC4">
        <w:t>Pennis vsque madentibus,</w:t>
      </w:r>
    </w:p>
    <w:p w14:paraId="01DAA514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625</w:t>
      </w:r>
      <w:r w:rsidRPr="00950BC4">
        <w:t xml:space="preserve"> Et coelum vndique languidum</w:t>
      </w:r>
    </w:p>
    <w:p w14:paraId="40CDF5CD" w14:textId="77777777" w:rsidR="009628E5" w:rsidRPr="00950BC4" w:rsidRDefault="00240E39" w:rsidP="00FF76EA">
      <w:pPr>
        <w:pStyle w:val="DraCorstandard"/>
      </w:pPr>
      <w:r w:rsidRPr="00950BC4">
        <w:t>Densis impediunt aquis.</w:t>
      </w:r>
    </w:p>
    <w:p w14:paraId="2A7D2944" w14:textId="77777777" w:rsidR="009628E5" w:rsidRPr="00950BC4" w:rsidRDefault="00240E39" w:rsidP="00FF76EA">
      <w:pPr>
        <w:pStyle w:val="DraCorstandard"/>
      </w:pPr>
      <w:r w:rsidRPr="00950BC4">
        <w:t>Tum facto simul impete</w:t>
      </w:r>
    </w:p>
    <w:p w14:paraId="33FA4D8C" w14:textId="77777777" w:rsidR="009628E5" w:rsidRPr="00950BC4" w:rsidRDefault="00240E39" w:rsidP="00FF76EA">
      <w:pPr>
        <w:pStyle w:val="DraCorstandard"/>
      </w:pPr>
      <w:r w:rsidRPr="00950BC4">
        <w:t>Tempestas sonat horrida,</w:t>
      </w:r>
    </w:p>
    <w:p w14:paraId="06609F33" w14:textId="77777777" w:rsidR="009628E5" w:rsidRPr="00950BC4" w:rsidRDefault="00240E39" w:rsidP="00FF76EA">
      <w:pPr>
        <w:pStyle w:val="DraCorstandard"/>
      </w:pPr>
      <w:r w:rsidRPr="00950BC4">
        <w:t>Atque inter vaga fulmina</w:t>
      </w:r>
    </w:p>
    <w:p w14:paraId="6DA9F394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630</w:t>
      </w:r>
      <w:r w:rsidRPr="00950BC4">
        <w:t xml:space="preserve"> Terris omnibus incubat.</w:t>
      </w:r>
    </w:p>
    <w:p w14:paraId="0C1726F4" w14:textId="77777777" w:rsidR="009628E5" w:rsidRPr="00950BC4" w:rsidRDefault="00240E39" w:rsidP="00FF76EA">
      <w:pPr>
        <w:pStyle w:val="DraCorstandard"/>
      </w:pPr>
      <w:r w:rsidRPr="00950BC4">
        <w:t>Tum paßim sata florida,</w:t>
      </w:r>
    </w:p>
    <w:p w14:paraId="3E605702" w14:textId="77777777" w:rsidR="009628E5" w:rsidRPr="00950BC4" w:rsidRDefault="00240E39" w:rsidP="00FF76EA">
      <w:pPr>
        <w:pStyle w:val="DraCorstandard"/>
      </w:pPr>
      <w:r w:rsidRPr="00950BC4">
        <w:t xml:space="preserve">Et laetas segetes &amp; </w:t>
      </w:r>
      <w:r w:rsidRPr="00950BC4">
        <w:rPr>
          <w:rFonts w:cstheme="minorHAnsi"/>
        </w:rPr>
        <w:t>ô</w:t>
      </w:r>
    </w:p>
    <w:p w14:paraId="62420DD1" w14:textId="77777777" w:rsidR="009628E5" w:rsidRPr="00950BC4" w:rsidRDefault="00240E39" w:rsidP="00FF76EA">
      <w:pPr>
        <w:pStyle w:val="DraCorstandard"/>
      </w:pPr>
      <w:r w:rsidRPr="00950BC4">
        <w:t>Quicquid purpureo Ceres,</w:t>
      </w:r>
    </w:p>
    <w:p w14:paraId="26AAF241" w14:textId="77777777" w:rsidR="009628E5" w:rsidRPr="00950BC4" w:rsidRDefault="00240E39" w:rsidP="00FF76EA">
      <w:pPr>
        <w:pStyle w:val="DraCorstandard"/>
      </w:pPr>
      <w:r w:rsidRPr="00950BC4">
        <w:t>Aut Tellus gremio fouet,</w:t>
      </w:r>
    </w:p>
    <w:p w14:paraId="68DBF0A0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635</w:t>
      </w:r>
      <w:r w:rsidRPr="00950BC4">
        <w:t xml:space="preserve"> Inter caerula fluctuum</w:t>
      </w:r>
    </w:p>
    <w:p w14:paraId="362550FC" w14:textId="77777777" w:rsidR="009628E5" w:rsidRPr="00950BC4" w:rsidRDefault="00240E39" w:rsidP="00FF76EA">
      <w:pPr>
        <w:pStyle w:val="DraCorstandard"/>
      </w:pPr>
      <w:r w:rsidRPr="00950BC4">
        <w:t>Pontum voluere cerneres.</w:t>
      </w:r>
    </w:p>
    <w:p w14:paraId="4064B269" w14:textId="77777777" w:rsidR="009628E5" w:rsidRPr="00950BC4" w:rsidRDefault="00240E39" w:rsidP="00FF76EA">
      <w:pPr>
        <w:pStyle w:val="DraCorstandard"/>
      </w:pPr>
      <w:r w:rsidRPr="00950BC4">
        <w:t>Tum summâ haesit in arbore</w:t>
      </w:r>
    </w:p>
    <w:p w14:paraId="68296CD6" w14:textId="77777777" w:rsidR="009628E5" w:rsidRPr="00950BC4" w:rsidRDefault="00240E39" w:rsidP="00FF76EA">
      <w:pPr>
        <w:pStyle w:val="DraCorstandard"/>
      </w:pPr>
      <w:r w:rsidRPr="00950BC4">
        <w:t>Glauci squammigerum pecus,</w:t>
      </w:r>
    </w:p>
    <w:p w14:paraId="19B1AD1C" w14:textId="77777777" w:rsidR="009628E5" w:rsidRPr="00950BC4" w:rsidRDefault="00240E39" w:rsidP="00FF76EA">
      <w:pPr>
        <w:pStyle w:val="DraCorstandard"/>
      </w:pPr>
      <w:r w:rsidRPr="00950BC4">
        <w:t>Tunc inter capreas lupus</w:t>
      </w:r>
    </w:p>
    <w:p w14:paraId="6074E179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640</w:t>
      </w:r>
      <w:r w:rsidRPr="00950BC4">
        <w:t xml:space="preserve"> Fessam corripuit fugam;</w:t>
      </w:r>
    </w:p>
    <w:p w14:paraId="7545281F" w14:textId="77777777" w:rsidR="009628E5" w:rsidRPr="00950BC4" w:rsidRDefault="00240E39" w:rsidP="00FF76EA">
      <w:pPr>
        <w:pStyle w:val="DraCorstandard"/>
      </w:pPr>
      <w:r w:rsidRPr="00950BC4">
        <w:lastRenderedPageBreak/>
        <w:t>Tunc luscinia perditum</w:t>
      </w:r>
    </w:p>
    <w:p w14:paraId="06EB963A" w14:textId="77777777" w:rsidR="009628E5" w:rsidRPr="00950BC4" w:rsidRDefault="00240E39" w:rsidP="00FF76EA">
      <w:pPr>
        <w:pStyle w:val="DraCorstandard"/>
      </w:pPr>
      <w:r w:rsidRPr="00950BC4">
        <w:t>Fleuit lugubris Itylum,</w:t>
      </w:r>
    </w:p>
    <w:p w14:paraId="63707DCF" w14:textId="77777777" w:rsidR="009628E5" w:rsidRPr="00950BC4" w:rsidRDefault="00240E39" w:rsidP="00FF76EA">
      <w:pPr>
        <w:pStyle w:val="DraCorstandard"/>
      </w:pPr>
      <w:r w:rsidRPr="00950BC4">
        <w:t>Et Ter</w:t>
      </w:r>
      <w:r w:rsidRPr="00950BC4">
        <w:rPr>
          <w:rFonts w:cstheme="minorHAnsi"/>
        </w:rPr>
        <w:t>ê</w:t>
      </w:r>
      <w:r w:rsidRPr="00950BC4">
        <w:t>o magis horridos</w:t>
      </w:r>
    </w:p>
    <w:p w14:paraId="6190A3D6" w14:textId="77777777" w:rsidR="009628E5" w:rsidRPr="00950BC4" w:rsidRDefault="00240E39" w:rsidP="00FF76EA">
      <w:pPr>
        <w:pStyle w:val="DraCorstandard"/>
      </w:pPr>
      <w:r w:rsidRPr="00950BC4">
        <w:t>Vidit gliscere vortices,</w:t>
      </w:r>
    </w:p>
    <w:p w14:paraId="26237575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645</w:t>
      </w:r>
      <w:r w:rsidRPr="00950BC4">
        <w:t xml:space="preserve"> Et Prognen gemitu vocans,</w:t>
      </w:r>
    </w:p>
    <w:p w14:paraId="5E6C60BB" w14:textId="77777777" w:rsidR="009628E5" w:rsidRPr="00950BC4" w:rsidRDefault="00240E39" w:rsidP="00FF76EA">
      <w:pPr>
        <w:pStyle w:val="DraCorstandard"/>
      </w:pPr>
      <w:r w:rsidRPr="00950BC4">
        <w:t>Clausit luctisonum vale.</w:t>
      </w:r>
    </w:p>
    <w:p w14:paraId="49029775" w14:textId="77777777" w:rsidR="009628E5" w:rsidRPr="00950BC4" w:rsidRDefault="00240E39" w:rsidP="00FF76EA">
      <w:pPr>
        <w:pStyle w:val="DraCorstandard"/>
      </w:pPr>
      <w:r w:rsidRPr="00950BC4">
        <w:t>Vix nubem grauidam Deus</w:t>
      </w:r>
    </w:p>
    <w:p w14:paraId="1E3CC838" w14:textId="40F6C7B3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27</w:t>
      </w:r>
    </w:p>
    <w:p w14:paraId="6D6935DE" w14:textId="77777777" w:rsidR="009628E5" w:rsidRPr="00950BC4" w:rsidRDefault="00240E39" w:rsidP="00FF76EA">
      <w:pPr>
        <w:pStyle w:val="DraCorstandard"/>
      </w:pPr>
      <w:r w:rsidRPr="00950BC4">
        <w:t>Desiccauerat, &amp; suo</w:t>
      </w:r>
    </w:p>
    <w:p w14:paraId="735D8127" w14:textId="77777777" w:rsidR="009628E5" w:rsidRPr="00950BC4" w:rsidRDefault="00240E39" w:rsidP="00FF76EA">
      <w:pPr>
        <w:pStyle w:val="DraCorstandard"/>
      </w:pPr>
      <w:r w:rsidRPr="00950BC4">
        <w:t>Pontum litore strinxerat,</w:t>
      </w:r>
    </w:p>
    <w:p w14:paraId="17016267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650</w:t>
      </w:r>
      <w:r w:rsidRPr="00950BC4">
        <w:t xml:space="preserve"> Vix collegerat impetum,</w:t>
      </w:r>
    </w:p>
    <w:p w14:paraId="55480A56" w14:textId="77777777" w:rsidR="009628E5" w:rsidRPr="00950BC4" w:rsidRDefault="00240E39" w:rsidP="00FF76EA">
      <w:pPr>
        <w:pStyle w:val="DraCorstandard"/>
      </w:pPr>
      <w:r w:rsidRPr="00950BC4">
        <w:t>Cum nec dira minus patrat</w:t>
      </w:r>
    </w:p>
    <w:p w14:paraId="61B9CB2B" w14:textId="77777777" w:rsidR="009628E5" w:rsidRPr="00950BC4" w:rsidRDefault="00240E39" w:rsidP="00FF76EA">
      <w:pPr>
        <w:pStyle w:val="DraCorstandard"/>
      </w:pPr>
      <w:r w:rsidRPr="00950BC4">
        <w:t>Humani ceneris lues:</w:t>
      </w:r>
    </w:p>
    <w:p w14:paraId="2B6C26BC" w14:textId="77777777" w:rsidR="009628E5" w:rsidRPr="00950BC4" w:rsidRDefault="00240E39" w:rsidP="00FF76EA">
      <w:pPr>
        <w:pStyle w:val="DraCorstandard"/>
      </w:pPr>
      <w:r w:rsidRPr="00950BC4">
        <w:t>Nemrotthus scelerum artifex,</w:t>
      </w:r>
    </w:p>
    <w:p w14:paraId="5936FB80" w14:textId="77777777" w:rsidR="009628E5" w:rsidRPr="00950BC4" w:rsidRDefault="00240E39" w:rsidP="00FF76EA">
      <w:pPr>
        <w:pStyle w:val="DraCorstandard"/>
      </w:pPr>
      <w:r w:rsidRPr="00950BC4">
        <w:t>Iusti Numinis aemulus,</w:t>
      </w:r>
    </w:p>
    <w:p w14:paraId="1ED15D0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655</w:t>
      </w:r>
      <w:r w:rsidRPr="00950BC4">
        <w:t xml:space="preserve"> Nimborum &amp; pelagi metu</w:t>
      </w:r>
    </w:p>
    <w:p w14:paraId="0165FDC2" w14:textId="77777777" w:rsidR="009628E5" w:rsidRPr="00950BC4" w:rsidRDefault="00240E39" w:rsidP="00FF76EA">
      <w:pPr>
        <w:pStyle w:val="DraCorstandard"/>
      </w:pPr>
      <w:r w:rsidRPr="00950BC4">
        <w:t>Molitur stolidam Pharon,</w:t>
      </w:r>
    </w:p>
    <w:p w14:paraId="56CE7D6A" w14:textId="77777777" w:rsidR="009628E5" w:rsidRPr="00950BC4" w:rsidRDefault="00240E39" w:rsidP="00FF76EA">
      <w:pPr>
        <w:pStyle w:val="DraCorstandard"/>
      </w:pPr>
      <w:r w:rsidRPr="00950BC4">
        <w:t>Et stellis caput inserit.</w:t>
      </w:r>
    </w:p>
    <w:p w14:paraId="15883CC2" w14:textId="77777777" w:rsidR="009628E5" w:rsidRPr="00950BC4" w:rsidRDefault="00240E39" w:rsidP="00FF76EA">
      <w:pPr>
        <w:pStyle w:val="DraCorstandard"/>
      </w:pPr>
      <w:r w:rsidRPr="00950BC4">
        <w:t>At qui sidera vendicat,</w:t>
      </w:r>
    </w:p>
    <w:p w14:paraId="6D776875" w14:textId="77777777" w:rsidR="009628E5" w:rsidRPr="00950BC4" w:rsidRDefault="00240E39" w:rsidP="00FF76EA">
      <w:pPr>
        <w:pStyle w:val="DraCorstandard"/>
      </w:pPr>
      <w:r w:rsidRPr="00950BC4">
        <w:t>Et coelum imperio suo,</w:t>
      </w:r>
    </w:p>
    <w:p w14:paraId="2BEA5044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660</w:t>
      </w:r>
      <w:r w:rsidRPr="00950BC4">
        <w:t xml:space="preserve"> Stricto fulmine, Barbarum</w:t>
      </w:r>
    </w:p>
    <w:p w14:paraId="0105F1B9" w14:textId="77777777" w:rsidR="009628E5" w:rsidRPr="00950BC4" w:rsidRDefault="00240E39" w:rsidP="00FF76EA">
      <w:pPr>
        <w:pStyle w:val="DraCorstandard"/>
      </w:pPr>
      <w:r w:rsidRPr="00950BC4">
        <w:t>Ausis arcuit impijs,</w:t>
      </w:r>
    </w:p>
    <w:p w14:paraId="7741EE15" w14:textId="77777777" w:rsidR="009628E5" w:rsidRPr="00950BC4" w:rsidRDefault="00240E39" w:rsidP="00FF76EA">
      <w:pPr>
        <w:pStyle w:val="DraCorstandard"/>
      </w:pPr>
      <w:r w:rsidRPr="00950BC4">
        <w:t>Et ne luderet amplius,</w:t>
      </w:r>
    </w:p>
    <w:p w14:paraId="35C01A9C" w14:textId="77777777" w:rsidR="009628E5" w:rsidRPr="00950BC4" w:rsidRDefault="00240E39" w:rsidP="00FF76EA">
      <w:pPr>
        <w:pStyle w:val="DraCorstandard"/>
      </w:pPr>
      <w:r w:rsidRPr="00950BC4">
        <w:t>Confundens operas simul,</w:t>
      </w:r>
    </w:p>
    <w:p w14:paraId="461401F1" w14:textId="77777777" w:rsidR="009628E5" w:rsidRPr="00950BC4" w:rsidRDefault="00240E39" w:rsidP="00FF76EA">
      <w:pPr>
        <w:pStyle w:val="DraCorstandard"/>
      </w:pPr>
      <w:r w:rsidRPr="00950BC4">
        <w:t>Linguarum chaos intulit.</w:t>
      </w:r>
    </w:p>
    <w:p w14:paraId="4991370B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665</w:t>
      </w:r>
      <w:r w:rsidRPr="00950BC4">
        <w:t xml:space="preserve"> Pendent vndique &amp; vndique</w:t>
      </w:r>
    </w:p>
    <w:p w14:paraId="18EFC9A6" w14:textId="77777777" w:rsidR="009628E5" w:rsidRPr="00950BC4" w:rsidRDefault="00240E39" w:rsidP="00FF76EA">
      <w:pPr>
        <w:pStyle w:val="DraCorstandard"/>
      </w:pPr>
      <w:r w:rsidRPr="00950BC4">
        <w:lastRenderedPageBreak/>
        <w:t>Ingentes operum minae,</w:t>
      </w:r>
    </w:p>
    <w:p w14:paraId="1F86543C" w14:textId="77777777" w:rsidR="009628E5" w:rsidRPr="00950BC4" w:rsidRDefault="00240E39" w:rsidP="00FF76EA">
      <w:pPr>
        <w:pStyle w:val="DraCorstandard"/>
      </w:pPr>
      <w:r w:rsidRPr="00950BC4">
        <w:t>Et plangunt humiles solum</w:t>
      </w:r>
    </w:p>
    <w:p w14:paraId="44559D9C" w14:textId="77777777" w:rsidR="009628E5" w:rsidRPr="00950BC4" w:rsidRDefault="00240E39" w:rsidP="00FF76EA">
      <w:pPr>
        <w:pStyle w:val="DraCorstandard"/>
      </w:pPr>
      <w:r w:rsidRPr="00950BC4">
        <w:t>Coeli haud scansilis hospites.</w:t>
      </w:r>
    </w:p>
    <w:p w14:paraId="54E4A2D5" w14:textId="77777777" w:rsidR="009628E5" w:rsidRPr="00950BC4" w:rsidRDefault="00240E39" w:rsidP="00FF76EA">
      <w:pPr>
        <w:pStyle w:val="DraCorstandard"/>
      </w:pPr>
      <w:r w:rsidRPr="00950BC4">
        <w:t>Sed peius Sodomâ nihil,</w:t>
      </w:r>
    </w:p>
    <w:p w14:paraId="72FE5EA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670</w:t>
      </w:r>
      <w:r w:rsidRPr="00950BC4">
        <w:t xml:space="preserve"> Nec vidit magis improbum,</w:t>
      </w:r>
    </w:p>
    <w:p w14:paraId="31EF0122" w14:textId="77777777" w:rsidR="009628E5" w:rsidRPr="00950BC4" w:rsidRDefault="00240E39" w:rsidP="00FF76EA">
      <w:pPr>
        <w:pStyle w:val="DraCorstandard"/>
      </w:pPr>
      <w:r w:rsidRPr="00950BC4">
        <w:t>Qui flammas simul, &amp; simul</w:t>
      </w:r>
    </w:p>
    <w:p w14:paraId="026B36A8" w14:textId="77777777" w:rsidR="009628E5" w:rsidRPr="00950BC4" w:rsidRDefault="00240E39" w:rsidP="00FF76EA">
      <w:pPr>
        <w:pStyle w:val="DraCorstandard"/>
      </w:pPr>
      <w:r w:rsidRPr="00950BC4">
        <w:t>Spißi nubila gurgitis,</w:t>
      </w:r>
    </w:p>
    <w:p w14:paraId="6F1128AE" w14:textId="77777777" w:rsidR="009628E5" w:rsidRPr="00950BC4" w:rsidRDefault="00240E39" w:rsidP="00FF76EA">
      <w:pPr>
        <w:pStyle w:val="DraCorstandard"/>
      </w:pPr>
      <w:r w:rsidRPr="00950BC4">
        <w:t>Torquet purpureo sinu,</w:t>
      </w:r>
    </w:p>
    <w:p w14:paraId="7CB67C87" w14:textId="77777777" w:rsidR="009628E5" w:rsidRPr="00950BC4" w:rsidRDefault="00240E39" w:rsidP="00FF76EA">
      <w:pPr>
        <w:pStyle w:val="DraCorstandard"/>
      </w:pPr>
      <w:r w:rsidRPr="00950BC4">
        <w:t>Voluit caeruleo sinu;</w:t>
      </w:r>
    </w:p>
    <w:p w14:paraId="01EBBA7E" w14:textId="77777777" w:rsidR="008E28C3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28</w:t>
      </w:r>
    </w:p>
    <w:p w14:paraId="43DE5A4F" w14:textId="668B1D30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675</w:t>
      </w:r>
      <w:r w:rsidRPr="00950BC4">
        <w:t xml:space="preserve"> Nec toto Oceano satis,</w:t>
      </w:r>
    </w:p>
    <w:p w14:paraId="32C1F684" w14:textId="77777777" w:rsidR="009628E5" w:rsidRPr="00950BC4" w:rsidRDefault="00240E39" w:rsidP="00FF76EA">
      <w:pPr>
        <w:pStyle w:val="DraCorstandard"/>
      </w:pPr>
      <w:r w:rsidRPr="00950BC4">
        <w:t>Nec purget satis ignibus</w:t>
      </w:r>
    </w:p>
    <w:p w14:paraId="63E26B48" w14:textId="77777777" w:rsidR="009628E5" w:rsidRPr="00950BC4" w:rsidRDefault="00240E39" w:rsidP="00FF76EA">
      <w:pPr>
        <w:pStyle w:val="DraCorstandard"/>
      </w:pPr>
      <w:r w:rsidRPr="00950BC4">
        <w:t>Nostri crimina saeculi.</w:t>
      </w:r>
    </w:p>
    <w:p w14:paraId="5FD18188" w14:textId="77777777" w:rsidR="009628E5" w:rsidRPr="00950BC4" w:rsidRDefault="00240E39" w:rsidP="00FF76EA">
      <w:pPr>
        <w:pStyle w:val="DraCorstandard"/>
      </w:pPr>
      <w:r w:rsidRPr="00950BC4">
        <w:t>Eheu! quis scelerum modus?</w:t>
      </w:r>
    </w:p>
    <w:p w14:paraId="0D9FF230" w14:textId="77777777" w:rsidR="009628E5" w:rsidRPr="00950BC4" w:rsidRDefault="00240E39" w:rsidP="00FF76EA">
      <w:pPr>
        <w:pStyle w:val="DraCorstandard"/>
      </w:pPr>
      <w:r w:rsidRPr="00950BC4">
        <w:t>Heu! quàm dira catastrophe</w:t>
      </w:r>
    </w:p>
    <w:p w14:paraId="3B417B87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680</w:t>
      </w:r>
      <w:r w:rsidRPr="00950BC4">
        <w:t xml:space="preserve"> Nostris imminet Vrbibus!</w:t>
      </w:r>
    </w:p>
    <w:p w14:paraId="7EA931B5" w14:textId="77777777" w:rsidR="009628E5" w:rsidRPr="00950BC4" w:rsidRDefault="00240E39" w:rsidP="00FF76EA">
      <w:pPr>
        <w:pStyle w:val="DraCorstandard"/>
      </w:pPr>
      <w:r w:rsidRPr="00950BC4">
        <w:t>Heu! quantum Stygis &amp; luis</w:t>
      </w:r>
    </w:p>
    <w:p w14:paraId="56639BC5" w14:textId="77777777" w:rsidR="009628E5" w:rsidRPr="00950BC4" w:rsidRDefault="00240E39" w:rsidP="00FF76EA">
      <w:pPr>
        <w:pStyle w:val="DraCorstandard"/>
      </w:pPr>
      <w:r w:rsidRPr="00950BC4">
        <w:t>In ceruicibus incubat.!</w:t>
      </w:r>
    </w:p>
    <w:p w14:paraId="47EAEA2F" w14:textId="77777777" w:rsidR="009628E5" w:rsidRPr="00950BC4" w:rsidRDefault="00240E39" w:rsidP="00FF76EA">
      <w:pPr>
        <w:pStyle w:val="DraCorstandard"/>
      </w:pPr>
      <w:r w:rsidRPr="00950BC4">
        <w:t>Venient olim tempora, &amp; omnes</w:t>
      </w:r>
    </w:p>
    <w:p w14:paraId="615B91D8" w14:textId="77777777" w:rsidR="009628E5" w:rsidRPr="00950BC4" w:rsidRDefault="00240E39" w:rsidP="00FF76EA">
      <w:pPr>
        <w:pStyle w:val="DraCorstandard"/>
      </w:pPr>
      <w:r w:rsidRPr="00950BC4">
        <w:t>Vndique terras ignis habebit,</w:t>
      </w:r>
    </w:p>
    <w:p w14:paraId="6A85BC58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685</w:t>
      </w:r>
      <w:r w:rsidRPr="00950BC4">
        <w:t xml:space="preserve"> Cùm terrifico stridula cantu</w:t>
      </w:r>
    </w:p>
    <w:p w14:paraId="7667397A" w14:textId="77777777" w:rsidR="009628E5" w:rsidRPr="00950BC4" w:rsidRDefault="00240E39" w:rsidP="00FF76EA">
      <w:pPr>
        <w:pStyle w:val="DraCorstandard"/>
      </w:pPr>
      <w:r w:rsidRPr="00950BC4">
        <w:t>Buccina clanget, caesimque ciens,</w:t>
      </w:r>
    </w:p>
    <w:p w14:paraId="4BD6404B" w14:textId="77777777" w:rsidR="009628E5" w:rsidRPr="00950BC4" w:rsidRDefault="00240E39" w:rsidP="00FF76EA">
      <w:pPr>
        <w:pStyle w:val="DraCorstandard"/>
      </w:pPr>
      <w:r w:rsidRPr="00950BC4">
        <w:t>Nostra à tumulo busta vocabit.</w:t>
      </w:r>
    </w:p>
    <w:p w14:paraId="7F0EB486" w14:textId="77777777" w:rsidR="009628E5" w:rsidRPr="00950BC4" w:rsidRDefault="00240E39" w:rsidP="00FF76EA">
      <w:pPr>
        <w:pStyle w:val="DraCorstandard"/>
      </w:pPr>
      <w:r w:rsidRPr="00950BC4">
        <w:t>O cùm miseros agmine denso</w:t>
      </w:r>
    </w:p>
    <w:p w14:paraId="460AE556" w14:textId="77777777" w:rsidR="009628E5" w:rsidRPr="00950BC4" w:rsidRDefault="00240E39" w:rsidP="00FF76EA">
      <w:pPr>
        <w:pStyle w:val="DraCorstandard"/>
      </w:pPr>
      <w:r w:rsidRPr="00950BC4">
        <w:t>Coget trepidam lictor ad vrnam,</w:t>
      </w:r>
    </w:p>
    <w:p w14:paraId="2828038C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690</w:t>
      </w:r>
      <w:r w:rsidRPr="00950BC4">
        <w:t xml:space="preserve"> Et Taenareos soluet hiatus!</w:t>
      </w:r>
    </w:p>
    <w:p w14:paraId="47776722" w14:textId="77777777" w:rsidR="009628E5" w:rsidRPr="00950BC4" w:rsidRDefault="00240E39" w:rsidP="00FF76EA">
      <w:pPr>
        <w:pStyle w:val="DraCorstandard"/>
      </w:pPr>
      <w:r w:rsidRPr="00950BC4">
        <w:lastRenderedPageBreak/>
        <w:t>Cùm pennigeros inter Ephebos</w:t>
      </w:r>
    </w:p>
    <w:p w14:paraId="39BCD68A" w14:textId="77777777" w:rsidR="009628E5" w:rsidRPr="00950BC4" w:rsidRDefault="00240E39" w:rsidP="00FF76EA">
      <w:pPr>
        <w:pStyle w:val="DraCorstandard"/>
      </w:pPr>
      <w:r w:rsidRPr="00950BC4">
        <w:t>Chlamydem roseo murice pictus,</w:t>
      </w:r>
    </w:p>
    <w:p w14:paraId="5870015B" w14:textId="77777777" w:rsidR="009628E5" w:rsidRPr="00950BC4" w:rsidRDefault="00240E39" w:rsidP="00FF76EA">
      <w:pPr>
        <w:pStyle w:val="DraCorstandard"/>
      </w:pPr>
      <w:r w:rsidRPr="00950BC4">
        <w:t>Iudex variâ nube sedebit,</w:t>
      </w:r>
    </w:p>
    <w:p w14:paraId="40C4AB29" w14:textId="77777777" w:rsidR="009628E5" w:rsidRPr="00950BC4" w:rsidRDefault="00240E39" w:rsidP="00FF76EA">
      <w:pPr>
        <w:pStyle w:val="DraCorstandard"/>
      </w:pPr>
      <w:r w:rsidRPr="00950BC4">
        <w:t>Et censuram diuidet aequam.</w:t>
      </w:r>
    </w:p>
    <w:p w14:paraId="62DFD8D0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695</w:t>
      </w:r>
      <w:r w:rsidRPr="00950BC4">
        <w:t xml:space="preserve"> Tunc in pullo syrmate, nigris</w:t>
      </w:r>
    </w:p>
    <w:p w14:paraId="13BC744B" w14:textId="77777777" w:rsidR="009628E5" w:rsidRPr="00950BC4" w:rsidRDefault="00240E39" w:rsidP="00FF76EA">
      <w:pPr>
        <w:pStyle w:val="DraCorstandard"/>
      </w:pPr>
      <w:r w:rsidRPr="00950BC4">
        <w:t>Tincta fauillis Sodoma, planget</w:t>
      </w:r>
    </w:p>
    <w:p w14:paraId="2ED07AF7" w14:textId="77777777" w:rsidR="009628E5" w:rsidRPr="00950BC4" w:rsidRDefault="00240E39" w:rsidP="00FF76EA">
      <w:pPr>
        <w:pStyle w:val="DraCorstandard"/>
      </w:pPr>
      <w:r w:rsidRPr="00950BC4">
        <w:t>Nobile crimen, frustrà ingeminans</w:t>
      </w:r>
    </w:p>
    <w:p w14:paraId="119F6A71" w14:textId="77777777" w:rsidR="009628E5" w:rsidRPr="00950BC4" w:rsidRDefault="00240E39" w:rsidP="00FF76EA">
      <w:pPr>
        <w:pStyle w:val="DraCorstandard"/>
      </w:pPr>
      <w:r w:rsidRPr="00950BC4">
        <w:t>Desperatae vota querelae;</w:t>
      </w:r>
    </w:p>
    <w:p w14:paraId="7B373FDD" w14:textId="77777777" w:rsidR="009628E5" w:rsidRPr="00950BC4" w:rsidRDefault="00240E39" w:rsidP="00FF76EA">
      <w:pPr>
        <w:pStyle w:val="DraCorstandard"/>
      </w:pPr>
      <w:r w:rsidRPr="00950BC4">
        <w:t>Nec se cupido differet Erebo,</w:t>
      </w:r>
    </w:p>
    <w:p w14:paraId="5A82FDD0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700</w:t>
      </w:r>
      <w:r w:rsidRPr="00950BC4">
        <w:t xml:space="preserve"> Iustum arbitrium lassa tueri.</w:t>
      </w:r>
    </w:p>
    <w:p w14:paraId="080E4214" w14:textId="77777777" w:rsidR="009628E5" w:rsidRPr="00950BC4" w:rsidRDefault="00240E39" w:rsidP="00FF76EA">
      <w:pPr>
        <w:pStyle w:val="DraCorstandard"/>
      </w:pPr>
      <w:r w:rsidRPr="00950BC4">
        <w:t>O si fisso monte liceret</w:t>
      </w:r>
    </w:p>
    <w:p w14:paraId="0BE91F31" w14:textId="56580308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29</w:t>
      </w:r>
    </w:p>
    <w:p w14:paraId="029A43B6" w14:textId="77777777" w:rsidR="009628E5" w:rsidRPr="00950BC4" w:rsidRDefault="00240E39" w:rsidP="00FF76EA">
      <w:pPr>
        <w:pStyle w:val="DraCorstandard"/>
      </w:pPr>
      <w:r w:rsidRPr="00950BC4">
        <w:t>Scindere latebram, quâ se penitus</w:t>
      </w:r>
    </w:p>
    <w:p w14:paraId="50940728" w14:textId="77777777" w:rsidR="009628E5" w:rsidRPr="00950BC4" w:rsidRDefault="00240E39" w:rsidP="00FF76EA">
      <w:pPr>
        <w:pStyle w:val="DraCorstandard"/>
      </w:pPr>
      <w:r w:rsidRPr="00950BC4">
        <w:t>Mergere posset!</w:t>
      </w:r>
    </w:p>
    <w:p w14:paraId="01D5974B" w14:textId="77777777" w:rsidR="009628E5" w:rsidRPr="00950BC4" w:rsidRDefault="00240E39" w:rsidP="00FF76EA">
      <w:pPr>
        <w:pStyle w:val="DraCorstandard"/>
      </w:pPr>
      <w:r w:rsidRPr="00950BC4">
        <w:t>Nusquam effugimus, cùm caeruleo</w:t>
      </w:r>
    </w:p>
    <w:p w14:paraId="4AD18812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705</w:t>
      </w:r>
      <w:r w:rsidRPr="00950BC4">
        <w:t xml:space="preserve"> Directa volant fulmina nimbo:</w:t>
      </w:r>
    </w:p>
    <w:p w14:paraId="26F37939" w14:textId="77777777" w:rsidR="009628E5" w:rsidRPr="00950BC4" w:rsidRDefault="00240E39" w:rsidP="00FF76EA">
      <w:pPr>
        <w:pStyle w:val="DraCorstandard"/>
      </w:pPr>
      <w:r w:rsidRPr="00950BC4">
        <w:t>Quocumque loco Diuina tenet</w:t>
      </w:r>
    </w:p>
    <w:p w14:paraId="36FF926B" w14:textId="77777777" w:rsidR="009628E5" w:rsidRPr="00950BC4" w:rsidRDefault="00240E39" w:rsidP="00FF76EA">
      <w:pPr>
        <w:pStyle w:val="DraCorstandard"/>
      </w:pPr>
      <w:r w:rsidRPr="00950BC4">
        <w:t>Dextera sontes.</w:t>
      </w:r>
    </w:p>
    <w:p w14:paraId="074FEEB1" w14:textId="77777777" w:rsidR="009628E5" w:rsidRPr="00950BC4" w:rsidRDefault="00240E39" w:rsidP="00FF76EA">
      <w:pPr>
        <w:pStyle w:val="DraCorstandard"/>
      </w:pPr>
      <w:r w:rsidRPr="00950BC4">
        <w:t xml:space="preserve">Ah! parce, </w:t>
      </w:r>
      <w:r w:rsidRPr="00950BC4">
        <w:rPr>
          <w:rFonts w:cstheme="minorHAnsi"/>
        </w:rPr>
        <w:t>ô</w:t>
      </w:r>
      <w:r w:rsidRPr="00950BC4">
        <w:t xml:space="preserve"> Deus, </w:t>
      </w:r>
      <w:r w:rsidRPr="00950BC4">
        <w:rPr>
          <w:rFonts w:cstheme="minorHAnsi"/>
        </w:rPr>
        <w:t>ô</w:t>
      </w:r>
      <w:r w:rsidRPr="00950BC4">
        <w:t xml:space="preserve"> Pater!</w:t>
      </w:r>
    </w:p>
    <w:p w14:paraId="1F40E0FB" w14:textId="77777777" w:rsidR="009628E5" w:rsidRPr="00950BC4" w:rsidRDefault="00240E39" w:rsidP="00FF76EA">
      <w:pPr>
        <w:pStyle w:val="DraCorstandard"/>
      </w:pPr>
      <w:r w:rsidRPr="00950BC4">
        <w:t>Aut si te Sodomae nihil,</w:t>
      </w:r>
    </w:p>
    <w:p w14:paraId="07CA64F6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710</w:t>
      </w:r>
      <w:r w:rsidRPr="00950BC4">
        <w:t xml:space="preserve"> Aut Gentis miseret, tamen</w:t>
      </w:r>
    </w:p>
    <w:p w14:paraId="7D734254" w14:textId="77777777" w:rsidR="009628E5" w:rsidRPr="00950BC4" w:rsidRDefault="00240E39" w:rsidP="00FF76EA">
      <w:pPr>
        <w:pStyle w:val="DraCorstandard"/>
      </w:pPr>
      <w:r w:rsidRPr="00950BC4">
        <w:t>Lotum subtrahe funeri,</w:t>
      </w:r>
    </w:p>
    <w:p w14:paraId="11F9D6BC" w14:textId="77777777" w:rsidR="009628E5" w:rsidRPr="00950BC4" w:rsidRDefault="00240E39" w:rsidP="00FF76EA">
      <w:pPr>
        <w:pStyle w:val="DraCorstandard"/>
      </w:pPr>
      <w:r w:rsidRPr="00950BC4">
        <w:t>Quem non commaculat probrum,</w:t>
      </w:r>
    </w:p>
    <w:p w14:paraId="474F838E" w14:textId="77777777" w:rsidR="009628E5" w:rsidRPr="00950BC4" w:rsidRDefault="00240E39" w:rsidP="00FF76EA">
      <w:pPr>
        <w:pStyle w:val="DraCorstandard"/>
      </w:pPr>
      <w:r w:rsidRPr="00950BC4">
        <w:t>Probrum Gentis inhospitae,</w:t>
      </w:r>
    </w:p>
    <w:p w14:paraId="68CB2103" w14:textId="77777777" w:rsidR="009628E5" w:rsidRPr="00950BC4" w:rsidRDefault="00240E39" w:rsidP="00FF76EA">
      <w:pPr>
        <w:pStyle w:val="DraCorstandard"/>
      </w:pPr>
      <w:r w:rsidRPr="00950BC4">
        <w:t>Dignum fulmine, vel mari.</w:t>
      </w:r>
    </w:p>
    <w:p w14:paraId="3FF527A2" w14:textId="77777777" w:rsidR="001F21F2" w:rsidRDefault="001F21F2" w:rsidP="001F21F2">
      <w:pPr>
        <w:pStyle w:val="DraCoradditions"/>
      </w:pPr>
      <w:r>
        <w:t>/act=5/</w:t>
      </w:r>
    </w:p>
    <w:p w14:paraId="76A3411A" w14:textId="1ABC2C1D" w:rsidR="009628E5" w:rsidRPr="00950BC4" w:rsidRDefault="00240E39" w:rsidP="001F21F2">
      <w:pPr>
        <w:pStyle w:val="DraCorhead"/>
      </w:pPr>
      <w:r w:rsidRPr="00950BC4">
        <w:lastRenderedPageBreak/>
        <w:t>ACTVS QVINTVS.</w:t>
      </w:r>
    </w:p>
    <w:p w14:paraId="1D2D1ABE" w14:textId="77777777" w:rsidR="009628E5" w:rsidRPr="001F21F2" w:rsidRDefault="00240E39" w:rsidP="00FF76EA">
      <w:pPr>
        <w:pStyle w:val="DraCorstandard"/>
        <w:rPr>
          <w:rStyle w:val="DraCorstagedirectionsetc"/>
        </w:rPr>
      </w:pPr>
      <w:r w:rsidRPr="001F21F2">
        <w:rPr>
          <w:rStyle w:val="DraCorstagedirectionsetc"/>
        </w:rPr>
        <w:t>LOTVS, IPHILLA, ANGELI.</w:t>
      </w:r>
    </w:p>
    <w:p w14:paraId="330CC595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715</w:t>
      </w:r>
      <w:r w:rsidRPr="00950BC4">
        <w:t xml:space="preserve"> FEralis axe pallet E</w:t>
      </w:r>
      <w:r w:rsidRPr="00950BC4">
        <w:rPr>
          <w:rFonts w:cstheme="minorHAnsi"/>
        </w:rPr>
        <w:t>ö</w:t>
      </w:r>
      <w:r w:rsidRPr="00950BC4">
        <w:t>o dies,</w:t>
      </w:r>
    </w:p>
    <w:p w14:paraId="2CA64733" w14:textId="77777777" w:rsidR="009628E5" w:rsidRPr="00950BC4" w:rsidRDefault="00240E39" w:rsidP="00FF76EA">
      <w:pPr>
        <w:pStyle w:val="DraCorstandard"/>
      </w:pPr>
      <w:r w:rsidRPr="00950BC4">
        <w:t>Et lassa tepido sidera incumbunt salo,</w:t>
      </w:r>
    </w:p>
    <w:p w14:paraId="43598DEE" w14:textId="77777777" w:rsidR="009628E5" w:rsidRPr="00950BC4" w:rsidRDefault="00240E39" w:rsidP="00FF76EA">
      <w:pPr>
        <w:pStyle w:val="DraCorstandard"/>
      </w:pPr>
      <w:r w:rsidRPr="00950BC4">
        <w:t>Et tu peribis Sodoma! quid rides meos</w:t>
      </w:r>
    </w:p>
    <w:p w14:paraId="5DC7FD88" w14:textId="77777777" w:rsidR="009628E5" w:rsidRPr="00950BC4" w:rsidRDefault="00240E39" w:rsidP="00FF76EA">
      <w:pPr>
        <w:pStyle w:val="DraCorstandard"/>
      </w:pPr>
      <w:r w:rsidRPr="00950BC4">
        <w:t>Vaesana questus? Sodoma! non ludes magis.</w:t>
      </w:r>
    </w:p>
    <w:p w14:paraId="6F20FD69" w14:textId="77777777" w:rsidR="009628E5" w:rsidRPr="00950BC4" w:rsidRDefault="00240E39" w:rsidP="00FF76EA">
      <w:pPr>
        <w:pStyle w:val="DraCorstandard"/>
      </w:pPr>
      <w:r w:rsidRPr="00950BC4">
        <w:t>Quid ringeris furiosa? non stabis super</w:t>
      </w:r>
    </w:p>
    <w:p w14:paraId="154D8E16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720</w:t>
      </w:r>
      <w:r w:rsidRPr="00950BC4">
        <w:t xml:space="preserve"> Ah! quid minaris? tota non ibit dies,</w:t>
      </w:r>
    </w:p>
    <w:p w14:paraId="405FED4A" w14:textId="77777777" w:rsidR="009628E5" w:rsidRPr="00950BC4" w:rsidRDefault="00240E39" w:rsidP="00FF76EA">
      <w:pPr>
        <w:pStyle w:val="DraCorstandard"/>
      </w:pPr>
      <w:r w:rsidRPr="00950BC4">
        <w:t xml:space="preserve">Et tu cineribus condita, </w:t>
      </w:r>
      <w:r w:rsidRPr="00950BC4">
        <w:rPr>
          <w:rFonts w:cstheme="minorHAnsi"/>
        </w:rPr>
        <w:t>ô</w:t>
      </w:r>
      <w:r w:rsidRPr="00950BC4">
        <w:t xml:space="preserve"> bustum! </w:t>
      </w:r>
      <w:r w:rsidRPr="00950BC4">
        <w:rPr>
          <w:rFonts w:cstheme="minorHAnsi"/>
        </w:rPr>
        <w:t>ô</w:t>
      </w:r>
      <w:r w:rsidRPr="00950BC4">
        <w:t xml:space="preserve"> dolor!</w:t>
      </w:r>
    </w:p>
    <w:p w14:paraId="2E71CAA7" w14:textId="77777777" w:rsidR="009628E5" w:rsidRPr="00950BC4" w:rsidRDefault="00240E39" w:rsidP="00FF76EA">
      <w:pPr>
        <w:pStyle w:val="DraCorstandard"/>
      </w:pPr>
      <w:r w:rsidRPr="00950BC4">
        <w:t>Immanis irae sulfur &amp; flammam indues,</w:t>
      </w:r>
    </w:p>
    <w:p w14:paraId="42271A3E" w14:textId="77777777" w:rsidR="009628E5" w:rsidRPr="00950BC4" w:rsidRDefault="00240E39" w:rsidP="00FF76EA">
      <w:pPr>
        <w:pStyle w:val="DraCorstandard"/>
      </w:pPr>
      <w:r w:rsidRPr="00950BC4">
        <w:t>Tot decora Gentis lurido inuoluens situ,</w:t>
      </w:r>
    </w:p>
    <w:p w14:paraId="0690743A" w14:textId="77777777" w:rsidR="008E28C3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30</w:t>
      </w:r>
    </w:p>
    <w:p w14:paraId="53974FB1" w14:textId="082B7768" w:rsidR="009628E5" w:rsidRPr="00950BC4" w:rsidRDefault="00240E39" w:rsidP="00FF76EA">
      <w:pPr>
        <w:pStyle w:val="DraCorstandard"/>
      </w:pPr>
      <w:r w:rsidRPr="00950BC4">
        <w:t>Regumque turres; nempe maturum est malum,</w:t>
      </w:r>
    </w:p>
    <w:p w14:paraId="1894FFB1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725</w:t>
      </w:r>
      <w:r w:rsidRPr="00950BC4">
        <w:t xml:space="preserve"> Et sentio atrum fulmen, &amp; mistum putri</w:t>
      </w:r>
    </w:p>
    <w:p w14:paraId="5C94E822" w14:textId="77777777" w:rsidR="009628E5" w:rsidRPr="00950BC4" w:rsidRDefault="00240E39" w:rsidP="00FF76EA">
      <w:pPr>
        <w:pStyle w:val="DraCorstandard"/>
      </w:pPr>
      <w:r w:rsidRPr="00950BC4">
        <w:t>Sulfure bitumen, naribus capto meis.</w:t>
      </w:r>
    </w:p>
    <w:p w14:paraId="522781F0" w14:textId="77777777" w:rsidR="009628E5" w:rsidRPr="00950BC4" w:rsidRDefault="00240E39" w:rsidP="00FF76EA">
      <w:pPr>
        <w:pStyle w:val="DraCorstandard"/>
      </w:pPr>
      <w:r w:rsidRPr="00950BC4">
        <w:t>Vae Sodoma! quid turbaris? an sonuit Deus?</w:t>
      </w:r>
    </w:p>
    <w:p w14:paraId="2721FC6C" w14:textId="77777777" w:rsidR="009628E5" w:rsidRPr="00950BC4" w:rsidRDefault="00240E39" w:rsidP="00FF76EA">
      <w:pPr>
        <w:pStyle w:val="DraCorstandard"/>
      </w:pPr>
      <w:r w:rsidRPr="00950BC4">
        <w:t>An fulminauit? anne mugitum dedit?</w:t>
      </w:r>
    </w:p>
    <w:p w14:paraId="1434BF0D" w14:textId="77777777" w:rsidR="009628E5" w:rsidRPr="00950BC4" w:rsidRDefault="00240E39" w:rsidP="00FF76EA">
      <w:pPr>
        <w:pStyle w:val="DraCorstandard"/>
      </w:pPr>
      <w:r w:rsidRPr="00950BC4">
        <w:t>An fallor? an nunc icta fulmineâ manu</w:t>
      </w:r>
    </w:p>
    <w:p w14:paraId="69FC4C45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730</w:t>
      </w:r>
      <w:r w:rsidRPr="00950BC4">
        <w:t xml:space="preserve"> Sodoma dehiscit? Sodoma non superat magis?</w:t>
      </w:r>
    </w:p>
    <w:p w14:paraId="13E6E6D6" w14:textId="77777777" w:rsidR="009628E5" w:rsidRPr="00950BC4" w:rsidRDefault="00240E39" w:rsidP="00FF76EA">
      <w:pPr>
        <w:pStyle w:val="DraCorstandard"/>
      </w:pPr>
      <w:r w:rsidRPr="00950BC4">
        <w:t>Quid loquor? &amp; ibi sum? Fallor? an viuo quoque</w:t>
      </w:r>
    </w:p>
    <w:p w14:paraId="503F6D92" w14:textId="77777777" w:rsidR="009628E5" w:rsidRPr="00950BC4" w:rsidRDefault="00240E39" w:rsidP="00FF76EA">
      <w:pPr>
        <w:pStyle w:val="DraCorstandard"/>
      </w:pPr>
      <w:r w:rsidRPr="00950BC4">
        <w:t>An somnium oculos mersit, aut lethum meos?</w:t>
      </w:r>
    </w:p>
    <w:p w14:paraId="452C81BD" w14:textId="77777777" w:rsidR="009628E5" w:rsidRPr="00950BC4" w:rsidRDefault="00240E39" w:rsidP="00FF76EA">
      <w:pPr>
        <w:pStyle w:val="DraCorstandard"/>
      </w:pPr>
      <w:r w:rsidRPr="00950BC4">
        <w:t>Sed recipe mentem Lote, quid stupes miser?</w:t>
      </w:r>
    </w:p>
    <w:p w14:paraId="4B2365BD" w14:textId="77777777" w:rsidR="009628E5" w:rsidRPr="00950BC4" w:rsidRDefault="00240E39" w:rsidP="00FF76EA">
      <w:pPr>
        <w:pStyle w:val="DraCorstandard"/>
      </w:pPr>
      <w:r w:rsidRPr="00950BC4">
        <w:t>Quodcumque statuit Numine aeterno Deus,</w:t>
      </w:r>
    </w:p>
    <w:p w14:paraId="3DE8D2D8" w14:textId="7F286123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735</w:t>
      </w:r>
      <w:r w:rsidRPr="00950BC4">
        <w:t xml:space="preserve"> Certè ferendum est; Sodoma vindictam luat,</w:t>
      </w:r>
    </w:p>
    <w:p w14:paraId="5F0E7276" w14:textId="77777777" w:rsidR="009628E5" w:rsidRPr="00950BC4" w:rsidRDefault="00240E39" w:rsidP="00FF76EA">
      <w:pPr>
        <w:pStyle w:val="DraCorstandard"/>
      </w:pPr>
      <w:r w:rsidRPr="00950BC4">
        <w:t>Sat lenta venit; quid mihi rursum imperas</w:t>
      </w:r>
    </w:p>
    <w:p w14:paraId="5C660815" w14:textId="77777777" w:rsidR="009628E5" w:rsidRPr="00950BC4" w:rsidRDefault="00240E39" w:rsidP="00FF76EA">
      <w:pPr>
        <w:pStyle w:val="DraCorstandard"/>
      </w:pPr>
      <w:r w:rsidRPr="00950BC4">
        <w:t>Anime? dolorem tegere non possum meum.</w:t>
      </w:r>
    </w:p>
    <w:p w14:paraId="29C3C1A3" w14:textId="77777777" w:rsidR="009628E5" w:rsidRPr="00950BC4" w:rsidRDefault="00240E39" w:rsidP="00FF76EA">
      <w:pPr>
        <w:pStyle w:val="DraCorstandard"/>
      </w:pPr>
      <w:r w:rsidRPr="00950BC4">
        <w:lastRenderedPageBreak/>
        <w:t>Iterum calentes lacrymas voluunt sinus,</w:t>
      </w:r>
    </w:p>
    <w:p w14:paraId="4AAA546D" w14:textId="77777777" w:rsidR="009628E5" w:rsidRPr="00950BC4" w:rsidRDefault="00240E39" w:rsidP="00FF76EA">
      <w:pPr>
        <w:pStyle w:val="DraCorstandard"/>
      </w:pPr>
      <w:r w:rsidRPr="00950BC4">
        <w:t>Et temperare nescio, iterum plangimus</w:t>
      </w:r>
    </w:p>
    <w:p w14:paraId="58B61BB9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740</w:t>
      </w:r>
      <w:r w:rsidRPr="00950BC4">
        <w:t xml:space="preserve"> Sodoma, rubentem dexteram strinxit Deus,</w:t>
      </w:r>
    </w:p>
    <w:p w14:paraId="40B867CB" w14:textId="77777777" w:rsidR="009628E5" w:rsidRPr="00950BC4" w:rsidRDefault="00240E39" w:rsidP="00FF76EA">
      <w:pPr>
        <w:pStyle w:val="DraCorstandard"/>
      </w:pPr>
      <w:r w:rsidRPr="00950BC4">
        <w:t>Et tu per</w:t>
      </w:r>
      <w:r w:rsidRPr="00950BC4">
        <w:rPr>
          <w:rFonts w:cstheme="minorHAnsi"/>
        </w:rPr>
        <w:t>î</w:t>
      </w:r>
      <w:r w:rsidRPr="00950BC4">
        <w:t>sti; lacrymis saltem meis</w:t>
      </w:r>
    </w:p>
    <w:p w14:paraId="33776178" w14:textId="77777777" w:rsidR="009628E5" w:rsidRPr="00950BC4" w:rsidRDefault="00240E39" w:rsidP="00FF76EA">
      <w:pPr>
        <w:pStyle w:val="DraCorstandard"/>
      </w:pPr>
      <w:r w:rsidRPr="00950BC4">
        <w:t>Lenire possem incendia &amp; Manes tuos!</w:t>
      </w:r>
    </w:p>
    <w:p w14:paraId="6FCBE616" w14:textId="77777777" w:rsidR="009628E5" w:rsidRPr="00950BC4" w:rsidRDefault="00240E39" w:rsidP="00FF76EA">
      <w:pPr>
        <w:pStyle w:val="DraCorstandard"/>
      </w:pPr>
      <w:r w:rsidRPr="00950BC4">
        <w:t>Non possum, &amp; ipsum lacrymas vincit malum.</w:t>
      </w:r>
    </w:p>
    <w:p w14:paraId="411730FC" w14:textId="77777777" w:rsidR="009628E5" w:rsidRPr="00950BC4" w:rsidRDefault="00240E39" w:rsidP="00FF76EA">
      <w:pPr>
        <w:pStyle w:val="DraCorstandard"/>
      </w:pPr>
      <w:r w:rsidRPr="00950BC4">
        <w:t>Sodoma, bidental! si quid exstabit tamen,</w:t>
      </w:r>
    </w:p>
    <w:p w14:paraId="0B03CE89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745</w:t>
      </w:r>
      <w:r w:rsidRPr="00950BC4">
        <w:t xml:space="preserve"> Vbi illa fati signa scribantur tui,</w:t>
      </w:r>
    </w:p>
    <w:p w14:paraId="0BB2B2ED" w14:textId="77777777" w:rsidR="009628E5" w:rsidRPr="00950BC4" w:rsidRDefault="00240E39" w:rsidP="00FF76EA">
      <w:pPr>
        <w:pStyle w:val="DraCorstandard"/>
      </w:pPr>
      <w:r w:rsidRPr="00950BC4">
        <w:t>Damnata meretrix! non erit Sodomae locus,</w:t>
      </w:r>
    </w:p>
    <w:p w14:paraId="0D46A490" w14:textId="77777777" w:rsidR="009628E5" w:rsidRPr="00950BC4" w:rsidRDefault="00240E39" w:rsidP="00FF76EA">
      <w:pPr>
        <w:pStyle w:val="DraCorstandard"/>
      </w:pPr>
      <w:r w:rsidRPr="00950BC4">
        <w:t>Non erit, &amp; alto sulfure obducet palus</w:t>
      </w:r>
    </w:p>
    <w:p w14:paraId="7CD064C2" w14:textId="77777777" w:rsidR="009628E5" w:rsidRPr="00950BC4" w:rsidRDefault="00240E39" w:rsidP="00FF76EA">
      <w:pPr>
        <w:pStyle w:val="DraCorstandard"/>
      </w:pPr>
      <w:r w:rsidRPr="00950BC4">
        <w:t>Vicina latè iugera, hoc tantùm, hoc erit.</w:t>
      </w:r>
    </w:p>
    <w:p w14:paraId="2D0F78A6" w14:textId="4EA9873A" w:rsidR="009628E5" w:rsidRPr="00950BC4" w:rsidRDefault="001F21F2" w:rsidP="00FF76EA">
      <w:pPr>
        <w:pStyle w:val="DraCorstandard"/>
      </w:pPr>
      <w:r w:rsidRPr="00EC2353">
        <w:rPr>
          <w:rStyle w:val="DraCormarkversepart"/>
        </w:rPr>
        <w:t>@</w:t>
      </w:r>
      <w:r w:rsidR="00240E39" w:rsidRPr="00950BC4">
        <w:t xml:space="preserve">Quò tu malorum conscia? </w:t>
      </w:r>
      <w:r w:rsidRPr="001F21F2">
        <w:rPr>
          <w:rStyle w:val="DraCorspeakerattribution"/>
        </w:rPr>
        <w:t>IPHILLA.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 xml:space="preserve">O Lote! </w:t>
      </w:r>
      <w:r w:rsidRPr="001F21F2">
        <w:rPr>
          <w:rStyle w:val="DraCorspeakerattribution"/>
        </w:rPr>
        <w:t>LOT.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O Deus!</w:t>
      </w:r>
    </w:p>
    <w:p w14:paraId="3A1E0905" w14:textId="4A4D516B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750</w:t>
      </w:r>
      <w:r w:rsidRPr="00950BC4">
        <w:t xml:space="preserve"> </w:t>
      </w:r>
      <w:r w:rsidR="001F21F2" w:rsidRPr="001F21F2">
        <w:rPr>
          <w:rStyle w:val="DraCorspeakerattribution"/>
        </w:rPr>
        <w:t>IPHILLA.</w:t>
      </w:r>
      <w:r w:rsidRPr="00950BC4">
        <w:t xml:space="preserve"> </w:t>
      </w:r>
      <w:r w:rsidR="001F21F2" w:rsidRPr="00EC2353">
        <w:rPr>
          <w:rStyle w:val="DraCormarkversepart"/>
        </w:rPr>
        <w:t>@</w:t>
      </w:r>
      <w:r w:rsidRPr="00950BC4">
        <w:t xml:space="preserve">O Deus </w:t>
      </w:r>
      <w:r w:rsidR="001F21F2" w:rsidRPr="001F21F2">
        <w:rPr>
          <w:rStyle w:val="DraCorspeakerattribution"/>
        </w:rPr>
        <w:t>LOT.</w:t>
      </w:r>
      <w:r w:rsidRPr="00950BC4">
        <w:t xml:space="preserve"> </w:t>
      </w:r>
      <w:r w:rsidR="001F21F2" w:rsidRPr="00EC2353">
        <w:rPr>
          <w:rStyle w:val="DraCormarkversepart"/>
        </w:rPr>
        <w:t>@</w:t>
      </w:r>
      <w:r w:rsidRPr="00950BC4">
        <w:t xml:space="preserve">Iphilla! </w:t>
      </w:r>
      <w:r w:rsidR="001F21F2" w:rsidRPr="001F21F2">
        <w:rPr>
          <w:rStyle w:val="DraCorspeakerattribution"/>
        </w:rPr>
        <w:t>IPH.</w:t>
      </w:r>
      <w:r w:rsidRPr="00950BC4">
        <w:t xml:space="preserve"> </w:t>
      </w:r>
      <w:r w:rsidR="001F21F2" w:rsidRPr="00EC2353">
        <w:rPr>
          <w:rStyle w:val="DraCormarkversepart"/>
        </w:rPr>
        <w:t>@</w:t>
      </w:r>
      <w:r w:rsidRPr="00950BC4">
        <w:t xml:space="preserve">Lote! </w:t>
      </w:r>
      <w:r w:rsidR="001F21F2" w:rsidRPr="001F21F2">
        <w:rPr>
          <w:rStyle w:val="DraCorspeakerattribution"/>
        </w:rPr>
        <w:t>LOT.</w:t>
      </w:r>
      <w:r w:rsidRPr="00950BC4">
        <w:t xml:space="preserve"> </w:t>
      </w:r>
      <w:r w:rsidR="001F21F2" w:rsidRPr="00EC2353">
        <w:rPr>
          <w:rStyle w:val="DraCormarkversepart"/>
        </w:rPr>
        <w:t>@</w:t>
      </w:r>
      <w:r w:rsidRPr="00950BC4">
        <w:t>N</w:t>
      </w:r>
      <w:r w:rsidRPr="00950BC4">
        <w:rPr>
          <w:rFonts w:cstheme="minorHAnsi"/>
        </w:rPr>
        <w:t>î</w:t>
      </w:r>
      <w:r w:rsidRPr="00950BC4">
        <w:t>l superat magis,</w:t>
      </w:r>
    </w:p>
    <w:p w14:paraId="135B5189" w14:textId="09791E0E" w:rsidR="009628E5" w:rsidRPr="001F21F2" w:rsidRDefault="00240E39" w:rsidP="00FF76EA">
      <w:pPr>
        <w:pStyle w:val="DraCorstandard"/>
        <w:rPr>
          <w:rStyle w:val="DraCorpagebeginning"/>
        </w:rPr>
      </w:pPr>
      <w:r w:rsidRPr="001F21F2">
        <w:rPr>
          <w:rStyle w:val="DraCorpagebeginning"/>
        </w:rPr>
        <w:t>31</w:t>
      </w:r>
    </w:p>
    <w:p w14:paraId="70F95337" w14:textId="004D6767" w:rsidR="009628E5" w:rsidRPr="00950BC4" w:rsidRDefault="001F21F2" w:rsidP="00FF76EA">
      <w:pPr>
        <w:pStyle w:val="DraCorstandard"/>
      </w:pPr>
      <w:r w:rsidRPr="00EC2353">
        <w:rPr>
          <w:rStyle w:val="DraCormarkversepart"/>
        </w:rPr>
        <w:t>@</w:t>
      </w:r>
      <w:r w:rsidR="00240E39" w:rsidRPr="00950BC4">
        <w:t xml:space="preserve">Sodoma dehiscet! </w:t>
      </w:r>
      <w:r w:rsidRPr="001F21F2">
        <w:rPr>
          <w:rStyle w:val="DraCorspeakerattribution"/>
        </w:rPr>
        <w:t>IPH.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 xml:space="preserve">Saucias iterum. </w:t>
      </w:r>
      <w:r w:rsidRPr="001F21F2">
        <w:rPr>
          <w:rStyle w:val="DraCorspeakerattribution"/>
        </w:rPr>
        <w:t>LOT.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Hoc erit.</w:t>
      </w:r>
    </w:p>
    <w:p w14:paraId="49B58884" w14:textId="194F03CF" w:rsidR="009628E5" w:rsidRPr="00950BC4" w:rsidRDefault="001F21F2" w:rsidP="00FF76EA">
      <w:pPr>
        <w:pStyle w:val="DraCorstandard"/>
      </w:pPr>
      <w:r w:rsidRPr="001F21F2">
        <w:rPr>
          <w:rStyle w:val="DraCorspeakerattribution"/>
        </w:rPr>
        <w:t>IPHILLA.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 xml:space="preserve">Abominari liceat. </w:t>
      </w:r>
      <w:r w:rsidRPr="001F21F2">
        <w:rPr>
          <w:rStyle w:val="DraCorspeakerattribution"/>
        </w:rPr>
        <w:t>LOT.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Hoc erit tamen.</w:t>
      </w:r>
    </w:p>
    <w:p w14:paraId="2C26138C" w14:textId="69ACE51A" w:rsidR="009628E5" w:rsidRPr="00950BC4" w:rsidRDefault="001F21F2" w:rsidP="00FF76EA">
      <w:pPr>
        <w:pStyle w:val="DraCorstandard"/>
      </w:pPr>
      <w:r w:rsidRPr="001F21F2">
        <w:rPr>
          <w:rStyle w:val="DraCorspeakerattribution"/>
        </w:rPr>
        <w:t>IPHILLA.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Ploremus oculi, Sodoma non viuet super!</w:t>
      </w:r>
    </w:p>
    <w:p w14:paraId="6CBC0BE1" w14:textId="77777777" w:rsidR="009628E5" w:rsidRPr="00950BC4" w:rsidRDefault="00240E39" w:rsidP="00FF76EA">
      <w:pPr>
        <w:pStyle w:val="DraCorstandard"/>
      </w:pPr>
      <w:r w:rsidRPr="00950BC4">
        <w:t>Heu Sodoma! florens opibus &amp; florens viris,</w:t>
      </w:r>
    </w:p>
    <w:p w14:paraId="53872854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755</w:t>
      </w:r>
      <w:r w:rsidRPr="00950BC4">
        <w:t xml:space="preserve"> Regina magnarum Vrbium! hei violae! hei rosae!</w:t>
      </w:r>
    </w:p>
    <w:p w14:paraId="708D21FE" w14:textId="77777777" w:rsidR="009628E5" w:rsidRPr="00950BC4" w:rsidRDefault="00240E39" w:rsidP="00FF76EA">
      <w:pPr>
        <w:pStyle w:val="DraCorstandard"/>
      </w:pPr>
      <w:r w:rsidRPr="00950BC4">
        <w:t>Et quicquid olim floruit campis tuis</w:t>
      </w:r>
    </w:p>
    <w:p w14:paraId="40A24549" w14:textId="1E326FFC" w:rsidR="009628E5" w:rsidRPr="00950BC4" w:rsidRDefault="001F21F2" w:rsidP="00FF76EA">
      <w:pPr>
        <w:pStyle w:val="DraCorstandard"/>
      </w:pPr>
      <w:r w:rsidRPr="00EC2353">
        <w:rPr>
          <w:rStyle w:val="DraCormarkversepart"/>
        </w:rPr>
        <w:t>@</w:t>
      </w:r>
      <w:r w:rsidR="00240E39" w:rsidRPr="00950BC4">
        <w:t xml:space="preserve">Formosa regio! </w:t>
      </w:r>
      <w:r w:rsidRPr="001F21F2">
        <w:rPr>
          <w:rStyle w:val="DraCorspeakerattribution"/>
        </w:rPr>
        <w:t>LOT.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Sodoma nunc lamias alet,</w:t>
      </w:r>
    </w:p>
    <w:p w14:paraId="01DAACAF" w14:textId="77777777" w:rsidR="009628E5" w:rsidRPr="00950BC4" w:rsidRDefault="00240E39" w:rsidP="00FF76EA">
      <w:pPr>
        <w:pStyle w:val="DraCorstandard"/>
      </w:pPr>
      <w:r w:rsidRPr="00950BC4">
        <w:t>Et quicquid opicas maeret inter alites.</w:t>
      </w:r>
    </w:p>
    <w:p w14:paraId="79D72057" w14:textId="77777777" w:rsidR="009628E5" w:rsidRPr="00950BC4" w:rsidRDefault="00240E39" w:rsidP="00FF76EA">
      <w:pPr>
        <w:pStyle w:val="DraCorstandard"/>
      </w:pPr>
      <w:r w:rsidRPr="00950BC4">
        <w:t>Heu! illa culti picta luxuries soli</w:t>
      </w:r>
    </w:p>
    <w:p w14:paraId="2DE3D77F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760</w:t>
      </w:r>
      <w:r w:rsidRPr="00950BC4">
        <w:t xml:space="preserve"> Lentum bitumen voluet, &amp; si quid rogo</w:t>
      </w:r>
    </w:p>
    <w:p w14:paraId="55730F85" w14:textId="77777777" w:rsidR="009628E5" w:rsidRPr="00950BC4" w:rsidRDefault="00240E39" w:rsidP="00FF76EA">
      <w:pPr>
        <w:pStyle w:val="DraCorstandard"/>
      </w:pPr>
      <w:r w:rsidRPr="00950BC4">
        <w:t>Erit superstes; vndique horrendum chaos</w:t>
      </w:r>
    </w:p>
    <w:p w14:paraId="109C021C" w14:textId="77777777" w:rsidR="009628E5" w:rsidRPr="00950BC4" w:rsidRDefault="00240E39" w:rsidP="00FF76EA">
      <w:pPr>
        <w:pStyle w:val="DraCorstandard"/>
      </w:pPr>
      <w:r w:rsidRPr="00950BC4">
        <w:t>Incumbet istis, sulfure &amp; nebul</w:t>
      </w:r>
      <w:r w:rsidRPr="00950BC4">
        <w:rPr>
          <w:rFonts w:cstheme="minorHAnsi"/>
        </w:rPr>
        <w:t>â</w:t>
      </w:r>
      <w:r w:rsidRPr="00950BC4">
        <w:t xml:space="preserve"> tumens.</w:t>
      </w:r>
    </w:p>
    <w:p w14:paraId="27332101" w14:textId="547046CD" w:rsidR="009628E5" w:rsidRPr="00950BC4" w:rsidRDefault="001F21F2" w:rsidP="00FF76EA">
      <w:pPr>
        <w:pStyle w:val="DraCorstandard"/>
      </w:pPr>
      <w:r w:rsidRPr="001F21F2">
        <w:rPr>
          <w:rStyle w:val="DraCorspeakerattribution"/>
        </w:rPr>
        <w:lastRenderedPageBreak/>
        <w:t>ANGELUS.</w:t>
      </w:r>
      <w:r w:rsidR="00240E39" w:rsidRPr="00950BC4">
        <w:t xml:space="preserve"> Quid statis etiam languidi? impendet malum.</w:t>
      </w:r>
    </w:p>
    <w:p w14:paraId="022FE6FD" w14:textId="5C445BDD" w:rsidR="009628E5" w:rsidRPr="00950BC4" w:rsidRDefault="001F21F2" w:rsidP="00FF76EA">
      <w:pPr>
        <w:pStyle w:val="DraCorstandard"/>
      </w:pPr>
      <w:r w:rsidRPr="00EC2353">
        <w:rPr>
          <w:rStyle w:val="DraCormarkversepart"/>
        </w:rPr>
        <w:t>@</w:t>
      </w:r>
      <w:r w:rsidR="00240E39" w:rsidRPr="00950BC4">
        <w:t xml:space="preserve">Properate, rapite, trahite, nunc ferio. </w:t>
      </w:r>
      <w:r w:rsidRPr="001F21F2">
        <w:rPr>
          <w:rStyle w:val="DraCorspeakerattribution"/>
        </w:rPr>
        <w:t>IPH.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Deus!</w:t>
      </w:r>
    </w:p>
    <w:p w14:paraId="2F333B42" w14:textId="3D037511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765</w:t>
      </w:r>
      <w:r w:rsidRPr="00950BC4">
        <w:t xml:space="preserve"> </w:t>
      </w:r>
      <w:r w:rsidR="001F21F2" w:rsidRPr="001F21F2">
        <w:rPr>
          <w:rStyle w:val="DraCorspeakerattribution"/>
        </w:rPr>
        <w:t>LOT.</w:t>
      </w:r>
      <w:r w:rsidRPr="00950BC4">
        <w:t xml:space="preserve"> </w:t>
      </w:r>
      <w:r w:rsidR="001F21F2" w:rsidRPr="00EC2353">
        <w:rPr>
          <w:rStyle w:val="DraCormarkversepart"/>
        </w:rPr>
        <w:t>@</w:t>
      </w:r>
      <w:r w:rsidRPr="00950BC4">
        <w:t xml:space="preserve">Parce, </w:t>
      </w:r>
      <w:r w:rsidRPr="00950BC4">
        <w:rPr>
          <w:rFonts w:cstheme="minorHAnsi"/>
        </w:rPr>
        <w:t>ô</w:t>
      </w:r>
      <w:r w:rsidRPr="00950BC4">
        <w:t xml:space="preserve"> Deorum quisquis es. </w:t>
      </w:r>
      <w:r w:rsidR="001F21F2" w:rsidRPr="001F21F2">
        <w:rPr>
          <w:rStyle w:val="DraCorspeakerattribution"/>
        </w:rPr>
        <w:t>ANG.</w:t>
      </w:r>
      <w:r w:rsidRPr="00950BC4">
        <w:t xml:space="preserve"> </w:t>
      </w:r>
      <w:r w:rsidR="001F21F2" w:rsidRPr="00EC2353">
        <w:rPr>
          <w:rStyle w:val="DraCormarkversepart"/>
        </w:rPr>
        <w:t>@</w:t>
      </w:r>
      <w:r w:rsidRPr="00950BC4">
        <w:t>Rapite fugam.</w:t>
      </w:r>
    </w:p>
    <w:p w14:paraId="3A0B48AB" w14:textId="77777777" w:rsidR="009628E5" w:rsidRPr="00950BC4" w:rsidRDefault="00240E39" w:rsidP="00FF76EA">
      <w:pPr>
        <w:pStyle w:val="DraCorstandard"/>
      </w:pPr>
      <w:r w:rsidRPr="00950BC4">
        <w:t>Quid te fatigas Lote? nequicquam facis.</w:t>
      </w:r>
    </w:p>
    <w:p w14:paraId="4D6D08CE" w14:textId="77777777" w:rsidR="009628E5" w:rsidRPr="00950BC4" w:rsidRDefault="00240E39" w:rsidP="00FF76EA">
      <w:pPr>
        <w:pStyle w:val="DraCorstandard"/>
      </w:pPr>
      <w:r w:rsidRPr="00950BC4">
        <w:t>Laxabo grauidam sulfure &amp; nimbo manum,</w:t>
      </w:r>
    </w:p>
    <w:p w14:paraId="3A996A7A" w14:textId="77777777" w:rsidR="009628E5" w:rsidRPr="00950BC4" w:rsidRDefault="00240E39" w:rsidP="00FF76EA">
      <w:pPr>
        <w:pStyle w:val="DraCorstandard"/>
      </w:pPr>
      <w:r w:rsidRPr="00950BC4">
        <w:t>Et stabit ignis Sodoma, si stabit tamen.</w:t>
      </w:r>
    </w:p>
    <w:p w14:paraId="6C58F647" w14:textId="78F57537" w:rsidR="009628E5" w:rsidRPr="00950BC4" w:rsidRDefault="001F21F2" w:rsidP="00FF76EA">
      <w:pPr>
        <w:pStyle w:val="DraCorstandard"/>
      </w:pPr>
      <w:r w:rsidRPr="001F21F2">
        <w:rPr>
          <w:rStyle w:val="DraCorspeakerattribution"/>
        </w:rPr>
        <w:t>LOT.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 xml:space="preserve">Quò fugere mandas? </w:t>
      </w:r>
      <w:r w:rsidRPr="001F21F2">
        <w:rPr>
          <w:rStyle w:val="DraCorspeakerattribution"/>
        </w:rPr>
        <w:t>ANG.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Montis exeso specu</w:t>
      </w:r>
    </w:p>
    <w:p w14:paraId="3A6793F1" w14:textId="1575101A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770</w:t>
      </w:r>
      <w:r w:rsidRPr="00950BC4">
        <w:t xml:space="preserve"> </w:t>
      </w:r>
      <w:r w:rsidR="001F21F2" w:rsidRPr="00EC2353">
        <w:rPr>
          <w:rStyle w:val="DraCormarkversepart"/>
        </w:rPr>
        <w:t>@</w:t>
      </w:r>
      <w:r w:rsidRPr="00950BC4">
        <w:t>Arce per</w:t>
      </w:r>
      <w:r w:rsidRPr="00950BC4">
        <w:rPr>
          <w:rFonts w:cstheme="minorHAnsi"/>
        </w:rPr>
        <w:t>î</w:t>
      </w:r>
      <w:r w:rsidRPr="00950BC4">
        <w:t xml:space="preserve">clum. </w:t>
      </w:r>
      <w:r w:rsidR="001F21F2" w:rsidRPr="001F21F2">
        <w:rPr>
          <w:rStyle w:val="DraCorspeakerattribution"/>
        </w:rPr>
        <w:t>LOT.</w:t>
      </w:r>
      <w:r w:rsidRPr="00950BC4">
        <w:t xml:space="preserve"> </w:t>
      </w:r>
      <w:r w:rsidR="001F21F2" w:rsidRPr="00EC2353">
        <w:rPr>
          <w:rStyle w:val="DraCormarkversepart"/>
        </w:rPr>
        <w:t>@</w:t>
      </w:r>
      <w:r w:rsidRPr="00950BC4">
        <w:t>Timeo spelaeo nimis.</w:t>
      </w:r>
    </w:p>
    <w:p w14:paraId="3F801E7A" w14:textId="77777777" w:rsidR="009628E5" w:rsidRPr="00950BC4" w:rsidRDefault="00240E39" w:rsidP="00FF76EA">
      <w:pPr>
        <w:pStyle w:val="DraCorstandard"/>
      </w:pPr>
      <w:r w:rsidRPr="00950BC4">
        <w:t>Si fortè nostri placuit hospitij focus,</w:t>
      </w:r>
    </w:p>
    <w:p w14:paraId="6662D321" w14:textId="4A3E4EFD" w:rsidR="009628E5" w:rsidRPr="00950BC4" w:rsidRDefault="001F21F2" w:rsidP="00FF76EA">
      <w:pPr>
        <w:pStyle w:val="DraCorstandard"/>
      </w:pPr>
      <w:r w:rsidRPr="00EC2353">
        <w:rPr>
          <w:rStyle w:val="DraCormarkversepart"/>
        </w:rPr>
        <w:t>@</w:t>
      </w:r>
      <w:r w:rsidR="00240E39" w:rsidRPr="00950BC4">
        <w:t xml:space="preserve">Concede Segor. </w:t>
      </w:r>
      <w:r w:rsidRPr="001F21F2">
        <w:rPr>
          <w:rStyle w:val="DraCorspeakerattribution"/>
        </w:rPr>
        <w:t>ANG.</w:t>
      </w:r>
      <w:r w:rsidR="00240E39" w:rsidRPr="00950BC4">
        <w:t xml:space="preserve"> </w:t>
      </w:r>
      <w:r w:rsidRPr="00EC2353">
        <w:rPr>
          <w:rStyle w:val="DraCormarkversepart"/>
        </w:rPr>
        <w:t>@</w:t>
      </w:r>
      <w:r w:rsidR="00240E39" w:rsidRPr="00950BC4">
        <w:t>Accipe, intactam dabo.</w:t>
      </w:r>
    </w:p>
    <w:p w14:paraId="5B889C29" w14:textId="77777777" w:rsidR="009628E5" w:rsidRPr="00950BC4" w:rsidRDefault="00240E39" w:rsidP="00FF76EA">
      <w:pPr>
        <w:pStyle w:val="DraCorstandard"/>
      </w:pPr>
      <w:r w:rsidRPr="00950BC4">
        <w:t>At cùm sonantes flamma deuoluet rogos,</w:t>
      </w:r>
    </w:p>
    <w:p w14:paraId="6184F0B5" w14:textId="77777777" w:rsidR="009628E5" w:rsidRPr="00950BC4" w:rsidRDefault="00240E39" w:rsidP="00FF76EA">
      <w:pPr>
        <w:pStyle w:val="DraCorstandard"/>
      </w:pPr>
      <w:r w:rsidRPr="00950BC4">
        <w:t>Oculos tenete, mandat hoc vobis Deus.</w:t>
      </w:r>
    </w:p>
    <w:p w14:paraId="2FFB6933" w14:textId="77777777" w:rsidR="009628E5" w:rsidRPr="00950BC4" w:rsidRDefault="00240E39" w:rsidP="00FF76EA">
      <w:pPr>
        <w:pStyle w:val="DraCorstandard"/>
      </w:pPr>
      <w:r w:rsidRPr="001F21F2">
        <w:rPr>
          <w:rStyle w:val="DraCorlinenumber"/>
        </w:rPr>
        <w:t>775</w:t>
      </w:r>
      <w:r w:rsidRPr="00950BC4">
        <w:t xml:space="preserve"> Heu! fugite manibus fulmen exilijt meis,</w:t>
      </w:r>
    </w:p>
    <w:p w14:paraId="13FB56AA" w14:textId="77777777" w:rsidR="009628E5" w:rsidRPr="00950BC4" w:rsidRDefault="00240E39" w:rsidP="00FF76EA">
      <w:pPr>
        <w:pStyle w:val="DraCorstandard"/>
      </w:pPr>
      <w:r w:rsidRPr="00950BC4">
        <w:t>Et tota diram Sodoma concepit facem.</w:t>
      </w:r>
    </w:p>
    <w:p w14:paraId="5923925F" w14:textId="4E94EDEA" w:rsidR="00240E39" w:rsidRPr="001F21F2" w:rsidRDefault="00240E39" w:rsidP="00FF76EA">
      <w:pPr>
        <w:pStyle w:val="DraCorstandard"/>
        <w:rPr>
          <w:rStyle w:val="DraCorstagedirectionsetc"/>
        </w:rPr>
      </w:pPr>
      <w:r w:rsidRPr="001F21F2">
        <w:rPr>
          <w:rStyle w:val="DraCorstagedirectionsetc"/>
        </w:rPr>
        <w:t>FINIS.</w:t>
      </w:r>
    </w:p>
    <w:sectPr w:rsidR="00240E39" w:rsidRPr="001F21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auto"/>
    <w:pitch w:val="default"/>
  </w:font>
  <w:font w:name="Noto Sans SC Regular"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attachedTemplate r:id="rId1"/>
  <w:linkStyl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39"/>
    <w:rsid w:val="0003130D"/>
    <w:rsid w:val="000D4BED"/>
    <w:rsid w:val="000D5E1C"/>
    <w:rsid w:val="001E3439"/>
    <w:rsid w:val="001F21F2"/>
    <w:rsid w:val="00200E6E"/>
    <w:rsid w:val="002039DF"/>
    <w:rsid w:val="00240E39"/>
    <w:rsid w:val="002411A6"/>
    <w:rsid w:val="00301E34"/>
    <w:rsid w:val="00355CF9"/>
    <w:rsid w:val="003575B1"/>
    <w:rsid w:val="00396597"/>
    <w:rsid w:val="00435E42"/>
    <w:rsid w:val="0053132D"/>
    <w:rsid w:val="00541E52"/>
    <w:rsid w:val="0057768D"/>
    <w:rsid w:val="005E3485"/>
    <w:rsid w:val="005E55FE"/>
    <w:rsid w:val="00606BD8"/>
    <w:rsid w:val="00625B05"/>
    <w:rsid w:val="006A3E70"/>
    <w:rsid w:val="007550E7"/>
    <w:rsid w:val="007C4361"/>
    <w:rsid w:val="0085662F"/>
    <w:rsid w:val="008C0165"/>
    <w:rsid w:val="008E28C3"/>
    <w:rsid w:val="00950BC4"/>
    <w:rsid w:val="009628E5"/>
    <w:rsid w:val="00A01737"/>
    <w:rsid w:val="00B41271"/>
    <w:rsid w:val="00BA5492"/>
    <w:rsid w:val="00CF2B0A"/>
    <w:rsid w:val="00DC0B3A"/>
    <w:rsid w:val="00DC68A3"/>
    <w:rsid w:val="00E12357"/>
    <w:rsid w:val="00E65792"/>
    <w:rsid w:val="00EA750F"/>
    <w:rsid w:val="00EC2353"/>
    <w:rsid w:val="00F3651A"/>
    <w:rsid w:val="00FD0DC8"/>
    <w:rsid w:val="00FF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B3D2B"/>
  <w15:chartTrackingRefBased/>
  <w15:docId w15:val="{296AB0EF-7BE4-4AEB-ACA5-0650FDF3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3130D"/>
    <w:pPr>
      <w:suppressAutoHyphens/>
    </w:pPr>
    <w:rPr>
      <w:rFonts w:eastAsia="Times New Roman"/>
      <w:kern w:val="0"/>
      <w:lang w:val="de-DE" w:eastAsia="en-GB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31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1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1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1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1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1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1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1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1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  <w:rsid w:val="0003130D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03130D"/>
  </w:style>
  <w:style w:type="character" w:customStyle="1" w:styleId="berschrift1Zchn">
    <w:name w:val="Überschrift 1 Zchn"/>
    <w:basedOn w:val="Absatz-Standardschriftart"/>
    <w:link w:val="berschrift1"/>
    <w:uiPriority w:val="9"/>
    <w:rsid w:val="0003130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de-DE" w:eastAsia="en-GB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130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de-DE" w:eastAsia="en-GB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130D"/>
    <w:rPr>
      <w:rFonts w:eastAsiaTheme="majorEastAsia" w:cstheme="majorBidi"/>
      <w:color w:val="2F5496" w:themeColor="accent1" w:themeShade="BF"/>
      <w:kern w:val="0"/>
      <w:sz w:val="28"/>
      <w:szCs w:val="28"/>
      <w:lang w:val="de-DE" w:eastAsia="en-GB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130D"/>
    <w:rPr>
      <w:rFonts w:eastAsiaTheme="majorEastAsia" w:cstheme="majorBidi"/>
      <w:i/>
      <w:iCs/>
      <w:color w:val="2F5496" w:themeColor="accent1" w:themeShade="BF"/>
      <w:kern w:val="0"/>
      <w:lang w:val="de-DE" w:eastAsia="en-GB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130D"/>
    <w:rPr>
      <w:rFonts w:eastAsiaTheme="majorEastAsia" w:cstheme="majorBidi"/>
      <w:color w:val="2F5496" w:themeColor="accent1" w:themeShade="BF"/>
      <w:kern w:val="0"/>
      <w:lang w:val="de-DE" w:eastAsia="en-GB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130D"/>
    <w:rPr>
      <w:rFonts w:eastAsiaTheme="majorEastAsia" w:cstheme="majorBidi"/>
      <w:i/>
      <w:iCs/>
      <w:color w:val="595959" w:themeColor="text1" w:themeTint="A6"/>
      <w:kern w:val="0"/>
      <w:lang w:val="de-DE" w:eastAsia="en-GB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130D"/>
    <w:rPr>
      <w:rFonts w:eastAsiaTheme="majorEastAsia" w:cstheme="majorBidi"/>
      <w:color w:val="595959" w:themeColor="text1" w:themeTint="A6"/>
      <w:kern w:val="0"/>
      <w:lang w:val="de-DE" w:eastAsia="en-GB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130D"/>
    <w:rPr>
      <w:rFonts w:eastAsiaTheme="majorEastAsia" w:cstheme="majorBidi"/>
      <w:i/>
      <w:iCs/>
      <w:color w:val="272727" w:themeColor="text1" w:themeTint="D8"/>
      <w:kern w:val="0"/>
      <w:lang w:val="de-DE" w:eastAsia="en-GB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130D"/>
    <w:rPr>
      <w:rFonts w:eastAsiaTheme="majorEastAsia" w:cstheme="majorBidi"/>
      <w:color w:val="272727" w:themeColor="text1" w:themeTint="D8"/>
      <w:kern w:val="0"/>
      <w:lang w:val="de-DE" w:eastAsia="en-GB"/>
      <w14:ligatures w14:val="none"/>
    </w:rPr>
  </w:style>
  <w:style w:type="paragraph" w:customStyle="1" w:styleId="Heading">
    <w:name w:val="Heading"/>
    <w:basedOn w:val="Standard"/>
    <w:next w:val="Textkrper"/>
    <w:qFormat/>
    <w:rsid w:val="0003130D"/>
    <w:pPr>
      <w:keepNext/>
      <w:spacing w:before="240"/>
    </w:pPr>
    <w:rPr>
      <w:rFonts w:ascii="Carlito" w:eastAsia="Noto Sans SC Regular" w:hAnsi="Carlito" w:cs="Noto Sans"/>
      <w:sz w:val="28"/>
      <w:szCs w:val="28"/>
    </w:rPr>
  </w:style>
  <w:style w:type="paragraph" w:styleId="Textkrper">
    <w:name w:val="Body Text"/>
    <w:basedOn w:val="Standard"/>
    <w:link w:val="TextkrperZchn"/>
    <w:rsid w:val="0003130D"/>
    <w:pPr>
      <w:spacing w:after="140" w:line="276" w:lineRule="auto"/>
    </w:pPr>
  </w:style>
  <w:style w:type="character" w:customStyle="1" w:styleId="TextkrperZchn">
    <w:name w:val="Textkörper Zchn"/>
    <w:basedOn w:val="Absatz-Standardschriftart"/>
    <w:link w:val="Textkrper"/>
    <w:rsid w:val="00FF76EA"/>
    <w:rPr>
      <w:rFonts w:eastAsia="Times New Roman"/>
      <w:kern w:val="0"/>
      <w:lang w:val="de-DE" w:eastAsia="en-GB"/>
      <w14:ligatures w14:val="none"/>
    </w:rPr>
  </w:style>
  <w:style w:type="paragraph" w:styleId="Liste">
    <w:name w:val="List"/>
    <w:basedOn w:val="Textkrper"/>
    <w:rsid w:val="0003130D"/>
    <w:rPr>
      <w:rFonts w:cs="Noto Sans"/>
    </w:rPr>
  </w:style>
  <w:style w:type="paragraph" w:styleId="Beschriftung">
    <w:name w:val="caption"/>
    <w:basedOn w:val="Standard"/>
    <w:qFormat/>
    <w:rsid w:val="0003130D"/>
    <w:pPr>
      <w:suppressLineNumbers/>
      <w:spacing w:before="120"/>
    </w:pPr>
    <w:rPr>
      <w:rFonts w:cs="Noto Sans"/>
      <w:i/>
      <w:iCs/>
    </w:rPr>
  </w:style>
  <w:style w:type="paragraph" w:customStyle="1" w:styleId="Index">
    <w:name w:val="Index"/>
    <w:basedOn w:val="Standard"/>
    <w:qFormat/>
    <w:rsid w:val="0003130D"/>
    <w:pPr>
      <w:suppressLineNumbers/>
    </w:pPr>
    <w:rPr>
      <w:rFonts w:cs="Noto Sans"/>
    </w:rPr>
  </w:style>
  <w:style w:type="paragraph" w:styleId="NurText">
    <w:name w:val="Plain Text"/>
    <w:basedOn w:val="Standard"/>
    <w:link w:val="NurTextZchn"/>
    <w:semiHidden/>
    <w:qFormat/>
    <w:rsid w:val="0003130D"/>
    <w:rPr>
      <w:rFonts w:ascii="Courier New" w:hAnsi="Courier New" w:cs="Courier New"/>
    </w:rPr>
  </w:style>
  <w:style w:type="character" w:customStyle="1" w:styleId="NurTextZchn">
    <w:name w:val="Nur Text Zchn"/>
    <w:basedOn w:val="Absatz-Standardschriftart"/>
    <w:link w:val="NurText"/>
    <w:semiHidden/>
    <w:rsid w:val="00FF76EA"/>
    <w:rPr>
      <w:rFonts w:ascii="Courier New" w:eastAsia="Times New Roman" w:hAnsi="Courier New" w:cs="Courier New"/>
      <w:kern w:val="0"/>
      <w:lang w:val="de-DE" w:eastAsia="en-GB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031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130D"/>
    <w:rPr>
      <w:rFonts w:asciiTheme="majorHAnsi" w:eastAsiaTheme="majorEastAsia" w:hAnsiTheme="majorHAnsi" w:cstheme="majorBidi"/>
      <w:spacing w:val="-10"/>
      <w:kern w:val="28"/>
      <w:sz w:val="56"/>
      <w:szCs w:val="56"/>
      <w:lang w:val="de-DE" w:eastAsia="en-GB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1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130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de-DE" w:eastAsia="en-GB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031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130D"/>
    <w:rPr>
      <w:rFonts w:eastAsia="Times New Roman"/>
      <w:i/>
      <w:iCs/>
      <w:color w:val="404040" w:themeColor="text1" w:themeTint="BF"/>
      <w:kern w:val="0"/>
      <w:lang w:val="de-DE" w:eastAsia="en-GB"/>
      <w14:ligatures w14:val="none"/>
    </w:rPr>
  </w:style>
  <w:style w:type="paragraph" w:styleId="Listenabsatz">
    <w:name w:val="List Paragraph"/>
    <w:basedOn w:val="Standard"/>
    <w:uiPriority w:val="34"/>
    <w:qFormat/>
    <w:rsid w:val="000313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130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1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130D"/>
    <w:rPr>
      <w:rFonts w:eastAsia="Times New Roman"/>
      <w:i/>
      <w:iCs/>
      <w:color w:val="2F5496" w:themeColor="accent1" w:themeShade="BF"/>
      <w:kern w:val="0"/>
      <w:lang w:val="de-DE" w:eastAsia="en-GB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03130D"/>
    <w:rPr>
      <w:b/>
      <w:bCs/>
      <w:smallCaps/>
      <w:color w:val="2F5496" w:themeColor="accent1" w:themeShade="BF"/>
      <w:spacing w:val="5"/>
    </w:rPr>
  </w:style>
  <w:style w:type="paragraph" w:customStyle="1" w:styleId="DraCorstandard">
    <w:name w:val="DraCor standard"/>
    <w:qFormat/>
    <w:rsid w:val="0003130D"/>
    <w:pPr>
      <w:spacing w:after="120" w:line="360" w:lineRule="auto"/>
    </w:pPr>
    <w:rPr>
      <w:rFonts w:ascii="Times New Roman" w:hAnsi="Times New Roman" w:cs="Times New Roman"/>
      <w:sz w:val="24"/>
      <w:szCs w:val="20"/>
      <w:lang w:val="la-Latn"/>
    </w:rPr>
  </w:style>
  <w:style w:type="paragraph" w:customStyle="1" w:styleId="DraCormetadata">
    <w:name w:val="DraCor metadata"/>
    <w:qFormat/>
    <w:rsid w:val="0003130D"/>
    <w:pPr>
      <w:spacing w:after="0" w:line="360" w:lineRule="auto"/>
    </w:pPr>
    <w:rPr>
      <w:rFonts w:ascii="Arial" w:hAnsi="Arial" w:cs="Times New Roman"/>
      <w:sz w:val="24"/>
      <w:szCs w:val="20"/>
      <w:lang w:val="la-Latn"/>
    </w:rPr>
  </w:style>
  <w:style w:type="paragraph" w:customStyle="1" w:styleId="DraCoradditions">
    <w:name w:val="DraCor additions"/>
    <w:qFormat/>
    <w:rsid w:val="0003130D"/>
    <w:pPr>
      <w:spacing w:after="120" w:line="360" w:lineRule="auto"/>
    </w:pPr>
    <w:rPr>
      <w:rFonts w:ascii="Arial" w:hAnsi="Arial" w:cs="Times New Roman"/>
      <w:color w:val="0099FF"/>
      <w:sz w:val="24"/>
      <w:szCs w:val="20"/>
      <w:lang w:val="en-GB"/>
    </w:rPr>
  </w:style>
  <w:style w:type="paragraph" w:customStyle="1" w:styleId="DraCorhead">
    <w:name w:val="DraCor head"/>
    <w:qFormat/>
    <w:rsid w:val="0003130D"/>
    <w:pPr>
      <w:spacing w:after="120" w:line="360" w:lineRule="auto"/>
    </w:pPr>
    <w:rPr>
      <w:rFonts w:ascii="Arial" w:hAnsi="Arial" w:cs="Times New Roman"/>
      <w:color w:val="A74FFF"/>
      <w:sz w:val="28"/>
      <w:szCs w:val="20"/>
      <w:lang w:val="la-Latn"/>
    </w:rPr>
  </w:style>
  <w:style w:type="character" w:customStyle="1" w:styleId="DraCorcharactername">
    <w:name w:val="DraCor character name"/>
    <w:uiPriority w:val="1"/>
    <w:qFormat/>
    <w:rsid w:val="0003130D"/>
    <w:rPr>
      <w:rFonts w:ascii="Arial" w:hAnsi="Arial"/>
      <w:noProof w:val="0"/>
      <w:color w:val="FF3B3B"/>
      <w:sz w:val="24"/>
      <w:lang w:val="la-Latn"/>
    </w:rPr>
  </w:style>
  <w:style w:type="character" w:customStyle="1" w:styleId="DraCorroledescription">
    <w:name w:val="DraCor role description"/>
    <w:uiPriority w:val="1"/>
    <w:qFormat/>
    <w:rsid w:val="0003130D"/>
    <w:rPr>
      <w:rFonts w:ascii="Arial" w:hAnsi="Arial"/>
      <w:noProof w:val="0"/>
      <w:color w:val="D09E00"/>
      <w:sz w:val="24"/>
      <w:lang w:val="la-Latn"/>
    </w:rPr>
  </w:style>
  <w:style w:type="character" w:customStyle="1" w:styleId="DraCorstagedirectionsetc">
    <w:name w:val="DraCor stage directions etc."/>
    <w:uiPriority w:val="1"/>
    <w:qFormat/>
    <w:rsid w:val="0003130D"/>
    <w:rPr>
      <w:rFonts w:ascii="Arial" w:hAnsi="Arial"/>
      <w:noProof w:val="0"/>
      <w:color w:val="EE7700"/>
      <w:sz w:val="24"/>
      <w:lang w:val="la-Latn"/>
    </w:rPr>
  </w:style>
  <w:style w:type="character" w:customStyle="1" w:styleId="DraCorspeakerattribution">
    <w:name w:val="DraCor speaker attribution"/>
    <w:uiPriority w:val="1"/>
    <w:qFormat/>
    <w:rsid w:val="0003130D"/>
    <w:rPr>
      <w:rFonts w:ascii="Arial" w:hAnsi="Arial"/>
      <w:noProof w:val="0"/>
      <w:color w:val="00C800"/>
      <w:sz w:val="24"/>
      <w:lang w:val="la-Latn"/>
    </w:rPr>
  </w:style>
  <w:style w:type="character" w:customStyle="1" w:styleId="DraCorforeignlanguage">
    <w:name w:val="DraCor foreign language"/>
    <w:uiPriority w:val="1"/>
    <w:qFormat/>
    <w:rsid w:val="0003130D"/>
    <w:rPr>
      <w:rFonts w:ascii="Arial" w:hAnsi="Arial"/>
      <w:noProof w:val="0"/>
      <w:color w:val="15C0DD"/>
      <w:sz w:val="24"/>
      <w:lang w:val="la-Latn"/>
    </w:rPr>
  </w:style>
  <w:style w:type="character" w:customStyle="1" w:styleId="DraCorlinenumber">
    <w:name w:val="DraCor line number"/>
    <w:uiPriority w:val="1"/>
    <w:qFormat/>
    <w:rsid w:val="0003130D"/>
    <w:rPr>
      <w:rFonts w:ascii="Arial" w:hAnsi="Arial"/>
      <w:noProof w:val="0"/>
      <w:color w:val="00C49F"/>
      <w:sz w:val="24"/>
      <w:lang w:val="la-Latn"/>
    </w:rPr>
  </w:style>
  <w:style w:type="character" w:customStyle="1" w:styleId="DraCormarkversepart">
    <w:name w:val="DraCor mark verse part"/>
    <w:basedOn w:val="Absatz-Standardschriftart"/>
    <w:uiPriority w:val="1"/>
    <w:qFormat/>
    <w:rsid w:val="0003130D"/>
    <w:rPr>
      <w:noProof w:val="0"/>
      <w:color w:val="FF00FF"/>
      <w:lang w:val="en-GB"/>
    </w:rPr>
  </w:style>
  <w:style w:type="table" w:styleId="Tabellenraster">
    <w:name w:val="Table Grid"/>
    <w:basedOn w:val="NormaleTabelle"/>
    <w:uiPriority w:val="59"/>
    <w:rsid w:val="0003130D"/>
    <w:pPr>
      <w:spacing w:after="0" w:line="240" w:lineRule="auto"/>
    </w:pPr>
    <w:rPr>
      <w:kern w:val="0"/>
      <w:lang w:val="de-D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DraCorpagebeginning">
    <w:name w:val="DraCor page beginning"/>
    <w:uiPriority w:val="1"/>
    <w:qFormat/>
    <w:rsid w:val="0003130D"/>
    <w:rPr>
      <w:rFonts w:ascii="Arial" w:hAnsi="Arial"/>
      <w:noProof w:val="0"/>
      <w:color w:val="5B9BD5" w:themeColor="accent5"/>
      <w:sz w:val="24"/>
      <w:lang w:val="la-La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lia\OneDrive\Desktop\NeoLatDraCor-style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NeoLatDraCor-stylesheet.dotx</Template>
  <TotalTime>0</TotalTime>
  <Pages>39</Pages>
  <Words>4717</Words>
  <Characters>26888</Characters>
  <Application>Microsoft Office Word</Application>
  <DocSecurity>0</DocSecurity>
  <Lines>224</Lines>
  <Paragraphs>63</Paragraphs>
  <ScaleCrop>false</ScaleCrop>
  <Company/>
  <LinksUpToDate>false</LinksUpToDate>
  <CharactersWithSpaces>31542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Julia J. Beine</cp:lastModifiedBy>
  <cp:revision>36</cp:revision>
  <dcterms:created xsi:type="dcterms:W3CDTF">2024-11-30T15:36:00Z</dcterms:created>
  <dcterms:modified xsi:type="dcterms:W3CDTF">2025-12-27T16:53:00Z</dcterms:modified>
</cp:coreProperties>
</file>