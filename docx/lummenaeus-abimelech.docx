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Look w:val="04A0" w:firstRow="1" w:lastRow="0" w:firstColumn="1" w:lastColumn="0" w:noHBand="0" w:noVBand="1"/>
      </w:tblPr>
      <w:tblGrid>
        <w:gridCol w:w="2298"/>
        <w:gridCol w:w="10622"/>
        <w:gridCol w:w="1897"/>
      </w:tblGrid>
      <w:tr w:rsidR="004D0968" w14:paraId="622680C8" w14:textId="77777777" w:rsidTr="00221F95">
        <w:tc>
          <w:tcPr>
            <w:tcW w:w="2835" w:type="dxa"/>
          </w:tcPr>
          <w:p w14:paraId="50B31EE2" w14:textId="77777777" w:rsidR="004D0968" w:rsidRDefault="004D0968" w:rsidP="004D0968">
            <w:pPr>
              <w:pStyle w:val="DraCormetadata"/>
            </w:pPr>
            <w:r>
              <w:t>Metadata type</w:t>
            </w:r>
          </w:p>
        </w:tc>
        <w:tc>
          <w:tcPr>
            <w:tcW w:w="3969" w:type="dxa"/>
          </w:tcPr>
          <w:p w14:paraId="02B49541" w14:textId="77777777" w:rsidR="004D0968" w:rsidRDefault="004D0968" w:rsidP="004D0968">
            <w:pPr>
              <w:pStyle w:val="DraCormetadata"/>
            </w:pPr>
            <w:r>
              <w:t>Metadata</w:t>
            </w:r>
          </w:p>
        </w:tc>
        <w:tc>
          <w:tcPr>
            <w:tcW w:w="2835" w:type="dxa"/>
          </w:tcPr>
          <w:p w14:paraId="64CE8739" w14:textId="77777777" w:rsidR="004D0968" w:rsidRDefault="004D0968" w:rsidP="004D0968">
            <w:pPr>
              <w:pStyle w:val="DraCormetadata"/>
            </w:pPr>
            <w:r>
              <w:t>Comment on the metadata type</w:t>
            </w:r>
          </w:p>
        </w:tc>
      </w:tr>
      <w:tr w:rsidR="004D0968" w14:paraId="792220DA" w14:textId="77777777" w:rsidTr="00221F95">
        <w:tc>
          <w:tcPr>
            <w:tcW w:w="2835" w:type="dxa"/>
          </w:tcPr>
          <w:p w14:paraId="7A2758C9" w14:textId="77777777" w:rsidR="004D0968" w:rsidRDefault="004D0968" w:rsidP="004D0968">
            <w:pPr>
              <w:pStyle w:val="DraCormetadata"/>
            </w:pPr>
            <w:r>
              <w:t>Work title</w:t>
            </w:r>
          </w:p>
        </w:tc>
        <w:tc>
          <w:tcPr>
            <w:tcW w:w="3969" w:type="dxa"/>
          </w:tcPr>
          <w:p w14:paraId="528618F2" w14:textId="7158F9E4" w:rsidR="004D0968" w:rsidRDefault="008919AB" w:rsidP="004D0968">
            <w:pPr>
              <w:pStyle w:val="DraCormetadata"/>
            </w:pPr>
            <w:r w:rsidRPr="008919AB">
              <w:t>Abimelech</w:t>
            </w:r>
            <w:r>
              <w:t xml:space="preserve">. </w:t>
            </w:r>
            <w:r w:rsidR="00AE77C4">
              <w:t>Tragoedia sacra</w:t>
            </w:r>
          </w:p>
        </w:tc>
        <w:tc>
          <w:tcPr>
            <w:tcW w:w="2835" w:type="dxa"/>
          </w:tcPr>
          <w:p w14:paraId="7D77D48D" w14:textId="77777777" w:rsidR="004D0968" w:rsidRDefault="004D0968" w:rsidP="004D0968">
            <w:pPr>
              <w:pStyle w:val="DraCormetadata"/>
            </w:pPr>
          </w:p>
        </w:tc>
      </w:tr>
      <w:tr w:rsidR="004D0968" w14:paraId="3EEF70A0" w14:textId="77777777" w:rsidTr="00221F95">
        <w:tc>
          <w:tcPr>
            <w:tcW w:w="2835" w:type="dxa"/>
          </w:tcPr>
          <w:p w14:paraId="2D53404F" w14:textId="77777777" w:rsidR="004D0968" w:rsidRDefault="004D0968" w:rsidP="004D0968">
            <w:pPr>
              <w:pStyle w:val="DraCormetadata"/>
            </w:pPr>
            <w:r>
              <w:t xml:space="preserve">Work </w:t>
            </w:r>
            <w:proofErr w:type="spellStart"/>
            <w:r>
              <w:t>Wikidata</w:t>
            </w:r>
            <w:proofErr w:type="spellEnd"/>
            <w:r>
              <w:t xml:space="preserve"> ID</w:t>
            </w:r>
          </w:p>
        </w:tc>
        <w:tc>
          <w:tcPr>
            <w:tcW w:w="3969" w:type="dxa"/>
          </w:tcPr>
          <w:p w14:paraId="6DD6ECF0" w14:textId="5B260921" w:rsidR="004D0968" w:rsidRDefault="00C069EF" w:rsidP="004D0968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94CB603" w14:textId="77777777" w:rsidR="004D0968" w:rsidRDefault="004D0968" w:rsidP="004D0968">
            <w:pPr>
              <w:pStyle w:val="DraCormetadata"/>
            </w:pPr>
            <w:r>
              <w:t>[If applicable.]</w:t>
            </w:r>
          </w:p>
        </w:tc>
      </w:tr>
      <w:tr w:rsidR="004D0968" w14:paraId="7250640C" w14:textId="77777777" w:rsidTr="00221F95">
        <w:tc>
          <w:tcPr>
            <w:tcW w:w="2835" w:type="dxa"/>
          </w:tcPr>
          <w:p w14:paraId="02C0744F" w14:textId="77777777" w:rsidR="004D0968" w:rsidRDefault="004D0968" w:rsidP="004D0968">
            <w:pPr>
              <w:pStyle w:val="DraCormetadata"/>
            </w:pPr>
            <w:r>
              <w:t>Genre</w:t>
            </w:r>
          </w:p>
        </w:tc>
        <w:tc>
          <w:tcPr>
            <w:tcW w:w="3969" w:type="dxa"/>
          </w:tcPr>
          <w:p w14:paraId="2C3AA76F" w14:textId="4C19CD86" w:rsidR="004D0968" w:rsidRDefault="00C069EF" w:rsidP="004D0968">
            <w:pPr>
              <w:pStyle w:val="DraCormetadata"/>
            </w:pPr>
            <w:r>
              <w:t>tragedy</w:t>
            </w:r>
          </w:p>
        </w:tc>
        <w:tc>
          <w:tcPr>
            <w:tcW w:w="2835" w:type="dxa"/>
          </w:tcPr>
          <w:p w14:paraId="613611A9" w14:textId="77777777" w:rsidR="004D0968" w:rsidRDefault="004D0968" w:rsidP="004D0968">
            <w:pPr>
              <w:pStyle w:val="DraCormetadata"/>
            </w:pPr>
          </w:p>
        </w:tc>
      </w:tr>
      <w:tr w:rsidR="004D0968" w14:paraId="2050BCEA" w14:textId="77777777" w:rsidTr="00221F95">
        <w:tc>
          <w:tcPr>
            <w:tcW w:w="2835" w:type="dxa"/>
          </w:tcPr>
          <w:p w14:paraId="111B1088" w14:textId="77777777" w:rsidR="004D0968" w:rsidRDefault="004D0968" w:rsidP="004D0968">
            <w:pPr>
              <w:pStyle w:val="DraCormetadata"/>
            </w:pPr>
            <w:r>
              <w:t xml:space="preserve">Genre </w:t>
            </w:r>
            <w:proofErr w:type="spellStart"/>
            <w:r>
              <w:t>Wikidata</w:t>
            </w:r>
            <w:proofErr w:type="spellEnd"/>
            <w:r>
              <w:t xml:space="preserve"> ID</w:t>
            </w:r>
          </w:p>
        </w:tc>
        <w:tc>
          <w:tcPr>
            <w:tcW w:w="3969" w:type="dxa"/>
          </w:tcPr>
          <w:p w14:paraId="5655E1BC" w14:textId="6D69838F" w:rsidR="004D0968" w:rsidRDefault="00517029" w:rsidP="004D0968">
            <w:pPr>
              <w:pStyle w:val="DraCormetadata"/>
            </w:pPr>
            <w:r w:rsidRPr="00517029">
              <w:t>Q80930</w:t>
            </w:r>
          </w:p>
        </w:tc>
        <w:tc>
          <w:tcPr>
            <w:tcW w:w="2835" w:type="dxa"/>
          </w:tcPr>
          <w:p w14:paraId="37C1C935" w14:textId="77777777" w:rsidR="004D0968" w:rsidRDefault="004D0968" w:rsidP="004D0968">
            <w:pPr>
              <w:pStyle w:val="DraCormetadata"/>
            </w:pPr>
          </w:p>
        </w:tc>
      </w:tr>
      <w:tr w:rsidR="004D0968" w14:paraId="34307BD4" w14:textId="77777777" w:rsidTr="00221F95">
        <w:tc>
          <w:tcPr>
            <w:tcW w:w="2835" w:type="dxa"/>
          </w:tcPr>
          <w:p w14:paraId="546C1B7F" w14:textId="77777777" w:rsidR="004D0968" w:rsidRDefault="004D0968" w:rsidP="004D0968">
            <w:pPr>
              <w:pStyle w:val="DraCormetadata"/>
            </w:pPr>
            <w:r>
              <w:t>Region</w:t>
            </w:r>
          </w:p>
        </w:tc>
        <w:tc>
          <w:tcPr>
            <w:tcW w:w="3969" w:type="dxa"/>
          </w:tcPr>
          <w:p w14:paraId="5267C3B5" w14:textId="32E78584" w:rsidR="004D0968" w:rsidRDefault="00517029" w:rsidP="004D0968">
            <w:pPr>
              <w:pStyle w:val="DraCormetadata"/>
            </w:pPr>
            <w:r>
              <w:t>Low Countries</w:t>
            </w:r>
          </w:p>
        </w:tc>
        <w:tc>
          <w:tcPr>
            <w:tcW w:w="2835" w:type="dxa"/>
          </w:tcPr>
          <w:p w14:paraId="71CBD828" w14:textId="77777777" w:rsidR="004D0968" w:rsidRDefault="004D0968" w:rsidP="004D0968">
            <w:pPr>
              <w:pStyle w:val="DraCormetadata"/>
            </w:pPr>
            <w:r>
              <w:t xml:space="preserve">[Give the (historical) region at the time of creation. </w:t>
            </w:r>
            <w:r w:rsidRPr="00EF0D83">
              <w:t xml:space="preserve">It should have a </w:t>
            </w:r>
            <w:proofErr w:type="spellStart"/>
            <w:r w:rsidRPr="00EF0D83">
              <w:t>Wikidata</w:t>
            </w:r>
            <w:proofErr w:type="spellEnd"/>
            <w:r w:rsidRPr="00EF0D83">
              <w:t xml:space="preserve"> ID.</w:t>
            </w:r>
            <w:r>
              <w:t>]</w:t>
            </w:r>
          </w:p>
        </w:tc>
      </w:tr>
      <w:tr w:rsidR="004D0968" w14:paraId="5730677A" w14:textId="77777777" w:rsidTr="00221F95">
        <w:tc>
          <w:tcPr>
            <w:tcW w:w="2835" w:type="dxa"/>
          </w:tcPr>
          <w:p w14:paraId="430B5340" w14:textId="77777777" w:rsidR="004D0968" w:rsidRDefault="004D0968" w:rsidP="004D0968">
            <w:pPr>
              <w:pStyle w:val="DraCormetadata"/>
            </w:pPr>
            <w:r>
              <w:t xml:space="preserve">Region </w:t>
            </w:r>
            <w:proofErr w:type="spellStart"/>
            <w:r>
              <w:t>Wikidata</w:t>
            </w:r>
            <w:proofErr w:type="spellEnd"/>
            <w:r>
              <w:t xml:space="preserve"> ID</w:t>
            </w:r>
          </w:p>
        </w:tc>
        <w:tc>
          <w:tcPr>
            <w:tcW w:w="3969" w:type="dxa"/>
          </w:tcPr>
          <w:p w14:paraId="248592EC" w14:textId="62B4F53F" w:rsidR="004D0968" w:rsidRDefault="00F2132B" w:rsidP="004D0968">
            <w:pPr>
              <w:pStyle w:val="DraCormetadata"/>
            </w:pPr>
            <w:r w:rsidRPr="00F2132B">
              <w:t>Q476033</w:t>
            </w:r>
          </w:p>
        </w:tc>
        <w:tc>
          <w:tcPr>
            <w:tcW w:w="2835" w:type="dxa"/>
          </w:tcPr>
          <w:p w14:paraId="336224F4" w14:textId="77777777" w:rsidR="004D0968" w:rsidRDefault="004D0968" w:rsidP="004D0968">
            <w:pPr>
              <w:pStyle w:val="DraCormetadata"/>
            </w:pPr>
          </w:p>
        </w:tc>
      </w:tr>
      <w:tr w:rsidR="004D0968" w14:paraId="73D28793" w14:textId="77777777" w:rsidTr="00221F95">
        <w:tc>
          <w:tcPr>
            <w:tcW w:w="2835" w:type="dxa"/>
          </w:tcPr>
          <w:p w14:paraId="76FE8E0E" w14:textId="77777777" w:rsidR="004D0968" w:rsidRDefault="004D0968" w:rsidP="004D0968">
            <w:pPr>
              <w:pStyle w:val="DraCormetadata"/>
            </w:pPr>
            <w:r>
              <w:t>Printed</w:t>
            </w:r>
          </w:p>
        </w:tc>
        <w:tc>
          <w:tcPr>
            <w:tcW w:w="3969" w:type="dxa"/>
          </w:tcPr>
          <w:p w14:paraId="1E9CAE04" w14:textId="5C49CB5F" w:rsidR="004D0968" w:rsidRDefault="00C069EF" w:rsidP="004D0968">
            <w:pPr>
              <w:pStyle w:val="DraCormetadata"/>
            </w:pPr>
            <w:r>
              <w:t>1</w:t>
            </w:r>
            <w:r w:rsidR="00FA486C">
              <w:t>6</w:t>
            </w:r>
            <w:r>
              <w:t>28</w:t>
            </w:r>
          </w:p>
        </w:tc>
        <w:tc>
          <w:tcPr>
            <w:tcW w:w="2835" w:type="dxa"/>
          </w:tcPr>
          <w:p w14:paraId="7BCC9DE6" w14:textId="77777777" w:rsidR="004D0968" w:rsidRDefault="004D0968" w:rsidP="004D0968">
            <w:pPr>
              <w:pStyle w:val="DraCormetadata"/>
            </w:pPr>
            <w:r>
              <w:t>[</w:t>
            </w:r>
            <w:r w:rsidRPr="00EF0D83">
              <w:t xml:space="preserve">Give the year of the first print of this author’s version. </w:t>
            </w:r>
            <w:r>
              <w:t>If the date is not clear, you may specify as follows: “not before AAAA, not after BBBB”.]</w:t>
            </w:r>
          </w:p>
        </w:tc>
      </w:tr>
      <w:tr w:rsidR="004D0968" w14:paraId="5A4BF3D3" w14:textId="77777777" w:rsidTr="00221F95">
        <w:tc>
          <w:tcPr>
            <w:tcW w:w="2835" w:type="dxa"/>
          </w:tcPr>
          <w:p w14:paraId="6EA7F887" w14:textId="77777777" w:rsidR="004D0968" w:rsidRDefault="004D0968" w:rsidP="004D0968">
            <w:pPr>
              <w:pStyle w:val="DraCormetadata"/>
            </w:pPr>
            <w:r>
              <w:t>Premiered</w:t>
            </w:r>
          </w:p>
        </w:tc>
        <w:tc>
          <w:tcPr>
            <w:tcW w:w="3969" w:type="dxa"/>
          </w:tcPr>
          <w:p w14:paraId="3CF64310" w14:textId="15C8FEA7" w:rsidR="004D0968" w:rsidRDefault="00C069EF" w:rsidP="004D0968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4E778591" w14:textId="77777777" w:rsidR="004D0968" w:rsidRDefault="004D0968" w:rsidP="004D0968">
            <w:pPr>
              <w:pStyle w:val="DraCormetadata"/>
            </w:pPr>
            <w:r>
              <w:t>[If the date is not clear, you may specify as follows: “not before AAAA, not after BBBB”.]</w:t>
            </w:r>
          </w:p>
        </w:tc>
      </w:tr>
      <w:tr w:rsidR="004D0968" w14:paraId="26237AF2" w14:textId="77777777" w:rsidTr="00221F95">
        <w:tc>
          <w:tcPr>
            <w:tcW w:w="2835" w:type="dxa"/>
          </w:tcPr>
          <w:p w14:paraId="2ED5D1ED" w14:textId="77777777" w:rsidR="004D0968" w:rsidRDefault="004D0968" w:rsidP="004D0968">
            <w:pPr>
              <w:pStyle w:val="DraCormetadata"/>
            </w:pPr>
            <w:r>
              <w:lastRenderedPageBreak/>
              <w:t>Written</w:t>
            </w:r>
          </w:p>
        </w:tc>
        <w:tc>
          <w:tcPr>
            <w:tcW w:w="3969" w:type="dxa"/>
          </w:tcPr>
          <w:p w14:paraId="5BE336A1" w14:textId="5ADDFEA5" w:rsidR="004D0968" w:rsidRDefault="00C069EF" w:rsidP="004D0968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36B3ADE8" w14:textId="77777777" w:rsidR="004D0968" w:rsidRDefault="004D0968" w:rsidP="004D0968">
            <w:pPr>
              <w:pStyle w:val="DraCormetadata"/>
            </w:pPr>
            <w:r>
              <w:t>[See above.]</w:t>
            </w:r>
          </w:p>
        </w:tc>
      </w:tr>
      <w:tr w:rsidR="004D0968" w14:paraId="35A0EFD3" w14:textId="77777777" w:rsidTr="00221F95">
        <w:tc>
          <w:tcPr>
            <w:tcW w:w="2835" w:type="dxa"/>
          </w:tcPr>
          <w:p w14:paraId="3A304B57" w14:textId="77777777" w:rsidR="004D0968" w:rsidRDefault="004D0968" w:rsidP="004D0968">
            <w:pPr>
              <w:pStyle w:val="DraCormetadata"/>
            </w:pPr>
            <w:r>
              <w:t>Author</w:t>
            </w:r>
          </w:p>
        </w:tc>
        <w:tc>
          <w:tcPr>
            <w:tcW w:w="3969" w:type="dxa"/>
          </w:tcPr>
          <w:p w14:paraId="69C70FA3" w14:textId="64780E83" w:rsidR="004D0968" w:rsidRDefault="009D1E5D" w:rsidP="009D1E5D">
            <w:pPr>
              <w:pStyle w:val="DraCormetadata"/>
            </w:pPr>
            <w:r>
              <w:t>Jacobus Cornelius Lummenaeus a Marca</w:t>
            </w:r>
          </w:p>
        </w:tc>
        <w:tc>
          <w:tcPr>
            <w:tcW w:w="2835" w:type="dxa"/>
          </w:tcPr>
          <w:p w14:paraId="14AFC18D" w14:textId="77777777" w:rsidR="004D0968" w:rsidRDefault="004D0968" w:rsidP="004D0968">
            <w:pPr>
              <w:pStyle w:val="DraCormetadata"/>
            </w:pPr>
            <w:r>
              <w:t>[Give the Latin name version.]</w:t>
            </w:r>
          </w:p>
        </w:tc>
      </w:tr>
      <w:tr w:rsidR="004D0968" w14:paraId="5C239E9C" w14:textId="77777777" w:rsidTr="00221F95">
        <w:tc>
          <w:tcPr>
            <w:tcW w:w="2835" w:type="dxa"/>
          </w:tcPr>
          <w:p w14:paraId="7A1D54EE" w14:textId="77777777" w:rsidR="004D0968" w:rsidRDefault="004D0968" w:rsidP="004D0968">
            <w:pPr>
              <w:pStyle w:val="DraCormetadata"/>
            </w:pPr>
            <w:r>
              <w:t xml:space="preserve">Author </w:t>
            </w:r>
            <w:proofErr w:type="spellStart"/>
            <w:r>
              <w:t>Wikidata</w:t>
            </w:r>
            <w:proofErr w:type="spellEnd"/>
            <w:r>
              <w:t xml:space="preserve"> ID</w:t>
            </w:r>
          </w:p>
        </w:tc>
        <w:tc>
          <w:tcPr>
            <w:tcW w:w="3969" w:type="dxa"/>
          </w:tcPr>
          <w:p w14:paraId="52502226" w14:textId="6CD1AE6D" w:rsidR="004D0968" w:rsidRDefault="009D1E5D" w:rsidP="004D0968">
            <w:pPr>
              <w:pStyle w:val="DraCormetadata"/>
            </w:pPr>
            <w:r>
              <w:t>Q112481178</w:t>
            </w:r>
          </w:p>
        </w:tc>
        <w:tc>
          <w:tcPr>
            <w:tcW w:w="2835" w:type="dxa"/>
          </w:tcPr>
          <w:p w14:paraId="673AF706" w14:textId="77777777" w:rsidR="004D0968" w:rsidRDefault="004D0968" w:rsidP="004D0968">
            <w:pPr>
              <w:pStyle w:val="DraCormetadata"/>
            </w:pPr>
          </w:p>
        </w:tc>
      </w:tr>
      <w:tr w:rsidR="004D0968" w14:paraId="475A5D0D" w14:textId="77777777" w:rsidTr="00221F95">
        <w:tc>
          <w:tcPr>
            <w:tcW w:w="2835" w:type="dxa"/>
          </w:tcPr>
          <w:p w14:paraId="5D88A30F" w14:textId="77777777" w:rsidR="004D0968" w:rsidRDefault="004D0968" w:rsidP="004D0968">
            <w:pPr>
              <w:pStyle w:val="DraCormetadata"/>
            </w:pPr>
            <w:r>
              <w:t>Author GND ID</w:t>
            </w:r>
          </w:p>
        </w:tc>
        <w:tc>
          <w:tcPr>
            <w:tcW w:w="3969" w:type="dxa"/>
          </w:tcPr>
          <w:p w14:paraId="5DE44EDD" w14:textId="349B1EE5" w:rsidR="004D0968" w:rsidRDefault="00C069EF" w:rsidP="004D0968">
            <w:pPr>
              <w:pStyle w:val="DraCormetadata"/>
            </w:pPr>
            <w:r w:rsidRPr="00C069EF">
              <w:t>131814397</w:t>
            </w:r>
          </w:p>
        </w:tc>
        <w:tc>
          <w:tcPr>
            <w:tcW w:w="2835" w:type="dxa"/>
          </w:tcPr>
          <w:p w14:paraId="1AB25B04" w14:textId="77777777" w:rsidR="004D0968" w:rsidRDefault="004D0968" w:rsidP="004D0968">
            <w:pPr>
              <w:pStyle w:val="DraCormetadata"/>
            </w:pPr>
          </w:p>
        </w:tc>
      </w:tr>
      <w:tr w:rsidR="004D0968" w14:paraId="6442BC89" w14:textId="77777777" w:rsidTr="00221F95">
        <w:tc>
          <w:tcPr>
            <w:tcW w:w="2835" w:type="dxa"/>
          </w:tcPr>
          <w:p w14:paraId="70B0A931" w14:textId="77777777" w:rsidR="004D0968" w:rsidRDefault="004D0968" w:rsidP="004D0968">
            <w:pPr>
              <w:pStyle w:val="DraCormetadata"/>
            </w:pPr>
            <w:r>
              <w:t>Editor(s) of the source critical edition or source online edition</w:t>
            </w:r>
          </w:p>
        </w:tc>
        <w:tc>
          <w:tcPr>
            <w:tcW w:w="3969" w:type="dxa"/>
          </w:tcPr>
          <w:p w14:paraId="4457A51A" w14:textId="58AE222D" w:rsidR="004D0968" w:rsidRDefault="00C069EF" w:rsidP="004D0968">
            <w:pPr>
              <w:pStyle w:val="DraCormetadata"/>
            </w:pPr>
            <w:r>
              <w:t>Jan Bloemendal</w:t>
            </w:r>
          </w:p>
        </w:tc>
        <w:tc>
          <w:tcPr>
            <w:tcW w:w="2835" w:type="dxa"/>
          </w:tcPr>
          <w:p w14:paraId="7165AA4A" w14:textId="77777777" w:rsidR="004D0968" w:rsidRDefault="004D0968" w:rsidP="004D0968">
            <w:pPr>
              <w:pStyle w:val="DraCormetadata"/>
            </w:pPr>
            <w:r>
              <w:t>[If applicable, give the editor(s) of the source critical edition or source online edition. Give the information as follows: forename surname. Multiple editors must be separated by a semicolon.]</w:t>
            </w:r>
          </w:p>
        </w:tc>
      </w:tr>
      <w:tr w:rsidR="00C069EF" w14:paraId="473D3C38" w14:textId="77777777" w:rsidTr="00221F95">
        <w:tc>
          <w:tcPr>
            <w:tcW w:w="2835" w:type="dxa"/>
          </w:tcPr>
          <w:p w14:paraId="6F47C416" w14:textId="77777777" w:rsidR="00C069EF" w:rsidRDefault="00C069EF" w:rsidP="00C069EF">
            <w:pPr>
              <w:pStyle w:val="DraCormetadata"/>
            </w:pPr>
            <w:r>
              <w:t>Transcribed under the supervision of</w:t>
            </w:r>
          </w:p>
        </w:tc>
        <w:tc>
          <w:tcPr>
            <w:tcW w:w="3969" w:type="dxa"/>
          </w:tcPr>
          <w:p w14:paraId="2F3A648C" w14:textId="0D57D2D0" w:rsidR="00C069EF" w:rsidRDefault="00C069EF" w:rsidP="00C069EF">
            <w:pPr>
              <w:pStyle w:val="DraCormetadata"/>
            </w:pPr>
            <w:r>
              <w:t>Jan Bloemendal</w:t>
            </w:r>
          </w:p>
        </w:tc>
        <w:tc>
          <w:tcPr>
            <w:tcW w:w="2835" w:type="dxa"/>
          </w:tcPr>
          <w:p w14:paraId="6E301FB4" w14:textId="77777777" w:rsidR="00C069EF" w:rsidRDefault="00C069EF" w:rsidP="00C069EF">
            <w:pPr>
              <w:pStyle w:val="DraCormetadata"/>
            </w:pPr>
            <w:r>
              <w:t>[If applicable. Multiple supervisors must be separated by a semicolon.]</w:t>
            </w:r>
          </w:p>
        </w:tc>
      </w:tr>
      <w:tr w:rsidR="00C069EF" w14:paraId="71285A5A" w14:textId="77777777" w:rsidTr="00221F95">
        <w:tc>
          <w:tcPr>
            <w:tcW w:w="2835" w:type="dxa"/>
          </w:tcPr>
          <w:p w14:paraId="133C05B1" w14:textId="77777777" w:rsidR="00C069EF" w:rsidRDefault="00C069EF" w:rsidP="00C069EF">
            <w:pPr>
              <w:pStyle w:val="DraCormetadata"/>
            </w:pPr>
            <w:r>
              <w:t>Transcribed by</w:t>
            </w:r>
          </w:p>
        </w:tc>
        <w:tc>
          <w:tcPr>
            <w:tcW w:w="3969" w:type="dxa"/>
          </w:tcPr>
          <w:p w14:paraId="00B30683" w14:textId="6B4547F8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F0D6D55" w14:textId="77777777" w:rsidR="00C069EF" w:rsidRDefault="00C069EF" w:rsidP="00C069EF">
            <w:pPr>
              <w:pStyle w:val="DraCormetadata"/>
            </w:pPr>
            <w:r>
              <w:t>[If applicable. Multiple transcribers must be separated by a semicolon.]</w:t>
            </w:r>
          </w:p>
        </w:tc>
      </w:tr>
      <w:tr w:rsidR="00C069EF" w14:paraId="6603A5FD" w14:textId="77777777" w:rsidTr="00221F95">
        <w:tc>
          <w:tcPr>
            <w:tcW w:w="2835" w:type="dxa"/>
          </w:tcPr>
          <w:p w14:paraId="341F1978" w14:textId="77777777" w:rsidR="00C069EF" w:rsidRDefault="00C069EF" w:rsidP="00C069EF">
            <w:pPr>
              <w:pStyle w:val="DraCormetadata"/>
            </w:pPr>
            <w:r>
              <w:lastRenderedPageBreak/>
              <w:t>Transcription software</w:t>
            </w:r>
          </w:p>
        </w:tc>
        <w:tc>
          <w:tcPr>
            <w:tcW w:w="3969" w:type="dxa"/>
          </w:tcPr>
          <w:p w14:paraId="2820E44A" w14:textId="5BE6EC01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10E2C09B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2889906C" w14:textId="77777777" w:rsidTr="00221F95">
        <w:tc>
          <w:tcPr>
            <w:tcW w:w="2835" w:type="dxa"/>
          </w:tcPr>
          <w:p w14:paraId="3503D724" w14:textId="77777777" w:rsidR="00C069EF" w:rsidRDefault="00C069EF" w:rsidP="00C069EF">
            <w:pPr>
              <w:pStyle w:val="DraCormetadata"/>
            </w:pPr>
            <w:r>
              <w:t>Converted to TEI under the supervision of</w:t>
            </w:r>
          </w:p>
        </w:tc>
        <w:tc>
          <w:tcPr>
            <w:tcW w:w="3969" w:type="dxa"/>
          </w:tcPr>
          <w:p w14:paraId="6F61600F" w14:textId="44F8C664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05AF1371" w14:textId="77777777" w:rsidR="00C069EF" w:rsidRDefault="00C069EF" w:rsidP="00C069EF">
            <w:pPr>
              <w:pStyle w:val="DraCormetadata"/>
            </w:pPr>
            <w:r>
              <w:t>[If applicable. Multiple supervisors must be separated by a semicolon.]</w:t>
            </w:r>
          </w:p>
        </w:tc>
      </w:tr>
      <w:tr w:rsidR="00C069EF" w14:paraId="0D204CDD" w14:textId="77777777" w:rsidTr="00221F95">
        <w:tc>
          <w:tcPr>
            <w:tcW w:w="2835" w:type="dxa"/>
          </w:tcPr>
          <w:p w14:paraId="407645D1" w14:textId="77777777" w:rsidR="00C069EF" w:rsidRDefault="00C069EF" w:rsidP="00C069EF">
            <w:pPr>
              <w:pStyle w:val="DraCormetadata"/>
            </w:pPr>
            <w:r>
              <w:t>Converted to TEI by</w:t>
            </w:r>
          </w:p>
        </w:tc>
        <w:tc>
          <w:tcPr>
            <w:tcW w:w="3969" w:type="dxa"/>
          </w:tcPr>
          <w:p w14:paraId="146140D0" w14:textId="2B0412FC" w:rsidR="00C069EF" w:rsidRDefault="00C069EF" w:rsidP="00C069EF">
            <w:pPr>
              <w:pStyle w:val="DraCormetadata"/>
            </w:pPr>
            <w:r>
              <w:t>Julia Jennifer Beine</w:t>
            </w:r>
          </w:p>
        </w:tc>
        <w:tc>
          <w:tcPr>
            <w:tcW w:w="2835" w:type="dxa"/>
          </w:tcPr>
          <w:p w14:paraId="720035E3" w14:textId="77777777" w:rsidR="00C069EF" w:rsidRDefault="00C069EF" w:rsidP="00C069EF">
            <w:pPr>
              <w:pStyle w:val="DraCormetadata"/>
            </w:pPr>
            <w:r>
              <w:t>[Multiple persons must be separated by a semicolon.]</w:t>
            </w:r>
          </w:p>
        </w:tc>
      </w:tr>
      <w:tr w:rsidR="00C069EF" w14:paraId="66320FED" w14:textId="77777777" w:rsidTr="00221F95">
        <w:tc>
          <w:tcPr>
            <w:tcW w:w="2835" w:type="dxa"/>
          </w:tcPr>
          <w:p w14:paraId="2B317674" w14:textId="77777777" w:rsidR="00C069EF" w:rsidRDefault="00C069EF" w:rsidP="00C069EF">
            <w:pPr>
              <w:pStyle w:val="DraCormetadata"/>
            </w:pPr>
            <w:r>
              <w:t>Institution</w:t>
            </w:r>
          </w:p>
        </w:tc>
        <w:tc>
          <w:tcPr>
            <w:tcW w:w="3969" w:type="dxa"/>
          </w:tcPr>
          <w:p w14:paraId="239A1483" w14:textId="56591627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911AD4B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4577B67B" w14:textId="77777777" w:rsidTr="00221F95">
        <w:tc>
          <w:tcPr>
            <w:tcW w:w="2835" w:type="dxa"/>
          </w:tcPr>
          <w:p w14:paraId="2999F6B4" w14:textId="77777777" w:rsidR="00C069EF" w:rsidRDefault="00C069EF" w:rsidP="00C069EF">
            <w:pPr>
              <w:pStyle w:val="DraCormetadata"/>
            </w:pPr>
            <w:r>
              <w:t>Funding organisation or institution</w:t>
            </w:r>
          </w:p>
        </w:tc>
        <w:tc>
          <w:tcPr>
            <w:tcW w:w="3969" w:type="dxa"/>
          </w:tcPr>
          <w:p w14:paraId="129A17AF" w14:textId="32B3B062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3C8B4235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69E4D256" w14:textId="77777777" w:rsidTr="00221F95">
        <w:tc>
          <w:tcPr>
            <w:tcW w:w="2835" w:type="dxa"/>
          </w:tcPr>
          <w:p w14:paraId="1CA0749D" w14:textId="77777777" w:rsidR="00C069EF" w:rsidRDefault="00C069EF" w:rsidP="00C069EF">
            <w:pPr>
              <w:pStyle w:val="DraCormetadata"/>
            </w:pPr>
            <w:r>
              <w:t>Funding line</w:t>
            </w:r>
          </w:p>
        </w:tc>
        <w:tc>
          <w:tcPr>
            <w:tcW w:w="3969" w:type="dxa"/>
          </w:tcPr>
          <w:p w14:paraId="52A65C0A" w14:textId="32826DC1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5325BD87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0B3EEDF2" w14:textId="77777777" w:rsidTr="00221F95">
        <w:tc>
          <w:tcPr>
            <w:tcW w:w="2835" w:type="dxa"/>
          </w:tcPr>
          <w:p w14:paraId="0A661579" w14:textId="77777777" w:rsidR="00C069EF" w:rsidRDefault="00C069EF" w:rsidP="00C069EF">
            <w:pPr>
              <w:pStyle w:val="DraCormetadata"/>
            </w:pPr>
            <w:r>
              <w:t>Publisher</w:t>
            </w:r>
          </w:p>
        </w:tc>
        <w:tc>
          <w:tcPr>
            <w:tcW w:w="3969" w:type="dxa"/>
          </w:tcPr>
          <w:p w14:paraId="09526979" w14:textId="77777777" w:rsidR="00C069EF" w:rsidRDefault="00C069EF" w:rsidP="00C069EF">
            <w:pPr>
              <w:pStyle w:val="DraCormetadata"/>
            </w:pPr>
            <w:r>
              <w:t>DraCor</w:t>
            </w:r>
          </w:p>
        </w:tc>
        <w:tc>
          <w:tcPr>
            <w:tcW w:w="2835" w:type="dxa"/>
          </w:tcPr>
          <w:p w14:paraId="39A5085F" w14:textId="77777777" w:rsidR="00C069EF" w:rsidRDefault="00C069EF" w:rsidP="00C069EF">
            <w:pPr>
              <w:pStyle w:val="DraCormetadata"/>
            </w:pPr>
            <w:r>
              <w:t>[Fixed information for NeoLatDraCor.]</w:t>
            </w:r>
          </w:p>
        </w:tc>
      </w:tr>
      <w:tr w:rsidR="00C069EF" w14:paraId="63BFEE5D" w14:textId="77777777" w:rsidTr="00221F95">
        <w:tc>
          <w:tcPr>
            <w:tcW w:w="2835" w:type="dxa"/>
          </w:tcPr>
          <w:p w14:paraId="083B10B1" w14:textId="77777777" w:rsidR="00C069EF" w:rsidRDefault="00C069EF" w:rsidP="00C069EF">
            <w:pPr>
              <w:pStyle w:val="DraCormetadata"/>
            </w:pPr>
            <w:r>
              <w:t>Licence of the TEI file</w:t>
            </w:r>
          </w:p>
        </w:tc>
        <w:tc>
          <w:tcPr>
            <w:tcW w:w="3969" w:type="dxa"/>
          </w:tcPr>
          <w:p w14:paraId="5CFC1D7B" w14:textId="77777777" w:rsidR="00C069EF" w:rsidRDefault="00C069EF" w:rsidP="00C069EF">
            <w:pPr>
              <w:pStyle w:val="DraCormetadata"/>
            </w:pPr>
            <w:r>
              <w:t>CC0 1.0</w:t>
            </w:r>
          </w:p>
        </w:tc>
        <w:tc>
          <w:tcPr>
            <w:tcW w:w="2835" w:type="dxa"/>
          </w:tcPr>
          <w:p w14:paraId="4F03E6F4" w14:textId="77777777" w:rsidR="00C069EF" w:rsidRDefault="00C069EF" w:rsidP="00C069EF">
            <w:pPr>
              <w:pStyle w:val="DraCormetadata"/>
            </w:pPr>
            <w:r>
              <w:t>[Fixed information for NeoLatDraCor. Please make sure you have the permission to use this licence.]</w:t>
            </w:r>
          </w:p>
        </w:tc>
      </w:tr>
      <w:tr w:rsidR="00C069EF" w14:paraId="2316154E" w14:textId="77777777" w:rsidTr="00221F95">
        <w:tc>
          <w:tcPr>
            <w:tcW w:w="2835" w:type="dxa"/>
          </w:tcPr>
          <w:p w14:paraId="552849D0" w14:textId="77777777" w:rsidR="00C069EF" w:rsidRDefault="00C069EF" w:rsidP="00C069EF">
            <w:pPr>
              <w:pStyle w:val="DraCormetadata"/>
            </w:pPr>
            <w:r>
              <w:t>Copyright of the source text edition</w:t>
            </w:r>
          </w:p>
        </w:tc>
        <w:tc>
          <w:tcPr>
            <w:tcW w:w="3969" w:type="dxa"/>
          </w:tcPr>
          <w:p w14:paraId="05A49D36" w14:textId="50B949E6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172FE2A2" w14:textId="77777777" w:rsidR="00C069EF" w:rsidRDefault="00C069EF" w:rsidP="00C069EF">
            <w:pPr>
              <w:pStyle w:val="DraCormetadata"/>
            </w:pPr>
            <w:r>
              <w:t xml:space="preserve">[If applicable, give the copyright holder(s) of the </w:t>
            </w:r>
            <w:r>
              <w:lastRenderedPageBreak/>
              <w:t>source text edition. This may also be the source edition of the digital source you use. Multiple copyright holders must be separated by a semicolon.]</w:t>
            </w:r>
          </w:p>
        </w:tc>
      </w:tr>
      <w:tr w:rsidR="00C069EF" w14:paraId="1233A313" w14:textId="77777777" w:rsidTr="00221F95">
        <w:tc>
          <w:tcPr>
            <w:tcW w:w="2835" w:type="dxa"/>
          </w:tcPr>
          <w:p w14:paraId="213C0A82" w14:textId="77777777" w:rsidR="00C069EF" w:rsidRDefault="00C069EF" w:rsidP="00C069EF">
            <w:pPr>
              <w:pStyle w:val="DraCormetadata"/>
            </w:pPr>
            <w:r>
              <w:lastRenderedPageBreak/>
              <w:t>Source text edition</w:t>
            </w:r>
          </w:p>
        </w:tc>
        <w:tc>
          <w:tcPr>
            <w:tcW w:w="3969" w:type="dxa"/>
          </w:tcPr>
          <w:p w14:paraId="176BE769" w14:textId="5F759C56" w:rsidR="00C069EF" w:rsidRDefault="005B6559" w:rsidP="005B6559">
            <w:pPr>
              <w:pStyle w:val="DraCormetadata"/>
            </w:pPr>
            <w:r>
              <w:t>Jacobus Cornelius Lummenaeus a Marca: Abimelech. Tragoedia sacra. In: Musae lacrymantes, sive Pleias tragica, id est septem tragoediae sacrae. Bustum Sodomae, Abimelech, Iephte, Sampson, Saul, Amnon, Sedechias. Douai: Johannes de Fampoux 1628. pp. 32–61.</w:t>
            </w:r>
            <w:r w:rsidR="00FA486C">
              <w:t xml:space="preserve"> </w:t>
            </w:r>
            <w:r w:rsidR="00FA486C" w:rsidRPr="00FA486C">
              <w:t>https://books.google.nl/books?id=3Wg-AAAAcAAJ</w:t>
            </w:r>
            <w:r w:rsidR="00FA486C">
              <w:t>.</w:t>
            </w:r>
          </w:p>
        </w:tc>
        <w:tc>
          <w:tcPr>
            <w:tcW w:w="2835" w:type="dxa"/>
          </w:tcPr>
          <w:p w14:paraId="219953E1" w14:textId="77777777" w:rsidR="00C069EF" w:rsidRDefault="00C069EF" w:rsidP="00C069EF">
            <w:pPr>
              <w:pStyle w:val="DraCormetadata"/>
            </w:pPr>
            <w:r>
              <w:t>[If applicable, give the bibliographical information of the source text edition. This may also be the source edition of the digital source you use.]</w:t>
            </w:r>
          </w:p>
        </w:tc>
      </w:tr>
      <w:tr w:rsidR="00C069EF" w14:paraId="1A0018A0" w14:textId="77777777" w:rsidTr="00221F95">
        <w:tc>
          <w:tcPr>
            <w:tcW w:w="2835" w:type="dxa"/>
          </w:tcPr>
          <w:p w14:paraId="6203DC8D" w14:textId="77777777" w:rsidR="00C069EF" w:rsidRDefault="00C069EF" w:rsidP="00C069EF">
            <w:pPr>
              <w:pStyle w:val="DraCormetadata"/>
            </w:pPr>
            <w:r>
              <w:t>Copyright of the source critical edition</w:t>
            </w:r>
          </w:p>
        </w:tc>
        <w:tc>
          <w:tcPr>
            <w:tcW w:w="3969" w:type="dxa"/>
          </w:tcPr>
          <w:p w14:paraId="49310675" w14:textId="233C032D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78D18C4B" w14:textId="77777777" w:rsidR="00C069EF" w:rsidRDefault="00C069EF" w:rsidP="00C069EF">
            <w:pPr>
              <w:pStyle w:val="DraCormetadata"/>
            </w:pPr>
            <w:r>
              <w:t xml:space="preserve">[If applicable, give the copyright holder(s) of the source critical edition. This may also be the source edition of the </w:t>
            </w:r>
            <w:r>
              <w:lastRenderedPageBreak/>
              <w:t>digital source you use. Multiple copyright holders must be separated by a semicolon.]</w:t>
            </w:r>
          </w:p>
        </w:tc>
      </w:tr>
      <w:tr w:rsidR="00C069EF" w14:paraId="4B9D1986" w14:textId="77777777" w:rsidTr="00221F95">
        <w:tc>
          <w:tcPr>
            <w:tcW w:w="2835" w:type="dxa"/>
          </w:tcPr>
          <w:p w14:paraId="10BD83E0" w14:textId="77777777" w:rsidR="00C069EF" w:rsidRDefault="00C069EF" w:rsidP="00C069EF">
            <w:pPr>
              <w:pStyle w:val="DraCormetadata"/>
            </w:pPr>
            <w:r>
              <w:lastRenderedPageBreak/>
              <w:t>Source critical edition</w:t>
            </w:r>
          </w:p>
        </w:tc>
        <w:tc>
          <w:tcPr>
            <w:tcW w:w="3969" w:type="dxa"/>
          </w:tcPr>
          <w:p w14:paraId="5178E25E" w14:textId="5052AD63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2591209E" w14:textId="77777777" w:rsidR="00C069EF" w:rsidRDefault="00C069EF" w:rsidP="00C069EF">
            <w:pPr>
              <w:pStyle w:val="DraCormetadata"/>
            </w:pPr>
            <w:r>
              <w:t>[If applicable, give the bibliographical information of the source critical edition. This may also be the source edition of the digital source you use.]</w:t>
            </w:r>
          </w:p>
        </w:tc>
      </w:tr>
      <w:tr w:rsidR="00C069EF" w14:paraId="1790EDFA" w14:textId="77777777" w:rsidTr="00221F95">
        <w:tc>
          <w:tcPr>
            <w:tcW w:w="2835" w:type="dxa"/>
          </w:tcPr>
          <w:p w14:paraId="64E9187F" w14:textId="77777777" w:rsidR="00C069EF" w:rsidRDefault="00C069EF" w:rsidP="00C069EF">
            <w:pPr>
              <w:pStyle w:val="DraCormetadata"/>
            </w:pPr>
            <w:r>
              <w:t>Copyright of the digital source</w:t>
            </w:r>
          </w:p>
        </w:tc>
        <w:tc>
          <w:tcPr>
            <w:tcW w:w="3969" w:type="dxa"/>
          </w:tcPr>
          <w:p w14:paraId="5D5DB2C7" w14:textId="0ED29937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EA052AF" w14:textId="77777777" w:rsidR="00C069EF" w:rsidRDefault="00C069EF" w:rsidP="00C069EF">
            <w:pPr>
              <w:pStyle w:val="DraCormetadata"/>
            </w:pPr>
            <w:r>
              <w:t>[If applicable, give the copyright information of the source online edition.]</w:t>
            </w:r>
          </w:p>
        </w:tc>
      </w:tr>
      <w:tr w:rsidR="00C069EF" w14:paraId="31C8A4C9" w14:textId="77777777" w:rsidTr="00221F95">
        <w:tc>
          <w:tcPr>
            <w:tcW w:w="2835" w:type="dxa"/>
          </w:tcPr>
          <w:p w14:paraId="2E06409A" w14:textId="77777777" w:rsidR="00C069EF" w:rsidRDefault="00C069EF" w:rsidP="00C069EF">
            <w:pPr>
              <w:pStyle w:val="DraCormetadata"/>
            </w:pPr>
            <w:r>
              <w:t>Acknowledgements</w:t>
            </w:r>
          </w:p>
        </w:tc>
        <w:tc>
          <w:tcPr>
            <w:tcW w:w="3969" w:type="dxa"/>
          </w:tcPr>
          <w:p w14:paraId="40E910F0" w14:textId="404C9C30" w:rsidR="00C069EF" w:rsidRDefault="00C069EF" w:rsidP="00C069EF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483B9B7B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53099539" w14:textId="77777777" w:rsidTr="00221F95">
        <w:tc>
          <w:tcPr>
            <w:tcW w:w="2835" w:type="dxa"/>
          </w:tcPr>
          <w:p w14:paraId="79668A75" w14:textId="77777777" w:rsidR="00C069EF" w:rsidRDefault="00C069EF" w:rsidP="00C069EF">
            <w:pPr>
              <w:pStyle w:val="DraCormetadata"/>
            </w:pPr>
            <w:r>
              <w:t>Digital source</w:t>
            </w:r>
          </w:p>
        </w:tc>
        <w:tc>
          <w:tcPr>
            <w:tcW w:w="3969" w:type="dxa"/>
          </w:tcPr>
          <w:p w14:paraId="6DDAA9BB" w14:textId="0F516DE2" w:rsidR="00C069EF" w:rsidRDefault="00C069EF" w:rsidP="00C069EF">
            <w:pPr>
              <w:pStyle w:val="DraCormetadata"/>
            </w:pPr>
            <w:r>
              <w:t>TransLatin</w:t>
            </w:r>
          </w:p>
        </w:tc>
        <w:tc>
          <w:tcPr>
            <w:tcW w:w="2835" w:type="dxa"/>
          </w:tcPr>
          <w:p w14:paraId="78AE5541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5795AF4C" w14:textId="77777777" w:rsidTr="00221F95">
        <w:tc>
          <w:tcPr>
            <w:tcW w:w="2835" w:type="dxa"/>
          </w:tcPr>
          <w:p w14:paraId="31AE9A3A" w14:textId="77777777" w:rsidR="00C069EF" w:rsidRDefault="00C069EF" w:rsidP="00C069EF">
            <w:pPr>
              <w:pStyle w:val="DraCormetadata"/>
            </w:pPr>
            <w:r>
              <w:t>URL of digital source</w:t>
            </w:r>
          </w:p>
        </w:tc>
        <w:tc>
          <w:tcPr>
            <w:tcW w:w="3969" w:type="dxa"/>
          </w:tcPr>
          <w:p w14:paraId="125F79D7" w14:textId="58E1B910" w:rsidR="00C069EF" w:rsidRDefault="00FA486C" w:rsidP="00C069EF">
            <w:pPr>
              <w:pStyle w:val="DraCormetadata"/>
            </w:pPr>
            <w:r w:rsidRPr="00FA486C">
              <w:t>https://github.com/HuygensING/translatin/blob/main/datasource/transcriptions/docx/Lummenaeus-Abimelech.docx</w:t>
            </w:r>
          </w:p>
        </w:tc>
        <w:tc>
          <w:tcPr>
            <w:tcW w:w="2835" w:type="dxa"/>
          </w:tcPr>
          <w:p w14:paraId="73D1ED9E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  <w:tr w:rsidR="00C069EF" w14:paraId="675DC4AA" w14:textId="77777777" w:rsidTr="00221F95">
        <w:tc>
          <w:tcPr>
            <w:tcW w:w="2835" w:type="dxa"/>
          </w:tcPr>
          <w:p w14:paraId="2472DBD7" w14:textId="77777777" w:rsidR="00C069EF" w:rsidRDefault="00C069EF" w:rsidP="00C069EF">
            <w:pPr>
              <w:pStyle w:val="DraCormetadata"/>
            </w:pPr>
            <w:r>
              <w:t>Availability status</w:t>
            </w:r>
          </w:p>
        </w:tc>
        <w:tc>
          <w:tcPr>
            <w:tcW w:w="3969" w:type="dxa"/>
          </w:tcPr>
          <w:p w14:paraId="656889CA" w14:textId="6C1AA850" w:rsidR="00C069EF" w:rsidRDefault="00C069EF" w:rsidP="00C069EF">
            <w:pPr>
              <w:pStyle w:val="DraCormetadata"/>
            </w:pPr>
            <w:r>
              <w:t>free</w:t>
            </w:r>
          </w:p>
        </w:tc>
        <w:tc>
          <w:tcPr>
            <w:tcW w:w="2835" w:type="dxa"/>
          </w:tcPr>
          <w:p w14:paraId="767AFD8B" w14:textId="77777777" w:rsidR="00C069EF" w:rsidRDefault="00C069EF" w:rsidP="00C069EF">
            <w:pPr>
              <w:pStyle w:val="DraCormetadata"/>
            </w:pPr>
            <w:r>
              <w:t>[If you refer to a digital source, you must give its status.]</w:t>
            </w:r>
          </w:p>
        </w:tc>
      </w:tr>
      <w:tr w:rsidR="00C069EF" w14:paraId="7B7D7026" w14:textId="77777777" w:rsidTr="00221F95">
        <w:tc>
          <w:tcPr>
            <w:tcW w:w="2835" w:type="dxa"/>
          </w:tcPr>
          <w:p w14:paraId="134EA1AD" w14:textId="77777777" w:rsidR="00C069EF" w:rsidRDefault="00C069EF" w:rsidP="00C069EF">
            <w:pPr>
              <w:pStyle w:val="DraCormetadata"/>
            </w:pPr>
            <w:r>
              <w:lastRenderedPageBreak/>
              <w:t>Notes on the availability status</w:t>
            </w:r>
          </w:p>
        </w:tc>
        <w:tc>
          <w:tcPr>
            <w:tcW w:w="3969" w:type="dxa"/>
          </w:tcPr>
          <w:p w14:paraId="4A9D1D40" w14:textId="00FEAA1A" w:rsidR="00C069EF" w:rsidRDefault="00C069EF" w:rsidP="00C069EF">
            <w:pPr>
              <w:pStyle w:val="DraCormetadata"/>
            </w:pPr>
            <w:r>
              <w:t>In the public domain.</w:t>
            </w:r>
          </w:p>
        </w:tc>
        <w:tc>
          <w:tcPr>
            <w:tcW w:w="2835" w:type="dxa"/>
          </w:tcPr>
          <w:p w14:paraId="0877EAF5" w14:textId="77777777" w:rsidR="00C069EF" w:rsidRDefault="00C069EF" w:rsidP="00C069EF">
            <w:pPr>
              <w:pStyle w:val="DraCormetadata"/>
            </w:pPr>
            <w:r>
              <w:t>[If applicable.]</w:t>
            </w:r>
          </w:p>
        </w:tc>
      </w:tr>
    </w:tbl>
    <w:p w14:paraId="2BC715E3" w14:textId="23C0D359" w:rsidR="00451FCE" w:rsidRPr="002F0A53" w:rsidRDefault="00451FCE" w:rsidP="00494A07">
      <w:pPr>
        <w:pStyle w:val="DraCoradditions"/>
        <w:rPr>
          <w:lang w:val="la-Latn"/>
        </w:rPr>
      </w:pPr>
      <w:r w:rsidRPr="002F0A53">
        <w:rPr>
          <w:lang w:val="la-Latn"/>
        </w:rPr>
        <w:t>/front/</w:t>
      </w:r>
    </w:p>
    <w:p w14:paraId="76683DE8" w14:textId="2B87C17D" w:rsidR="00022D66" w:rsidRPr="002F0A53" w:rsidRDefault="00022D66" w:rsidP="00541264">
      <w:pPr>
        <w:pStyle w:val="DraCoradditions"/>
        <w:rPr>
          <w:lang w:val="la-Latn"/>
        </w:rPr>
      </w:pPr>
      <w:r w:rsidRPr="002F0A53">
        <w:rPr>
          <w:lang w:val="la-Latn"/>
        </w:rPr>
        <w:t>/title_start/</w:t>
      </w:r>
    </w:p>
    <w:p w14:paraId="20F2AF58" w14:textId="39C930F7" w:rsidR="00A43747" w:rsidRPr="002F0A53" w:rsidRDefault="00451FCE" w:rsidP="00A43747">
      <w:pPr>
        <w:pStyle w:val="DraCorstandard"/>
      </w:pPr>
      <w:r w:rsidRPr="002F0A53">
        <w:t>ABIMELECH</w:t>
      </w:r>
    </w:p>
    <w:p w14:paraId="3AF1437E" w14:textId="77777777" w:rsidR="00A43747" w:rsidRPr="002F0A53" w:rsidRDefault="00451FCE" w:rsidP="00A43747">
      <w:pPr>
        <w:pStyle w:val="DraCorstandard"/>
      </w:pPr>
      <w:r w:rsidRPr="002F0A53">
        <w:t>TRAGOEDIA SACRA.</w:t>
      </w:r>
    </w:p>
    <w:p w14:paraId="016FCB70" w14:textId="59167E6E" w:rsidR="00022D66" w:rsidRPr="002F0A53" w:rsidRDefault="00022D66" w:rsidP="00541264">
      <w:pPr>
        <w:pStyle w:val="DraCoradditions"/>
        <w:rPr>
          <w:lang w:val="la-Latn"/>
        </w:rPr>
      </w:pPr>
      <w:r w:rsidRPr="002F0A53">
        <w:rPr>
          <w:lang w:val="la-Latn"/>
        </w:rPr>
        <w:t>/title_end/</w:t>
      </w:r>
    </w:p>
    <w:p w14:paraId="4C7927D5" w14:textId="69BE0C78" w:rsidR="00A43747" w:rsidRPr="002F0A53" w:rsidRDefault="00451FCE" w:rsidP="00A43747">
      <w:pPr>
        <w:pStyle w:val="DraCorstandard"/>
        <w:rPr>
          <w:rStyle w:val="DraCorpagebeginning"/>
        </w:rPr>
      </w:pPr>
      <w:r w:rsidRPr="002F0A53">
        <w:rPr>
          <w:rStyle w:val="DraCorpagebeginning"/>
        </w:rPr>
        <w:t>33</w:t>
      </w:r>
    </w:p>
    <w:p w14:paraId="65F6E2E6" w14:textId="77777777" w:rsidR="006F147A" w:rsidRPr="002F0A53" w:rsidRDefault="00F222B0" w:rsidP="006F147A">
      <w:pPr>
        <w:pStyle w:val="DraCoradditions"/>
        <w:rPr>
          <w:lang w:val="la-Latn"/>
        </w:rPr>
      </w:pPr>
      <w:r w:rsidRPr="002F0A53">
        <w:rPr>
          <w:lang w:val="la-Latn"/>
        </w:rPr>
        <w:t>/dedication</w:t>
      </w:r>
      <w:r w:rsidR="006F147A" w:rsidRPr="002F0A53">
        <w:rPr>
          <w:lang w:val="la-Latn"/>
        </w:rPr>
        <w:t>_start=verse/</w:t>
      </w:r>
    </w:p>
    <w:p w14:paraId="35DD61E1" w14:textId="39270D76" w:rsidR="00A43747" w:rsidRPr="002F0A53" w:rsidRDefault="00451FCE" w:rsidP="00A43747">
      <w:pPr>
        <w:pStyle w:val="DraCorstandard"/>
      </w:pPr>
      <w:r w:rsidRPr="002F0A53">
        <w:t>AMPLISSIMO</w:t>
      </w:r>
    </w:p>
    <w:p w14:paraId="7C6CB32E" w14:textId="77777777" w:rsidR="00A43747" w:rsidRPr="002F0A53" w:rsidRDefault="00451FCE" w:rsidP="00A43747">
      <w:pPr>
        <w:pStyle w:val="DraCorstandard"/>
      </w:pPr>
      <w:r w:rsidRPr="002F0A53">
        <w:t>ET</w:t>
      </w:r>
    </w:p>
    <w:p w14:paraId="6200D5ED" w14:textId="77777777" w:rsidR="00A43747" w:rsidRPr="002F0A53" w:rsidRDefault="00451FCE" w:rsidP="00A43747">
      <w:pPr>
        <w:pStyle w:val="DraCorstandard"/>
      </w:pPr>
      <w:r w:rsidRPr="002F0A53">
        <w:t>R.DO ADMODVM DOMINO</w:t>
      </w:r>
    </w:p>
    <w:p w14:paraId="29D1114D" w14:textId="77777777" w:rsidR="00A43747" w:rsidRPr="002F0A53" w:rsidRDefault="00451FCE" w:rsidP="00A43747">
      <w:pPr>
        <w:pStyle w:val="DraCorstandard"/>
      </w:pPr>
      <w:r w:rsidRPr="002F0A53">
        <w:t>D. PHILIPPO CAVERELLIO</w:t>
      </w:r>
    </w:p>
    <w:p w14:paraId="6E9896CD" w14:textId="77777777" w:rsidR="00A43747" w:rsidRPr="002F0A53" w:rsidRDefault="00451FCE" w:rsidP="00A43747">
      <w:pPr>
        <w:pStyle w:val="DraCorstandard"/>
      </w:pPr>
      <w:r w:rsidRPr="002F0A53">
        <w:t>ABBATI VEDASTINO,</w:t>
      </w:r>
    </w:p>
    <w:p w14:paraId="5D8860BB" w14:textId="77777777" w:rsidR="00A43747" w:rsidRPr="002F0A53" w:rsidRDefault="00451FCE" w:rsidP="00A43747">
      <w:pPr>
        <w:pStyle w:val="DraCorstandard"/>
      </w:pPr>
      <w:r w:rsidRPr="002F0A53">
        <w:t>MONASTERIORVM EXEMPTORVM</w:t>
      </w:r>
    </w:p>
    <w:p w14:paraId="4C91B840" w14:textId="77777777" w:rsidR="00A43747" w:rsidRPr="002F0A53" w:rsidRDefault="00451FCE" w:rsidP="00A43747">
      <w:pPr>
        <w:pStyle w:val="DraCorstandard"/>
      </w:pPr>
      <w:r w:rsidRPr="002F0A53">
        <w:t>PER BELGIVM VISITATORI MERITISS.</w:t>
      </w:r>
    </w:p>
    <w:p w14:paraId="44F669BB" w14:textId="77777777" w:rsidR="00A43747" w:rsidRPr="002F0A53" w:rsidRDefault="00451FCE" w:rsidP="00A43747">
      <w:pPr>
        <w:pStyle w:val="DraCorstandard"/>
      </w:pPr>
      <w:r w:rsidRPr="002F0A53">
        <w:t>IACOBVS CORN. LVMMENAEVS A MARCA,</w:t>
      </w:r>
    </w:p>
    <w:p w14:paraId="720F721E" w14:textId="77777777" w:rsidR="00A43747" w:rsidRPr="002F0A53" w:rsidRDefault="00451FCE" w:rsidP="00A43747">
      <w:pPr>
        <w:pStyle w:val="DraCorstandard"/>
      </w:pPr>
      <w:r w:rsidRPr="002F0A53">
        <w:t>Rel. Sacerdos Benedictino-Blandiniensis, C. D. Q.</w:t>
      </w:r>
    </w:p>
    <w:p w14:paraId="0937C2BC" w14:textId="77777777" w:rsidR="00A43747" w:rsidRPr="002F0A53" w:rsidRDefault="00451FCE" w:rsidP="00A43747">
      <w:pPr>
        <w:pStyle w:val="DraCorstandard"/>
      </w:pPr>
      <w:r w:rsidRPr="002F0A53">
        <w:t xml:space="preserve">ARthesiae Pater, </w:t>
      </w:r>
      <w:r w:rsidRPr="002F0A53">
        <w:rPr>
          <w:rStyle w:val="DraCorforeignlanguage"/>
        </w:rPr>
        <w:t>ἁμι, ἄβροχος ἄγκυρα Mούσων</w:t>
      </w:r>
      <w:r w:rsidRPr="002F0A53">
        <w:t>,</w:t>
      </w:r>
    </w:p>
    <w:p w14:paraId="302A2693" w14:textId="77777777" w:rsidR="00A43747" w:rsidRPr="002F0A53" w:rsidRDefault="00451FCE" w:rsidP="00A43747">
      <w:pPr>
        <w:pStyle w:val="DraCorstandard"/>
      </w:pPr>
      <w:r w:rsidRPr="002F0A53">
        <w:t>Pieridum columen, Pieridumque decus.</w:t>
      </w:r>
    </w:p>
    <w:p w14:paraId="6D4ACF52" w14:textId="77777777" w:rsidR="00A43747" w:rsidRPr="002F0A53" w:rsidRDefault="00451FCE" w:rsidP="00A43747">
      <w:pPr>
        <w:pStyle w:val="DraCorstandard"/>
      </w:pPr>
      <w:r w:rsidRPr="002F0A53">
        <w:t>Perlege, sed facilis, nostrae lugubria Musae,</w:t>
      </w:r>
    </w:p>
    <w:p w14:paraId="3054C79C" w14:textId="77777777" w:rsidR="00A43747" w:rsidRPr="002F0A53" w:rsidRDefault="00451FCE" w:rsidP="00A43747">
      <w:pPr>
        <w:pStyle w:val="DraCorstandard"/>
      </w:pPr>
      <w:r w:rsidRPr="002F0A53">
        <w:t>Quae iacet ante tuos inuidiosa pedes.</w:t>
      </w:r>
    </w:p>
    <w:p w14:paraId="58CB767F" w14:textId="77777777" w:rsidR="00A43747" w:rsidRPr="002F0A53" w:rsidRDefault="00451FCE" w:rsidP="00A43747">
      <w:pPr>
        <w:pStyle w:val="DraCorstandard"/>
      </w:pPr>
      <w:r w:rsidRPr="002F0A53">
        <w:t>Sanguineamque aciem, &amp; feralia lumina voluit,</w:t>
      </w:r>
    </w:p>
    <w:p w14:paraId="29D10292" w14:textId="77777777" w:rsidR="00A43747" w:rsidRPr="002F0A53" w:rsidRDefault="00451FCE" w:rsidP="00A43747">
      <w:pPr>
        <w:pStyle w:val="DraCorstandard"/>
      </w:pPr>
      <w:r w:rsidRPr="002F0A53">
        <w:t>Heu mihi! quàm multis praefica funeribus!</w:t>
      </w:r>
    </w:p>
    <w:p w14:paraId="3D8CE979" w14:textId="77777777" w:rsidR="00A43747" w:rsidRPr="002F0A53" w:rsidRDefault="00451FCE" w:rsidP="00A43747">
      <w:pPr>
        <w:pStyle w:val="DraCorstandard"/>
      </w:pPr>
      <w:r w:rsidRPr="002F0A53">
        <w:t>Septem inter denos, exanguia pectora, fratres,</w:t>
      </w:r>
    </w:p>
    <w:p w14:paraId="430E4FFF" w14:textId="77777777" w:rsidR="00A43747" w:rsidRPr="002F0A53" w:rsidRDefault="00451FCE" w:rsidP="00A43747">
      <w:pPr>
        <w:pStyle w:val="DraCorstandard"/>
      </w:pPr>
      <w:r w:rsidRPr="002F0A53">
        <w:t>Indignis lalemum docta sonare modis.</w:t>
      </w:r>
    </w:p>
    <w:p w14:paraId="3608AE9C" w14:textId="77777777" w:rsidR="00A43747" w:rsidRPr="002F0A53" w:rsidRDefault="00451FCE" w:rsidP="00A43747">
      <w:pPr>
        <w:pStyle w:val="DraCorstandard"/>
      </w:pPr>
      <w:r w:rsidRPr="002F0A53">
        <w:t>Eheu! quos gelidi truncatos marmore saxi,</w:t>
      </w:r>
    </w:p>
    <w:p w14:paraId="7CCD9E8C" w14:textId="77777777" w:rsidR="00A43747" w:rsidRPr="002F0A53" w:rsidRDefault="00451FCE" w:rsidP="00A43747">
      <w:pPr>
        <w:pStyle w:val="DraCorstandard"/>
      </w:pPr>
      <w:r w:rsidRPr="002F0A53">
        <w:lastRenderedPageBreak/>
        <w:t>ABIMELECH iussit Manibus ire sacros,</w:t>
      </w:r>
    </w:p>
    <w:p w14:paraId="2CC3AB87" w14:textId="77777777" w:rsidR="00A43747" w:rsidRPr="002F0A53" w:rsidRDefault="00451FCE" w:rsidP="00A43747">
      <w:pPr>
        <w:pStyle w:val="DraCorstandard"/>
      </w:pPr>
      <w:r w:rsidRPr="002F0A53">
        <w:t>ABIMELECH Gedeone satus, trux, saeuus, &amp; asper,</w:t>
      </w:r>
    </w:p>
    <w:p w14:paraId="0B67E0AE" w14:textId="77777777" w:rsidR="00A43747" w:rsidRPr="002F0A53" w:rsidRDefault="00451FCE" w:rsidP="00A43747">
      <w:pPr>
        <w:pStyle w:val="DraCorstandard"/>
      </w:pPr>
      <w:r w:rsidRPr="002F0A53">
        <w:t>Et nimiâ pueros ambitione necans.</w:t>
      </w:r>
    </w:p>
    <w:p w14:paraId="7D5F4D51" w14:textId="77777777" w:rsidR="00A43747" w:rsidRPr="002F0A53" w:rsidRDefault="00451FCE" w:rsidP="00A43747">
      <w:pPr>
        <w:pStyle w:val="DraCorstandard"/>
      </w:pPr>
      <w:r w:rsidRPr="002F0A53">
        <w:t>Felix, si nunquam gessisset purpuram, &amp; ostrum,</w:t>
      </w:r>
    </w:p>
    <w:p w14:paraId="698D479E" w14:textId="77777777" w:rsidR="00A43747" w:rsidRPr="002F0A53" w:rsidRDefault="00451FCE" w:rsidP="00A43747">
      <w:pPr>
        <w:pStyle w:val="DraCorstandard"/>
      </w:pPr>
      <w:r w:rsidRPr="002F0A53">
        <w:t>Et, quod fraterno sanguine tinxit, ebur!</w:t>
      </w:r>
    </w:p>
    <w:p w14:paraId="6AC594BB" w14:textId="02215478" w:rsidR="00994863" w:rsidRPr="002F0A53" w:rsidRDefault="00994863" w:rsidP="00994863">
      <w:pPr>
        <w:pStyle w:val="DraCoradditions"/>
        <w:rPr>
          <w:lang w:val="la-Latn"/>
        </w:rPr>
      </w:pPr>
      <w:r w:rsidRPr="002F0A53">
        <w:rPr>
          <w:lang w:val="la-Latn"/>
        </w:rPr>
        <w:t>/</w:t>
      </w:r>
      <w:r w:rsidR="00796438" w:rsidRPr="002F0A53">
        <w:rPr>
          <w:lang w:val="la-Latn"/>
        </w:rPr>
        <w:t>dedication_end</w:t>
      </w:r>
      <w:r w:rsidRPr="002F0A53">
        <w:rPr>
          <w:lang w:val="la-Latn"/>
        </w:rPr>
        <w:t>/</w:t>
      </w:r>
    </w:p>
    <w:p w14:paraId="36E8C73C" w14:textId="7FAB3937" w:rsidR="00A43747" w:rsidRPr="002F0A53" w:rsidRDefault="00451FCE" w:rsidP="00A43747">
      <w:pPr>
        <w:pStyle w:val="DraCorstandard"/>
        <w:rPr>
          <w:rStyle w:val="DraCorpagebeginning"/>
        </w:rPr>
      </w:pPr>
      <w:r w:rsidRPr="002F0A53">
        <w:rPr>
          <w:rStyle w:val="DraCorpagebeginning"/>
        </w:rPr>
        <w:t>34</w:t>
      </w:r>
    </w:p>
    <w:p w14:paraId="76EDC4BE" w14:textId="70468E3C" w:rsidR="00796438" w:rsidRPr="002F0A53" w:rsidRDefault="00796438" w:rsidP="00796438">
      <w:pPr>
        <w:pStyle w:val="DraCoradditions"/>
        <w:rPr>
          <w:lang w:val="la-Latn"/>
        </w:rPr>
      </w:pPr>
      <w:r w:rsidRPr="002F0A53">
        <w:rPr>
          <w:lang w:val="la-Latn"/>
        </w:rPr>
        <w:t>/</w:t>
      </w:r>
      <w:r w:rsidR="00F27F0E">
        <w:rPr>
          <w:lang w:val="la-Latn"/>
        </w:rPr>
        <w:t>epistle</w:t>
      </w:r>
      <w:r w:rsidRPr="002F0A53">
        <w:rPr>
          <w:lang w:val="la-Latn"/>
        </w:rPr>
        <w:t>_start</w:t>
      </w:r>
      <w:r w:rsidR="008F1AC1">
        <w:rPr>
          <w:lang w:val="la-Latn"/>
        </w:rPr>
        <w:t>=prose</w:t>
      </w:r>
      <w:r w:rsidRPr="002F0A53">
        <w:rPr>
          <w:lang w:val="la-Latn"/>
        </w:rPr>
        <w:t>/</w:t>
      </w:r>
    </w:p>
    <w:p w14:paraId="202F1E94" w14:textId="53B236D1" w:rsidR="00A43747" w:rsidRPr="002F0A53" w:rsidRDefault="00451FCE" w:rsidP="00A43747">
      <w:pPr>
        <w:pStyle w:val="DraCorstandard"/>
      </w:pPr>
      <w:r w:rsidRPr="002F0A53">
        <w:t>REVERENDO PATRI</w:t>
      </w:r>
    </w:p>
    <w:p w14:paraId="186877DD" w14:textId="77777777" w:rsidR="00A43747" w:rsidRPr="002F0A53" w:rsidRDefault="00451FCE" w:rsidP="00A43747">
      <w:pPr>
        <w:pStyle w:val="DraCorstandard"/>
      </w:pPr>
      <w:r w:rsidRPr="002F0A53">
        <w:t>IACOBO CORNELIO</w:t>
      </w:r>
    </w:p>
    <w:p w14:paraId="5E923A06" w14:textId="77777777" w:rsidR="00A43747" w:rsidRPr="002F0A53" w:rsidRDefault="00451FCE" w:rsidP="00A43747">
      <w:pPr>
        <w:pStyle w:val="DraCorstandard"/>
      </w:pPr>
      <w:r w:rsidRPr="002F0A53">
        <w:t>LVMMENAEO A MARCA</w:t>
      </w:r>
    </w:p>
    <w:p w14:paraId="756758E6" w14:textId="77777777" w:rsidR="00A43747" w:rsidRPr="002F0A53" w:rsidRDefault="00451FCE" w:rsidP="00A43747">
      <w:pPr>
        <w:pStyle w:val="DraCorstandard"/>
      </w:pPr>
      <w:r w:rsidRPr="002F0A53">
        <w:t>M. CARDINALIS BARBERINVS.</w:t>
      </w:r>
    </w:p>
    <w:p w14:paraId="284281D4" w14:textId="77777777" w:rsidR="00A43747" w:rsidRPr="002F0A53" w:rsidRDefault="00451FCE" w:rsidP="00A43747">
      <w:pPr>
        <w:pStyle w:val="DraCorstandard"/>
      </w:pPr>
      <w:r w:rsidRPr="002F0A53">
        <w:t>NVNC</w:t>
      </w:r>
    </w:p>
    <w:p w14:paraId="0E2BB3A8" w14:textId="77777777" w:rsidR="00A43747" w:rsidRPr="002F0A53" w:rsidRDefault="00451FCE" w:rsidP="00A43747">
      <w:pPr>
        <w:pStyle w:val="DraCorstandard"/>
      </w:pPr>
      <w:r w:rsidRPr="002F0A53">
        <w:t>VRBANVS VIII</w:t>
      </w:r>
    </w:p>
    <w:p w14:paraId="08934CA7" w14:textId="77777777" w:rsidR="00A43747" w:rsidRPr="002F0A53" w:rsidRDefault="00451FCE" w:rsidP="00A43747">
      <w:pPr>
        <w:pStyle w:val="DraCorstandard"/>
      </w:pPr>
      <w:r w:rsidRPr="002F0A53">
        <w:t>PONT. MAX.</w:t>
      </w:r>
    </w:p>
    <w:p w14:paraId="3E1792C8" w14:textId="77777777" w:rsidR="00A43747" w:rsidRPr="002F0A53" w:rsidRDefault="00451FCE" w:rsidP="00A43747">
      <w:pPr>
        <w:pStyle w:val="DraCorstandard"/>
      </w:pPr>
      <w:r w:rsidRPr="002F0A53">
        <w:t>ACcepi libens ABIMELECHVM TRAGOE¬</w:t>
      </w:r>
    </w:p>
    <w:p w14:paraId="681D7D37" w14:textId="77777777" w:rsidR="00A43747" w:rsidRPr="002F0A53" w:rsidRDefault="00451FCE" w:rsidP="00A43747">
      <w:pPr>
        <w:pStyle w:val="DraCorstandard"/>
      </w:pPr>
      <w:r w:rsidRPr="002F0A53">
        <w:t>DIAM tuam, scriptoris enim est opus, cuius</w:t>
      </w:r>
    </w:p>
    <w:p w14:paraId="5D2B0D61" w14:textId="77777777" w:rsidR="00A43747" w:rsidRPr="002F0A53" w:rsidRDefault="00451FCE" w:rsidP="00A43747">
      <w:pPr>
        <w:pStyle w:val="DraCorstandard"/>
      </w:pPr>
      <w:r w:rsidRPr="002F0A53">
        <w:t>eruditionem &amp; doctrinam fama vulgauit, mihi¬</w:t>
      </w:r>
    </w:p>
    <w:p w14:paraId="28880C84" w14:textId="77777777" w:rsidR="00A43747" w:rsidRPr="002F0A53" w:rsidRDefault="00451FCE" w:rsidP="00A43747">
      <w:pPr>
        <w:pStyle w:val="DraCorstandard"/>
      </w:pPr>
      <w:r w:rsidRPr="002F0A53">
        <w:t>que defertur in eo luculentum amoris ergà me tui</w:t>
      </w:r>
    </w:p>
    <w:p w14:paraId="01D631BF" w14:textId="77777777" w:rsidR="00A43747" w:rsidRPr="002F0A53" w:rsidRDefault="00451FCE" w:rsidP="00A43747">
      <w:pPr>
        <w:pStyle w:val="DraCorstandard"/>
      </w:pPr>
      <w:r w:rsidRPr="002F0A53">
        <w:t>testimonium. Quas debeo, gratias ago, tuumque</w:t>
      </w:r>
    </w:p>
    <w:p w14:paraId="3D90D4A4" w14:textId="77777777" w:rsidR="00A43747" w:rsidRPr="002F0A53" w:rsidRDefault="00451FCE" w:rsidP="00A43747">
      <w:pPr>
        <w:pStyle w:val="DraCorstandard"/>
      </w:pPr>
      <w:r w:rsidRPr="002F0A53">
        <w:t>ad Vrbem praestolor aduentum. Gratißimus</w:t>
      </w:r>
    </w:p>
    <w:p w14:paraId="7506E893" w14:textId="77777777" w:rsidR="00A43747" w:rsidRPr="002F0A53" w:rsidRDefault="00451FCE" w:rsidP="00A43747">
      <w:pPr>
        <w:pStyle w:val="DraCorstandard"/>
      </w:pPr>
      <w:r w:rsidRPr="002F0A53">
        <w:t>erit adspectus Viri, quem amo &amp; aestimo. Vti¬</w:t>
      </w:r>
    </w:p>
    <w:p w14:paraId="3CC148E2" w14:textId="77777777" w:rsidR="00A43747" w:rsidRPr="002F0A53" w:rsidRDefault="00451FCE" w:rsidP="00A43747">
      <w:pPr>
        <w:pStyle w:val="DraCorstandard"/>
      </w:pPr>
      <w:r w:rsidRPr="002F0A53">
        <w:t>nam sit occasio gratiae referendae. Interim pro</w:t>
      </w:r>
    </w:p>
    <w:p w14:paraId="0A287C1D" w14:textId="77777777" w:rsidR="00A43747" w:rsidRPr="002F0A53" w:rsidRDefault="00451FCE" w:rsidP="00A43747">
      <w:pPr>
        <w:pStyle w:val="DraCorstandard"/>
      </w:pPr>
      <w:r w:rsidRPr="002F0A53">
        <w:t>comperto habeas, si quâ in re, operâ meâ, tibi</w:t>
      </w:r>
    </w:p>
    <w:p w14:paraId="572B75FB" w14:textId="77777777" w:rsidR="00A43747" w:rsidRPr="002F0A53" w:rsidRDefault="00451FCE" w:rsidP="00A43747">
      <w:pPr>
        <w:pStyle w:val="DraCorstandard"/>
      </w:pPr>
      <w:r w:rsidRPr="002F0A53">
        <w:t>sit opus, eam non defuturam. Vale, datum</w:t>
      </w:r>
    </w:p>
    <w:p w14:paraId="313FB9CA" w14:textId="77777777" w:rsidR="00A43747" w:rsidRPr="002F0A53" w:rsidRDefault="00451FCE" w:rsidP="00A43747">
      <w:pPr>
        <w:pStyle w:val="DraCorstandard"/>
      </w:pPr>
      <w:r w:rsidRPr="002F0A53">
        <w:t>ROMAE, Prid. Id. Iunij, 1622.</w:t>
      </w:r>
    </w:p>
    <w:p w14:paraId="4849E9DE" w14:textId="42D2A098" w:rsidR="00796438" w:rsidRPr="002F0A53" w:rsidRDefault="00796438" w:rsidP="00796438">
      <w:pPr>
        <w:pStyle w:val="DraCoradditions"/>
        <w:rPr>
          <w:lang w:val="la-Latn"/>
        </w:rPr>
      </w:pPr>
      <w:r w:rsidRPr="002F0A53">
        <w:rPr>
          <w:lang w:val="la-Latn"/>
        </w:rPr>
        <w:lastRenderedPageBreak/>
        <w:t>/</w:t>
      </w:r>
      <w:r w:rsidR="00F27F0E">
        <w:rPr>
          <w:lang w:val="la-Latn"/>
        </w:rPr>
        <w:t>epistle</w:t>
      </w:r>
      <w:r w:rsidRPr="002F0A53">
        <w:rPr>
          <w:lang w:val="la-Latn"/>
        </w:rPr>
        <w:t>_end/</w:t>
      </w:r>
    </w:p>
    <w:p w14:paraId="06CF6D08" w14:textId="5E7B3980" w:rsidR="00A43747" w:rsidRPr="002F0A53" w:rsidRDefault="00451FCE" w:rsidP="00A43747">
      <w:pPr>
        <w:pStyle w:val="DraCorstandard"/>
        <w:rPr>
          <w:rStyle w:val="DraCorpagebeginning"/>
        </w:rPr>
      </w:pPr>
      <w:r w:rsidRPr="002F0A53">
        <w:rPr>
          <w:rStyle w:val="DraCorpagebeginning"/>
        </w:rPr>
        <w:t>35</w:t>
      </w:r>
    </w:p>
    <w:p w14:paraId="6AC0AABA" w14:textId="1838F6EA" w:rsidR="00796438" w:rsidRPr="002F0A53" w:rsidRDefault="00796438" w:rsidP="00126740">
      <w:pPr>
        <w:pStyle w:val="DraCoradditions"/>
        <w:rPr>
          <w:lang w:val="la-Latn"/>
        </w:rPr>
      </w:pPr>
      <w:r w:rsidRPr="002F0A53">
        <w:rPr>
          <w:lang w:val="la-Latn"/>
        </w:rPr>
        <w:t>/argument_start</w:t>
      </w:r>
      <w:r w:rsidR="00BC141D" w:rsidRPr="002F0A53">
        <w:rPr>
          <w:lang w:val="la-Latn"/>
        </w:rPr>
        <w:t>=prose</w:t>
      </w:r>
      <w:r w:rsidRPr="002F0A53">
        <w:rPr>
          <w:lang w:val="la-Latn"/>
        </w:rPr>
        <w:t>/</w:t>
      </w:r>
    </w:p>
    <w:p w14:paraId="4CB05AA5" w14:textId="77777777" w:rsidR="00A43747" w:rsidRPr="002F0A53" w:rsidRDefault="00451FCE" w:rsidP="00796438">
      <w:pPr>
        <w:pStyle w:val="DraCorhead"/>
      </w:pPr>
      <w:r w:rsidRPr="002F0A53">
        <w:t>ARGVMENTVM.</w:t>
      </w:r>
    </w:p>
    <w:p w14:paraId="1DD61570" w14:textId="77777777" w:rsidR="00A43747" w:rsidRPr="002F0A53" w:rsidRDefault="00451FCE" w:rsidP="00A43747">
      <w:pPr>
        <w:pStyle w:val="DraCorstandard"/>
      </w:pPr>
      <w:r w:rsidRPr="002F0A53">
        <w:t>ABIMELECHVS Hierobaali Gedeonis</w:t>
      </w:r>
    </w:p>
    <w:p w14:paraId="7DBCA3EA" w14:textId="77777777" w:rsidR="00A43747" w:rsidRPr="002F0A53" w:rsidRDefault="00451FCE" w:rsidP="00A43747">
      <w:pPr>
        <w:pStyle w:val="DraCorstandard"/>
      </w:pPr>
      <w:r w:rsidRPr="002F0A53">
        <w:t>ex pellice filius, à funere optimi paren¬</w:t>
      </w:r>
    </w:p>
    <w:p w14:paraId="370002C0" w14:textId="77777777" w:rsidR="00A43747" w:rsidRPr="002F0A53" w:rsidRDefault="00451FCE" w:rsidP="00A43747">
      <w:pPr>
        <w:pStyle w:val="DraCorstandard"/>
      </w:pPr>
      <w:r w:rsidRPr="002F0A53">
        <w:t>tis, regnandi libidine instinctus, fratres sep¬</w:t>
      </w:r>
    </w:p>
    <w:p w14:paraId="52698948" w14:textId="77777777" w:rsidR="00A43747" w:rsidRPr="002F0A53" w:rsidRDefault="00451FCE" w:rsidP="00A43747">
      <w:pPr>
        <w:pStyle w:val="DraCorstandard"/>
      </w:pPr>
      <w:r w:rsidRPr="002F0A53">
        <w:t>tuaginta, legitimo toro natos vno excep¬</w:t>
      </w:r>
    </w:p>
    <w:p w14:paraId="4B222EA1" w14:textId="77777777" w:rsidR="00A43747" w:rsidRPr="002F0A53" w:rsidRDefault="00451FCE" w:rsidP="00A43747">
      <w:pPr>
        <w:pStyle w:val="DraCorstandard"/>
      </w:pPr>
      <w:r w:rsidRPr="002F0A53">
        <w:t>to lotane puero (qui clanculùm subductus</w:t>
      </w:r>
    </w:p>
    <w:p w14:paraId="7E179337" w14:textId="77777777" w:rsidR="00A43747" w:rsidRPr="002F0A53" w:rsidRDefault="00451FCE" w:rsidP="00A43747">
      <w:pPr>
        <w:pStyle w:val="DraCorstandard"/>
      </w:pPr>
      <w:r w:rsidRPr="002F0A53">
        <w:t>fuit) ad saxi crepidinem caedit. Solus impe¬</w:t>
      </w:r>
    </w:p>
    <w:p w14:paraId="2AD2B2CF" w14:textId="77777777" w:rsidR="00A43747" w:rsidRPr="002F0A53" w:rsidRDefault="00451FCE" w:rsidP="00A43747">
      <w:pPr>
        <w:pStyle w:val="DraCorstandard"/>
      </w:pPr>
      <w:r w:rsidRPr="002F0A53">
        <w:t>rat, &amp; tyrannidem exercet. Denique in me¬</w:t>
      </w:r>
    </w:p>
    <w:p w14:paraId="7751FD6A" w14:textId="77777777" w:rsidR="00A43747" w:rsidRPr="002F0A53" w:rsidRDefault="00451FCE" w:rsidP="00A43747">
      <w:pPr>
        <w:pStyle w:val="DraCorstandard"/>
      </w:pPr>
      <w:r w:rsidRPr="002F0A53">
        <w:t>dio cursu fortunae &amp; gloriae, ad muros The¬</w:t>
      </w:r>
    </w:p>
    <w:p w14:paraId="37C55D97" w14:textId="77777777" w:rsidR="00A43747" w:rsidRPr="002F0A53" w:rsidRDefault="00451FCE" w:rsidP="00A43747">
      <w:pPr>
        <w:pStyle w:val="DraCorstandard"/>
      </w:pPr>
      <w:r w:rsidRPr="002F0A53">
        <w:t>bes ciuitatis, molari lapide opprimiturà foe¬</w:t>
      </w:r>
    </w:p>
    <w:p w14:paraId="1C5E8581" w14:textId="77777777" w:rsidR="00A43747" w:rsidRPr="002F0A53" w:rsidRDefault="00451FCE" w:rsidP="00A43747">
      <w:pPr>
        <w:pStyle w:val="DraCorstandard"/>
      </w:pPr>
      <w:r w:rsidRPr="002F0A53">
        <w:t>minâ, &amp; moritur, Deo &amp; fraternis Mani¬</w:t>
      </w:r>
    </w:p>
    <w:p w14:paraId="1856F1FB" w14:textId="77777777" w:rsidR="00A43747" w:rsidRPr="002F0A53" w:rsidRDefault="00451FCE" w:rsidP="00A43747">
      <w:pPr>
        <w:pStyle w:val="DraCorstandard"/>
      </w:pPr>
      <w:r w:rsidRPr="002F0A53">
        <w:t>bus obnoxius. Iudic. 9.</w:t>
      </w:r>
    </w:p>
    <w:p w14:paraId="308D117C" w14:textId="4E1874A8" w:rsidR="00126740" w:rsidRPr="002F0A53" w:rsidRDefault="00126740" w:rsidP="00126740">
      <w:pPr>
        <w:pStyle w:val="DraCoradditions"/>
        <w:rPr>
          <w:lang w:val="la-Latn"/>
        </w:rPr>
      </w:pPr>
      <w:r w:rsidRPr="002F0A53">
        <w:rPr>
          <w:lang w:val="la-Latn"/>
        </w:rPr>
        <w:t>/argument_end/</w:t>
      </w:r>
    </w:p>
    <w:p w14:paraId="42879C26" w14:textId="4058D480" w:rsidR="005E4527" w:rsidRPr="002F0A53" w:rsidRDefault="005E4527" w:rsidP="00126740">
      <w:pPr>
        <w:pStyle w:val="DraCoradditions"/>
        <w:rPr>
          <w:lang w:val="la-Latn"/>
        </w:rPr>
      </w:pPr>
      <w:r w:rsidRPr="002F0A53">
        <w:rPr>
          <w:lang w:val="la-Latn"/>
        </w:rPr>
        <w:t>/dramatisPersonae_start/</w:t>
      </w:r>
    </w:p>
    <w:p w14:paraId="67358D5C" w14:textId="77777777" w:rsidR="00A43747" w:rsidRPr="002F0A53" w:rsidRDefault="00451FCE" w:rsidP="004D69D7">
      <w:pPr>
        <w:pStyle w:val="DraCorhead"/>
      </w:pPr>
      <w:r w:rsidRPr="002F0A53">
        <w:t>PERSONARVM NOMINA.</w:t>
      </w:r>
    </w:p>
    <w:p w14:paraId="3067E1FE" w14:textId="57ADCC6C" w:rsidR="00A43747" w:rsidRPr="002F0A53" w:rsidRDefault="00451FCE" w:rsidP="00A43747">
      <w:pPr>
        <w:pStyle w:val="DraCorstandard"/>
        <w:rPr>
          <w:rStyle w:val="DraCorcharactername"/>
        </w:rPr>
      </w:pPr>
      <w:r w:rsidRPr="002F0A53">
        <w:rPr>
          <w:rStyle w:val="DraCorcharactername"/>
        </w:rPr>
        <w:t>VMBRA GEDEONIS.</w:t>
      </w:r>
    </w:p>
    <w:p w14:paraId="3EF2CE86" w14:textId="77777777" w:rsidR="004D69D7" w:rsidRPr="002F0A53" w:rsidRDefault="00451FCE" w:rsidP="00A43747">
      <w:pPr>
        <w:pStyle w:val="DraCorstandard"/>
        <w:rPr>
          <w:rStyle w:val="DraCorcharactername"/>
        </w:rPr>
      </w:pPr>
      <w:r w:rsidRPr="002F0A53">
        <w:rPr>
          <w:rStyle w:val="DraCorcharactername"/>
        </w:rPr>
        <w:t>ABIMELECHVS.</w:t>
      </w:r>
    </w:p>
    <w:p w14:paraId="05AF676D" w14:textId="77777777" w:rsidR="004D69D7" w:rsidRPr="00291761" w:rsidRDefault="004D69D7" w:rsidP="00A43747">
      <w:pPr>
        <w:pStyle w:val="DraCorstandard"/>
        <w:rPr>
          <w:rStyle w:val="DraCorroledescription"/>
        </w:rPr>
      </w:pPr>
      <w:r w:rsidRPr="002F0A53">
        <w:rPr>
          <w:rStyle w:val="DraCorcharactername"/>
        </w:rPr>
        <w:t xml:space="preserve">IOTANES </w:t>
      </w:r>
      <w:r w:rsidRPr="00291761">
        <w:rPr>
          <w:rStyle w:val="DraCorroledescription"/>
        </w:rPr>
        <w:t>PVER.</w:t>
      </w:r>
    </w:p>
    <w:p w14:paraId="198EFC86" w14:textId="38CC0382" w:rsidR="00A43747" w:rsidRPr="002F0A53" w:rsidRDefault="00451FCE" w:rsidP="00A43747">
      <w:pPr>
        <w:pStyle w:val="DraCorstandard"/>
        <w:rPr>
          <w:rStyle w:val="DraCorcharactername"/>
        </w:rPr>
      </w:pPr>
      <w:r w:rsidRPr="002F0A53">
        <w:rPr>
          <w:rStyle w:val="DraCorcharactername"/>
        </w:rPr>
        <w:t>NVNCIVS.</w:t>
      </w:r>
    </w:p>
    <w:p w14:paraId="7CAFE986" w14:textId="77777777" w:rsidR="00A43747" w:rsidRPr="002F0A53" w:rsidRDefault="00451FCE" w:rsidP="00A43747">
      <w:pPr>
        <w:pStyle w:val="DraCorstandard"/>
        <w:rPr>
          <w:rStyle w:val="DraCorcharactername"/>
        </w:rPr>
      </w:pPr>
      <w:r w:rsidRPr="002F0A53">
        <w:rPr>
          <w:rStyle w:val="DraCorcharactername"/>
        </w:rPr>
        <w:t>CHORVS.</w:t>
      </w:r>
    </w:p>
    <w:p w14:paraId="44DA8D26" w14:textId="74D970C3" w:rsidR="005E4527" w:rsidRPr="002F0A53" w:rsidRDefault="005E4527" w:rsidP="005E4527">
      <w:pPr>
        <w:pStyle w:val="DraCoradditions"/>
        <w:rPr>
          <w:lang w:val="la-Latn"/>
        </w:rPr>
      </w:pPr>
      <w:r w:rsidRPr="002F0A53">
        <w:rPr>
          <w:lang w:val="la-Latn"/>
        </w:rPr>
        <w:t>/dramatisPersonae_end/</w:t>
      </w:r>
    </w:p>
    <w:p w14:paraId="5A172D98" w14:textId="08DBC45D" w:rsidR="000E5C18" w:rsidRPr="002F0A53" w:rsidRDefault="000E5C18" w:rsidP="00FB6B99">
      <w:pPr>
        <w:pStyle w:val="DraCoradditions"/>
        <w:rPr>
          <w:lang w:val="la-Latn"/>
        </w:rPr>
      </w:pPr>
      <w:r w:rsidRPr="002F0A53">
        <w:rPr>
          <w:lang w:val="la-Latn"/>
        </w:rPr>
        <w:t>/main</w:t>
      </w:r>
      <w:r w:rsidR="00FB6B99" w:rsidRPr="002F0A53">
        <w:rPr>
          <w:lang w:val="la-Latn"/>
        </w:rPr>
        <w:t>=verse</w:t>
      </w:r>
      <w:r w:rsidRPr="002F0A53">
        <w:rPr>
          <w:lang w:val="la-Latn"/>
        </w:rPr>
        <w:t>/</w:t>
      </w:r>
    </w:p>
    <w:p w14:paraId="1AB1E734" w14:textId="7C5966BA" w:rsidR="00A43747" w:rsidRPr="002F0A53" w:rsidRDefault="00451FCE" w:rsidP="00A43747">
      <w:pPr>
        <w:pStyle w:val="DraCorstandard"/>
        <w:rPr>
          <w:rStyle w:val="DraCorpagebeginning"/>
        </w:rPr>
      </w:pPr>
      <w:r w:rsidRPr="002F0A53">
        <w:rPr>
          <w:rStyle w:val="DraCorpagebeginning"/>
        </w:rPr>
        <w:t>36</w:t>
      </w:r>
    </w:p>
    <w:p w14:paraId="55BB8F01" w14:textId="6C152ACF" w:rsidR="00A726FE" w:rsidRPr="002F0A53" w:rsidRDefault="00A726FE" w:rsidP="00A726FE">
      <w:pPr>
        <w:pStyle w:val="DraCoradditions"/>
        <w:rPr>
          <w:lang w:val="la-Latn"/>
        </w:rPr>
      </w:pPr>
      <w:r w:rsidRPr="002F0A53">
        <w:rPr>
          <w:lang w:val="la-Latn"/>
        </w:rPr>
        <w:lastRenderedPageBreak/>
        <w:t>/act=1/</w:t>
      </w:r>
    </w:p>
    <w:p w14:paraId="26540077" w14:textId="2A609186" w:rsidR="00A43747" w:rsidRPr="002F0A53" w:rsidRDefault="00451FCE" w:rsidP="00B853DE">
      <w:pPr>
        <w:pStyle w:val="DraCorhead"/>
      </w:pPr>
      <w:r w:rsidRPr="002F0A53">
        <w:t>ACTVS PRIMVS.</w:t>
      </w:r>
    </w:p>
    <w:p w14:paraId="1A352FFD" w14:textId="77777777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VMBRA GEDEONIS.</w:t>
      </w:r>
    </w:p>
    <w:p w14:paraId="691C0DCE" w14:textId="77777777" w:rsidR="00A43747" w:rsidRPr="002F0A53" w:rsidRDefault="00451FCE" w:rsidP="00A43747">
      <w:pPr>
        <w:pStyle w:val="DraCorstandard"/>
      </w:pPr>
      <w:r w:rsidRPr="002F0A53">
        <w:t>QVis me silentem turbat, &amp; crudus nimis</w:t>
      </w:r>
    </w:p>
    <w:p w14:paraId="6BB4D4F1" w14:textId="77777777" w:rsidR="00A43747" w:rsidRPr="002F0A53" w:rsidRDefault="00451FCE" w:rsidP="00A43747">
      <w:pPr>
        <w:pStyle w:val="DraCorstandard"/>
      </w:pPr>
      <w:r w:rsidRPr="002F0A53">
        <w:t>Interpolatos vellicat Manes meos?</w:t>
      </w:r>
    </w:p>
    <w:p w14:paraId="01D3D1A0" w14:textId="77777777" w:rsidR="00A43747" w:rsidRPr="002F0A53" w:rsidRDefault="00451FCE" w:rsidP="00A43747">
      <w:pPr>
        <w:pStyle w:val="DraCorstandard"/>
      </w:pPr>
      <w:r w:rsidRPr="002F0A53">
        <w:t>Abimeleche! pestis, exitium, lues,</w:t>
      </w:r>
    </w:p>
    <w:p w14:paraId="2930F294" w14:textId="77777777" w:rsidR="00A43747" w:rsidRPr="002F0A53" w:rsidRDefault="00451FCE" w:rsidP="00A43747">
      <w:pPr>
        <w:pStyle w:val="DraCorstandard"/>
      </w:pPr>
      <w:r w:rsidRPr="002F0A53">
        <w:t>Tortor meorum liber</w:t>
      </w:r>
      <w:r w:rsidRPr="002F0A53">
        <w:rPr>
          <w:rFonts w:cstheme="minorHAnsi"/>
        </w:rPr>
        <w:t>û</w:t>
      </w:r>
      <w:r w:rsidRPr="002F0A53">
        <w:t>m, latro, scelus!</w:t>
      </w:r>
    </w:p>
    <w:p w14:paraId="2E8A40D0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5</w:t>
      </w:r>
      <w:r w:rsidRPr="002F0A53">
        <w:t xml:space="preserve"> Quò te rapit Megaera? quid tandem struis</w:t>
      </w:r>
    </w:p>
    <w:p w14:paraId="5F118D2D" w14:textId="77777777" w:rsidR="00A43747" w:rsidRPr="002F0A53" w:rsidRDefault="00451FCE" w:rsidP="00A43747">
      <w:pPr>
        <w:pStyle w:val="DraCorstandard"/>
      </w:pPr>
      <w:r w:rsidRPr="002F0A53">
        <w:t>Abimeleche? stemmatis probrum mei?</w:t>
      </w:r>
    </w:p>
    <w:p w14:paraId="2618F652" w14:textId="77777777" w:rsidR="00A43747" w:rsidRPr="002F0A53" w:rsidRDefault="00451FCE" w:rsidP="00A43747">
      <w:pPr>
        <w:pStyle w:val="DraCorstandard"/>
      </w:pPr>
      <w:r w:rsidRPr="002F0A53">
        <w:t>Erg</w:t>
      </w:r>
      <w:r w:rsidRPr="002F0A53">
        <w:rPr>
          <w:rFonts w:cstheme="minorHAnsi"/>
        </w:rPr>
        <w:t>ó</w:t>
      </w:r>
      <w:r w:rsidRPr="002F0A53">
        <w:t>ne fundes sanguinem? &amp; ferro manus</w:t>
      </w:r>
    </w:p>
    <w:p w14:paraId="0AC4C7CF" w14:textId="77777777" w:rsidR="00A43747" w:rsidRPr="002F0A53" w:rsidRDefault="00451FCE" w:rsidP="00A43747">
      <w:pPr>
        <w:pStyle w:val="DraCorstandard"/>
      </w:pPr>
      <w:r w:rsidRPr="002F0A53">
        <w:t>Armare poteris, viscera vt lanies mea?</w:t>
      </w:r>
    </w:p>
    <w:p w14:paraId="2BFD52EF" w14:textId="77777777" w:rsidR="00A43747" w:rsidRPr="002F0A53" w:rsidRDefault="00451FCE" w:rsidP="00A43747">
      <w:pPr>
        <w:pStyle w:val="DraCorstandard"/>
      </w:pPr>
      <w:r w:rsidRPr="002F0A53">
        <w:t>Vt nuda fratrum latera? non possum eloqui.</w:t>
      </w:r>
    </w:p>
    <w:p w14:paraId="7193BA08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10</w:t>
      </w:r>
      <w:r w:rsidRPr="002F0A53">
        <w:t xml:space="preserve"> Tune ut meorum nobilem adolescentiam</w:t>
      </w:r>
    </w:p>
    <w:p w14:paraId="0CEFA25F" w14:textId="77777777" w:rsidR="00A43747" w:rsidRPr="002F0A53" w:rsidRDefault="00451FCE" w:rsidP="00A43747">
      <w:pPr>
        <w:pStyle w:val="DraCorstandard"/>
      </w:pPr>
      <w:r w:rsidRPr="002F0A53">
        <w:t>Orco, tenebris destines? vilis stupri</w:t>
      </w:r>
    </w:p>
    <w:p w14:paraId="662CC9F3" w14:textId="77777777" w:rsidR="00A43747" w:rsidRPr="002F0A53" w:rsidRDefault="00451FCE" w:rsidP="00A43747">
      <w:pPr>
        <w:pStyle w:val="DraCorstandard"/>
      </w:pPr>
      <w:r w:rsidRPr="002F0A53">
        <w:t>Infame carcinoma! tot natos meos,</w:t>
      </w:r>
    </w:p>
    <w:p w14:paraId="0DB4A907" w14:textId="77777777" w:rsidR="00A43747" w:rsidRPr="002F0A53" w:rsidRDefault="00451FCE" w:rsidP="00A43747">
      <w:pPr>
        <w:pStyle w:val="DraCorstandard"/>
      </w:pPr>
      <w:r w:rsidRPr="002F0A53">
        <w:t>Tot casta thalami vignora, ad saxum, ad necem?</w:t>
      </w:r>
    </w:p>
    <w:p w14:paraId="376E7CDB" w14:textId="77777777" w:rsidR="00A43747" w:rsidRPr="002F0A53" w:rsidRDefault="00451FCE" w:rsidP="00A43747">
      <w:pPr>
        <w:pStyle w:val="DraCorstandard"/>
      </w:pPr>
      <w:r w:rsidRPr="002F0A53">
        <w:t>An ergò nullo flecteris molimine,</w:t>
      </w:r>
    </w:p>
    <w:p w14:paraId="5BD107B4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15</w:t>
      </w:r>
      <w:r w:rsidRPr="002F0A53">
        <w:t xml:space="preserve"> Et aeuiterni sceleris in fratres reus,</w:t>
      </w:r>
    </w:p>
    <w:p w14:paraId="03B2F469" w14:textId="77777777" w:rsidR="00A43747" w:rsidRPr="002F0A53" w:rsidRDefault="00451FCE" w:rsidP="00A43747">
      <w:pPr>
        <w:pStyle w:val="DraCorstandard"/>
      </w:pPr>
      <w:r w:rsidRPr="002F0A53">
        <w:t>Crudelis instar beluae, praedam inuolas?</w:t>
      </w:r>
    </w:p>
    <w:p w14:paraId="40DD324F" w14:textId="77777777" w:rsidR="00A43747" w:rsidRPr="002F0A53" w:rsidRDefault="00451FCE" w:rsidP="00A43747">
      <w:pPr>
        <w:pStyle w:val="DraCorstandard"/>
      </w:pPr>
      <w:r w:rsidRPr="002F0A53">
        <w:t>Et meus l</w:t>
      </w:r>
      <w:r w:rsidRPr="002F0A53">
        <w:rPr>
          <w:rFonts w:cstheme="minorHAnsi"/>
        </w:rPr>
        <w:t>ë</w:t>
      </w:r>
      <w:r w:rsidRPr="002F0A53">
        <w:t>ther, lacrymis dignus puer</w:t>
      </w:r>
    </w:p>
    <w:p w14:paraId="28791EAB" w14:textId="77777777" w:rsidR="00A43747" w:rsidRPr="002F0A53" w:rsidRDefault="00451FCE" w:rsidP="00A43747">
      <w:pPr>
        <w:pStyle w:val="DraCorstandard"/>
      </w:pPr>
      <w:r w:rsidRPr="002F0A53">
        <w:t>Ah meus I</w:t>
      </w:r>
      <w:r w:rsidRPr="002F0A53">
        <w:rPr>
          <w:rFonts w:cstheme="minorHAnsi"/>
        </w:rPr>
        <w:t>ë</w:t>
      </w:r>
      <w:r w:rsidRPr="002F0A53">
        <w:t>ther! tangit &amp; Manes dolor;</w:t>
      </w:r>
    </w:p>
    <w:p w14:paraId="3D24B9CF" w14:textId="77777777" w:rsidR="00A43747" w:rsidRPr="002F0A53" w:rsidRDefault="00451FCE" w:rsidP="00A43747">
      <w:pPr>
        <w:pStyle w:val="DraCorstandard"/>
      </w:pPr>
      <w:r w:rsidRPr="002F0A53">
        <w:t>Et meus I</w:t>
      </w:r>
      <w:r w:rsidRPr="002F0A53">
        <w:rPr>
          <w:rFonts w:cstheme="minorHAnsi"/>
        </w:rPr>
        <w:t>ë</w:t>
      </w:r>
      <w:r w:rsidRPr="002F0A53">
        <w:t>ther, sanguinis princeps mei,</w:t>
      </w:r>
    </w:p>
    <w:p w14:paraId="1F385B33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20</w:t>
      </w:r>
      <w:r w:rsidRPr="002F0A53">
        <w:t xml:space="preserve"> Generoso honesto pectus incoctum gerens,</w:t>
      </w:r>
    </w:p>
    <w:p w14:paraId="7C98A462" w14:textId="77777777" w:rsidR="00A43747" w:rsidRPr="002F0A53" w:rsidRDefault="00451FCE" w:rsidP="00A43747">
      <w:pPr>
        <w:pStyle w:val="DraCorstandard"/>
      </w:pPr>
      <w:r w:rsidRPr="002F0A53">
        <w:t>Iugulum subactae pellicis nato dabit?</w:t>
      </w:r>
    </w:p>
    <w:p w14:paraId="5642EDAA" w14:textId="77777777" w:rsidR="00A43747" w:rsidRPr="002F0A53" w:rsidRDefault="00451FCE" w:rsidP="00A43747">
      <w:pPr>
        <w:pStyle w:val="DraCorstandard"/>
      </w:pPr>
      <w:r w:rsidRPr="002F0A53">
        <w:t>Auerte pietas laribus exitium meis.</w:t>
      </w:r>
    </w:p>
    <w:p w14:paraId="3CCE88EF" w14:textId="5BBFAFEA" w:rsidR="00A43747" w:rsidRPr="001E11B6" w:rsidRDefault="00451FCE" w:rsidP="00A43747">
      <w:pPr>
        <w:pStyle w:val="DraCorstandard"/>
        <w:rPr>
          <w:rStyle w:val="DraCorpagebeginning"/>
        </w:rPr>
      </w:pPr>
      <w:r w:rsidRPr="001E11B6">
        <w:rPr>
          <w:rStyle w:val="DraCorpagebeginning"/>
        </w:rPr>
        <w:t>37</w:t>
      </w:r>
    </w:p>
    <w:p w14:paraId="640B87AA" w14:textId="77777777" w:rsidR="00A43747" w:rsidRPr="002F0A53" w:rsidRDefault="00451FCE" w:rsidP="00A43747">
      <w:pPr>
        <w:pStyle w:val="DraCorstandard"/>
      </w:pPr>
      <w:r w:rsidRPr="002F0A53">
        <w:lastRenderedPageBreak/>
        <w:t>Quis ergò credet femoris hunc pullum inclyti,</w:t>
      </w:r>
    </w:p>
    <w:p w14:paraId="71E03C54" w14:textId="77777777" w:rsidR="00A43747" w:rsidRPr="002F0A53" w:rsidRDefault="00451FCE" w:rsidP="00A43747">
      <w:pPr>
        <w:pStyle w:val="DraCorstandard"/>
      </w:pPr>
      <w:r w:rsidRPr="002F0A53">
        <w:t>Qui spirat illum sanguinem, &amp; bibet quoque,</w:t>
      </w:r>
    </w:p>
    <w:p w14:paraId="76A33ABA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25</w:t>
      </w:r>
      <w:r w:rsidRPr="002F0A53">
        <w:t xml:space="preserve"> Tantique sceleris barbarum exemplum parat?</w:t>
      </w:r>
    </w:p>
    <w:p w14:paraId="7626C11F" w14:textId="77777777" w:rsidR="00A43747" w:rsidRPr="002F0A53" w:rsidRDefault="00451FCE" w:rsidP="00A43747">
      <w:pPr>
        <w:pStyle w:val="DraCorstandard"/>
      </w:pPr>
      <w:r w:rsidRPr="002F0A53">
        <w:t>Non sic profanus ille, qui primo satus</w:t>
      </w:r>
    </w:p>
    <w:p w14:paraId="6E94251D" w14:textId="77777777" w:rsidR="00A43747" w:rsidRPr="002F0A53" w:rsidRDefault="00451FCE" w:rsidP="00A43747">
      <w:pPr>
        <w:pStyle w:val="DraCorstandard"/>
      </w:pPr>
      <w:r w:rsidRPr="002F0A53">
        <w:t>Vitae parente, liuidus, vaecors, malus,</w:t>
      </w:r>
    </w:p>
    <w:p w14:paraId="4DE6637A" w14:textId="77777777" w:rsidR="00A43747" w:rsidRPr="002F0A53" w:rsidRDefault="00451FCE" w:rsidP="00A43747">
      <w:pPr>
        <w:pStyle w:val="DraCorstandard"/>
      </w:pPr>
      <w:r w:rsidRPr="002F0A53">
        <w:t>Obliqua torquet lumina, &amp; rectus nequit</w:t>
      </w:r>
    </w:p>
    <w:p w14:paraId="3215AF51" w14:textId="77777777" w:rsidR="00A43747" w:rsidRPr="002F0A53" w:rsidRDefault="00451FCE" w:rsidP="00A43747">
      <w:pPr>
        <w:pStyle w:val="DraCorstandard"/>
      </w:pPr>
      <w:r w:rsidRPr="002F0A53">
        <w:t>Fratris videre munera, vnctam victimam,</w:t>
      </w:r>
    </w:p>
    <w:p w14:paraId="0F8AAB86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30</w:t>
      </w:r>
      <w:r w:rsidRPr="002F0A53">
        <w:t xml:space="preserve"> Et fumum ab ar</w:t>
      </w:r>
      <w:r w:rsidRPr="002F0A53">
        <w:rPr>
          <w:rFonts w:cstheme="minorHAnsi"/>
        </w:rPr>
        <w:t>â</w:t>
      </w:r>
      <w:r w:rsidRPr="002F0A53">
        <w:t xml:space="preserve"> scansilem, &amp; medius crepat,</w:t>
      </w:r>
    </w:p>
    <w:p w14:paraId="7E7CC7AC" w14:textId="77777777" w:rsidR="00A43747" w:rsidRPr="002F0A53" w:rsidRDefault="00451FCE" w:rsidP="00A43747">
      <w:pPr>
        <w:pStyle w:val="DraCorstandard"/>
      </w:pPr>
      <w:r w:rsidRPr="002F0A53">
        <w:t>Et tamen in vno vulnere expleuit minas.</w:t>
      </w:r>
    </w:p>
    <w:p w14:paraId="202E4E00" w14:textId="77777777" w:rsidR="00A43747" w:rsidRPr="002F0A53" w:rsidRDefault="00451FCE" w:rsidP="00A43747">
      <w:pPr>
        <w:pStyle w:val="DraCorstandard"/>
      </w:pPr>
      <w:r w:rsidRPr="002F0A53">
        <w:t>Vicisti Abimeleche! vicisti scelus!</w:t>
      </w:r>
    </w:p>
    <w:p w14:paraId="7BAECBE8" w14:textId="77777777" w:rsidR="00A43747" w:rsidRPr="002F0A53" w:rsidRDefault="00451FCE" w:rsidP="00A43747">
      <w:pPr>
        <w:pStyle w:val="DraCorstandard"/>
      </w:pPr>
      <w:r w:rsidRPr="002F0A53">
        <w:t>Nec tuus in vno capite lassatur furor.</w:t>
      </w:r>
    </w:p>
    <w:p w14:paraId="2D217B14" w14:textId="77777777" w:rsidR="00A43747" w:rsidRPr="002F0A53" w:rsidRDefault="00451FCE" w:rsidP="00A43747">
      <w:pPr>
        <w:pStyle w:val="DraCorstandard"/>
      </w:pPr>
      <w:r w:rsidRPr="002F0A53">
        <w:t>Vittata rapies agmina, &amp; letho dabis,</w:t>
      </w:r>
    </w:p>
    <w:p w14:paraId="32896EDE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35</w:t>
      </w:r>
      <w:r w:rsidRPr="002F0A53">
        <w:t xml:space="preserve"> Et nuda carpes latera, &amp; euelles fibras,</w:t>
      </w:r>
    </w:p>
    <w:p w14:paraId="05CE7AFD" w14:textId="77777777" w:rsidR="00A43747" w:rsidRPr="002F0A53" w:rsidRDefault="00451FCE" w:rsidP="00A43747">
      <w:pPr>
        <w:pStyle w:val="DraCorstandard"/>
      </w:pPr>
      <w:r w:rsidRPr="002F0A53">
        <w:t>Et saxo in vno, saxo in vno luridus</w:t>
      </w:r>
    </w:p>
    <w:p w14:paraId="03CBC859" w14:textId="77777777" w:rsidR="00A43747" w:rsidRPr="002F0A53" w:rsidRDefault="00451FCE" w:rsidP="00A43747">
      <w:pPr>
        <w:pStyle w:val="DraCorstandard"/>
      </w:pPr>
      <w:r w:rsidRPr="002F0A53">
        <w:t xml:space="preserve">Manabit, </w:t>
      </w:r>
      <w:r w:rsidRPr="002F0A53">
        <w:rPr>
          <w:rFonts w:cstheme="minorHAnsi"/>
        </w:rPr>
        <w:t>ô</w:t>
      </w:r>
      <w:r w:rsidRPr="002F0A53">
        <w:t xml:space="preserve"> crudelia! </w:t>
      </w:r>
      <w:r w:rsidRPr="002F0A53">
        <w:rPr>
          <w:rFonts w:cstheme="minorHAnsi"/>
        </w:rPr>
        <w:t>ô</w:t>
      </w:r>
      <w:r w:rsidRPr="002F0A53">
        <w:t xml:space="preserve"> Superi! Inferi!</w:t>
      </w:r>
    </w:p>
    <w:p w14:paraId="78C70B0A" w14:textId="77777777" w:rsidR="00A43747" w:rsidRPr="002F0A53" w:rsidRDefault="00451FCE" w:rsidP="00A43747">
      <w:pPr>
        <w:pStyle w:val="DraCorstandard"/>
      </w:pPr>
      <w:r w:rsidRPr="002F0A53">
        <w:t>Manabit, &amp; tabescet immensus cruor!</w:t>
      </w:r>
    </w:p>
    <w:p w14:paraId="0F0893A7" w14:textId="77777777" w:rsidR="00A43747" w:rsidRPr="002F0A53" w:rsidRDefault="00451FCE" w:rsidP="00A43747">
      <w:pPr>
        <w:pStyle w:val="DraCorstandard"/>
      </w:pPr>
      <w:r w:rsidRPr="002F0A53">
        <w:t>Quâ rupe fractus iste, quo scopulo lapis,</w:t>
      </w:r>
    </w:p>
    <w:p w14:paraId="61BC2D91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40</w:t>
      </w:r>
      <w:r w:rsidRPr="002F0A53">
        <w:t xml:space="preserve"> Qui lambet illum sanguinem &amp; totum bibet,</w:t>
      </w:r>
    </w:p>
    <w:p w14:paraId="58E52CFD" w14:textId="77777777" w:rsidR="00A43747" w:rsidRPr="002F0A53" w:rsidRDefault="00451FCE" w:rsidP="00A43747">
      <w:pPr>
        <w:pStyle w:val="DraCorstandard"/>
      </w:pPr>
      <w:r w:rsidRPr="002F0A53">
        <w:t>Et vomere semper cupiet &amp; bibet tamen?</w:t>
      </w:r>
    </w:p>
    <w:p w14:paraId="5B282A2F" w14:textId="77777777" w:rsidR="00A43747" w:rsidRPr="002F0A53" w:rsidRDefault="00451FCE" w:rsidP="00A43747">
      <w:pPr>
        <w:pStyle w:val="DraCorstandard"/>
      </w:pPr>
      <w:r w:rsidRPr="002F0A53">
        <w:t>Vtinamque totum biberet! &amp; nullam ferus</w:t>
      </w:r>
    </w:p>
    <w:p w14:paraId="7459B5DA" w14:textId="77777777" w:rsidR="00A43747" w:rsidRPr="002F0A53" w:rsidRDefault="00451FCE" w:rsidP="00A43747">
      <w:pPr>
        <w:pStyle w:val="DraCorstandard"/>
      </w:pPr>
      <w:r w:rsidRPr="002F0A53">
        <w:t>Guttam profusi sanguinis calce obterat,</w:t>
      </w:r>
    </w:p>
    <w:p w14:paraId="5E094622" w14:textId="77777777" w:rsidR="00A43747" w:rsidRPr="002F0A53" w:rsidRDefault="00451FCE" w:rsidP="00A43747">
      <w:pPr>
        <w:pStyle w:val="DraCorstandard"/>
      </w:pPr>
      <w:r w:rsidRPr="002F0A53">
        <w:t>Qui sic cruentas acuit ad caedem manus!</w:t>
      </w:r>
    </w:p>
    <w:p w14:paraId="0546C946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45</w:t>
      </w:r>
      <w:r w:rsidRPr="002F0A53">
        <w:t xml:space="preserve"> Et nullae in istam victimam dirae canes,</w:t>
      </w:r>
    </w:p>
    <w:p w14:paraId="4316670C" w14:textId="77777777" w:rsidR="00A43747" w:rsidRPr="002F0A53" w:rsidRDefault="00451FCE" w:rsidP="00A43747">
      <w:pPr>
        <w:pStyle w:val="DraCorstandard"/>
      </w:pPr>
      <w:r w:rsidRPr="002F0A53">
        <w:t>Et nullae in istam victimam incurrant ferae!</w:t>
      </w:r>
    </w:p>
    <w:p w14:paraId="2A621213" w14:textId="77777777" w:rsidR="00A43747" w:rsidRPr="002F0A53" w:rsidRDefault="00451FCE" w:rsidP="00A43747">
      <w:pPr>
        <w:pStyle w:val="DraCorstandard"/>
      </w:pPr>
      <w:r w:rsidRPr="002F0A53">
        <w:t>Eritne tamen, &amp; poterit hoc durus latro,</w:t>
      </w:r>
    </w:p>
    <w:p w14:paraId="5CCA6247" w14:textId="77777777" w:rsidR="00A43747" w:rsidRPr="002F0A53" w:rsidRDefault="00451FCE" w:rsidP="00A43747">
      <w:pPr>
        <w:pStyle w:val="DraCorstandard"/>
      </w:pPr>
      <w:r w:rsidRPr="002F0A53">
        <w:t>Quod Phoebus oculis cernere horrescet suis,</w:t>
      </w:r>
    </w:p>
    <w:p w14:paraId="539346FA" w14:textId="77777777" w:rsidR="00A43747" w:rsidRPr="002F0A53" w:rsidRDefault="00451FCE" w:rsidP="00A43747">
      <w:pPr>
        <w:pStyle w:val="DraCorstandard"/>
      </w:pPr>
      <w:r w:rsidRPr="002F0A53">
        <w:lastRenderedPageBreak/>
        <w:t>C</w:t>
      </w:r>
      <w:r w:rsidRPr="002F0A53">
        <w:rPr>
          <w:rFonts w:cstheme="minorHAnsi"/>
        </w:rPr>
        <w:t>ù</w:t>
      </w:r>
      <w:r w:rsidRPr="002F0A53">
        <w:t>m nube tetrâ merget auratum caput?</w:t>
      </w:r>
    </w:p>
    <w:p w14:paraId="109D27E9" w14:textId="740277A3" w:rsidR="00A43747" w:rsidRPr="002F0A53" w:rsidRDefault="00451FCE" w:rsidP="00A43747">
      <w:pPr>
        <w:pStyle w:val="DraCorstandard"/>
        <w:rPr>
          <w:rStyle w:val="DraCorpagebeginning"/>
        </w:rPr>
      </w:pPr>
      <w:r w:rsidRPr="002F0A53">
        <w:rPr>
          <w:rStyle w:val="DraCorpagebeginning"/>
        </w:rPr>
        <w:t>38</w:t>
      </w:r>
    </w:p>
    <w:p w14:paraId="368AA13D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50</w:t>
      </w:r>
      <w:r w:rsidRPr="002F0A53">
        <w:t xml:space="preserve"> Quod moesta nigro Luna praetereat libens</w:t>
      </w:r>
    </w:p>
    <w:p w14:paraId="7CF868C2" w14:textId="77777777" w:rsidR="00A43747" w:rsidRPr="002F0A53" w:rsidRDefault="00451FCE" w:rsidP="00A43747">
      <w:pPr>
        <w:pStyle w:val="DraCorstandard"/>
      </w:pPr>
      <w:r w:rsidRPr="002F0A53">
        <w:t>Obnupta peplo, lampade obtus</w:t>
      </w:r>
      <w:r w:rsidRPr="002F0A53">
        <w:rPr>
          <w:rFonts w:cstheme="minorHAnsi"/>
        </w:rPr>
        <w:t>â</w:t>
      </w:r>
      <w:r w:rsidRPr="002F0A53">
        <w:t xml:space="preserve"> silens?</w:t>
      </w:r>
    </w:p>
    <w:p w14:paraId="559683D1" w14:textId="77777777" w:rsidR="00A43747" w:rsidRPr="002F0A53" w:rsidRDefault="00451FCE" w:rsidP="00A43747">
      <w:pPr>
        <w:pStyle w:val="DraCorstandard"/>
      </w:pPr>
      <w:r w:rsidRPr="002F0A53">
        <w:t>Nam quis videre posset, aut fixos semel</w:t>
      </w:r>
    </w:p>
    <w:p w14:paraId="190B38E7" w14:textId="77777777" w:rsidR="00A43747" w:rsidRPr="002F0A53" w:rsidRDefault="00451FCE" w:rsidP="00A43747">
      <w:pPr>
        <w:pStyle w:val="DraCorstandard"/>
      </w:pPr>
      <w:r w:rsidRPr="002F0A53">
        <w:t>Durare ocellos, Caucasum vt totum gerat,</w:t>
      </w:r>
    </w:p>
    <w:p w14:paraId="3BCCB59D" w14:textId="77777777" w:rsidR="00A43747" w:rsidRPr="002F0A53" w:rsidRDefault="00451FCE" w:rsidP="00A43747">
      <w:pPr>
        <w:pStyle w:val="DraCorstandard"/>
      </w:pPr>
      <w:r w:rsidRPr="002F0A53">
        <w:t>Durosque scopulos, cordis infracto sinu?</w:t>
      </w:r>
    </w:p>
    <w:p w14:paraId="7D458873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55</w:t>
      </w:r>
      <w:r w:rsidRPr="002F0A53">
        <w:t xml:space="preserve"> Spectabit hoc Iudaea, patrabit ferus</w:t>
      </w:r>
    </w:p>
    <w:p w14:paraId="1AC487CC" w14:textId="77777777" w:rsidR="00A43747" w:rsidRPr="002F0A53" w:rsidRDefault="00451FCE" w:rsidP="00A43747">
      <w:pPr>
        <w:pStyle w:val="DraCorstandard"/>
      </w:pPr>
      <w:r w:rsidRPr="002F0A53">
        <w:t>Abimelechus, &amp; suas tabo manus</w:t>
      </w:r>
    </w:p>
    <w:p w14:paraId="3E87B455" w14:textId="77777777" w:rsidR="00A43747" w:rsidRPr="002F0A53" w:rsidRDefault="00451FCE" w:rsidP="00A43747">
      <w:pPr>
        <w:pStyle w:val="DraCorstandard"/>
      </w:pPr>
      <w:r w:rsidRPr="002F0A53">
        <w:t>Sacrabit isto! perge damnatum caput,</w:t>
      </w:r>
    </w:p>
    <w:p w14:paraId="53988872" w14:textId="77777777" w:rsidR="00A43747" w:rsidRPr="002F0A53" w:rsidRDefault="00451FCE" w:rsidP="00A43747">
      <w:pPr>
        <w:pStyle w:val="DraCorstandard"/>
      </w:pPr>
      <w:r w:rsidRPr="002F0A53">
        <w:t>Fratresque, puerosque, intimos, meos, tuos,</w:t>
      </w:r>
    </w:p>
    <w:p w14:paraId="1E7B6033" w14:textId="77777777" w:rsidR="00A43747" w:rsidRPr="002F0A53" w:rsidRDefault="00451FCE" w:rsidP="00A43747">
      <w:pPr>
        <w:pStyle w:val="DraCorstandard"/>
      </w:pPr>
      <w:r w:rsidRPr="002F0A53">
        <w:t>Humana si quid viscera in te sentiunt,</w:t>
      </w:r>
    </w:p>
    <w:p w14:paraId="1EC027B0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60</w:t>
      </w:r>
      <w:r w:rsidRPr="002F0A53">
        <w:t xml:space="preserve"> Quid dico? si n</w:t>
      </w:r>
      <w:r w:rsidRPr="002F0A53">
        <w:rPr>
          <w:rFonts w:cstheme="minorHAnsi"/>
        </w:rPr>
        <w:t>î</w:t>
      </w:r>
      <w:r w:rsidRPr="002F0A53">
        <w:t>l viscera in te sentiunt,</w:t>
      </w:r>
    </w:p>
    <w:p w14:paraId="62879A9F" w14:textId="77777777" w:rsidR="00A43747" w:rsidRPr="002F0A53" w:rsidRDefault="00451FCE" w:rsidP="00A43747">
      <w:pPr>
        <w:pStyle w:val="DraCorstandard"/>
      </w:pPr>
      <w:r w:rsidRPr="002F0A53">
        <w:t>Feri ad medullas vsque; quid demens stupes?</w:t>
      </w:r>
    </w:p>
    <w:p w14:paraId="4CC6B525" w14:textId="77777777" w:rsidR="00A43747" w:rsidRPr="002F0A53" w:rsidRDefault="00451FCE" w:rsidP="00A43747">
      <w:pPr>
        <w:pStyle w:val="DraCorstandard"/>
      </w:pPr>
      <w:r w:rsidRPr="002F0A53">
        <w:t>Vinctos, trementes inuola, &amp; caesis quoque</w:t>
      </w:r>
    </w:p>
    <w:p w14:paraId="33C25A4F" w14:textId="77777777" w:rsidR="00A43747" w:rsidRPr="002F0A53" w:rsidRDefault="00451FCE" w:rsidP="00A43747">
      <w:pPr>
        <w:pStyle w:val="DraCorstandard"/>
      </w:pPr>
      <w:r w:rsidRPr="002F0A53">
        <w:t>Insulta, vt omnem nescit impietas modum.</w:t>
      </w:r>
    </w:p>
    <w:p w14:paraId="63D99314" w14:textId="77777777" w:rsidR="00A43747" w:rsidRPr="002F0A53" w:rsidRDefault="00451FCE" w:rsidP="00A43747">
      <w:pPr>
        <w:pStyle w:val="DraCorstandard"/>
      </w:pPr>
      <w:r w:rsidRPr="002F0A53">
        <w:t>Sic ad tiaram graditur, &amp; sceptrum petit</w:t>
      </w:r>
    </w:p>
    <w:p w14:paraId="00B442D8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65</w:t>
      </w:r>
      <w:r w:rsidRPr="002F0A53">
        <w:t xml:space="preserve"> Gentis Sichemae alumnus, &amp; coelum &amp; Deos</w:t>
      </w:r>
    </w:p>
    <w:p w14:paraId="0A891DE7" w14:textId="77777777" w:rsidR="00A43747" w:rsidRPr="002F0A53" w:rsidRDefault="00451FCE" w:rsidP="00A43747">
      <w:pPr>
        <w:pStyle w:val="DraCorstandard"/>
      </w:pPr>
      <w:r w:rsidRPr="002F0A53">
        <w:t>Inuadere audax, vt meos fasces gerat.</w:t>
      </w:r>
    </w:p>
    <w:p w14:paraId="248434E1" w14:textId="77777777" w:rsidR="00A43747" w:rsidRPr="002F0A53" w:rsidRDefault="00451FCE" w:rsidP="00A43747">
      <w:pPr>
        <w:pStyle w:val="DraCorstandard"/>
      </w:pPr>
      <w:r w:rsidRPr="002F0A53">
        <w:t>At, at seuero Numini poenas dabit,</w:t>
      </w:r>
    </w:p>
    <w:p w14:paraId="727791F7" w14:textId="77777777" w:rsidR="00A43747" w:rsidRPr="002F0A53" w:rsidRDefault="00451FCE" w:rsidP="00A43747">
      <w:pPr>
        <w:pStyle w:val="DraCorstandard"/>
      </w:pPr>
      <w:r w:rsidRPr="002F0A53">
        <w:t>Et sanguinem illum, &amp; viscera &amp; fratres mihi</w:t>
      </w:r>
    </w:p>
    <w:p w14:paraId="3E7F09C7" w14:textId="77777777" w:rsidR="00A43747" w:rsidRPr="002F0A53" w:rsidRDefault="00451FCE" w:rsidP="00A43747">
      <w:pPr>
        <w:pStyle w:val="DraCorstandard"/>
      </w:pPr>
      <w:r w:rsidRPr="002F0A53">
        <w:t>Debet, reperiet Parca vindictae modum.</w:t>
      </w:r>
    </w:p>
    <w:p w14:paraId="60B9FFD1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70</w:t>
      </w:r>
      <w:r w:rsidRPr="002F0A53">
        <w:t xml:space="preserve"> Heu! quale sulfur cudis in nebulâ Pater,</w:t>
      </w:r>
    </w:p>
    <w:p w14:paraId="0E93337B" w14:textId="77777777" w:rsidR="00A43747" w:rsidRPr="002F0A53" w:rsidRDefault="00451FCE" w:rsidP="00A43747">
      <w:pPr>
        <w:pStyle w:val="DraCorstandard"/>
      </w:pPr>
      <w:r w:rsidRPr="002F0A53">
        <w:t>Quàm multa misces lurida, vt ferias reum,</w:t>
      </w:r>
    </w:p>
    <w:p w14:paraId="3EF063D8" w14:textId="77777777" w:rsidR="00A43747" w:rsidRPr="002F0A53" w:rsidRDefault="00451FCE" w:rsidP="00A43747">
      <w:pPr>
        <w:pStyle w:val="DraCorstandard"/>
      </w:pPr>
      <w:r w:rsidRPr="002F0A53">
        <w:t>Et dirum ad vmbras fulmines nimbo caput!</w:t>
      </w:r>
    </w:p>
    <w:p w14:paraId="70E1846C" w14:textId="77777777" w:rsidR="00A43747" w:rsidRPr="002F0A53" w:rsidRDefault="00451FCE" w:rsidP="00A43747">
      <w:pPr>
        <w:pStyle w:val="DraCorstandard"/>
      </w:pPr>
      <w:r w:rsidRPr="002F0A53">
        <w:t>Currite citata spicula, &amp; tantum cauo</w:t>
      </w:r>
    </w:p>
    <w:p w14:paraId="6261F206" w14:textId="77777777" w:rsidR="00A43747" w:rsidRPr="002F0A53" w:rsidRDefault="00451FCE" w:rsidP="00A43747">
      <w:pPr>
        <w:pStyle w:val="DraCorstandard"/>
      </w:pPr>
      <w:r w:rsidRPr="002F0A53">
        <w:lastRenderedPageBreak/>
        <w:t xml:space="preserve">Expiret </w:t>
      </w:r>
      <w:r w:rsidRPr="002F0A53">
        <w:rPr>
          <w:rFonts w:cstheme="minorHAnsi"/>
        </w:rPr>
        <w:t>ä</w:t>
      </w:r>
      <w:r w:rsidRPr="002F0A53">
        <w:t>er nubilo, quantum capit,</w:t>
      </w:r>
    </w:p>
    <w:p w14:paraId="177EE395" w14:textId="77777777" w:rsidR="00A43747" w:rsidRPr="002F0A53" w:rsidRDefault="00451FCE" w:rsidP="00A43747">
      <w:pPr>
        <w:pStyle w:val="DraCorstandard"/>
      </w:pPr>
      <w:r w:rsidRPr="00B063C4">
        <w:rPr>
          <w:rStyle w:val="DraCorlinenumber"/>
        </w:rPr>
        <w:t>75</w:t>
      </w:r>
      <w:r w:rsidRPr="002F0A53">
        <w:t xml:space="preserve"> Et tota moles ignea in sontem cadat.</w:t>
      </w:r>
    </w:p>
    <w:p w14:paraId="58CF45DB" w14:textId="77777777" w:rsidR="00A43747" w:rsidRPr="002F0A53" w:rsidRDefault="00451FCE" w:rsidP="00A43747">
      <w:pPr>
        <w:pStyle w:val="DraCorstandard"/>
      </w:pPr>
      <w:r w:rsidRPr="002F0A53">
        <w:t>Heu! sanguinantem Nemesis excußit sinum,</w:t>
      </w:r>
    </w:p>
    <w:p w14:paraId="7DD60CFE" w14:textId="199824F1" w:rsidR="00A43747" w:rsidRPr="00B063C4" w:rsidRDefault="00451FCE" w:rsidP="00A43747">
      <w:pPr>
        <w:pStyle w:val="DraCorstandard"/>
        <w:rPr>
          <w:rStyle w:val="DraCorpagebeginning"/>
        </w:rPr>
      </w:pPr>
      <w:r w:rsidRPr="00B063C4">
        <w:rPr>
          <w:rStyle w:val="DraCorpagebeginning"/>
        </w:rPr>
        <w:t>39</w:t>
      </w:r>
    </w:p>
    <w:p w14:paraId="23191FDC" w14:textId="77777777" w:rsidR="00A43747" w:rsidRPr="002F0A53" w:rsidRDefault="00451FCE" w:rsidP="00A43747">
      <w:pPr>
        <w:pStyle w:val="DraCorstandard"/>
      </w:pPr>
      <w:r w:rsidRPr="002F0A53">
        <w:t xml:space="preserve">Et tonuit aether; </w:t>
      </w:r>
      <w:r w:rsidRPr="002F0A53">
        <w:rPr>
          <w:rFonts w:cstheme="minorHAnsi"/>
        </w:rPr>
        <w:t>ô</w:t>
      </w:r>
      <w:r w:rsidRPr="002F0A53">
        <w:t xml:space="preserve"> Deus! Sad</w:t>
      </w:r>
      <w:r w:rsidRPr="002F0A53">
        <w:rPr>
          <w:rFonts w:cstheme="minorHAnsi"/>
        </w:rPr>
        <w:t>ä</w:t>
      </w:r>
      <w:r w:rsidRPr="002F0A53">
        <w:t>i Deus!</w:t>
      </w:r>
    </w:p>
    <w:p w14:paraId="62F93C63" w14:textId="36382611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CHORVS.</w:t>
      </w:r>
    </w:p>
    <w:p w14:paraId="0FB6CB65" w14:textId="77777777" w:rsidR="00A43747" w:rsidRPr="002F0A53" w:rsidRDefault="00451FCE" w:rsidP="00A43747">
      <w:pPr>
        <w:pStyle w:val="DraCorstandard"/>
      </w:pPr>
      <w:r w:rsidRPr="002F0A53">
        <w:t>Scilicet, actum est; Ioasiades</w:t>
      </w:r>
    </w:p>
    <w:p w14:paraId="539AD856" w14:textId="77777777" w:rsidR="00A43747" w:rsidRPr="002F0A53" w:rsidRDefault="00451FCE" w:rsidP="00A43747">
      <w:pPr>
        <w:pStyle w:val="DraCorstandard"/>
      </w:pPr>
      <w:r w:rsidRPr="002F0A53">
        <w:t>Gedeon, tanti nominis heros,</w:t>
      </w:r>
    </w:p>
    <w:p w14:paraId="67320DE1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80</w:t>
      </w:r>
      <w:r w:rsidRPr="002F0A53">
        <w:t xml:space="preserve"> Inter mutas pallidus vmbras</w:t>
      </w:r>
    </w:p>
    <w:p w14:paraId="15D42F43" w14:textId="77777777" w:rsidR="00A43747" w:rsidRPr="002F0A53" w:rsidRDefault="00451FCE" w:rsidP="00A43747">
      <w:pPr>
        <w:pStyle w:val="DraCorstandard"/>
      </w:pPr>
      <w:r w:rsidRPr="002F0A53">
        <w:t>Silet, aetern</w:t>
      </w:r>
      <w:r w:rsidRPr="002F0A53">
        <w:rPr>
          <w:rFonts w:cstheme="minorHAnsi"/>
        </w:rPr>
        <w:t>ù</w:t>
      </w:r>
      <w:r w:rsidRPr="002F0A53">
        <w:t>m silet! heul long</w:t>
      </w:r>
      <w:r w:rsidRPr="002F0A53">
        <w:rPr>
          <w:rFonts w:cstheme="minorHAnsi"/>
        </w:rPr>
        <w:t>ù</w:t>
      </w:r>
      <w:r w:rsidRPr="002F0A53">
        <w:t>m</w:t>
      </w:r>
    </w:p>
    <w:p w14:paraId="2F8EDF2A" w14:textId="77777777" w:rsidR="00A43747" w:rsidRPr="002F0A53" w:rsidRDefault="00451FCE" w:rsidP="00A43747">
      <w:pPr>
        <w:pStyle w:val="DraCorstandard"/>
      </w:pPr>
      <w:r w:rsidRPr="002F0A53">
        <w:t>Long</w:t>
      </w:r>
      <w:r w:rsidRPr="002F0A53">
        <w:rPr>
          <w:rFonts w:cstheme="minorHAnsi"/>
        </w:rPr>
        <w:t>ú</w:t>
      </w:r>
      <w:r w:rsidRPr="002F0A53">
        <w:t>mque iterum, long</w:t>
      </w:r>
      <w:r w:rsidRPr="002F0A53">
        <w:rPr>
          <w:rFonts w:cstheme="minorHAnsi"/>
        </w:rPr>
        <w:t>ú</w:t>
      </w:r>
      <w:r w:rsidRPr="002F0A53">
        <w:t>mque sedet!</w:t>
      </w:r>
    </w:p>
    <w:p w14:paraId="7B6A17B7" w14:textId="77777777" w:rsidR="00A43747" w:rsidRPr="002F0A53" w:rsidRDefault="00451FCE" w:rsidP="00A43747">
      <w:pPr>
        <w:pStyle w:val="DraCorstandard"/>
      </w:pPr>
      <w:r w:rsidRPr="002F0A53">
        <w:t>Aut Cocyti propter glareas</w:t>
      </w:r>
    </w:p>
    <w:p w14:paraId="5BE30DC9" w14:textId="77777777" w:rsidR="00A43747" w:rsidRPr="002F0A53" w:rsidRDefault="00451FCE" w:rsidP="00A43747">
      <w:pPr>
        <w:pStyle w:val="DraCorstandard"/>
      </w:pPr>
      <w:r w:rsidRPr="002F0A53">
        <w:t>Nimiùm, ah! nimiùm frigidus errat!</w:t>
      </w:r>
    </w:p>
    <w:p w14:paraId="53EDF14A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85</w:t>
      </w:r>
      <w:r w:rsidRPr="002F0A53">
        <w:t xml:space="preserve"> Eheu! patriâ regione procul,</w:t>
      </w:r>
    </w:p>
    <w:p w14:paraId="63956D35" w14:textId="77777777" w:rsidR="00A43747" w:rsidRPr="002F0A53" w:rsidRDefault="00451FCE" w:rsidP="00A43747">
      <w:pPr>
        <w:pStyle w:val="DraCorstandard"/>
      </w:pPr>
      <w:r w:rsidRPr="002F0A53">
        <w:t>Nimiumque su</w:t>
      </w:r>
      <w:r w:rsidRPr="002F0A53">
        <w:rPr>
          <w:rFonts w:cstheme="minorHAnsi"/>
        </w:rPr>
        <w:t>â</w:t>
      </w:r>
      <w:r w:rsidRPr="002F0A53">
        <w:t xml:space="preserve"> dißitus Effr</w:t>
      </w:r>
      <w:r w:rsidRPr="002F0A53">
        <w:rPr>
          <w:rFonts w:cstheme="minorHAnsi"/>
        </w:rPr>
        <w:t>â</w:t>
      </w:r>
      <w:r w:rsidRPr="002F0A53">
        <w:t>,</w:t>
      </w:r>
    </w:p>
    <w:p w14:paraId="618AE4D7" w14:textId="77777777" w:rsidR="00A43747" w:rsidRPr="002F0A53" w:rsidRDefault="00451FCE" w:rsidP="00A43747">
      <w:pPr>
        <w:pStyle w:val="DraCorstandard"/>
      </w:pPr>
      <w:r w:rsidRPr="002F0A53">
        <w:t>Quam perpetuo nomine clarat.</w:t>
      </w:r>
    </w:p>
    <w:p w14:paraId="688B3A2B" w14:textId="77777777" w:rsidR="00A43747" w:rsidRPr="002F0A53" w:rsidRDefault="00451FCE" w:rsidP="00A43747">
      <w:pPr>
        <w:pStyle w:val="DraCorstandard"/>
      </w:pPr>
      <w:r w:rsidRPr="002F0A53">
        <w:t>O si rursum viuere poßit,</w:t>
      </w:r>
    </w:p>
    <w:p w14:paraId="7747DCCA" w14:textId="77777777" w:rsidR="00A43747" w:rsidRPr="002F0A53" w:rsidRDefault="00451FCE" w:rsidP="00A43747">
      <w:pPr>
        <w:pStyle w:val="DraCorstandard"/>
      </w:pPr>
      <w:r w:rsidRPr="002F0A53">
        <w:t>Et nos iterum vendicet armis!</w:t>
      </w:r>
    </w:p>
    <w:p w14:paraId="3DE8A523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90</w:t>
      </w:r>
      <w:r w:rsidRPr="002F0A53">
        <w:t xml:space="preserve"> Scilicet iterum nos hostis habet,</w:t>
      </w:r>
    </w:p>
    <w:p w14:paraId="190CFAC5" w14:textId="77777777" w:rsidR="00A43747" w:rsidRPr="002F0A53" w:rsidRDefault="00451FCE" w:rsidP="00A43747">
      <w:pPr>
        <w:pStyle w:val="DraCorstandard"/>
      </w:pPr>
      <w:r w:rsidRPr="002F0A53">
        <w:t>Et nos iterum vincula stringunt!</w:t>
      </w:r>
    </w:p>
    <w:p w14:paraId="041ED0DA" w14:textId="77777777" w:rsidR="00A43747" w:rsidRPr="002F0A53" w:rsidRDefault="00451FCE" w:rsidP="00A43747">
      <w:pPr>
        <w:pStyle w:val="DraCorstandard"/>
      </w:pPr>
      <w:r w:rsidRPr="002F0A53">
        <w:t>Et quis manicas exuet istas?</w:t>
      </w:r>
    </w:p>
    <w:p w14:paraId="633A23F0" w14:textId="77777777" w:rsidR="00A43747" w:rsidRPr="002F0A53" w:rsidRDefault="00451FCE" w:rsidP="00A43747">
      <w:pPr>
        <w:pStyle w:val="DraCorstandard"/>
      </w:pPr>
      <w:r w:rsidRPr="002F0A53">
        <w:t>Gedeon, Gedeon, optime Gedeon!</w:t>
      </w:r>
    </w:p>
    <w:p w14:paraId="2F2F04FB" w14:textId="77777777" w:rsidR="00A43747" w:rsidRPr="002F0A53" w:rsidRDefault="00451FCE" w:rsidP="00A43747">
      <w:pPr>
        <w:pStyle w:val="DraCorstandard"/>
      </w:pPr>
      <w:r w:rsidRPr="002F0A53">
        <w:t>Heu Abimelech! heu, heu Gedeon!</w:t>
      </w:r>
    </w:p>
    <w:p w14:paraId="345BDFD9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95</w:t>
      </w:r>
      <w:r w:rsidRPr="002F0A53">
        <w:t xml:space="preserve"> O qui subitos agmine ducto</w:t>
      </w:r>
    </w:p>
    <w:p w14:paraId="07973272" w14:textId="77777777" w:rsidR="00A43747" w:rsidRPr="002F0A53" w:rsidRDefault="00451FCE" w:rsidP="00A43747">
      <w:pPr>
        <w:pStyle w:val="DraCorstandard"/>
      </w:pPr>
      <w:r w:rsidRPr="002F0A53">
        <w:t>Phialae latebr</w:t>
      </w:r>
      <w:r w:rsidRPr="002F0A53">
        <w:rPr>
          <w:rFonts w:cstheme="minorHAnsi"/>
        </w:rPr>
        <w:t>â</w:t>
      </w:r>
      <w:r w:rsidRPr="002F0A53">
        <w:t xml:space="preserve"> protulit ignes,</w:t>
      </w:r>
    </w:p>
    <w:p w14:paraId="42C71838" w14:textId="77777777" w:rsidR="00A43747" w:rsidRPr="002F0A53" w:rsidRDefault="00451FCE" w:rsidP="00A43747">
      <w:pPr>
        <w:pStyle w:val="DraCorstandard"/>
      </w:pPr>
      <w:r w:rsidRPr="002F0A53">
        <w:t>Atque aere viros, bellumque ciens</w:t>
      </w:r>
    </w:p>
    <w:p w14:paraId="6A572E46" w14:textId="77777777" w:rsidR="00A43747" w:rsidRPr="002F0A53" w:rsidRDefault="00451FCE" w:rsidP="00A43747">
      <w:pPr>
        <w:pStyle w:val="DraCorstandard"/>
      </w:pPr>
      <w:r w:rsidRPr="002F0A53">
        <w:lastRenderedPageBreak/>
        <w:t>Numine prompto terruit hostes!</w:t>
      </w:r>
    </w:p>
    <w:p w14:paraId="181B53C6" w14:textId="77777777" w:rsidR="00A43747" w:rsidRPr="002F0A53" w:rsidRDefault="00451FCE" w:rsidP="00A43747">
      <w:pPr>
        <w:pStyle w:val="DraCorstandard"/>
      </w:pPr>
      <w:r w:rsidRPr="002F0A53">
        <w:t>Tunc commissos Marte ambiguo</w:t>
      </w:r>
    </w:p>
    <w:p w14:paraId="4C8F3BD9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100</w:t>
      </w:r>
      <w:r w:rsidRPr="002F0A53">
        <w:t xml:space="preserve"> Vidit trepidum sternere campum,</w:t>
      </w:r>
    </w:p>
    <w:p w14:paraId="18A0F163" w14:textId="77777777" w:rsidR="00A43747" w:rsidRPr="002F0A53" w:rsidRDefault="00451FCE" w:rsidP="00A43747">
      <w:pPr>
        <w:pStyle w:val="DraCorstandard"/>
      </w:pPr>
      <w:r w:rsidRPr="002F0A53">
        <w:t>Vidit liquidos sanguine riuos,</w:t>
      </w:r>
    </w:p>
    <w:p w14:paraId="0E8982C4" w14:textId="649E3EA8" w:rsidR="00A43747" w:rsidRPr="001E11B6" w:rsidRDefault="00451FCE" w:rsidP="00A43747">
      <w:pPr>
        <w:pStyle w:val="DraCorstandard"/>
        <w:rPr>
          <w:rStyle w:val="DraCorpagebeginning"/>
        </w:rPr>
      </w:pPr>
      <w:r w:rsidRPr="001E11B6">
        <w:rPr>
          <w:rStyle w:val="DraCorpagebeginning"/>
        </w:rPr>
        <w:t>40</w:t>
      </w:r>
    </w:p>
    <w:p w14:paraId="24320AB7" w14:textId="77777777" w:rsidR="00A43747" w:rsidRPr="002F0A53" w:rsidRDefault="00451FCE" w:rsidP="00A43747">
      <w:pPr>
        <w:pStyle w:val="DraCorstandard"/>
      </w:pPr>
      <w:r w:rsidRPr="002F0A53">
        <w:t>Et caesa vir</w:t>
      </w:r>
      <w:r w:rsidRPr="002F0A53">
        <w:rPr>
          <w:rFonts w:cstheme="minorHAnsi"/>
        </w:rPr>
        <w:t>û</w:t>
      </w:r>
      <w:r w:rsidRPr="002F0A53">
        <w:t>m corpora volui.</w:t>
      </w:r>
    </w:p>
    <w:p w14:paraId="40EADB97" w14:textId="77777777" w:rsidR="00A43747" w:rsidRPr="002F0A53" w:rsidRDefault="00451FCE" w:rsidP="00A43747">
      <w:pPr>
        <w:pStyle w:val="DraCorstandard"/>
      </w:pPr>
      <w:r w:rsidRPr="002F0A53">
        <w:t>O sic iterum buccina clangat!</w:t>
      </w:r>
    </w:p>
    <w:p w14:paraId="79FCDD33" w14:textId="77777777" w:rsidR="00A43747" w:rsidRPr="002F0A53" w:rsidRDefault="00451FCE" w:rsidP="00A43747">
      <w:pPr>
        <w:pStyle w:val="DraCorstandard"/>
      </w:pPr>
      <w:r w:rsidRPr="002F0A53">
        <w:t>O sic iterum Panicus horror</w:t>
      </w:r>
    </w:p>
    <w:p w14:paraId="58AAD399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105</w:t>
      </w:r>
      <w:r w:rsidRPr="002F0A53">
        <w:t xml:space="preserve"> Inuolet omnes! lituoque strepens,</w:t>
      </w:r>
    </w:p>
    <w:p w14:paraId="708FAB44" w14:textId="77777777" w:rsidR="00A43747" w:rsidRPr="002F0A53" w:rsidRDefault="00451FCE" w:rsidP="00A43747">
      <w:pPr>
        <w:pStyle w:val="DraCorstandard"/>
      </w:pPr>
      <w:r w:rsidRPr="002F0A53">
        <w:t>Et sine iaculi praepetis ictu,</w:t>
      </w:r>
    </w:p>
    <w:p w14:paraId="66DFF608" w14:textId="77777777" w:rsidR="00A43747" w:rsidRPr="002F0A53" w:rsidRDefault="00451FCE" w:rsidP="00A43747">
      <w:pPr>
        <w:pStyle w:val="DraCorstandard"/>
      </w:pPr>
      <w:r w:rsidRPr="002F0A53">
        <w:t>Turmas latè vastet inertes,</w:t>
      </w:r>
    </w:p>
    <w:p w14:paraId="30AF6E76" w14:textId="77777777" w:rsidR="00A43747" w:rsidRPr="002F0A53" w:rsidRDefault="00451FCE" w:rsidP="00A43747">
      <w:pPr>
        <w:pStyle w:val="DraCorstandard"/>
      </w:pPr>
      <w:r w:rsidRPr="002F0A53">
        <w:t>Facti Gedeon nobilis auspex!</w:t>
      </w:r>
    </w:p>
    <w:p w14:paraId="4B0432B7" w14:textId="77777777" w:rsidR="00A43747" w:rsidRPr="002F0A53" w:rsidRDefault="00451FCE" w:rsidP="00A43747">
      <w:pPr>
        <w:pStyle w:val="DraCorstandard"/>
      </w:pPr>
      <w:r w:rsidRPr="002F0A53">
        <w:t>Tunc proiecto Salmana scuto,</w:t>
      </w:r>
    </w:p>
    <w:p w14:paraId="3E57025A" w14:textId="77777777" w:rsidR="00A43747" w:rsidRPr="002F0A53" w:rsidRDefault="00451FCE" w:rsidP="00A43747">
      <w:pPr>
        <w:pStyle w:val="DraCorstandard"/>
      </w:pPr>
      <w:r w:rsidRPr="001E11B6">
        <w:rPr>
          <w:rStyle w:val="DraCorlinenumber"/>
        </w:rPr>
        <w:t>110</w:t>
      </w:r>
      <w:r w:rsidRPr="002F0A53">
        <w:t xml:space="preserve"> Et genua labans, artusque tremens,</w:t>
      </w:r>
    </w:p>
    <w:p w14:paraId="0946E930" w14:textId="77777777" w:rsidR="00A43747" w:rsidRPr="002F0A53" w:rsidRDefault="00451FCE" w:rsidP="00A43747">
      <w:pPr>
        <w:pStyle w:val="DraCorstandard"/>
      </w:pPr>
      <w:r w:rsidRPr="002F0A53">
        <w:t>Hausit toto pectore ferrum,</w:t>
      </w:r>
    </w:p>
    <w:p w14:paraId="5DA636AE" w14:textId="77777777" w:rsidR="00A43747" w:rsidRPr="002F0A53" w:rsidRDefault="00451FCE" w:rsidP="00A43747">
      <w:pPr>
        <w:pStyle w:val="DraCorstandard"/>
      </w:pPr>
      <w:r w:rsidRPr="002F0A53">
        <w:t>Plangensque solum, penitus gelidam</w:t>
      </w:r>
    </w:p>
    <w:p w14:paraId="4954711D" w14:textId="77777777" w:rsidR="00A43747" w:rsidRPr="002F0A53" w:rsidRDefault="00451FCE" w:rsidP="00A43747">
      <w:pPr>
        <w:pStyle w:val="DraCorstandard"/>
      </w:pPr>
      <w:r w:rsidRPr="002F0A53">
        <w:t>Combibit Aten; it comes illi</w:t>
      </w:r>
    </w:p>
    <w:p w14:paraId="37EA72C3" w14:textId="77777777" w:rsidR="00A43747" w:rsidRPr="002F0A53" w:rsidRDefault="00451FCE" w:rsidP="00A43747">
      <w:pPr>
        <w:pStyle w:val="DraCorstandard"/>
      </w:pPr>
      <w:r w:rsidRPr="002F0A53">
        <w:t>Fortis Seb</w:t>
      </w:r>
      <w:r w:rsidRPr="002F0A53">
        <w:rPr>
          <w:rFonts w:cstheme="minorHAnsi"/>
        </w:rPr>
        <w:t>ëé</w:t>
      </w:r>
      <w:r w:rsidRPr="002F0A53">
        <w:t>, Dux ille Ducum,</w:t>
      </w:r>
    </w:p>
    <w:p w14:paraId="436D0FFA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115</w:t>
      </w:r>
      <w:r w:rsidRPr="002F0A53">
        <w:t xml:space="preserve"> Et purpureo caesus in ostro,</w:t>
      </w:r>
    </w:p>
    <w:p w14:paraId="1B5CCC6C" w14:textId="77777777" w:rsidR="00A43747" w:rsidRPr="002F0A53" w:rsidRDefault="00451FCE" w:rsidP="00A43747">
      <w:pPr>
        <w:pStyle w:val="DraCorstandard"/>
      </w:pPr>
      <w:r w:rsidRPr="002F0A53">
        <w:t>Tinctam gemino murice trabeam</w:t>
      </w:r>
    </w:p>
    <w:p w14:paraId="709BFE6F" w14:textId="77777777" w:rsidR="00A43747" w:rsidRPr="002F0A53" w:rsidRDefault="00451FCE" w:rsidP="00A43747">
      <w:pPr>
        <w:pStyle w:val="DraCorstandard"/>
      </w:pPr>
      <w:r w:rsidRPr="002F0A53">
        <w:t>Cedit spolijs Iudaea tuis,</w:t>
      </w:r>
    </w:p>
    <w:p w14:paraId="6F36D423" w14:textId="77777777" w:rsidR="00A43747" w:rsidRPr="002F0A53" w:rsidRDefault="00451FCE" w:rsidP="00A43747">
      <w:pPr>
        <w:pStyle w:val="DraCorstandard"/>
      </w:pPr>
      <w:r w:rsidRPr="002F0A53">
        <w:t>Multisque iacet flebilis Heros.</w:t>
      </w:r>
    </w:p>
    <w:p w14:paraId="1F1C1D1E" w14:textId="77777777" w:rsidR="00A43747" w:rsidRPr="002F0A53" w:rsidRDefault="00451FCE" w:rsidP="00A43747">
      <w:pPr>
        <w:pStyle w:val="DraCorstandard"/>
      </w:pPr>
      <w:r w:rsidRPr="002F0A53">
        <w:t>Quid clara tuae facta iuuentae,</w:t>
      </w:r>
    </w:p>
    <w:p w14:paraId="50FFAF80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120</w:t>
      </w:r>
      <w:r w:rsidRPr="002F0A53">
        <w:t xml:space="preserve"> Et tot veteres memoro titulos</w:t>
      </w:r>
    </w:p>
    <w:p w14:paraId="26D173E8" w14:textId="77777777" w:rsidR="00A43747" w:rsidRPr="002F0A53" w:rsidRDefault="00451FCE" w:rsidP="00A43747">
      <w:pPr>
        <w:pStyle w:val="DraCorstandard"/>
      </w:pPr>
      <w:r w:rsidRPr="002F0A53">
        <w:t>Ioasiaci princeps generis?</w:t>
      </w:r>
    </w:p>
    <w:p w14:paraId="72C24F3F" w14:textId="77777777" w:rsidR="00A43747" w:rsidRPr="002F0A53" w:rsidRDefault="00451FCE" w:rsidP="00A43747">
      <w:pPr>
        <w:pStyle w:val="DraCorstandard"/>
      </w:pPr>
      <w:r w:rsidRPr="002F0A53">
        <w:t>O cui pietas mascula pectus</w:t>
      </w:r>
    </w:p>
    <w:p w14:paraId="44D52FA4" w14:textId="77777777" w:rsidR="00A43747" w:rsidRPr="002F0A53" w:rsidRDefault="00451FCE" w:rsidP="00A43747">
      <w:pPr>
        <w:pStyle w:val="DraCorstandard"/>
      </w:pPr>
      <w:r w:rsidRPr="002F0A53">
        <w:lastRenderedPageBreak/>
        <w:t>Roborat, hirtos vellere lucos,</w:t>
      </w:r>
    </w:p>
    <w:p w14:paraId="045D4D0A" w14:textId="77777777" w:rsidR="00A43747" w:rsidRPr="002F0A53" w:rsidRDefault="00451FCE" w:rsidP="00A43747">
      <w:pPr>
        <w:pStyle w:val="DraCorstandard"/>
      </w:pPr>
      <w:r w:rsidRPr="002F0A53">
        <w:t>Quos relligio Barbara struxit!</w:t>
      </w:r>
    </w:p>
    <w:p w14:paraId="4EE888B2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125</w:t>
      </w:r>
      <w:r w:rsidRPr="002F0A53">
        <w:t xml:space="preserve"> Tum vile caput dedere flammis,</w:t>
      </w:r>
    </w:p>
    <w:p w14:paraId="6DF90C71" w14:textId="77777777" w:rsidR="00A43747" w:rsidRPr="002F0A53" w:rsidRDefault="00451FCE" w:rsidP="00A43747">
      <w:pPr>
        <w:pStyle w:val="DraCorstandard"/>
      </w:pPr>
      <w:r w:rsidRPr="002F0A53">
        <w:t>Quod Baali Numine sacrum,</w:t>
      </w:r>
    </w:p>
    <w:p w14:paraId="0C3F2355" w14:textId="77777777" w:rsidR="00A43747" w:rsidRPr="002F0A53" w:rsidRDefault="00451FCE" w:rsidP="00A43747">
      <w:pPr>
        <w:pStyle w:val="DraCorstandard"/>
      </w:pPr>
      <w:r w:rsidRPr="002F0A53">
        <w:t>Tant</w:t>
      </w:r>
      <w:r w:rsidRPr="002F0A53">
        <w:rPr>
          <w:rFonts w:cstheme="minorHAnsi"/>
        </w:rPr>
        <w:t>ù</w:t>
      </w:r>
      <w:r w:rsidRPr="002F0A53">
        <w:t>m riguo sanguine gaudet,</w:t>
      </w:r>
    </w:p>
    <w:p w14:paraId="723B7168" w14:textId="77777777" w:rsidR="00A43747" w:rsidRPr="002F0A53" w:rsidRDefault="00451FCE" w:rsidP="00A43747">
      <w:pPr>
        <w:pStyle w:val="DraCorstandard"/>
      </w:pPr>
      <w:r w:rsidRPr="002F0A53">
        <w:t>Et lita tabo tempora spargi,</w:t>
      </w:r>
    </w:p>
    <w:p w14:paraId="47EA060E" w14:textId="7CCDF941" w:rsidR="00A43747" w:rsidRPr="0052079D" w:rsidRDefault="00451FCE" w:rsidP="00A43747">
      <w:pPr>
        <w:pStyle w:val="DraCorstandard"/>
        <w:rPr>
          <w:rStyle w:val="DraCorpagebeginning"/>
        </w:rPr>
      </w:pPr>
      <w:r w:rsidRPr="0052079D">
        <w:rPr>
          <w:rStyle w:val="DraCorpagebeginning"/>
        </w:rPr>
        <w:t>41</w:t>
      </w:r>
    </w:p>
    <w:p w14:paraId="5EE4F3B3" w14:textId="77777777" w:rsidR="00A43747" w:rsidRPr="002F0A53" w:rsidRDefault="00451FCE" w:rsidP="00A43747">
      <w:pPr>
        <w:pStyle w:val="DraCorstandard"/>
      </w:pPr>
      <w:r w:rsidRPr="002F0A53">
        <w:t>Quantùm steriles imbribus horti,</w:t>
      </w:r>
    </w:p>
    <w:p w14:paraId="33DBCB37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130</w:t>
      </w:r>
      <w:r w:rsidRPr="002F0A53">
        <w:t xml:space="preserve"> Quos rara cauo nubila tingunt!</w:t>
      </w:r>
    </w:p>
    <w:p w14:paraId="04664B54" w14:textId="77777777" w:rsidR="00A43747" w:rsidRPr="002F0A53" w:rsidRDefault="00451FCE" w:rsidP="00A43747">
      <w:pPr>
        <w:pStyle w:val="DraCorstandard"/>
      </w:pPr>
      <w:r w:rsidRPr="002F0A53">
        <w:t>O quem patriae margine siluae,</w:t>
      </w:r>
    </w:p>
    <w:p w14:paraId="21A6586F" w14:textId="77777777" w:rsidR="00A43747" w:rsidRPr="002F0A53" w:rsidRDefault="00451FCE" w:rsidP="00A43747">
      <w:pPr>
        <w:pStyle w:val="DraCorstandard"/>
      </w:pPr>
      <w:r w:rsidRPr="002F0A53">
        <w:t>Tectum patul</w:t>
      </w:r>
      <w:r w:rsidRPr="002F0A53">
        <w:rPr>
          <w:rFonts w:cstheme="minorHAnsi"/>
        </w:rPr>
        <w:t>â</w:t>
      </w:r>
      <w:r w:rsidRPr="002F0A53">
        <w:t xml:space="preserve"> molliter vmbrâ</w:t>
      </w:r>
    </w:p>
    <w:p w14:paraId="322141DA" w14:textId="77777777" w:rsidR="00A43747" w:rsidRPr="002F0A53" w:rsidRDefault="00451FCE" w:rsidP="00A43747">
      <w:pPr>
        <w:pStyle w:val="DraCorstandard"/>
      </w:pPr>
      <w:r w:rsidRPr="002F0A53">
        <w:t>Coeli Genius compulit ales</w:t>
      </w:r>
    </w:p>
    <w:p w14:paraId="23F00AA2" w14:textId="77777777" w:rsidR="00A43747" w:rsidRPr="002F0A53" w:rsidRDefault="00451FCE" w:rsidP="00A43747">
      <w:pPr>
        <w:pStyle w:val="DraCorstandard"/>
      </w:pPr>
      <w:r w:rsidRPr="002F0A53">
        <w:t>Desperatum stringere ferrum!</w:t>
      </w:r>
    </w:p>
    <w:p w14:paraId="5D9A24DA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135</w:t>
      </w:r>
      <w:r w:rsidRPr="002F0A53">
        <w:t xml:space="preserve"> Tum multa viro digna locutus</w:t>
      </w:r>
    </w:p>
    <w:p w14:paraId="66CC9374" w14:textId="77777777" w:rsidR="00A43747" w:rsidRPr="002F0A53" w:rsidRDefault="00451FCE" w:rsidP="00A43747">
      <w:pPr>
        <w:pStyle w:val="DraCorstandard"/>
      </w:pPr>
      <w:r w:rsidRPr="002F0A53">
        <w:t>Geminat tonso in vellere signum,</w:t>
      </w:r>
    </w:p>
    <w:p w14:paraId="5E4FC644" w14:textId="77777777" w:rsidR="00A43747" w:rsidRPr="002F0A53" w:rsidRDefault="00451FCE" w:rsidP="00A43747">
      <w:pPr>
        <w:pStyle w:val="DraCorstandard"/>
      </w:pPr>
      <w:r w:rsidRPr="002F0A53">
        <w:t>Sudo, egelido rore probatum.</w:t>
      </w:r>
    </w:p>
    <w:p w14:paraId="0EA0C690" w14:textId="77777777" w:rsidR="00A43747" w:rsidRPr="002F0A53" w:rsidRDefault="00451FCE" w:rsidP="00A43747">
      <w:pPr>
        <w:pStyle w:val="DraCorstandard"/>
      </w:pPr>
      <w:r w:rsidRPr="002F0A53">
        <w:t>Sic à coelo lenimen habet,</w:t>
      </w:r>
    </w:p>
    <w:p w14:paraId="74676580" w14:textId="77777777" w:rsidR="00A43747" w:rsidRPr="002F0A53" w:rsidRDefault="00451FCE" w:rsidP="00A43747">
      <w:pPr>
        <w:pStyle w:val="DraCorstandard"/>
      </w:pPr>
      <w:r w:rsidRPr="002F0A53">
        <w:t>Et freta Dei Numine virtus</w:t>
      </w:r>
    </w:p>
    <w:p w14:paraId="53578388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140</w:t>
      </w:r>
      <w:r w:rsidRPr="002F0A53">
        <w:t xml:space="preserve"> Nunquam Superos inuocat aegros,</w:t>
      </w:r>
    </w:p>
    <w:p w14:paraId="2F6B54A2" w14:textId="77777777" w:rsidR="00A43747" w:rsidRPr="002F0A53" w:rsidRDefault="00451FCE" w:rsidP="00A43747">
      <w:pPr>
        <w:pStyle w:val="DraCorstandard"/>
      </w:pPr>
      <w:r w:rsidRPr="002F0A53">
        <w:t>Et votorum summa capeßit.</w:t>
      </w:r>
    </w:p>
    <w:p w14:paraId="1F568458" w14:textId="77777777" w:rsidR="00A43747" w:rsidRPr="002F0A53" w:rsidRDefault="00451FCE" w:rsidP="00A43747">
      <w:pPr>
        <w:pStyle w:val="DraCorstandard"/>
      </w:pPr>
      <w:r w:rsidRPr="002F0A53">
        <w:t>Foelix nimiùm, foelix Gedeon,</w:t>
      </w:r>
    </w:p>
    <w:p w14:paraId="45563705" w14:textId="77777777" w:rsidR="00A43747" w:rsidRPr="002F0A53" w:rsidRDefault="00451FCE" w:rsidP="00A43747">
      <w:pPr>
        <w:pStyle w:val="DraCorstandard"/>
      </w:pPr>
      <w:r w:rsidRPr="002F0A53">
        <w:t>Si non gemmâ sutili &amp; auro,</w:t>
      </w:r>
    </w:p>
    <w:p w14:paraId="1557D45A" w14:textId="77777777" w:rsidR="00A43747" w:rsidRPr="002F0A53" w:rsidRDefault="00451FCE" w:rsidP="00A43747">
      <w:pPr>
        <w:pStyle w:val="DraCorstandard"/>
      </w:pPr>
      <w:r w:rsidRPr="002F0A53">
        <w:t>Nostro geminum finxisset ephod,</w:t>
      </w:r>
    </w:p>
    <w:p w14:paraId="1C8F2964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145</w:t>
      </w:r>
      <w:r w:rsidRPr="002F0A53">
        <w:t xml:space="preserve"> Quo se populi fregit pietas,</w:t>
      </w:r>
    </w:p>
    <w:p w14:paraId="476CF727" w14:textId="77777777" w:rsidR="00A43747" w:rsidRPr="002F0A53" w:rsidRDefault="00451FCE" w:rsidP="00A43747">
      <w:pPr>
        <w:pStyle w:val="DraCorstandard"/>
      </w:pPr>
      <w:r w:rsidRPr="002F0A53">
        <w:t>Proni vetitis ludere sacris,</w:t>
      </w:r>
    </w:p>
    <w:p w14:paraId="4AF6D238" w14:textId="77777777" w:rsidR="00A43747" w:rsidRPr="002F0A53" w:rsidRDefault="00451FCE" w:rsidP="00A43747">
      <w:pPr>
        <w:pStyle w:val="DraCorstandard"/>
      </w:pPr>
      <w:r w:rsidRPr="002F0A53">
        <w:t>Quocumque ferat mobilis error.</w:t>
      </w:r>
    </w:p>
    <w:p w14:paraId="6228626C" w14:textId="5EA49341" w:rsidR="00213EB4" w:rsidRPr="002F0A53" w:rsidRDefault="00213EB4" w:rsidP="00213EB4">
      <w:pPr>
        <w:pStyle w:val="DraCoradditions"/>
        <w:rPr>
          <w:lang w:val="la-Latn"/>
        </w:rPr>
      </w:pPr>
      <w:r w:rsidRPr="002F0A53">
        <w:rPr>
          <w:lang w:val="la-Latn"/>
        </w:rPr>
        <w:lastRenderedPageBreak/>
        <w:t>/act=2/</w:t>
      </w:r>
    </w:p>
    <w:p w14:paraId="13FD49DA" w14:textId="124061DB" w:rsidR="00A43747" w:rsidRPr="002F0A53" w:rsidRDefault="00451FCE" w:rsidP="00213EB4">
      <w:pPr>
        <w:pStyle w:val="DraCorhead"/>
      </w:pPr>
      <w:r w:rsidRPr="002F0A53">
        <w:t>ACTVS SECVNDVS</w:t>
      </w:r>
    </w:p>
    <w:p w14:paraId="5FEB7D0D" w14:textId="77777777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ABIMELECHVS.</w:t>
      </w:r>
    </w:p>
    <w:p w14:paraId="0FB3AA17" w14:textId="77777777" w:rsidR="00A43747" w:rsidRPr="002F0A53" w:rsidRDefault="00451FCE" w:rsidP="00A43747">
      <w:pPr>
        <w:pStyle w:val="DraCorstandard"/>
      </w:pPr>
      <w:r w:rsidRPr="002F0A53">
        <w:t>ETiam moraris anime? cur lentus stupes</w:t>
      </w:r>
    </w:p>
    <w:p w14:paraId="66322FD8" w14:textId="0754C544" w:rsidR="00A43747" w:rsidRPr="002F0A53" w:rsidRDefault="00451FCE" w:rsidP="00A43747">
      <w:pPr>
        <w:pStyle w:val="DraCorstandard"/>
      </w:pPr>
      <w:r w:rsidRPr="002F0A53">
        <w:t>Abimeleche? cur adhuc vacant manus?</w:t>
      </w:r>
    </w:p>
    <w:p w14:paraId="6B60CC10" w14:textId="5A206B36" w:rsidR="00A43747" w:rsidRPr="0052079D" w:rsidRDefault="00451FCE" w:rsidP="00A43747">
      <w:pPr>
        <w:pStyle w:val="DraCorstandard"/>
        <w:rPr>
          <w:rStyle w:val="DraCorpagebeginning"/>
        </w:rPr>
      </w:pPr>
      <w:r w:rsidRPr="0052079D">
        <w:rPr>
          <w:rStyle w:val="DraCorpagebeginning"/>
        </w:rPr>
        <w:t>42</w:t>
      </w:r>
    </w:p>
    <w:p w14:paraId="2E9FD0A8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150</w:t>
      </w:r>
      <w:r w:rsidRPr="002F0A53">
        <w:t xml:space="preserve"> Qu</w:t>
      </w:r>
      <w:r w:rsidRPr="002F0A53">
        <w:rPr>
          <w:rFonts w:cstheme="minorHAnsi"/>
        </w:rPr>
        <w:t>ó</w:t>
      </w:r>
      <w:r w:rsidRPr="002F0A53">
        <w:t xml:space="preserve"> libet, eundum est: quod licet, segnes agunt:</w:t>
      </w:r>
    </w:p>
    <w:p w14:paraId="60B3EB4F" w14:textId="77777777" w:rsidR="00A43747" w:rsidRPr="002F0A53" w:rsidRDefault="00451FCE" w:rsidP="00A43747">
      <w:pPr>
        <w:pStyle w:val="DraCorstandard"/>
      </w:pPr>
      <w:r w:rsidRPr="002F0A53">
        <w:t>Et quisquis intrà compedes istas sedet,</w:t>
      </w:r>
    </w:p>
    <w:p w14:paraId="362999B7" w14:textId="77777777" w:rsidR="00A43747" w:rsidRPr="002F0A53" w:rsidRDefault="00451FCE" w:rsidP="00A43747">
      <w:pPr>
        <w:pStyle w:val="DraCorstandard"/>
      </w:pPr>
      <w:r w:rsidRPr="002F0A53">
        <w:t>Nunquam trophaeum statuet: audacem impetum</w:t>
      </w:r>
    </w:p>
    <w:p w14:paraId="579720A2" w14:textId="77777777" w:rsidR="00A43747" w:rsidRPr="002F0A53" w:rsidRDefault="00451FCE" w:rsidP="00A43747">
      <w:pPr>
        <w:pStyle w:val="DraCorstandard"/>
      </w:pPr>
      <w:r w:rsidRPr="002F0A53">
        <w:t>Fortuna sequitur, illa, quae sceptro potens,</w:t>
      </w:r>
    </w:p>
    <w:p w14:paraId="31AF235B" w14:textId="77777777" w:rsidR="00A43747" w:rsidRPr="002F0A53" w:rsidRDefault="00451FCE" w:rsidP="00A43747">
      <w:pPr>
        <w:pStyle w:val="DraCorstandard"/>
      </w:pPr>
      <w:r w:rsidRPr="002F0A53">
        <w:t>Fortes tuetur, calcat ignauos, leuat</w:t>
      </w:r>
    </w:p>
    <w:p w14:paraId="4B59B537" w14:textId="77777777" w:rsidR="00A43747" w:rsidRPr="002F0A53" w:rsidRDefault="00451FCE" w:rsidP="00A43747">
      <w:pPr>
        <w:pStyle w:val="DraCorstandard"/>
      </w:pPr>
      <w:r w:rsidRPr="0052079D">
        <w:rPr>
          <w:rStyle w:val="DraCorlinenumber"/>
        </w:rPr>
        <w:t>155</w:t>
      </w:r>
      <w:r w:rsidRPr="002F0A53">
        <w:t xml:space="preserve"> Dextrâ superbos, alterâ abiectos premit:</w:t>
      </w:r>
    </w:p>
    <w:p w14:paraId="00A6551B" w14:textId="77777777" w:rsidR="00A43747" w:rsidRPr="002F0A53" w:rsidRDefault="00451FCE" w:rsidP="00A43747">
      <w:pPr>
        <w:pStyle w:val="DraCorstandard"/>
      </w:pPr>
      <w:r w:rsidRPr="002F0A53">
        <w:t xml:space="preserve">Victa nunquam pectora impleuit Deus: </w:t>
      </w:r>
      <w:r w:rsidRPr="002F0A53">
        <w:rPr>
          <w:rFonts w:cstheme="minorHAnsi"/>
        </w:rPr>
        <w:t>˂</w:t>
      </w:r>
      <w:r w:rsidRPr="002F0A53">
        <w:t xml:space="preserve"> vieta</w:t>
      </w:r>
    </w:p>
    <w:p w14:paraId="263A29B2" w14:textId="77777777" w:rsidR="00A43747" w:rsidRPr="002F0A53" w:rsidRDefault="00451FCE" w:rsidP="00A43747">
      <w:pPr>
        <w:pStyle w:val="DraCorstandard"/>
      </w:pPr>
      <w:r w:rsidRPr="002F0A53">
        <w:t>Quicumque promptus purpuram inuasit, tenet</w:t>
      </w:r>
    </w:p>
    <w:p w14:paraId="5E8A756A" w14:textId="77777777" w:rsidR="00A43747" w:rsidRPr="002F0A53" w:rsidRDefault="00451FCE" w:rsidP="00A43747">
      <w:pPr>
        <w:pStyle w:val="DraCorstandard"/>
      </w:pPr>
      <w:r w:rsidRPr="002F0A53">
        <w:t>Vltrò sequacem: dignitas quaerit viros:</w:t>
      </w:r>
    </w:p>
    <w:p w14:paraId="7659E32C" w14:textId="77777777" w:rsidR="00A43747" w:rsidRPr="002F0A53" w:rsidRDefault="00451FCE" w:rsidP="00A43747">
      <w:pPr>
        <w:pStyle w:val="DraCorstandard"/>
      </w:pPr>
      <w:r w:rsidRPr="002F0A53">
        <w:t>Quicumque tardo repit ad laudem gradu,</w:t>
      </w:r>
    </w:p>
    <w:p w14:paraId="7F120B8C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160</w:t>
      </w:r>
      <w:r w:rsidRPr="002F0A53">
        <w:t xml:space="preserve"> Fugitiua nemo decora corripiet manu.</w:t>
      </w:r>
    </w:p>
    <w:p w14:paraId="4FB93520" w14:textId="77777777" w:rsidR="00A43747" w:rsidRPr="002F0A53" w:rsidRDefault="00451FCE" w:rsidP="00A43747">
      <w:pPr>
        <w:pStyle w:val="DraCorstandard"/>
      </w:pPr>
      <w:r w:rsidRPr="002F0A53">
        <w:t>Erg</w:t>
      </w:r>
      <w:r w:rsidRPr="002F0A53">
        <w:rPr>
          <w:rFonts w:cstheme="minorHAnsi"/>
        </w:rPr>
        <w:t>ó</w:t>
      </w:r>
      <w:r w:rsidRPr="002F0A53">
        <w:t>ne nunquam stemmatis primi notam,</w:t>
      </w:r>
    </w:p>
    <w:p w14:paraId="6FB667B5" w14:textId="77777777" w:rsidR="00A43747" w:rsidRPr="002F0A53" w:rsidRDefault="00451FCE" w:rsidP="00A43747">
      <w:pPr>
        <w:pStyle w:val="DraCorstandard"/>
      </w:pPr>
      <w:r w:rsidRPr="002F0A53">
        <w:t>Et pictam abollam, &amp; patrios fasces geret</w:t>
      </w:r>
    </w:p>
    <w:p w14:paraId="26CEA8AF" w14:textId="77777777" w:rsidR="00A43747" w:rsidRPr="002F0A53" w:rsidRDefault="00451FCE" w:rsidP="00A43747">
      <w:pPr>
        <w:pStyle w:val="DraCorstandard"/>
      </w:pPr>
      <w:r w:rsidRPr="002F0A53">
        <w:t>Abimelechus? marcidum, insulsum caput!</w:t>
      </w:r>
    </w:p>
    <w:p w14:paraId="2442C786" w14:textId="77777777" w:rsidR="00A43747" w:rsidRPr="002F0A53" w:rsidRDefault="00451FCE" w:rsidP="00A43747">
      <w:pPr>
        <w:pStyle w:val="DraCorstandard"/>
      </w:pPr>
      <w:r w:rsidRPr="002F0A53">
        <w:t>Abimelechus, vile mancipium domi</w:t>
      </w:r>
    </w:p>
    <w:p w14:paraId="13048BB2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165</w:t>
      </w:r>
      <w:r w:rsidRPr="002F0A53">
        <w:t xml:space="preserve"> Fratrum fedebit? &amp; puer mollis Iether</w:t>
      </w:r>
    </w:p>
    <w:p w14:paraId="5145BD6D" w14:textId="77777777" w:rsidR="00A43747" w:rsidRPr="002F0A53" w:rsidRDefault="00451FCE" w:rsidP="00A43747">
      <w:pPr>
        <w:pStyle w:val="DraCorstandard"/>
      </w:pPr>
      <w:r w:rsidRPr="002F0A53">
        <w:t>Damnabit istam dexteram fuso, colo?</w:t>
      </w:r>
    </w:p>
    <w:p w14:paraId="1BA553B6" w14:textId="77777777" w:rsidR="00A43747" w:rsidRPr="002F0A53" w:rsidRDefault="00451FCE" w:rsidP="00A43747">
      <w:pPr>
        <w:pStyle w:val="DraCorstandard"/>
      </w:pPr>
      <w:r w:rsidRPr="002F0A53">
        <w:t>Pullus Gradiuum? sic Deus nunquam velit;</w:t>
      </w:r>
    </w:p>
    <w:p w14:paraId="1AC215B7" w14:textId="77777777" w:rsidR="00A43747" w:rsidRPr="002F0A53" w:rsidRDefault="00451FCE" w:rsidP="00A43747">
      <w:pPr>
        <w:pStyle w:val="DraCorstandard"/>
      </w:pPr>
      <w:r w:rsidRPr="002F0A53">
        <w:t>Imbellis iste, qui iacentem Salmanam</w:t>
      </w:r>
    </w:p>
    <w:p w14:paraId="68AED5B8" w14:textId="77777777" w:rsidR="00A43747" w:rsidRPr="002F0A53" w:rsidRDefault="00451FCE" w:rsidP="00A43747">
      <w:pPr>
        <w:pStyle w:val="DraCorstandard"/>
      </w:pPr>
      <w:r w:rsidRPr="002F0A53">
        <w:t>Ferire iussus, languidâ capulum manu</w:t>
      </w:r>
    </w:p>
    <w:p w14:paraId="2C35D847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lastRenderedPageBreak/>
        <w:t>170</w:t>
      </w:r>
      <w:r w:rsidRPr="002F0A53">
        <w:t xml:space="preserve"> Tractare nescit, &amp; tremens, pallens, stupens,</w:t>
      </w:r>
    </w:p>
    <w:p w14:paraId="0AE67CF6" w14:textId="77777777" w:rsidR="00A43747" w:rsidRPr="002F0A53" w:rsidRDefault="00451FCE" w:rsidP="00A43747">
      <w:pPr>
        <w:pStyle w:val="DraCorstandard"/>
      </w:pPr>
      <w:r w:rsidRPr="002F0A53">
        <w:t>Patrem ruentem in vulnera obliquus videt,</w:t>
      </w:r>
    </w:p>
    <w:p w14:paraId="167EC036" w14:textId="77777777" w:rsidR="00A43747" w:rsidRPr="002F0A53" w:rsidRDefault="00451FCE" w:rsidP="00A43747">
      <w:pPr>
        <w:pStyle w:val="DraCorstandard"/>
      </w:pPr>
      <w:r w:rsidRPr="002F0A53">
        <w:t>Et paenè cum ipso Barbaro exanimis cadit?</w:t>
      </w:r>
    </w:p>
    <w:p w14:paraId="03C8B79F" w14:textId="77777777" w:rsidR="00A43747" w:rsidRPr="002F0A53" w:rsidRDefault="00451FCE" w:rsidP="00A43747">
      <w:pPr>
        <w:pStyle w:val="DraCorstandard"/>
      </w:pPr>
      <w:r w:rsidRPr="002F0A53">
        <w:t>Excede l</w:t>
      </w:r>
      <w:r w:rsidRPr="002F0A53">
        <w:rPr>
          <w:rFonts w:cstheme="minorHAnsi"/>
        </w:rPr>
        <w:t>ë</w:t>
      </w:r>
      <w:r w:rsidRPr="002F0A53">
        <w:t>ther, si moram nectis, traho,</w:t>
      </w:r>
    </w:p>
    <w:p w14:paraId="12F83CC5" w14:textId="77777777" w:rsidR="00A43747" w:rsidRPr="002F0A53" w:rsidRDefault="00451FCE" w:rsidP="00A43747">
      <w:pPr>
        <w:pStyle w:val="DraCorstandard"/>
      </w:pPr>
      <w:r w:rsidRPr="002F0A53">
        <w:t>Et ponè bello inutiles fratrum greges.</w:t>
      </w:r>
    </w:p>
    <w:p w14:paraId="29819A84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175</w:t>
      </w:r>
      <w:r w:rsidRPr="002F0A53">
        <w:t xml:space="preserve"> Miscebo caedes, funera, implebo manus,</w:t>
      </w:r>
    </w:p>
    <w:p w14:paraId="6F2AA852" w14:textId="77777777" w:rsidR="00A43747" w:rsidRPr="002F0A53" w:rsidRDefault="00451FCE" w:rsidP="00A43747">
      <w:pPr>
        <w:pStyle w:val="DraCorstandard"/>
      </w:pPr>
      <w:r w:rsidRPr="002F0A53">
        <w:t>Et meus in omnes ibit armatus furor.</w:t>
      </w:r>
    </w:p>
    <w:p w14:paraId="45B462EA" w14:textId="04E02C4D" w:rsidR="00A43747" w:rsidRPr="00CC2B8A" w:rsidRDefault="00451FCE" w:rsidP="00A43747">
      <w:pPr>
        <w:pStyle w:val="DraCorstandard"/>
        <w:rPr>
          <w:rStyle w:val="DraCorpagebeginning"/>
        </w:rPr>
      </w:pPr>
      <w:r w:rsidRPr="00CC2B8A">
        <w:rPr>
          <w:rStyle w:val="DraCorpagebeginning"/>
        </w:rPr>
        <w:t>43</w:t>
      </w:r>
    </w:p>
    <w:p w14:paraId="1FAACF38" w14:textId="77777777" w:rsidR="00A43747" w:rsidRPr="002F0A53" w:rsidRDefault="00451FCE" w:rsidP="00A43747">
      <w:pPr>
        <w:pStyle w:val="DraCorstandard"/>
      </w:pPr>
      <w:r w:rsidRPr="002F0A53">
        <w:t>Sic agere fixum est: non capit regnum duos,</w:t>
      </w:r>
    </w:p>
    <w:p w14:paraId="7E09769E" w14:textId="77777777" w:rsidR="00A43747" w:rsidRPr="002F0A53" w:rsidRDefault="00451FCE" w:rsidP="00A43747">
      <w:pPr>
        <w:pStyle w:val="DraCorstandard"/>
      </w:pPr>
      <w:r w:rsidRPr="002F0A53">
        <w:t>Nec sellâ in vnâ commodè gemini sedent:</w:t>
      </w:r>
    </w:p>
    <w:p w14:paraId="6637531A" w14:textId="77777777" w:rsidR="00A43747" w:rsidRPr="002F0A53" w:rsidRDefault="00451FCE" w:rsidP="00A43747">
      <w:pPr>
        <w:pStyle w:val="DraCorstandard"/>
      </w:pPr>
      <w:r w:rsidRPr="002F0A53">
        <w:t>Et ille rector siderum, coeli decor,</w:t>
      </w:r>
    </w:p>
    <w:p w14:paraId="76774B12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180</w:t>
      </w:r>
      <w:r w:rsidRPr="002F0A53">
        <w:t xml:space="preserve"> Vnus pererrat orbitam, &amp; sceptri potens</w:t>
      </w:r>
    </w:p>
    <w:p w14:paraId="503D8D2A" w14:textId="77777777" w:rsidR="00A43747" w:rsidRPr="002F0A53" w:rsidRDefault="00451FCE" w:rsidP="00A43747">
      <w:pPr>
        <w:pStyle w:val="DraCorstandard"/>
      </w:pPr>
      <w:r w:rsidRPr="002F0A53">
        <w:t>Bissena solus signa Zodiaco regit.</w:t>
      </w:r>
    </w:p>
    <w:p w14:paraId="6F037ED3" w14:textId="77777777" w:rsidR="00A43747" w:rsidRPr="002F0A53" w:rsidRDefault="00451FCE" w:rsidP="00A43747">
      <w:pPr>
        <w:pStyle w:val="DraCorstandard"/>
      </w:pPr>
      <w:r w:rsidRPr="002F0A53">
        <w:t>Nec ipsa fratrem ferre riualem potest</w:t>
      </w:r>
    </w:p>
    <w:p w14:paraId="5A448FC0" w14:textId="77777777" w:rsidR="00A43747" w:rsidRPr="002F0A53" w:rsidRDefault="00451FCE" w:rsidP="00A43747">
      <w:pPr>
        <w:pStyle w:val="DraCorstandard"/>
      </w:pPr>
      <w:r w:rsidRPr="002F0A53">
        <w:t>Diana, quandò argentea in bigis sedet,</w:t>
      </w:r>
    </w:p>
    <w:p w14:paraId="555A7B7E" w14:textId="77777777" w:rsidR="00A43747" w:rsidRPr="002F0A53" w:rsidRDefault="00451FCE" w:rsidP="00A43747">
      <w:pPr>
        <w:pStyle w:val="DraCorstandard"/>
      </w:pPr>
      <w:r w:rsidRPr="002F0A53">
        <w:t>Pictoque amoenam lampadem vibrat polo.</w:t>
      </w:r>
    </w:p>
    <w:p w14:paraId="4204922C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185</w:t>
      </w:r>
      <w:r w:rsidRPr="002F0A53">
        <w:t xml:space="preserve"> Sol vnus, vna Cynthia, vnus omnia</w:t>
      </w:r>
    </w:p>
    <w:p w14:paraId="76CDA60C" w14:textId="77777777" w:rsidR="00A43747" w:rsidRPr="002F0A53" w:rsidRDefault="00451FCE" w:rsidP="00A43747">
      <w:pPr>
        <w:pStyle w:val="DraCorstandard"/>
      </w:pPr>
      <w:r w:rsidRPr="002F0A53">
        <w:t>Deus gubernat, vnus implet omnia,</w:t>
      </w:r>
    </w:p>
    <w:p w14:paraId="145D3441" w14:textId="77777777" w:rsidR="00A43747" w:rsidRPr="002F0A53" w:rsidRDefault="00451FCE" w:rsidP="00A43747">
      <w:pPr>
        <w:pStyle w:val="DraCorstandard"/>
      </w:pPr>
      <w:r w:rsidRPr="002F0A53">
        <w:t>Terrasque, tractusque arduos coeli &amp; maris.</w:t>
      </w:r>
    </w:p>
    <w:p w14:paraId="62F05E19" w14:textId="77777777" w:rsidR="00A43747" w:rsidRPr="002F0A53" w:rsidRDefault="00451FCE" w:rsidP="00A43747">
      <w:pPr>
        <w:pStyle w:val="DraCorstandard"/>
      </w:pPr>
      <w:r w:rsidRPr="002F0A53">
        <w:t>Abimeleche submoue turbam procul,</w:t>
      </w:r>
    </w:p>
    <w:p w14:paraId="30AA2A15" w14:textId="77777777" w:rsidR="00A43747" w:rsidRPr="002F0A53" w:rsidRDefault="00451FCE" w:rsidP="00A43747">
      <w:pPr>
        <w:pStyle w:val="DraCorstandard"/>
      </w:pPr>
      <w:r w:rsidRPr="002F0A53">
        <w:t>Tum capita vittis exue, &amp; lituo manus,</w:t>
      </w:r>
    </w:p>
    <w:p w14:paraId="7C684A22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190</w:t>
      </w:r>
      <w:r w:rsidRPr="002F0A53">
        <w:t xml:space="preserve"> Et nemo citrà sanguinem poenas luat.</w:t>
      </w:r>
    </w:p>
    <w:p w14:paraId="0219934D" w14:textId="77777777" w:rsidR="00A43747" w:rsidRPr="002F0A53" w:rsidRDefault="00451FCE" w:rsidP="00A43747">
      <w:pPr>
        <w:pStyle w:val="DraCorstandard"/>
      </w:pPr>
      <w:r w:rsidRPr="002F0A53">
        <w:t>Conuictus olim inertiae vt mecum Iether</w:t>
      </w:r>
    </w:p>
    <w:p w14:paraId="4008C7CA" w14:textId="77777777" w:rsidR="00A43747" w:rsidRPr="002F0A53" w:rsidRDefault="00451FCE" w:rsidP="00A43747">
      <w:pPr>
        <w:pStyle w:val="DraCorstandard"/>
      </w:pPr>
      <w:r w:rsidRPr="002F0A53">
        <w:t>Ebur capessat? nolit hoc Gedeon pater,</w:t>
      </w:r>
    </w:p>
    <w:p w14:paraId="1A4E6836" w14:textId="77777777" w:rsidR="00A43747" w:rsidRPr="002F0A53" w:rsidRDefault="00451FCE" w:rsidP="00A43747">
      <w:pPr>
        <w:pStyle w:val="DraCorstandard"/>
      </w:pPr>
      <w:r w:rsidRPr="002F0A53">
        <w:t>Qui bello &amp; armis strenuus damnat pigros,</w:t>
      </w:r>
    </w:p>
    <w:p w14:paraId="2AF8074E" w14:textId="77777777" w:rsidR="00A43747" w:rsidRPr="002F0A53" w:rsidRDefault="00451FCE" w:rsidP="00A43747">
      <w:pPr>
        <w:pStyle w:val="DraCorstandard"/>
      </w:pPr>
      <w:r w:rsidRPr="002F0A53">
        <w:t>Et me (quod vnum restat) ad fasces vocat.</w:t>
      </w:r>
    </w:p>
    <w:p w14:paraId="28234AE3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lastRenderedPageBreak/>
        <w:t>195</w:t>
      </w:r>
      <w:r w:rsidRPr="002F0A53">
        <w:t xml:space="preserve"> Sic regna Abimeleche, cur nondum cruor</w:t>
      </w:r>
    </w:p>
    <w:p w14:paraId="346224ED" w14:textId="77777777" w:rsidR="00A43747" w:rsidRPr="002F0A53" w:rsidRDefault="00451FCE" w:rsidP="00A43747">
      <w:pPr>
        <w:pStyle w:val="DraCorstandard"/>
      </w:pPr>
      <w:r w:rsidRPr="002F0A53">
        <w:t>Riuo citatus, fluxit ad pedes meos?</w:t>
      </w:r>
    </w:p>
    <w:p w14:paraId="1B275661" w14:textId="77777777" w:rsidR="00A43747" w:rsidRPr="002F0A53" w:rsidRDefault="00451FCE" w:rsidP="00A43747">
      <w:pPr>
        <w:pStyle w:val="DraCorstandard"/>
      </w:pPr>
      <w:r w:rsidRPr="002F0A53">
        <w:t>Cur nondum l</w:t>
      </w:r>
      <w:r w:rsidRPr="002F0A53">
        <w:rPr>
          <w:rFonts w:cstheme="minorHAnsi"/>
        </w:rPr>
        <w:t>ë</w:t>
      </w:r>
      <w:r w:rsidRPr="002F0A53">
        <w:t>ther induit sicam, caput</w:t>
      </w:r>
    </w:p>
    <w:p w14:paraId="07BCB47B" w14:textId="77777777" w:rsidR="00A43747" w:rsidRPr="002F0A53" w:rsidRDefault="00451FCE" w:rsidP="00A43747">
      <w:pPr>
        <w:pStyle w:val="DraCorstandard"/>
      </w:pPr>
      <w:r w:rsidRPr="002F0A53">
        <w:t>Demessus &amp; cur ludit etiamnùm puer?</w:t>
      </w:r>
    </w:p>
    <w:p w14:paraId="447BA491" w14:textId="77777777" w:rsidR="00A43747" w:rsidRPr="002F0A53" w:rsidRDefault="00451FCE" w:rsidP="00A43747">
      <w:pPr>
        <w:pStyle w:val="DraCorstandard"/>
      </w:pPr>
      <w:r w:rsidRPr="002F0A53">
        <w:t>Damnata soboles! acue nunc acinaces,</w:t>
      </w:r>
    </w:p>
    <w:p w14:paraId="01C4A225" w14:textId="77777777" w:rsidR="00A43747" w:rsidRPr="002F0A53" w:rsidRDefault="00451FCE" w:rsidP="00A43747">
      <w:pPr>
        <w:pStyle w:val="DraCorstandard"/>
      </w:pPr>
      <w:r w:rsidRPr="00CC2B8A">
        <w:rPr>
          <w:rStyle w:val="DraCorlinenumber"/>
        </w:rPr>
        <w:t>200</w:t>
      </w:r>
      <w:r w:rsidRPr="002F0A53">
        <w:t xml:space="preserve"> Lima secures turba seruorum mea,</w:t>
      </w:r>
    </w:p>
    <w:p w14:paraId="1568E55F" w14:textId="77777777" w:rsidR="00A43747" w:rsidRPr="002F0A53" w:rsidRDefault="00451FCE" w:rsidP="00A43747">
      <w:pPr>
        <w:pStyle w:val="DraCorstandard"/>
      </w:pPr>
      <w:r w:rsidRPr="002F0A53">
        <w:t>Saeuire in omnes cupio, nec facile mihi</w:t>
      </w:r>
    </w:p>
    <w:p w14:paraId="1257B3C1" w14:textId="77777777" w:rsidR="00A43747" w:rsidRPr="002F0A53" w:rsidRDefault="00451FCE" w:rsidP="00A43747">
      <w:pPr>
        <w:pStyle w:val="DraCorstandard"/>
      </w:pPr>
      <w:r w:rsidRPr="002F0A53">
        <w:t>Pectus moueri lacrymis, aures rigent,</w:t>
      </w:r>
    </w:p>
    <w:p w14:paraId="103EB6B6" w14:textId="7FECA723" w:rsidR="00A43747" w:rsidRPr="002F0A53" w:rsidRDefault="00451FCE" w:rsidP="00A43747">
      <w:pPr>
        <w:pStyle w:val="DraCorstandard"/>
      </w:pPr>
      <w:r w:rsidRPr="002F0A53">
        <w:t>Nec me querela mollium in partes aget.</w:t>
      </w:r>
    </w:p>
    <w:p w14:paraId="5B8D8749" w14:textId="34D4EA98" w:rsidR="00A43747" w:rsidRPr="00CC2B8A" w:rsidRDefault="00451FCE" w:rsidP="00A43747">
      <w:pPr>
        <w:pStyle w:val="DraCorstandard"/>
        <w:rPr>
          <w:rStyle w:val="DraCorpagebeginning"/>
        </w:rPr>
      </w:pPr>
      <w:r w:rsidRPr="00CC2B8A">
        <w:rPr>
          <w:rStyle w:val="DraCorpagebeginning"/>
        </w:rPr>
        <w:t>44</w:t>
      </w:r>
    </w:p>
    <w:p w14:paraId="1759047D" w14:textId="77777777" w:rsidR="00A43747" w:rsidRPr="002F0A53" w:rsidRDefault="00451FCE" w:rsidP="00A43747">
      <w:pPr>
        <w:pStyle w:val="DraCorstandard"/>
      </w:pPr>
      <w:r w:rsidRPr="002F0A53">
        <w:t>Bibam ipse potius sanguinem, &amp; ferae bibunt,</w:t>
      </w:r>
    </w:p>
    <w:p w14:paraId="279AFD97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205</w:t>
      </w:r>
      <w:r w:rsidRPr="002F0A53">
        <w:t xml:space="preserve"> Quas in minorem suscitat praedam furor.</w:t>
      </w:r>
    </w:p>
    <w:p w14:paraId="7ECC6CF1" w14:textId="77777777" w:rsidR="00A43747" w:rsidRPr="002F0A53" w:rsidRDefault="00451FCE" w:rsidP="00A43747">
      <w:pPr>
        <w:pStyle w:val="DraCorstandard"/>
      </w:pPr>
      <w:r w:rsidRPr="002F0A53">
        <w:t>Tractabo capita, &amp; exprimam tabi luem,</w:t>
      </w:r>
    </w:p>
    <w:p w14:paraId="559486F6" w14:textId="77777777" w:rsidR="00A43747" w:rsidRPr="002F0A53" w:rsidRDefault="00451FCE" w:rsidP="00A43747">
      <w:pPr>
        <w:pStyle w:val="DraCorstandard"/>
      </w:pPr>
      <w:r w:rsidRPr="002F0A53">
        <w:t>Et trunca demum corpora alitibus dabo.</w:t>
      </w:r>
    </w:p>
    <w:p w14:paraId="318000EB" w14:textId="77777777" w:rsidR="00A43747" w:rsidRPr="002F0A53" w:rsidRDefault="00451FCE" w:rsidP="00A43747">
      <w:pPr>
        <w:pStyle w:val="DraCorstandard"/>
      </w:pPr>
      <w:r w:rsidRPr="002F0A53">
        <w:t>Sic, sic ad alta gradior, &amp; pedibus struem</w:t>
      </w:r>
    </w:p>
    <w:p w14:paraId="76F3AB70" w14:textId="77777777" w:rsidR="00A43747" w:rsidRPr="002F0A53" w:rsidRDefault="00451FCE" w:rsidP="00A43747">
      <w:pPr>
        <w:pStyle w:val="DraCorstandard"/>
      </w:pPr>
      <w:r w:rsidRPr="002F0A53">
        <w:t>Calcabo inertem, corporum strages premam.</w:t>
      </w:r>
    </w:p>
    <w:p w14:paraId="410CFE78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210</w:t>
      </w:r>
      <w:r w:rsidRPr="002F0A53">
        <w:t xml:space="preserve"> Sublimè eunti sic mihi sternit gradum</w:t>
      </w:r>
    </w:p>
    <w:p w14:paraId="3415D51A" w14:textId="77777777" w:rsidR="00A43747" w:rsidRPr="002F0A53" w:rsidRDefault="00451FCE" w:rsidP="00A43747">
      <w:pPr>
        <w:pStyle w:val="DraCorstandard"/>
      </w:pPr>
      <w:r w:rsidRPr="002F0A53">
        <w:t>Fortuna mater; nempe sic nauos decet,</w:t>
      </w:r>
    </w:p>
    <w:p w14:paraId="5CAA3444" w14:textId="77777777" w:rsidR="00A43747" w:rsidRPr="002F0A53" w:rsidRDefault="00451FCE" w:rsidP="00A43747">
      <w:pPr>
        <w:pStyle w:val="DraCorstandard"/>
      </w:pPr>
      <w:r w:rsidRPr="002F0A53">
        <w:t>Et qui facinorum praemia in dextrâ gerunt.</w:t>
      </w:r>
    </w:p>
    <w:p w14:paraId="24CF47DE" w14:textId="4071879B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CHORVS.</w:t>
      </w:r>
    </w:p>
    <w:p w14:paraId="36BE1D47" w14:textId="77777777" w:rsidR="00A43747" w:rsidRPr="002F0A53" w:rsidRDefault="00451FCE" w:rsidP="00A43747">
      <w:pPr>
        <w:pStyle w:val="DraCorstandard"/>
      </w:pPr>
      <w:r w:rsidRPr="002F0A53">
        <w:t>Ergò potuit callida Sichem</w:t>
      </w:r>
    </w:p>
    <w:p w14:paraId="6825CF51" w14:textId="77777777" w:rsidR="00A43747" w:rsidRPr="002F0A53" w:rsidRDefault="00451FCE" w:rsidP="00A43747">
      <w:pPr>
        <w:pStyle w:val="DraCorstandard"/>
      </w:pPr>
      <w:r w:rsidRPr="002F0A53">
        <w:t>Talem nobis gignere pullum,</w:t>
      </w:r>
    </w:p>
    <w:p w14:paraId="4AEA9EFA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215</w:t>
      </w:r>
      <w:r w:rsidRPr="002F0A53">
        <w:t xml:space="preserve"> Qui viroso saeuior hydro</w:t>
      </w:r>
    </w:p>
    <w:p w14:paraId="5E714B57" w14:textId="77777777" w:rsidR="00A43747" w:rsidRPr="002F0A53" w:rsidRDefault="00451FCE" w:rsidP="00A43747">
      <w:pPr>
        <w:pStyle w:val="DraCorstandard"/>
      </w:pPr>
      <w:r w:rsidRPr="002F0A53">
        <w:t>Sic à toto sibilat antro,</w:t>
      </w:r>
    </w:p>
    <w:p w14:paraId="1080C7ED" w14:textId="77777777" w:rsidR="00A43747" w:rsidRPr="002F0A53" w:rsidRDefault="00451FCE" w:rsidP="00A43747">
      <w:pPr>
        <w:pStyle w:val="DraCorstandard"/>
      </w:pPr>
      <w:r w:rsidRPr="002F0A53">
        <w:t>Et nos trifidae cuspide linguae,</w:t>
      </w:r>
    </w:p>
    <w:p w14:paraId="27C37174" w14:textId="77777777" w:rsidR="00A43747" w:rsidRPr="002F0A53" w:rsidRDefault="00451FCE" w:rsidP="00A43747">
      <w:pPr>
        <w:pStyle w:val="DraCorstandard"/>
      </w:pPr>
      <w:r w:rsidRPr="002F0A53">
        <w:t>Penitùs, penitùs sauciat ictos?</w:t>
      </w:r>
    </w:p>
    <w:p w14:paraId="3E671531" w14:textId="77777777" w:rsidR="00A43747" w:rsidRPr="002F0A53" w:rsidRDefault="00451FCE" w:rsidP="00A43747">
      <w:pPr>
        <w:pStyle w:val="DraCorstandard"/>
      </w:pPr>
      <w:r w:rsidRPr="002F0A53">
        <w:lastRenderedPageBreak/>
        <w:t>O care Iether! quò te rapies,</w:t>
      </w:r>
    </w:p>
    <w:p w14:paraId="33D8BEC5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220</w:t>
      </w:r>
      <w:r w:rsidRPr="002F0A53">
        <w:t xml:space="preserve"> Ne te serpens improbus ille</w:t>
      </w:r>
    </w:p>
    <w:p w14:paraId="3E5BE079" w14:textId="77777777" w:rsidR="00A43747" w:rsidRPr="002F0A53" w:rsidRDefault="00451FCE" w:rsidP="00A43747">
      <w:pPr>
        <w:pStyle w:val="DraCorstandard"/>
      </w:pPr>
      <w:r w:rsidRPr="002F0A53">
        <w:t>Caudae teretis vinciat hamo,</w:t>
      </w:r>
    </w:p>
    <w:p w14:paraId="772C0A0F" w14:textId="77777777" w:rsidR="00A43747" w:rsidRPr="002F0A53" w:rsidRDefault="00451FCE" w:rsidP="00A43747">
      <w:pPr>
        <w:pStyle w:val="DraCorstandard"/>
      </w:pPr>
      <w:r w:rsidRPr="002F0A53">
        <w:t>Pastamque tuo vulnere rabiem</w:t>
      </w:r>
    </w:p>
    <w:p w14:paraId="3A1D022A" w14:textId="77777777" w:rsidR="00A43747" w:rsidRPr="002F0A53" w:rsidRDefault="00451FCE" w:rsidP="00A43747">
      <w:pPr>
        <w:pStyle w:val="DraCorstandard"/>
      </w:pPr>
      <w:r w:rsidRPr="002F0A53">
        <w:t>In vipereos colligat artus?</w:t>
      </w:r>
    </w:p>
    <w:p w14:paraId="4DF7FF77" w14:textId="77777777" w:rsidR="00A43747" w:rsidRPr="002F0A53" w:rsidRDefault="00451FCE" w:rsidP="00A43747">
      <w:pPr>
        <w:pStyle w:val="DraCorstandard"/>
      </w:pPr>
      <w:r w:rsidRPr="002F0A53">
        <w:t>Vidi, &amp; tumidâ feruidus irâ</w:t>
      </w:r>
    </w:p>
    <w:p w14:paraId="14DE3A8E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225</w:t>
      </w:r>
      <w:r w:rsidRPr="002F0A53">
        <w:t xml:space="preserve"> Strinxit saeuos protinus enses,</w:t>
      </w:r>
    </w:p>
    <w:p w14:paraId="3EC284C6" w14:textId="77777777" w:rsidR="00A43747" w:rsidRPr="002F0A53" w:rsidRDefault="00451FCE" w:rsidP="00A43747">
      <w:pPr>
        <w:pStyle w:val="DraCorstandard"/>
      </w:pPr>
      <w:r w:rsidRPr="002F0A53">
        <w:t>Nimiumque tuo sanguine ludet,</w:t>
      </w:r>
    </w:p>
    <w:p w14:paraId="25B0E173" w14:textId="77777777" w:rsidR="00A43747" w:rsidRPr="002F0A53" w:rsidRDefault="00451FCE" w:rsidP="00A43747">
      <w:pPr>
        <w:pStyle w:val="DraCorstandard"/>
      </w:pPr>
      <w:r w:rsidRPr="002F0A53">
        <w:t>Quâ te inueniet cumque lat</w:t>
      </w:r>
      <w:r w:rsidRPr="002F0A53">
        <w:rPr>
          <w:rFonts w:cstheme="minorHAnsi"/>
        </w:rPr>
        <w:t>ê</w:t>
      </w:r>
      <w:r w:rsidRPr="002F0A53">
        <w:t>br</w:t>
      </w:r>
      <w:r w:rsidRPr="002F0A53">
        <w:rPr>
          <w:rFonts w:cstheme="minorHAnsi"/>
        </w:rPr>
        <w:t>â</w:t>
      </w:r>
      <w:r w:rsidRPr="002F0A53">
        <w:t>.</w:t>
      </w:r>
    </w:p>
    <w:p w14:paraId="2A38DD6F" w14:textId="77777777" w:rsidR="00A43747" w:rsidRPr="002F0A53" w:rsidRDefault="00451FCE" w:rsidP="00A43747">
      <w:pPr>
        <w:pStyle w:val="DraCorstandard"/>
      </w:pPr>
      <w:r w:rsidRPr="002F0A53">
        <w:t>Quis tam rigidos montibus vrsos,</w:t>
      </w:r>
    </w:p>
    <w:p w14:paraId="0D987FCE" w14:textId="271038DA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45</w:t>
      </w:r>
    </w:p>
    <w:p w14:paraId="77259811" w14:textId="77777777" w:rsidR="00A43747" w:rsidRPr="002F0A53" w:rsidRDefault="00451FCE" w:rsidP="00A43747">
      <w:pPr>
        <w:pStyle w:val="DraCorstandard"/>
      </w:pPr>
      <w:r w:rsidRPr="002F0A53">
        <w:t>Ras</w:t>
      </w:r>
      <w:r w:rsidRPr="002F0A53">
        <w:rPr>
          <w:rFonts w:cstheme="minorHAnsi"/>
        </w:rPr>
        <w:t>ó</w:t>
      </w:r>
      <w:r w:rsidRPr="002F0A53">
        <w:t>que feras aequore tygres,</w:t>
      </w:r>
    </w:p>
    <w:p w14:paraId="706B9B44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230</w:t>
      </w:r>
      <w:r w:rsidRPr="002F0A53">
        <w:t xml:space="preserve"> Vidit laceram sparcere praedam,</w:t>
      </w:r>
    </w:p>
    <w:p w14:paraId="3DB643E4" w14:textId="77777777" w:rsidR="00A43747" w:rsidRPr="002F0A53" w:rsidRDefault="00451FCE" w:rsidP="00A43747">
      <w:pPr>
        <w:pStyle w:val="DraCorstandard"/>
      </w:pPr>
      <w:r w:rsidRPr="002F0A53">
        <w:t>Vidit laceras mandere costas,</w:t>
      </w:r>
    </w:p>
    <w:p w14:paraId="7783F3DB" w14:textId="77777777" w:rsidR="00A43747" w:rsidRPr="002F0A53" w:rsidRDefault="00451FCE" w:rsidP="00A43747">
      <w:pPr>
        <w:pStyle w:val="DraCorstandard"/>
      </w:pPr>
      <w:r w:rsidRPr="002F0A53">
        <w:t>Et sanguineos lambere rictus?</w:t>
      </w:r>
    </w:p>
    <w:p w14:paraId="573FF24A" w14:textId="77777777" w:rsidR="00A43747" w:rsidRPr="002F0A53" w:rsidRDefault="00451FCE" w:rsidP="00A43747">
      <w:pPr>
        <w:pStyle w:val="DraCorstandard"/>
      </w:pPr>
      <w:r w:rsidRPr="002F0A53">
        <w:t>O si nunquam cernere liceat</w:t>
      </w:r>
    </w:p>
    <w:p w14:paraId="48FFF2D9" w14:textId="77777777" w:rsidR="00A43747" w:rsidRPr="002F0A53" w:rsidRDefault="00451FCE" w:rsidP="00A43747">
      <w:pPr>
        <w:pStyle w:val="DraCorstandard"/>
      </w:pPr>
      <w:r w:rsidRPr="002F0A53">
        <w:t>Crudele nefas, &amp; diuulsos</w:t>
      </w:r>
    </w:p>
    <w:p w14:paraId="0BA4DB1E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235</w:t>
      </w:r>
      <w:r w:rsidRPr="002F0A53">
        <w:t xml:space="preserve"> Artubus artus, &amp; tabificos</w:t>
      </w:r>
    </w:p>
    <w:p w14:paraId="3BBD3EDE" w14:textId="77777777" w:rsidR="00A43747" w:rsidRPr="002F0A53" w:rsidRDefault="00451FCE" w:rsidP="00A43747">
      <w:pPr>
        <w:pStyle w:val="DraCorstandard"/>
      </w:pPr>
      <w:r w:rsidRPr="002F0A53">
        <w:t>Latè gelido sanguine campos!</w:t>
      </w:r>
    </w:p>
    <w:p w14:paraId="33FDBD97" w14:textId="77777777" w:rsidR="00A43747" w:rsidRPr="002F0A53" w:rsidRDefault="00451FCE" w:rsidP="00A43747">
      <w:pPr>
        <w:pStyle w:val="DraCorstandard"/>
      </w:pPr>
      <w:r w:rsidRPr="002F0A53">
        <w:t>Nam quis teneros duret ocellos,</w:t>
      </w:r>
    </w:p>
    <w:p w14:paraId="656A8F84" w14:textId="77777777" w:rsidR="00A43747" w:rsidRPr="002F0A53" w:rsidRDefault="00451FCE" w:rsidP="00A43747">
      <w:pPr>
        <w:pStyle w:val="DraCorstandard"/>
      </w:pPr>
      <w:r w:rsidRPr="002F0A53">
        <w:t>Aut satis vdas fundat lacrymas,</w:t>
      </w:r>
    </w:p>
    <w:p w14:paraId="4C0C1733" w14:textId="77777777" w:rsidR="00A43747" w:rsidRPr="002F0A53" w:rsidRDefault="00451FCE" w:rsidP="00A43747">
      <w:pPr>
        <w:pStyle w:val="DraCorstandard"/>
      </w:pPr>
      <w:r w:rsidRPr="002F0A53">
        <w:t>Aut lassa satis brachia iactet</w:t>
      </w:r>
    </w:p>
    <w:p w14:paraId="4A9C7B95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240</w:t>
      </w:r>
      <w:r w:rsidRPr="002F0A53">
        <w:t xml:space="preserve"> Aut nuda satis pectora tundat?</w:t>
      </w:r>
    </w:p>
    <w:p w14:paraId="12836E8D" w14:textId="77777777" w:rsidR="00A43747" w:rsidRPr="002F0A53" w:rsidRDefault="00451FCE" w:rsidP="00A43747">
      <w:pPr>
        <w:pStyle w:val="DraCorstandard"/>
      </w:pPr>
      <w:r w:rsidRPr="002F0A53">
        <w:t>Sic nempe honores quaerit &amp; fastu crepat</w:t>
      </w:r>
    </w:p>
    <w:p w14:paraId="1F9043DB" w14:textId="77777777" w:rsidR="00A43747" w:rsidRPr="002F0A53" w:rsidRDefault="00451FCE" w:rsidP="00A43747">
      <w:pPr>
        <w:pStyle w:val="DraCorstandard"/>
      </w:pPr>
      <w:r w:rsidRPr="002F0A53">
        <w:t>Abimelechus, pandit ambitio viam,</w:t>
      </w:r>
    </w:p>
    <w:p w14:paraId="06A8ED90" w14:textId="77777777" w:rsidR="00A43747" w:rsidRPr="002F0A53" w:rsidRDefault="00451FCE" w:rsidP="00A43747">
      <w:pPr>
        <w:pStyle w:val="DraCorstandard"/>
      </w:pPr>
      <w:r w:rsidRPr="002F0A53">
        <w:t>Inuisa coelo belua, Inferni soror,</w:t>
      </w:r>
    </w:p>
    <w:p w14:paraId="4F909067" w14:textId="77777777" w:rsidR="00A43747" w:rsidRPr="002F0A53" w:rsidRDefault="00451FCE" w:rsidP="00A43747">
      <w:pPr>
        <w:pStyle w:val="DraCorstandard"/>
      </w:pPr>
      <w:r w:rsidRPr="002F0A53">
        <w:lastRenderedPageBreak/>
        <w:t>Quae mundum habenis torquet, &amp; nescit modum.</w:t>
      </w:r>
    </w:p>
    <w:p w14:paraId="4A4387CE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245</w:t>
      </w:r>
      <w:r w:rsidRPr="002F0A53">
        <w:t xml:space="preserve"> Sic &amp; in ipsis repperit astris,</w:t>
      </w:r>
    </w:p>
    <w:p w14:paraId="57E0AE59" w14:textId="77777777" w:rsidR="00A43747" w:rsidRPr="002F0A53" w:rsidRDefault="00451FCE" w:rsidP="00A43747">
      <w:pPr>
        <w:pStyle w:val="DraCorstandard"/>
      </w:pPr>
      <w:r w:rsidRPr="002F0A53">
        <w:t>Quos immodicis impulit ausis</w:t>
      </w:r>
    </w:p>
    <w:p w14:paraId="0C1C0F0D" w14:textId="77777777" w:rsidR="00A43747" w:rsidRPr="002F0A53" w:rsidRDefault="00451FCE" w:rsidP="00A43747">
      <w:pPr>
        <w:pStyle w:val="DraCorstandard"/>
      </w:pPr>
      <w:r w:rsidRPr="002F0A53">
        <w:t>Vltrà vetitas currere metas.</w:t>
      </w:r>
    </w:p>
    <w:p w14:paraId="07A0FA22" w14:textId="77777777" w:rsidR="00A43747" w:rsidRPr="002F0A53" w:rsidRDefault="00451FCE" w:rsidP="00A43747">
      <w:pPr>
        <w:pStyle w:val="DraCorstandard"/>
      </w:pPr>
      <w:r w:rsidRPr="002F0A53">
        <w:t>Princeps Genius coelitis aulae,</w:t>
      </w:r>
    </w:p>
    <w:p w14:paraId="6FA1EC5C" w14:textId="77777777" w:rsidR="00A43747" w:rsidRPr="002F0A53" w:rsidRDefault="00451FCE" w:rsidP="00A43747">
      <w:pPr>
        <w:pStyle w:val="DraCorstandard"/>
      </w:pPr>
      <w:r w:rsidRPr="002F0A53">
        <w:t>Qui stellantes aur</w:t>
      </w:r>
      <w:r w:rsidRPr="002F0A53">
        <w:rPr>
          <w:rFonts w:cstheme="minorHAnsi"/>
        </w:rPr>
        <w:t>ë</w:t>
      </w:r>
      <w:r w:rsidRPr="002F0A53">
        <w:t>us humeros,</w:t>
      </w:r>
    </w:p>
    <w:p w14:paraId="304B3CF2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250</w:t>
      </w:r>
      <w:r w:rsidRPr="002F0A53">
        <w:t xml:space="preserve"> Medius nitidos inter Ephebos,</w:t>
      </w:r>
    </w:p>
    <w:p w14:paraId="7F968F54" w14:textId="77777777" w:rsidR="00A43747" w:rsidRPr="002F0A53" w:rsidRDefault="00451FCE" w:rsidP="00A43747">
      <w:pPr>
        <w:pStyle w:val="DraCorstandard"/>
      </w:pPr>
      <w:r w:rsidRPr="002F0A53">
        <w:t>Mundoque nitens ora pyropo,</w:t>
      </w:r>
    </w:p>
    <w:p w14:paraId="421A30B4" w14:textId="77777777" w:rsidR="00A43747" w:rsidRPr="002F0A53" w:rsidRDefault="00451FCE" w:rsidP="00A43747">
      <w:pPr>
        <w:pStyle w:val="DraCorstandard"/>
      </w:pPr>
      <w:r w:rsidRPr="002F0A53">
        <w:t>Hausit dias proximus auras,</w:t>
      </w:r>
    </w:p>
    <w:p w14:paraId="6B35BEC1" w14:textId="77777777" w:rsidR="00A43747" w:rsidRPr="002F0A53" w:rsidRDefault="00451FCE" w:rsidP="00A43747">
      <w:pPr>
        <w:pStyle w:val="DraCorstandard"/>
      </w:pPr>
      <w:r w:rsidRPr="002F0A53">
        <w:t>Et se pleno Numine pauit,</w:t>
      </w:r>
    </w:p>
    <w:p w14:paraId="4BA67AC6" w14:textId="77777777" w:rsidR="00A43747" w:rsidRPr="002F0A53" w:rsidRDefault="00451FCE" w:rsidP="00A43747">
      <w:pPr>
        <w:pStyle w:val="DraCorstandard"/>
      </w:pPr>
      <w:r w:rsidRPr="002F0A53">
        <w:t>Non satis animos strinxit hiantes,</w:t>
      </w:r>
    </w:p>
    <w:p w14:paraId="1F0DFC20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255</w:t>
      </w:r>
      <w:r w:rsidRPr="002F0A53">
        <w:t xml:space="preserve"> Supraque Deum remigat amens.</w:t>
      </w:r>
    </w:p>
    <w:p w14:paraId="138FF342" w14:textId="272E7168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46</w:t>
      </w:r>
    </w:p>
    <w:p w14:paraId="3E9C7D9F" w14:textId="77777777" w:rsidR="00A43747" w:rsidRPr="002F0A53" w:rsidRDefault="00451FCE" w:rsidP="00A43747">
      <w:pPr>
        <w:pStyle w:val="DraCorstandard"/>
      </w:pPr>
      <w:r w:rsidRPr="002F0A53">
        <w:t>Foelix, foelix, cùm se propriâ</w:t>
      </w:r>
    </w:p>
    <w:p w14:paraId="5AD38011" w14:textId="77777777" w:rsidR="00A43747" w:rsidRPr="002F0A53" w:rsidRDefault="00451FCE" w:rsidP="00A43747">
      <w:pPr>
        <w:pStyle w:val="DraCorstandard"/>
      </w:pPr>
      <w:r w:rsidRPr="002F0A53">
        <w:t>Fouit in vmbrâ, tantumque suis</w:t>
      </w:r>
    </w:p>
    <w:p w14:paraId="31EB1000" w14:textId="77777777" w:rsidR="00A43747" w:rsidRPr="002F0A53" w:rsidRDefault="00451FCE" w:rsidP="00A43747">
      <w:pPr>
        <w:pStyle w:val="DraCorstandard"/>
      </w:pPr>
      <w:r w:rsidRPr="002F0A53">
        <w:t>Lusit in alis, tant</w:t>
      </w:r>
      <w:r w:rsidRPr="002F0A53">
        <w:rPr>
          <w:rFonts w:cstheme="minorHAnsi"/>
        </w:rPr>
        <w:t>ú</w:t>
      </w:r>
      <w:r w:rsidRPr="002F0A53">
        <w:t>mque suo</w:t>
      </w:r>
    </w:p>
    <w:p w14:paraId="02707A29" w14:textId="77777777" w:rsidR="00A43747" w:rsidRPr="002F0A53" w:rsidRDefault="00451FCE" w:rsidP="00A43747">
      <w:pPr>
        <w:pStyle w:val="DraCorstandard"/>
      </w:pPr>
      <w:r w:rsidRPr="002F0A53">
        <w:t>Risit in ostro, cùm vaga nondum</w:t>
      </w:r>
    </w:p>
    <w:p w14:paraId="39EEF2F5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260</w:t>
      </w:r>
      <w:r w:rsidRPr="002F0A53">
        <w:t xml:space="preserve"> Sidera pullo syrmate traxit</w:t>
      </w:r>
    </w:p>
    <w:p w14:paraId="4C9D8D94" w14:textId="77777777" w:rsidR="00A43747" w:rsidRPr="002F0A53" w:rsidRDefault="00451FCE" w:rsidP="00A43747">
      <w:pPr>
        <w:pStyle w:val="DraCorstandard"/>
      </w:pPr>
      <w:r w:rsidRPr="002F0A53">
        <w:t>Coeli nimiùm perditus hospes.</w:t>
      </w:r>
    </w:p>
    <w:p w14:paraId="552D320F" w14:textId="77777777" w:rsidR="00A43747" w:rsidRPr="002F0A53" w:rsidRDefault="00451FCE" w:rsidP="00A43747">
      <w:pPr>
        <w:pStyle w:val="DraCorstandard"/>
      </w:pPr>
      <w:r w:rsidRPr="002F0A53">
        <w:t>Et te naeuo polluit isto</w:t>
      </w:r>
    </w:p>
    <w:p w14:paraId="39E6DD19" w14:textId="77777777" w:rsidR="00A43747" w:rsidRPr="002F0A53" w:rsidRDefault="00451FCE" w:rsidP="00A43747">
      <w:pPr>
        <w:pStyle w:val="DraCorstandard"/>
      </w:pPr>
      <w:r w:rsidRPr="002F0A53">
        <w:t>Nostri generis callidus hostis,</w:t>
      </w:r>
    </w:p>
    <w:p w14:paraId="30E64FE6" w14:textId="77777777" w:rsidR="00A43747" w:rsidRPr="002F0A53" w:rsidRDefault="00451FCE" w:rsidP="00A43747">
      <w:pPr>
        <w:pStyle w:val="DraCorstandard"/>
      </w:pPr>
      <w:r w:rsidRPr="002F0A53">
        <w:t>Adame pater stemmatis aegri.</w:t>
      </w:r>
    </w:p>
    <w:p w14:paraId="5ED58FBC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265</w:t>
      </w:r>
      <w:r w:rsidRPr="002F0A53">
        <w:t xml:space="preserve"> Heu! cùm te auidas mandere fruges,</w:t>
      </w:r>
    </w:p>
    <w:p w14:paraId="61C15E03" w14:textId="77777777" w:rsidR="00A43747" w:rsidRPr="002F0A53" w:rsidRDefault="00451FCE" w:rsidP="00A43747">
      <w:pPr>
        <w:pStyle w:val="DraCorstandard"/>
      </w:pPr>
      <w:r w:rsidRPr="002F0A53">
        <w:t>Foetasque boni, foetasque mali,</w:t>
      </w:r>
    </w:p>
    <w:p w14:paraId="127F4CD8" w14:textId="77777777" w:rsidR="00A43747" w:rsidRPr="002F0A53" w:rsidRDefault="00451FCE" w:rsidP="00A43747">
      <w:pPr>
        <w:pStyle w:val="DraCorstandard"/>
      </w:pPr>
      <w:r w:rsidRPr="002F0A53">
        <w:t>Primum docuit garrula coniunx,</w:t>
      </w:r>
    </w:p>
    <w:p w14:paraId="62723413" w14:textId="77777777" w:rsidR="00A43747" w:rsidRPr="002F0A53" w:rsidRDefault="00451FCE" w:rsidP="00A43747">
      <w:pPr>
        <w:pStyle w:val="DraCorstandard"/>
      </w:pPr>
      <w:r w:rsidRPr="002F0A53">
        <w:t>Nimiùm colubro dedita mulier,</w:t>
      </w:r>
    </w:p>
    <w:p w14:paraId="2C26EAE5" w14:textId="77777777" w:rsidR="00A43747" w:rsidRPr="002F0A53" w:rsidRDefault="00451FCE" w:rsidP="00A43747">
      <w:pPr>
        <w:pStyle w:val="DraCorstandard"/>
      </w:pPr>
      <w:r w:rsidRPr="002F0A53">
        <w:lastRenderedPageBreak/>
        <w:t>Nimiùm stolidis aemula votis.</w:t>
      </w:r>
    </w:p>
    <w:p w14:paraId="75D149DC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270</w:t>
      </w:r>
      <w:r w:rsidRPr="002F0A53">
        <w:t xml:space="preserve"> Tunc nudus eras, &amp; nuda fuit,</w:t>
      </w:r>
    </w:p>
    <w:p w14:paraId="49EB7970" w14:textId="77777777" w:rsidR="00A43747" w:rsidRPr="002F0A53" w:rsidRDefault="00451FCE" w:rsidP="00A43747">
      <w:pPr>
        <w:pStyle w:val="DraCorstandard"/>
      </w:pPr>
      <w:r w:rsidRPr="002F0A53">
        <w:t>Et se nudam plangere coepit,</w:t>
      </w:r>
    </w:p>
    <w:p w14:paraId="06A04B44" w14:textId="77777777" w:rsidR="00A43747" w:rsidRPr="002F0A53" w:rsidRDefault="00451FCE" w:rsidP="00A43747">
      <w:pPr>
        <w:pStyle w:val="DraCorstandard"/>
      </w:pPr>
      <w:r w:rsidRPr="002F0A53">
        <w:t>Quae te comitans paßibus aequis,</w:t>
      </w:r>
    </w:p>
    <w:p w14:paraId="5A8195D8" w14:textId="77777777" w:rsidR="00A43747" w:rsidRPr="002F0A53" w:rsidRDefault="00451FCE" w:rsidP="00A43747">
      <w:pPr>
        <w:pStyle w:val="DraCorstandard"/>
      </w:pPr>
      <w:r w:rsidRPr="002F0A53">
        <w:t>Haesit lateri flebilis Eu</w:t>
      </w:r>
      <w:r w:rsidRPr="002F0A53">
        <w:rPr>
          <w:rFonts w:cstheme="minorHAnsi"/>
        </w:rPr>
        <w:t>é</w:t>
      </w:r>
      <w:r w:rsidRPr="002F0A53">
        <w:t>.</w:t>
      </w:r>
    </w:p>
    <w:p w14:paraId="1918E068" w14:textId="77777777" w:rsidR="00A43747" w:rsidRPr="002F0A53" w:rsidRDefault="00451FCE" w:rsidP="00A43747">
      <w:pPr>
        <w:pStyle w:val="DraCorstandard"/>
      </w:pPr>
      <w:r w:rsidRPr="002F0A53">
        <w:t>Heu! cùm riguis exulat hortis,</w:t>
      </w:r>
    </w:p>
    <w:p w14:paraId="58ADDF90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275</w:t>
      </w:r>
      <w:r w:rsidRPr="002F0A53">
        <w:t xml:space="preserve"> Cùm iacet hirtis obruta spinis,</w:t>
      </w:r>
    </w:p>
    <w:p w14:paraId="7277322E" w14:textId="77777777" w:rsidR="00A43747" w:rsidRPr="002F0A53" w:rsidRDefault="00451FCE" w:rsidP="00A43747">
      <w:pPr>
        <w:pStyle w:val="DraCorstandard"/>
      </w:pPr>
      <w:r w:rsidRPr="002F0A53">
        <w:t>Notumque tegit saucia probrum,</w:t>
      </w:r>
    </w:p>
    <w:p w14:paraId="137430BD" w14:textId="77777777" w:rsidR="00A43747" w:rsidRPr="002F0A53" w:rsidRDefault="00451FCE" w:rsidP="00A43747">
      <w:pPr>
        <w:pStyle w:val="DraCorstandard"/>
      </w:pPr>
      <w:r w:rsidRPr="002F0A53">
        <w:t>Damnata colo, damnata malis,</w:t>
      </w:r>
    </w:p>
    <w:p w14:paraId="70752CA1" w14:textId="77777777" w:rsidR="00A43747" w:rsidRPr="002F0A53" w:rsidRDefault="00451FCE" w:rsidP="00A43747">
      <w:pPr>
        <w:pStyle w:val="DraCorstandard"/>
      </w:pPr>
      <w:r w:rsidRPr="002F0A53">
        <w:t>Et defletos gignere natos!</w:t>
      </w:r>
    </w:p>
    <w:p w14:paraId="1B9A8727" w14:textId="77777777" w:rsidR="00A43747" w:rsidRPr="002F0A53" w:rsidRDefault="00451FCE" w:rsidP="00A43747">
      <w:pPr>
        <w:pStyle w:val="DraCorstandard"/>
      </w:pPr>
      <w:r w:rsidRPr="002F0A53">
        <w:t>Nec degeneres patris alumnos</w:t>
      </w:r>
    </w:p>
    <w:p w14:paraId="30CFF815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280</w:t>
      </w:r>
      <w:r w:rsidRPr="002F0A53">
        <w:t xml:space="preserve"> Olim veteri legimus aeuo,</w:t>
      </w:r>
    </w:p>
    <w:p w14:paraId="3447127C" w14:textId="77777777" w:rsidR="00A43747" w:rsidRPr="002F0A53" w:rsidRDefault="00451FCE" w:rsidP="00A43747">
      <w:pPr>
        <w:pStyle w:val="DraCorstandard"/>
      </w:pPr>
      <w:r w:rsidRPr="002F0A53">
        <w:t>Quos terra cauo mersit hiatu,</w:t>
      </w:r>
    </w:p>
    <w:p w14:paraId="55F8259D" w14:textId="77777777" w:rsidR="00A43747" w:rsidRPr="002F0A53" w:rsidRDefault="00451FCE" w:rsidP="00A43747">
      <w:pPr>
        <w:pStyle w:val="DraCorstandard"/>
      </w:pPr>
      <w:r w:rsidRPr="002F0A53">
        <w:t>Aut de caelo fulmine tactos,</w:t>
      </w:r>
    </w:p>
    <w:p w14:paraId="0498297E" w14:textId="3461C37C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47</w:t>
      </w:r>
    </w:p>
    <w:p w14:paraId="304ADC52" w14:textId="77777777" w:rsidR="00A43747" w:rsidRPr="002F0A53" w:rsidRDefault="00451FCE" w:rsidP="00A43747">
      <w:pPr>
        <w:pStyle w:val="DraCorstandard"/>
      </w:pPr>
      <w:r w:rsidRPr="002F0A53">
        <w:t>Tostos liquidis corpora flammis,</w:t>
      </w:r>
    </w:p>
    <w:p w14:paraId="7E4D0BF4" w14:textId="77777777" w:rsidR="00A43747" w:rsidRPr="002F0A53" w:rsidRDefault="00451FCE" w:rsidP="00A43747">
      <w:pPr>
        <w:pStyle w:val="DraCorstandard"/>
      </w:pPr>
      <w:r w:rsidRPr="002F0A53">
        <w:t>Coram populo protinus hausit</w:t>
      </w:r>
    </w:p>
    <w:p w14:paraId="196754FE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285</w:t>
      </w:r>
      <w:r w:rsidRPr="002F0A53">
        <w:t xml:space="preserve"> Subitò, subitò concitus vltor</w:t>
      </w:r>
    </w:p>
    <w:p w14:paraId="6EBC8AE2" w14:textId="77777777" w:rsidR="00A43747" w:rsidRPr="002F0A53" w:rsidRDefault="00451FCE" w:rsidP="00A43747">
      <w:pPr>
        <w:pStyle w:val="DraCorstandard"/>
      </w:pPr>
      <w:r w:rsidRPr="002F0A53">
        <w:t>Stabant miseri, promptique nimis,</w:t>
      </w:r>
    </w:p>
    <w:p w14:paraId="06C1A755" w14:textId="77777777" w:rsidR="00A43747" w:rsidRPr="002F0A53" w:rsidRDefault="00451FCE" w:rsidP="00A43747">
      <w:pPr>
        <w:pStyle w:val="DraCorstandard"/>
      </w:pPr>
      <w:r w:rsidRPr="002F0A53">
        <w:t>Et proscripti grandibus aris</w:t>
      </w:r>
    </w:p>
    <w:p w14:paraId="19ED5C9F" w14:textId="77777777" w:rsidR="00A43747" w:rsidRPr="002F0A53" w:rsidRDefault="00451FCE" w:rsidP="00A43747">
      <w:pPr>
        <w:pStyle w:val="DraCorstandard"/>
      </w:pPr>
      <w:r w:rsidRPr="002F0A53">
        <w:t>Mund</w:t>
      </w:r>
      <w:r w:rsidRPr="002F0A53">
        <w:rPr>
          <w:rFonts w:cstheme="minorHAnsi"/>
        </w:rPr>
        <w:t>â</w:t>
      </w:r>
      <w:r w:rsidRPr="002F0A53">
        <w:t xml:space="preserve"> in phial</w:t>
      </w:r>
      <w:r w:rsidRPr="002F0A53">
        <w:rPr>
          <w:rFonts w:cstheme="minorHAnsi"/>
        </w:rPr>
        <w:t>â</w:t>
      </w:r>
      <w:r w:rsidRPr="002F0A53">
        <w:t xml:space="preserve"> thura cremabant,</w:t>
      </w:r>
    </w:p>
    <w:p w14:paraId="20241788" w14:textId="77777777" w:rsidR="00A43747" w:rsidRPr="002F0A53" w:rsidRDefault="00451FCE" w:rsidP="00A43747">
      <w:pPr>
        <w:pStyle w:val="DraCorstandard"/>
      </w:pPr>
      <w:r w:rsidRPr="002F0A53">
        <w:t>Restante Deo, c</w:t>
      </w:r>
      <w:r w:rsidRPr="002F0A53">
        <w:rPr>
          <w:rFonts w:cstheme="minorHAnsi"/>
        </w:rPr>
        <w:t>ù</w:t>
      </w:r>
      <w:r w:rsidRPr="002F0A53">
        <w:t>m caeruleo</w:t>
      </w:r>
    </w:p>
    <w:p w14:paraId="6CD77C1A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290</w:t>
      </w:r>
      <w:r w:rsidRPr="002F0A53">
        <w:t xml:space="preserve"> Dirupta volant fulmina nimbo,</w:t>
      </w:r>
    </w:p>
    <w:p w14:paraId="0142A7A5" w14:textId="77777777" w:rsidR="00A43747" w:rsidRPr="002F0A53" w:rsidRDefault="00451FCE" w:rsidP="00A43747">
      <w:pPr>
        <w:pStyle w:val="DraCorstandard"/>
      </w:pPr>
      <w:r w:rsidRPr="002F0A53">
        <w:t>Et pallentes atque egelidos</w:t>
      </w:r>
    </w:p>
    <w:p w14:paraId="5294A642" w14:textId="77777777" w:rsidR="00A43747" w:rsidRPr="002F0A53" w:rsidRDefault="00451FCE" w:rsidP="00A43747">
      <w:pPr>
        <w:pStyle w:val="DraCorstandard"/>
      </w:pPr>
      <w:r w:rsidRPr="002F0A53">
        <w:t>Impete sternunt, indexque mali</w:t>
      </w:r>
    </w:p>
    <w:p w14:paraId="423F9CE8" w14:textId="77777777" w:rsidR="00A43747" w:rsidRPr="002F0A53" w:rsidRDefault="00451FCE" w:rsidP="00A43747">
      <w:pPr>
        <w:pStyle w:val="DraCorstandard"/>
      </w:pPr>
      <w:r w:rsidRPr="002F0A53">
        <w:t>Inducta tholis lamina serpit,</w:t>
      </w:r>
    </w:p>
    <w:p w14:paraId="6C70879A" w14:textId="77777777" w:rsidR="00A43747" w:rsidRPr="002F0A53" w:rsidRDefault="00451FCE" w:rsidP="00A43747">
      <w:pPr>
        <w:pStyle w:val="DraCorstandard"/>
      </w:pPr>
      <w:r w:rsidRPr="002F0A53">
        <w:lastRenderedPageBreak/>
        <w:t>Ductilis vsto lamina cupro.</w:t>
      </w:r>
    </w:p>
    <w:p w14:paraId="40D4E174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295</w:t>
      </w:r>
      <w:r w:rsidRPr="002F0A53">
        <w:t xml:space="preserve"> Cur non iterum terra dehiscit?</w:t>
      </w:r>
    </w:p>
    <w:p w14:paraId="5F65C70E" w14:textId="77777777" w:rsidR="00A43747" w:rsidRPr="002F0A53" w:rsidRDefault="00451FCE" w:rsidP="00A43747">
      <w:pPr>
        <w:pStyle w:val="DraCorstandard"/>
      </w:pPr>
      <w:r w:rsidRPr="002F0A53">
        <w:t>Cur non iterum fulmina currunt,</w:t>
      </w:r>
    </w:p>
    <w:p w14:paraId="2F9A2E04" w14:textId="77777777" w:rsidR="00A43747" w:rsidRPr="002F0A53" w:rsidRDefault="00451FCE" w:rsidP="00A43747">
      <w:pPr>
        <w:pStyle w:val="DraCorstandard"/>
      </w:pPr>
      <w:r w:rsidRPr="002F0A53">
        <w:t>Et tua circùm tempora saeuus</w:t>
      </w:r>
    </w:p>
    <w:p w14:paraId="7122B5AB" w14:textId="77777777" w:rsidR="00A43747" w:rsidRPr="002F0A53" w:rsidRDefault="00451FCE" w:rsidP="00A43747">
      <w:pPr>
        <w:pStyle w:val="DraCorstandard"/>
      </w:pPr>
      <w:r w:rsidRPr="002F0A53">
        <w:t>Ambulat horror, peßime fratrum,</w:t>
      </w:r>
    </w:p>
    <w:p w14:paraId="32E7DD25" w14:textId="77777777" w:rsidR="00A43747" w:rsidRPr="002F0A53" w:rsidRDefault="00451FCE" w:rsidP="00A43747">
      <w:pPr>
        <w:pStyle w:val="DraCorstandard"/>
      </w:pPr>
      <w:r w:rsidRPr="002F0A53">
        <w:t>Qui non propriae munera Spartae</w:t>
      </w:r>
    </w:p>
    <w:p w14:paraId="32A10CDC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300</w:t>
      </w:r>
      <w:r w:rsidRPr="002F0A53">
        <w:t xml:space="preserve"> Deploratis stragibus imples,</w:t>
      </w:r>
    </w:p>
    <w:p w14:paraId="5EEA68A0" w14:textId="77777777" w:rsidR="00A43747" w:rsidRPr="002F0A53" w:rsidRDefault="00451FCE" w:rsidP="00A43747">
      <w:pPr>
        <w:pStyle w:val="DraCorstandard"/>
      </w:pPr>
      <w:r w:rsidRPr="002F0A53">
        <w:t>Tinctumque nouo murice coccum,</w:t>
      </w:r>
    </w:p>
    <w:p w14:paraId="206C8E38" w14:textId="77777777" w:rsidR="00A43747" w:rsidRPr="002F0A53" w:rsidRDefault="00451FCE" w:rsidP="00A43747">
      <w:pPr>
        <w:pStyle w:val="DraCorstandard"/>
      </w:pPr>
      <w:r w:rsidRPr="002F0A53">
        <w:t>Qui de fratrum vulnere fluxit,</w:t>
      </w:r>
    </w:p>
    <w:p w14:paraId="1F318463" w14:textId="77777777" w:rsidR="00A43747" w:rsidRPr="002F0A53" w:rsidRDefault="00451FCE" w:rsidP="00A43747">
      <w:pPr>
        <w:pStyle w:val="DraCorstandard"/>
      </w:pPr>
      <w:r w:rsidRPr="002F0A53">
        <w:t>Induis humeris, vilis trabeae</w:t>
      </w:r>
    </w:p>
    <w:p w14:paraId="13C61E58" w14:textId="77777777" w:rsidR="00A43747" w:rsidRPr="002F0A53" w:rsidRDefault="00451FCE" w:rsidP="00A43747">
      <w:pPr>
        <w:pStyle w:val="DraCorstandard"/>
      </w:pPr>
      <w:r w:rsidRPr="002F0A53">
        <w:t>Vilior haeres? scilicet olim</w:t>
      </w:r>
    </w:p>
    <w:p w14:paraId="7AFE88A6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305</w:t>
      </w:r>
      <w:r w:rsidRPr="002F0A53">
        <w:t xml:space="preserve"> Omnia debes, &amp; te calidâ</w:t>
      </w:r>
    </w:p>
    <w:p w14:paraId="08D41277" w14:textId="77777777" w:rsidR="00A43747" w:rsidRPr="002F0A53" w:rsidRDefault="00451FCE" w:rsidP="00A43747">
      <w:pPr>
        <w:pStyle w:val="DraCorstandard"/>
      </w:pPr>
      <w:r w:rsidRPr="002F0A53">
        <w:t>Sanguinis vrnâ, potum penit</w:t>
      </w:r>
      <w:r w:rsidRPr="002F0A53">
        <w:rPr>
          <w:rFonts w:cstheme="minorHAnsi"/>
        </w:rPr>
        <w:t>ù</w:t>
      </w:r>
      <w:r w:rsidRPr="002F0A53">
        <w:t>s,</w:t>
      </w:r>
    </w:p>
    <w:p w14:paraId="694A31CC" w14:textId="77777777" w:rsidR="00A43747" w:rsidRPr="002F0A53" w:rsidRDefault="00451FCE" w:rsidP="00A43747">
      <w:pPr>
        <w:pStyle w:val="DraCorstandard"/>
      </w:pPr>
      <w:r w:rsidRPr="002F0A53">
        <w:t>Potumque iterum decreta Deo</w:t>
      </w:r>
    </w:p>
    <w:p w14:paraId="6F90CE0E" w14:textId="77777777" w:rsidR="00A43747" w:rsidRPr="002F0A53" w:rsidRDefault="00451FCE" w:rsidP="00A43747">
      <w:pPr>
        <w:pStyle w:val="DraCorstandard"/>
      </w:pPr>
      <w:r w:rsidRPr="002F0A53">
        <w:t>Vltio merget, trepidique legent</w:t>
      </w:r>
    </w:p>
    <w:p w14:paraId="0F40C6D9" w14:textId="77777777" w:rsidR="00A43747" w:rsidRPr="002F0A53" w:rsidRDefault="00451FCE" w:rsidP="00A43747">
      <w:pPr>
        <w:pStyle w:val="DraCorstandard"/>
      </w:pPr>
      <w:r w:rsidRPr="002F0A53">
        <w:t>Exempla nimis cruda nepotes.</w:t>
      </w:r>
    </w:p>
    <w:p w14:paraId="0BC32505" w14:textId="3BC170C8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48</w:t>
      </w:r>
    </w:p>
    <w:p w14:paraId="4AE5A984" w14:textId="36BAC60E" w:rsidR="00213EB4" w:rsidRPr="002F0A53" w:rsidRDefault="00213EB4" w:rsidP="00213EB4">
      <w:pPr>
        <w:pStyle w:val="DraCoradditions"/>
        <w:rPr>
          <w:lang w:val="la-Latn"/>
        </w:rPr>
      </w:pPr>
      <w:r w:rsidRPr="002F0A53">
        <w:rPr>
          <w:lang w:val="la-Latn"/>
        </w:rPr>
        <w:t>/act=3/</w:t>
      </w:r>
    </w:p>
    <w:p w14:paraId="2F836F8C" w14:textId="77D043BA" w:rsidR="00A43747" w:rsidRPr="002F0A53" w:rsidRDefault="00451FCE" w:rsidP="00213EB4">
      <w:pPr>
        <w:pStyle w:val="DraCorhead"/>
      </w:pPr>
      <w:r w:rsidRPr="002F0A53">
        <w:t>ACTVS TERTIVS.</w:t>
      </w:r>
    </w:p>
    <w:p w14:paraId="23C6F2EF" w14:textId="77777777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IOTHANES.</w:t>
      </w:r>
    </w:p>
    <w:p w14:paraId="390E0507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310</w:t>
      </w:r>
      <w:r w:rsidRPr="002F0A53">
        <w:t xml:space="preserve"> HOrrore quatior, frigus in venis riget,</w:t>
      </w:r>
    </w:p>
    <w:p w14:paraId="5F94A10F" w14:textId="77777777" w:rsidR="00A43747" w:rsidRPr="002F0A53" w:rsidRDefault="00451FCE" w:rsidP="00A43747">
      <w:pPr>
        <w:pStyle w:val="DraCorstandard"/>
      </w:pPr>
      <w:r w:rsidRPr="002F0A53">
        <w:t>Heu! inter ossa currit exanguis tremor,</w:t>
      </w:r>
    </w:p>
    <w:p w14:paraId="12A2C904" w14:textId="77777777" w:rsidR="00A43747" w:rsidRPr="002F0A53" w:rsidRDefault="00451FCE" w:rsidP="00A43747">
      <w:pPr>
        <w:pStyle w:val="DraCorstandard"/>
      </w:pPr>
      <w:r w:rsidRPr="002F0A53">
        <w:t>Rectaeque steterunt, hispidae, horrentes comae.</w:t>
      </w:r>
    </w:p>
    <w:p w14:paraId="2FAD0732" w14:textId="77777777" w:rsidR="00A43747" w:rsidRPr="002F0A53" w:rsidRDefault="00451FCE" w:rsidP="00A43747">
      <w:pPr>
        <w:pStyle w:val="DraCorstandard"/>
      </w:pPr>
      <w:r w:rsidRPr="002F0A53">
        <w:t>Quis me mihi nunc sistat? an viuo tamen?</w:t>
      </w:r>
    </w:p>
    <w:p w14:paraId="58F1784A" w14:textId="77777777" w:rsidR="00A43747" w:rsidRPr="002F0A53" w:rsidRDefault="00451FCE" w:rsidP="00A43747">
      <w:pPr>
        <w:pStyle w:val="DraCorstandard"/>
      </w:pPr>
      <w:r w:rsidRPr="002F0A53">
        <w:t>Solemque ocellis haurio, &amp; rutilum iubar?</w:t>
      </w:r>
    </w:p>
    <w:p w14:paraId="252281F0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315</w:t>
      </w:r>
      <w:r w:rsidRPr="002F0A53">
        <w:t xml:space="preserve"> An inter vmbras erro, &amp; abductos specus</w:t>
      </w:r>
    </w:p>
    <w:p w14:paraId="1AA879C7" w14:textId="77777777" w:rsidR="00A43747" w:rsidRPr="002F0A53" w:rsidRDefault="00451FCE" w:rsidP="00A43747">
      <w:pPr>
        <w:pStyle w:val="DraCorstandard"/>
      </w:pPr>
      <w:r w:rsidRPr="002F0A53">
        <w:lastRenderedPageBreak/>
        <w:t xml:space="preserve">Silentis Erebi? vellem! &amp; </w:t>
      </w:r>
      <w:r w:rsidRPr="002F0A53">
        <w:rPr>
          <w:rFonts w:cstheme="minorHAnsi"/>
        </w:rPr>
        <w:t>ô</w:t>
      </w:r>
      <w:r w:rsidRPr="002F0A53">
        <w:t xml:space="preserve"> Manes tuos</w:t>
      </w:r>
    </w:p>
    <w:p w14:paraId="6374A104" w14:textId="77777777" w:rsidR="00A43747" w:rsidRPr="002F0A53" w:rsidRDefault="00451FCE" w:rsidP="00A43747">
      <w:pPr>
        <w:pStyle w:val="DraCorstandard"/>
      </w:pPr>
      <w:r w:rsidRPr="002F0A53">
        <w:t>Solari I</w:t>
      </w:r>
      <w:r w:rsidRPr="002F0A53">
        <w:rPr>
          <w:rFonts w:cstheme="minorHAnsi"/>
        </w:rPr>
        <w:t>ë</w:t>
      </w:r>
      <w:r w:rsidRPr="002F0A53">
        <w:t>ther! nulla vbi lucet tibi</w:t>
      </w:r>
    </w:p>
    <w:p w14:paraId="41D1F882" w14:textId="77777777" w:rsidR="00A43747" w:rsidRPr="002F0A53" w:rsidRDefault="00451FCE" w:rsidP="00A43747">
      <w:pPr>
        <w:pStyle w:val="DraCorstandard"/>
      </w:pPr>
      <w:r w:rsidRPr="002F0A53">
        <w:t>Phoeboea lampas, nocte vbi illuni sedes,</w:t>
      </w:r>
    </w:p>
    <w:p w14:paraId="7CDB9149" w14:textId="77777777" w:rsidR="00A43747" w:rsidRPr="002F0A53" w:rsidRDefault="00451FCE" w:rsidP="00A43747">
      <w:pPr>
        <w:pStyle w:val="DraCorstandard"/>
      </w:pPr>
      <w:r w:rsidRPr="002F0A53">
        <w:t>Et dura Leth</w:t>
      </w:r>
      <w:r w:rsidRPr="002F0A53">
        <w:rPr>
          <w:rFonts w:cstheme="minorHAnsi"/>
        </w:rPr>
        <w:t>é</w:t>
      </w:r>
      <w:r w:rsidRPr="002F0A53">
        <w:t xml:space="preserve"> lacrymas sorbet tuas.</w:t>
      </w:r>
    </w:p>
    <w:p w14:paraId="4E4C1DA7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320</w:t>
      </w:r>
      <w:r w:rsidRPr="002F0A53">
        <w:t xml:space="preserve"> O care Iether! flebile, intonsum caput!</w:t>
      </w:r>
    </w:p>
    <w:p w14:paraId="637FA6B8" w14:textId="77777777" w:rsidR="00A43747" w:rsidRPr="002F0A53" w:rsidRDefault="00451FCE" w:rsidP="00A43747">
      <w:pPr>
        <w:pStyle w:val="DraCorstandard"/>
      </w:pPr>
      <w:r w:rsidRPr="002F0A53">
        <w:t>Heu frater! heu mi frater! heu fratrum greges!</w:t>
      </w:r>
    </w:p>
    <w:p w14:paraId="31466A7F" w14:textId="77777777" w:rsidR="00A43747" w:rsidRPr="002F0A53" w:rsidRDefault="00451FCE" w:rsidP="00A43747">
      <w:pPr>
        <w:pStyle w:val="DraCorstandard"/>
      </w:pPr>
      <w:r w:rsidRPr="002F0A53">
        <w:t>Quos ille durus; frater! hei fratrum greges!</w:t>
      </w:r>
    </w:p>
    <w:p w14:paraId="7057066B" w14:textId="77777777" w:rsidR="00A43747" w:rsidRPr="002F0A53" w:rsidRDefault="00451FCE" w:rsidP="00A43747">
      <w:pPr>
        <w:pStyle w:val="DraCorstandard"/>
      </w:pPr>
      <w:r w:rsidRPr="002F0A53">
        <w:t>Quos ille crudus, barbarus! vetat dolor</w:t>
      </w:r>
    </w:p>
    <w:p w14:paraId="2DD11266" w14:textId="77777777" w:rsidR="00A43747" w:rsidRPr="002F0A53" w:rsidRDefault="00451FCE" w:rsidP="00A43747">
      <w:pPr>
        <w:pStyle w:val="DraCorstandard"/>
      </w:pPr>
      <w:r w:rsidRPr="002F0A53">
        <w:t>Proferre penitus, &amp; tamen vellem quoque</w:t>
      </w:r>
    </w:p>
    <w:p w14:paraId="5F162AB4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325</w:t>
      </w:r>
      <w:r w:rsidRPr="002F0A53">
        <w:t xml:space="preserve"> Exprimere totum, quod mihi mordet iecur</w:t>
      </w:r>
    </w:p>
    <w:p w14:paraId="3F9B4F56" w14:textId="77777777" w:rsidR="00A43747" w:rsidRPr="002F0A53" w:rsidRDefault="00451FCE" w:rsidP="00A43747">
      <w:pPr>
        <w:pStyle w:val="DraCorstandard"/>
      </w:pPr>
      <w:r w:rsidRPr="002F0A53">
        <w:t>Mi frater! heu mi frater! heu fratrum greges!</w:t>
      </w:r>
    </w:p>
    <w:p w14:paraId="4F517798" w14:textId="77777777" w:rsidR="00A43747" w:rsidRPr="002F0A53" w:rsidRDefault="00451FCE" w:rsidP="00A43747">
      <w:pPr>
        <w:pStyle w:val="DraCorstandard"/>
      </w:pPr>
      <w:r w:rsidRPr="002F0A53">
        <w:t>Quos ille teruus, asper, immitis, ferus!</w:t>
      </w:r>
    </w:p>
    <w:p w14:paraId="78BA5A75" w14:textId="77777777" w:rsidR="00A43747" w:rsidRPr="002F0A53" w:rsidRDefault="00451FCE" w:rsidP="00A43747">
      <w:pPr>
        <w:pStyle w:val="DraCorstandard"/>
      </w:pPr>
      <w:r w:rsidRPr="002F0A53">
        <w:t>Quos ille saxo! lingua balbutit nimis;</w:t>
      </w:r>
    </w:p>
    <w:p w14:paraId="03573650" w14:textId="77777777" w:rsidR="00A43747" w:rsidRPr="002F0A53" w:rsidRDefault="00451FCE" w:rsidP="00A43747">
      <w:pPr>
        <w:pStyle w:val="DraCorstandard"/>
      </w:pPr>
      <w:r w:rsidRPr="002F0A53">
        <w:t>Abimelechus carnifex, saxo impio</w:t>
      </w:r>
    </w:p>
    <w:p w14:paraId="6ACA27B5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330</w:t>
      </w:r>
      <w:r w:rsidRPr="002F0A53">
        <w:t xml:space="preserve"> Stratos! Abimelechus, heu fratrum latro!</w:t>
      </w:r>
    </w:p>
    <w:p w14:paraId="19BDBA8D" w14:textId="77777777" w:rsidR="00A43747" w:rsidRPr="002F0A53" w:rsidRDefault="00451FCE" w:rsidP="00A43747">
      <w:pPr>
        <w:pStyle w:val="DraCorstandard"/>
      </w:pPr>
      <w:r w:rsidRPr="002F0A53">
        <w:t>Caesim necauit! nempe adhuc stillant manus</w:t>
      </w:r>
    </w:p>
    <w:p w14:paraId="472E1584" w14:textId="77777777" w:rsidR="00A43747" w:rsidRPr="002F0A53" w:rsidRDefault="00451FCE" w:rsidP="00A43747">
      <w:pPr>
        <w:pStyle w:val="DraCorstandard"/>
      </w:pPr>
      <w:r w:rsidRPr="002F0A53">
        <w:t>Presso cruore, nempe adhuc ferrrum madet</w:t>
      </w:r>
    </w:p>
    <w:p w14:paraId="08C88416" w14:textId="2595400B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49</w:t>
      </w:r>
    </w:p>
    <w:p w14:paraId="3B332E30" w14:textId="77777777" w:rsidR="00A43747" w:rsidRPr="002F0A53" w:rsidRDefault="00451FCE" w:rsidP="00A43747">
      <w:pPr>
        <w:pStyle w:val="DraCorstandard"/>
      </w:pPr>
      <w:r w:rsidRPr="002F0A53">
        <w:t>Tabo perunctum! memini &amp; horresco nimis,</w:t>
      </w:r>
    </w:p>
    <w:p w14:paraId="00CD767A" w14:textId="77777777" w:rsidR="00A43747" w:rsidRPr="002F0A53" w:rsidRDefault="00451FCE" w:rsidP="00A43747">
      <w:pPr>
        <w:pStyle w:val="DraCorstandard"/>
      </w:pPr>
      <w:r w:rsidRPr="002F0A53">
        <w:t>Cùm duxit agmenluridum, &amp; campo incubans</w:t>
      </w:r>
    </w:p>
    <w:p w14:paraId="6BF2C3B3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335</w:t>
      </w:r>
      <w:r w:rsidRPr="002F0A53">
        <w:t xml:space="preserve"> Feralis error, cuncta stringebat metu,</w:t>
      </w:r>
    </w:p>
    <w:p w14:paraId="5929B9EC" w14:textId="77777777" w:rsidR="00A43747" w:rsidRPr="002F0A53" w:rsidRDefault="00451FCE" w:rsidP="00A43747">
      <w:pPr>
        <w:pStyle w:val="DraCorstandard"/>
      </w:pPr>
      <w:r w:rsidRPr="002F0A53">
        <w:t>Et ipsa flere saxa, contremere nemus,</w:t>
      </w:r>
    </w:p>
    <w:p w14:paraId="7C8C5986" w14:textId="77777777" w:rsidR="00A43747" w:rsidRPr="002F0A53" w:rsidRDefault="00451FCE" w:rsidP="00A43747">
      <w:pPr>
        <w:pStyle w:val="DraCorstandard"/>
      </w:pPr>
      <w:r w:rsidRPr="002F0A53">
        <w:t>Et conscia illa tesqua, vbi fluxit cruor,</w:t>
      </w:r>
    </w:p>
    <w:p w14:paraId="2EAFEDD0" w14:textId="77777777" w:rsidR="00A43747" w:rsidRPr="002F0A53" w:rsidRDefault="00451FCE" w:rsidP="00A43747">
      <w:pPr>
        <w:pStyle w:val="DraCorstandard"/>
      </w:pPr>
      <w:r w:rsidRPr="002F0A53">
        <w:t>Et fleuit innocentia! heu! capita ominium</w:t>
      </w:r>
    </w:p>
    <w:p w14:paraId="5CBEEBF2" w14:textId="77777777" w:rsidR="00A43747" w:rsidRPr="002F0A53" w:rsidRDefault="00451FCE" w:rsidP="00A43747">
      <w:pPr>
        <w:pStyle w:val="DraCorstandard"/>
      </w:pPr>
      <w:r w:rsidRPr="002F0A53">
        <w:t>Obnupta vittis vincla torquebant manus,</w:t>
      </w:r>
    </w:p>
    <w:p w14:paraId="642D01D2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340</w:t>
      </w:r>
      <w:r w:rsidRPr="002F0A53">
        <w:t xml:space="preserve"> Et colla nudi, pectorum nudi sinus,</w:t>
      </w:r>
    </w:p>
    <w:p w14:paraId="32FC4207" w14:textId="77777777" w:rsidR="00A43747" w:rsidRPr="002F0A53" w:rsidRDefault="00451FCE" w:rsidP="00A43747">
      <w:pPr>
        <w:pStyle w:val="DraCorstandard"/>
      </w:pPr>
      <w:r w:rsidRPr="002F0A53">
        <w:lastRenderedPageBreak/>
        <w:t>Et (nisi quod Heben texerant) nudi pedes,</w:t>
      </w:r>
    </w:p>
    <w:p w14:paraId="7DDFF1C4" w14:textId="77777777" w:rsidR="00A43747" w:rsidRPr="002F0A53" w:rsidRDefault="00451FCE" w:rsidP="00A43747">
      <w:pPr>
        <w:pStyle w:val="DraCorstandard"/>
      </w:pPr>
      <w:r w:rsidRPr="002F0A53">
        <w:t>Nudique prorsus omnia, heu! dolor, dolor!</w:t>
      </w:r>
    </w:p>
    <w:p w14:paraId="3DEBB1A1" w14:textId="77777777" w:rsidR="00A43747" w:rsidRPr="002F0A53" w:rsidRDefault="00451FCE" w:rsidP="00A43747">
      <w:pPr>
        <w:pStyle w:val="DraCorstandard"/>
      </w:pPr>
      <w:r w:rsidRPr="002F0A53">
        <w:t>Gladio subibant impio! &amp; Iether quoque</w:t>
      </w:r>
    </w:p>
    <w:p w14:paraId="20097999" w14:textId="77777777" w:rsidR="00A43747" w:rsidRPr="002F0A53" w:rsidRDefault="00451FCE" w:rsidP="00A43747">
      <w:pPr>
        <w:pStyle w:val="DraCorstandard"/>
      </w:pPr>
      <w:r w:rsidRPr="002F0A53">
        <w:t>Nudus, trementes lacrymis rigans genas,</w:t>
      </w:r>
    </w:p>
    <w:p w14:paraId="32CD3405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345</w:t>
      </w:r>
      <w:r w:rsidRPr="002F0A53">
        <w:t xml:space="preserve"> Et pallidus iam morte vicinâ puer</w:t>
      </w:r>
    </w:p>
    <w:p w14:paraId="21B60E8F" w14:textId="77777777" w:rsidR="00A43747" w:rsidRPr="002F0A53" w:rsidRDefault="00451FCE" w:rsidP="00A43747">
      <w:pPr>
        <w:pStyle w:val="DraCorstandard"/>
      </w:pPr>
      <w:r w:rsidRPr="002F0A53">
        <w:t>Meae iuuentae geminus, aut maior parum.</w:t>
      </w:r>
    </w:p>
    <w:p w14:paraId="5D9B5522" w14:textId="77777777" w:rsidR="00A43747" w:rsidRPr="002F0A53" w:rsidRDefault="00451FCE" w:rsidP="00A43747">
      <w:pPr>
        <w:pStyle w:val="DraCorstandard"/>
      </w:pPr>
      <w:r w:rsidRPr="002F0A53">
        <w:t>Heu! qualis illa victima in saxo stetit!</w:t>
      </w:r>
    </w:p>
    <w:p w14:paraId="3518CF7F" w14:textId="77777777" w:rsidR="00A43747" w:rsidRPr="002F0A53" w:rsidRDefault="00451FCE" w:rsidP="00A43747">
      <w:pPr>
        <w:pStyle w:val="DraCorstandard"/>
      </w:pPr>
      <w:r w:rsidRPr="002F0A53">
        <w:t>Heu! qualis illa sica tot iugulos secans,</w:t>
      </w:r>
    </w:p>
    <w:p w14:paraId="21278744" w14:textId="77777777" w:rsidR="00A43747" w:rsidRPr="002F0A53" w:rsidRDefault="00451FCE" w:rsidP="00A43747">
      <w:pPr>
        <w:pStyle w:val="DraCorstandard"/>
      </w:pPr>
      <w:r w:rsidRPr="002F0A53">
        <w:t>Et cara fratrum pectora &amp; dulces sinus,</w:t>
      </w:r>
    </w:p>
    <w:p w14:paraId="493B1A83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350</w:t>
      </w:r>
      <w:r w:rsidRPr="002F0A53">
        <w:t xml:space="preserve"> Et sanguinantes penitus in fibras agens.</w:t>
      </w:r>
    </w:p>
    <w:p w14:paraId="4DABDED1" w14:textId="77777777" w:rsidR="00A43747" w:rsidRPr="002F0A53" w:rsidRDefault="00451FCE" w:rsidP="00A43747">
      <w:pPr>
        <w:pStyle w:val="DraCorstandard"/>
      </w:pPr>
      <w:r w:rsidRPr="002F0A53">
        <w:t>Sic ille litat; &amp; viuis, &amp; viuis quoque</w:t>
      </w:r>
    </w:p>
    <w:p w14:paraId="09E218B5" w14:textId="77777777" w:rsidR="00A43747" w:rsidRPr="002F0A53" w:rsidRDefault="00451FCE" w:rsidP="00A43747">
      <w:pPr>
        <w:pStyle w:val="DraCorstandard"/>
      </w:pPr>
      <w:r w:rsidRPr="002F0A53">
        <w:t>Miserande Iothan? cur adhuc viuis tamen,</w:t>
      </w:r>
    </w:p>
    <w:p w14:paraId="7655FC89" w14:textId="77777777" w:rsidR="00A43747" w:rsidRPr="002F0A53" w:rsidRDefault="00451FCE" w:rsidP="00A43747">
      <w:pPr>
        <w:pStyle w:val="DraCorstandard"/>
      </w:pPr>
      <w:r w:rsidRPr="002F0A53">
        <w:t>Et profugus erras? it pauor lateri comes,</w:t>
      </w:r>
    </w:p>
    <w:p w14:paraId="58BF8BCA" w14:textId="77777777" w:rsidR="00A43747" w:rsidRPr="002F0A53" w:rsidRDefault="00451FCE" w:rsidP="00A43747">
      <w:pPr>
        <w:pStyle w:val="DraCorstandard"/>
      </w:pPr>
      <w:r w:rsidRPr="002F0A53">
        <w:t>Et saeua desperatio, &amp; tenebrae &amp; dolor,</w:t>
      </w:r>
    </w:p>
    <w:p w14:paraId="2F314D4D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355</w:t>
      </w:r>
      <w:r w:rsidRPr="002F0A53">
        <w:t xml:space="preserve"> Et solitudo; mille me expectant plagae,</w:t>
      </w:r>
    </w:p>
    <w:p w14:paraId="7548EBC3" w14:textId="77777777" w:rsidR="00A43747" w:rsidRPr="002F0A53" w:rsidRDefault="00451FCE" w:rsidP="00A43747">
      <w:pPr>
        <w:pStyle w:val="DraCorstandard"/>
      </w:pPr>
      <w:r w:rsidRPr="002F0A53">
        <w:t>Et mille pedibus retia intendit meis</w:t>
      </w:r>
    </w:p>
    <w:p w14:paraId="7CB4E5AC" w14:textId="77777777" w:rsidR="00A43747" w:rsidRPr="002F0A53" w:rsidRDefault="00451FCE" w:rsidP="00A43747">
      <w:pPr>
        <w:pStyle w:val="DraCorstandard"/>
      </w:pPr>
      <w:r w:rsidRPr="002F0A53">
        <w:t>Abimelechus: scilicet nondum satis</w:t>
      </w:r>
    </w:p>
    <w:p w14:paraId="08E2AD7B" w14:textId="77777777" w:rsidR="00A43747" w:rsidRPr="002F0A53" w:rsidRDefault="00451FCE" w:rsidP="00A43747">
      <w:pPr>
        <w:pStyle w:val="DraCorstandard"/>
      </w:pPr>
      <w:r w:rsidRPr="002F0A53">
        <w:t>Multum cruoris fudit, &amp; nondum satis</w:t>
      </w:r>
    </w:p>
    <w:p w14:paraId="7E2C2284" w14:textId="77777777" w:rsidR="00A43747" w:rsidRPr="002F0A53" w:rsidRDefault="00451FCE" w:rsidP="00A43747">
      <w:pPr>
        <w:pStyle w:val="DraCorstandard"/>
      </w:pPr>
      <w:r w:rsidRPr="002F0A53">
        <w:t>Bibit cruentus heluo, &amp; venas quoque</w:t>
      </w:r>
    </w:p>
    <w:p w14:paraId="78AC0391" w14:textId="071085DF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50</w:t>
      </w:r>
    </w:p>
    <w:p w14:paraId="19FAE77C" w14:textId="77777777" w:rsidR="00A43747" w:rsidRPr="002F0A53" w:rsidRDefault="00451FCE" w:rsidP="00A43747">
      <w:pPr>
        <w:pStyle w:val="DraCorstandard"/>
      </w:pPr>
      <w:r w:rsidRPr="00F076E7">
        <w:rPr>
          <w:rStyle w:val="DraCorlinenumber"/>
        </w:rPr>
        <w:t>360</w:t>
      </w:r>
      <w:r w:rsidRPr="002F0A53">
        <w:t xml:space="preserve"> Sitit recentes: scilicet Iothan potest</w:t>
      </w:r>
    </w:p>
    <w:p w14:paraId="19CEBE48" w14:textId="77777777" w:rsidR="00A43747" w:rsidRPr="002F0A53" w:rsidRDefault="00451FCE" w:rsidP="00A43747">
      <w:pPr>
        <w:pStyle w:val="DraCorstandard"/>
      </w:pPr>
      <w:r w:rsidRPr="002F0A53">
        <w:t>Sedare rabiem, scilicet lupum potest</w:t>
      </w:r>
    </w:p>
    <w:p w14:paraId="162DF707" w14:textId="77777777" w:rsidR="00A43747" w:rsidRPr="002F0A53" w:rsidRDefault="00451FCE" w:rsidP="00A43747">
      <w:pPr>
        <w:pStyle w:val="DraCorstandard"/>
      </w:pPr>
      <w:r w:rsidRPr="002F0A53">
        <w:t>Lenire fuso sanguine, &amp; tutò nequit</w:t>
      </w:r>
    </w:p>
    <w:p w14:paraId="1D403202" w14:textId="77777777" w:rsidR="00A43747" w:rsidRPr="002F0A53" w:rsidRDefault="00451FCE" w:rsidP="00A43747">
      <w:pPr>
        <w:pStyle w:val="DraCorstandard"/>
      </w:pPr>
      <w:r w:rsidRPr="002F0A53">
        <w:t>Regnare, si non commodo ad sicam caput,</w:t>
      </w:r>
    </w:p>
    <w:p w14:paraId="06E56127" w14:textId="77777777" w:rsidR="00A43747" w:rsidRPr="002F0A53" w:rsidRDefault="00451FCE" w:rsidP="00A43747">
      <w:pPr>
        <w:pStyle w:val="DraCorstandard"/>
      </w:pPr>
      <w:r w:rsidRPr="002F0A53">
        <w:t>Et nisi cruentas impleo extremùm manus.</w:t>
      </w:r>
    </w:p>
    <w:p w14:paraId="54036A8F" w14:textId="05D0317B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365</w:t>
      </w:r>
      <w:r w:rsidR="00451FCE" w:rsidRPr="002F0A53">
        <w:t xml:space="preserve"> Sic regna Abimeleche, sic</w:t>
      </w:r>
      <w:r w:rsidR="0057254F" w:rsidRPr="002F0A53">
        <w:t xml:space="preserve"> </w:t>
      </w:r>
      <w:r w:rsidR="00451FCE" w:rsidRPr="002F0A53">
        <w:t>sceptrum tene,</w:t>
      </w:r>
    </w:p>
    <w:p w14:paraId="21CAFD05" w14:textId="77777777" w:rsidR="00A43747" w:rsidRPr="002F0A53" w:rsidRDefault="00451FCE" w:rsidP="00A43747">
      <w:pPr>
        <w:pStyle w:val="DraCorstandard"/>
      </w:pPr>
      <w:r w:rsidRPr="002F0A53">
        <w:lastRenderedPageBreak/>
        <w:t>Et mille consc</w:t>
      </w:r>
      <w:r w:rsidRPr="002F0A53">
        <w:rPr>
          <w:rFonts w:cstheme="minorHAnsi"/>
        </w:rPr>
        <w:t>ï</w:t>
      </w:r>
      <w:r w:rsidRPr="002F0A53">
        <w:t>entiam vermes edant,</w:t>
      </w:r>
    </w:p>
    <w:p w14:paraId="17672D36" w14:textId="77777777" w:rsidR="00A43747" w:rsidRPr="002F0A53" w:rsidRDefault="00451FCE" w:rsidP="00A43747">
      <w:pPr>
        <w:pStyle w:val="DraCorstandard"/>
      </w:pPr>
      <w:r w:rsidRPr="002F0A53">
        <w:t>Et mille figant spicula, &amp; mille, agmine</w:t>
      </w:r>
    </w:p>
    <w:p w14:paraId="2A70D68F" w14:textId="77777777" w:rsidR="00A43747" w:rsidRPr="002F0A53" w:rsidRDefault="00451FCE" w:rsidP="00A43747">
      <w:pPr>
        <w:pStyle w:val="DraCorstandard"/>
      </w:pPr>
      <w:r w:rsidRPr="002F0A53">
        <w:t>Facto, malorum millia, &amp; saxum, &amp; rota,</w:t>
      </w:r>
    </w:p>
    <w:p w14:paraId="7D2027A7" w14:textId="77777777" w:rsidR="00A43747" w:rsidRPr="002F0A53" w:rsidRDefault="00451FCE" w:rsidP="00A43747">
      <w:pPr>
        <w:pStyle w:val="DraCorstandard"/>
      </w:pPr>
      <w:r w:rsidRPr="002F0A53">
        <w:t>Et tortor ignis, mille discerpant modis.</w:t>
      </w:r>
    </w:p>
    <w:p w14:paraId="77561ECF" w14:textId="2AF5CCFD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CHORVS.</w:t>
      </w:r>
    </w:p>
    <w:p w14:paraId="2BD51D94" w14:textId="696ABA0C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370</w:t>
      </w:r>
      <w:r w:rsidR="00451FCE" w:rsidRPr="002F0A53">
        <w:t xml:space="preserve"> Demessa ferro capita, vicino iacent</w:t>
      </w:r>
    </w:p>
    <w:p w14:paraId="0DC3FA90" w14:textId="77777777" w:rsidR="00A43747" w:rsidRPr="002F0A53" w:rsidRDefault="00451FCE" w:rsidP="00A43747">
      <w:pPr>
        <w:pStyle w:val="DraCorstandard"/>
      </w:pPr>
      <w:r w:rsidRPr="002F0A53">
        <w:t>Tumulata saxo; sic tuus Iether fuit</w:t>
      </w:r>
    </w:p>
    <w:p w14:paraId="107D98DC" w14:textId="77777777" w:rsidR="00A43747" w:rsidRPr="002F0A53" w:rsidRDefault="00451FCE" w:rsidP="00A43747">
      <w:pPr>
        <w:pStyle w:val="DraCorstandard"/>
      </w:pPr>
      <w:r w:rsidRPr="002F0A53">
        <w:t>Inuictè Gedeon, turba natorum fuit,</w:t>
      </w:r>
    </w:p>
    <w:p w14:paraId="597E8878" w14:textId="77777777" w:rsidR="00A43747" w:rsidRPr="002F0A53" w:rsidRDefault="00451FCE" w:rsidP="00A43747">
      <w:pPr>
        <w:pStyle w:val="DraCorstandard"/>
      </w:pPr>
      <w:r w:rsidRPr="002F0A53">
        <w:t>Et tu fuisti! barbarus fasces habet</w:t>
      </w:r>
    </w:p>
    <w:p w14:paraId="33D44D47" w14:textId="77777777" w:rsidR="00A43747" w:rsidRPr="002F0A53" w:rsidRDefault="00451FCE" w:rsidP="00A43747">
      <w:pPr>
        <w:pStyle w:val="DraCorstandard"/>
      </w:pPr>
      <w:r w:rsidRPr="002F0A53">
        <w:t>Abimelechus, &amp; suis trabeam ferus</w:t>
      </w:r>
    </w:p>
    <w:p w14:paraId="4D07C197" w14:textId="72B887BB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375</w:t>
      </w:r>
      <w:r w:rsidR="00451FCE" w:rsidRPr="002F0A53">
        <w:t xml:space="preserve"> Induxit humeris, sanguis in cocco rubet,</w:t>
      </w:r>
    </w:p>
    <w:p w14:paraId="6D5BA91C" w14:textId="77777777" w:rsidR="00A43747" w:rsidRPr="002F0A53" w:rsidRDefault="00451FCE" w:rsidP="00A43747">
      <w:pPr>
        <w:pStyle w:val="DraCorstandard"/>
      </w:pPr>
      <w:r w:rsidRPr="002F0A53">
        <w:t>Tot</w:t>
      </w:r>
      <w:r w:rsidRPr="002F0A53">
        <w:rPr>
          <w:rFonts w:cstheme="minorHAnsi"/>
        </w:rPr>
        <w:t>â</w:t>
      </w:r>
      <w:r w:rsidRPr="002F0A53">
        <w:t>que paßim purpurâ elucet cruor.</w:t>
      </w:r>
    </w:p>
    <w:p w14:paraId="1E0D096B" w14:textId="77777777" w:rsidR="00A43747" w:rsidRPr="002F0A53" w:rsidRDefault="00451FCE" w:rsidP="00A43747">
      <w:pPr>
        <w:pStyle w:val="DraCorstandard"/>
      </w:pPr>
      <w:r w:rsidRPr="002F0A53">
        <w:t>Heu! quàm duro robore creuit,</w:t>
      </w:r>
    </w:p>
    <w:p w14:paraId="276A83F9" w14:textId="77777777" w:rsidR="00A43747" w:rsidRPr="002F0A53" w:rsidRDefault="00451FCE" w:rsidP="00A43747">
      <w:pPr>
        <w:pStyle w:val="DraCorstandard"/>
      </w:pPr>
      <w:r w:rsidRPr="002F0A53">
        <w:t>Qui tam rigidè saxeus, vno</w:t>
      </w:r>
    </w:p>
    <w:p w14:paraId="3BE90BB4" w14:textId="77777777" w:rsidR="00A43747" w:rsidRPr="002F0A53" w:rsidRDefault="00451FCE" w:rsidP="00A43747">
      <w:pPr>
        <w:pStyle w:val="DraCorstandard"/>
      </w:pPr>
      <w:r w:rsidRPr="002F0A53">
        <w:t>Qui tot geminat funera saxo!</w:t>
      </w:r>
    </w:p>
    <w:p w14:paraId="2C26480F" w14:textId="1536D6D0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380</w:t>
      </w:r>
      <w:r w:rsidR="00451FCE" w:rsidRPr="002F0A53">
        <w:t xml:space="preserve"> Sic rara coit gratia fratrum,</w:t>
      </w:r>
    </w:p>
    <w:p w14:paraId="4EFFADE7" w14:textId="77777777" w:rsidR="00A43747" w:rsidRPr="002F0A53" w:rsidRDefault="00451FCE" w:rsidP="00A43747">
      <w:pPr>
        <w:pStyle w:val="DraCorstandard"/>
      </w:pPr>
      <w:r w:rsidRPr="002F0A53">
        <w:t>Semperque aliquid liuet in vdis</w:t>
      </w:r>
    </w:p>
    <w:p w14:paraId="666F92C8" w14:textId="77777777" w:rsidR="00A43747" w:rsidRPr="002F0A53" w:rsidRDefault="00451FCE" w:rsidP="00A43747">
      <w:pPr>
        <w:pStyle w:val="DraCorstandard"/>
      </w:pPr>
      <w:r w:rsidRPr="002F0A53">
        <w:t>Quae blanda serunt oscula, labris.</w:t>
      </w:r>
    </w:p>
    <w:p w14:paraId="10D033B5" w14:textId="77777777" w:rsidR="00A43747" w:rsidRPr="002F0A53" w:rsidRDefault="00451FCE" w:rsidP="00A43747">
      <w:pPr>
        <w:pStyle w:val="DraCorstandard"/>
      </w:pPr>
      <w:r w:rsidRPr="002F0A53">
        <w:t>Quid C</w:t>
      </w:r>
      <w:r w:rsidRPr="002F0A53">
        <w:rPr>
          <w:rFonts w:cstheme="minorHAnsi"/>
        </w:rPr>
        <w:t>ä</w:t>
      </w:r>
      <w:r w:rsidRPr="002F0A53">
        <w:t>ini refero furias,</w:t>
      </w:r>
    </w:p>
    <w:p w14:paraId="4E9A0FBA" w14:textId="77777777" w:rsidR="00A43747" w:rsidRPr="002F0A53" w:rsidRDefault="00451FCE" w:rsidP="00A43747">
      <w:pPr>
        <w:pStyle w:val="DraCorstandard"/>
      </w:pPr>
      <w:r w:rsidRPr="002F0A53">
        <w:t>Qui se macerans rebus opimis</w:t>
      </w:r>
    </w:p>
    <w:p w14:paraId="6159F17B" w14:textId="69C6B139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51</w:t>
      </w:r>
    </w:p>
    <w:p w14:paraId="3FD6060F" w14:textId="4C6EEB6F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385</w:t>
      </w:r>
      <w:r w:rsidR="00451FCE" w:rsidRPr="002F0A53">
        <w:t xml:space="preserve"> Mitis Abeli, liuida tendens</w:t>
      </w:r>
    </w:p>
    <w:p w14:paraId="4844393F" w14:textId="77777777" w:rsidR="00A43747" w:rsidRPr="002F0A53" w:rsidRDefault="00451FCE" w:rsidP="00A43747">
      <w:pPr>
        <w:pStyle w:val="DraCorstandard"/>
      </w:pPr>
      <w:r w:rsidRPr="002F0A53">
        <w:t>Viscera tabo non prius atros</w:t>
      </w:r>
    </w:p>
    <w:p w14:paraId="623FA71F" w14:textId="77777777" w:rsidR="00A43747" w:rsidRPr="002F0A53" w:rsidRDefault="00451FCE" w:rsidP="00A43747">
      <w:pPr>
        <w:pStyle w:val="DraCorstandard"/>
      </w:pPr>
      <w:r w:rsidRPr="002F0A53">
        <w:t>Expuit hydros, quam spinoso</w:t>
      </w:r>
    </w:p>
    <w:p w14:paraId="4867CCA1" w14:textId="77777777" w:rsidR="00A43747" w:rsidRPr="002F0A53" w:rsidRDefault="00451FCE" w:rsidP="00A43747">
      <w:pPr>
        <w:pStyle w:val="DraCorstandard"/>
      </w:pPr>
      <w:r w:rsidRPr="002F0A53">
        <w:t>Solus in aruo mollia fratris</w:t>
      </w:r>
    </w:p>
    <w:p w14:paraId="23F323DD" w14:textId="77777777" w:rsidR="00A43747" w:rsidRPr="002F0A53" w:rsidRDefault="00451FCE" w:rsidP="00A43747">
      <w:pPr>
        <w:pStyle w:val="DraCorstandard"/>
      </w:pPr>
      <w:r w:rsidRPr="002F0A53">
        <w:t>Hausit gelido viscera ferro.</w:t>
      </w:r>
    </w:p>
    <w:p w14:paraId="1FE2EEE5" w14:textId="0EB003FD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lastRenderedPageBreak/>
        <w:t>390</w:t>
      </w:r>
      <w:r w:rsidR="00451FCE" w:rsidRPr="002F0A53">
        <w:t xml:space="preserve"> Et te feriunt spicula Iacob,</w:t>
      </w:r>
    </w:p>
    <w:p w14:paraId="1A990517" w14:textId="77777777" w:rsidR="00A43747" w:rsidRPr="002F0A53" w:rsidRDefault="00451FCE" w:rsidP="00A43747">
      <w:pPr>
        <w:pStyle w:val="DraCorstandard"/>
      </w:pPr>
      <w:r w:rsidRPr="002F0A53">
        <w:t>Attamen extra sanguinis haustum,</w:t>
      </w:r>
    </w:p>
    <w:p w14:paraId="6BBA16E9" w14:textId="77777777" w:rsidR="00A43747" w:rsidRPr="002F0A53" w:rsidRDefault="00451FCE" w:rsidP="00A43747">
      <w:pPr>
        <w:pStyle w:val="DraCorstandard"/>
      </w:pPr>
      <w:r w:rsidRPr="002F0A53">
        <w:t>Et te hirsutus vellicat Esau,</w:t>
      </w:r>
    </w:p>
    <w:p w14:paraId="771B3C10" w14:textId="77777777" w:rsidR="00A43747" w:rsidRPr="002F0A53" w:rsidRDefault="00451FCE" w:rsidP="00A43747">
      <w:pPr>
        <w:pStyle w:val="DraCorstandard"/>
      </w:pPr>
      <w:r w:rsidRPr="002F0A53">
        <w:t>Tergoque ferox imminet vltor,</w:t>
      </w:r>
    </w:p>
    <w:p w14:paraId="1A864BA7" w14:textId="77777777" w:rsidR="00A43747" w:rsidRPr="002F0A53" w:rsidRDefault="00451FCE" w:rsidP="00A43747">
      <w:pPr>
        <w:pStyle w:val="DraCorstandard"/>
      </w:pPr>
      <w:r w:rsidRPr="002F0A53">
        <w:t>Cùm maternae ludio scenae,</w:t>
      </w:r>
    </w:p>
    <w:p w14:paraId="7ED6D640" w14:textId="77777777" w:rsidR="00A43747" w:rsidRPr="002F0A53" w:rsidRDefault="00451FCE" w:rsidP="00A43747">
      <w:pPr>
        <w:pStyle w:val="DraCorstandard"/>
      </w:pPr>
      <w:r w:rsidRPr="002F0A53">
        <w:t>395 Infers patriae pocula mensae,</w:t>
      </w:r>
    </w:p>
    <w:p w14:paraId="261BFAE9" w14:textId="77777777" w:rsidR="00A43747" w:rsidRPr="002F0A53" w:rsidRDefault="00451FCE" w:rsidP="00A43747">
      <w:pPr>
        <w:pStyle w:val="DraCorstandard"/>
      </w:pPr>
      <w:r w:rsidRPr="002F0A53">
        <w:t>Cum lacteolo corpore laeuis</w:t>
      </w:r>
    </w:p>
    <w:p w14:paraId="2AADD525" w14:textId="77777777" w:rsidR="00A43747" w:rsidRPr="002F0A53" w:rsidRDefault="00451FCE" w:rsidP="00A43747">
      <w:pPr>
        <w:pStyle w:val="DraCorstandard"/>
      </w:pPr>
      <w:r w:rsidRPr="002F0A53">
        <w:t>Tonso palmas induis haedo,</w:t>
      </w:r>
    </w:p>
    <w:p w14:paraId="6D624245" w14:textId="77777777" w:rsidR="00A43747" w:rsidRPr="002F0A53" w:rsidRDefault="00451FCE" w:rsidP="00A43747">
      <w:pPr>
        <w:pStyle w:val="DraCorstandard"/>
      </w:pPr>
      <w:r w:rsidRPr="002F0A53">
        <w:t>Totumque rudi vellere collum.</w:t>
      </w:r>
    </w:p>
    <w:p w14:paraId="104824B0" w14:textId="77777777" w:rsidR="00A43747" w:rsidRPr="002F0A53" w:rsidRDefault="00451FCE" w:rsidP="00A43747">
      <w:pPr>
        <w:pStyle w:val="DraCorstandard"/>
      </w:pPr>
      <w:r w:rsidRPr="002F0A53">
        <w:t>Tum mellis hians vbere labro,</w:t>
      </w:r>
    </w:p>
    <w:p w14:paraId="2C41E037" w14:textId="37080DB5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400</w:t>
      </w:r>
      <w:r w:rsidR="00451FCE" w:rsidRPr="002F0A53">
        <w:t xml:space="preserve"> Et mille simul dulcia miscens,</w:t>
      </w:r>
    </w:p>
    <w:p w14:paraId="14784F0D" w14:textId="77777777" w:rsidR="00A43747" w:rsidRPr="002F0A53" w:rsidRDefault="00451FCE" w:rsidP="00A43747">
      <w:pPr>
        <w:pStyle w:val="DraCorstandard"/>
      </w:pPr>
      <w:r w:rsidRPr="002F0A53">
        <w:t>Patremque tenens mollibus horis</w:t>
      </w:r>
    </w:p>
    <w:p w14:paraId="73F032E2" w14:textId="77777777" w:rsidR="00A43747" w:rsidRPr="002F0A53" w:rsidRDefault="00451FCE" w:rsidP="00A43747">
      <w:pPr>
        <w:pStyle w:val="DraCorstandard"/>
      </w:pPr>
      <w:r w:rsidRPr="002F0A53">
        <w:t>Inter lepidas garrulus vlnas,</w:t>
      </w:r>
    </w:p>
    <w:p w14:paraId="1963B7CB" w14:textId="77777777" w:rsidR="00A43747" w:rsidRPr="002F0A53" w:rsidRDefault="00451FCE" w:rsidP="00A43747">
      <w:pPr>
        <w:pStyle w:val="DraCorstandard"/>
      </w:pPr>
      <w:r w:rsidRPr="002F0A53">
        <w:t>Redijt gemino munere mactus</w:t>
      </w:r>
    </w:p>
    <w:p w14:paraId="79F28985" w14:textId="77777777" w:rsidR="00A43747" w:rsidRPr="002F0A53" w:rsidRDefault="00451FCE" w:rsidP="00A43747">
      <w:pPr>
        <w:pStyle w:val="DraCorstandard"/>
      </w:pPr>
      <w:r w:rsidRPr="002F0A53">
        <w:t>Pinguisque soli, riguique poli,</w:t>
      </w:r>
    </w:p>
    <w:p w14:paraId="5B6310A6" w14:textId="3FDB164A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405</w:t>
      </w:r>
      <w:r w:rsidR="00451FCE" w:rsidRPr="002F0A53">
        <w:t xml:space="preserve"> Sceptrumque tulit nobile Gentis,</w:t>
      </w:r>
    </w:p>
    <w:p w14:paraId="69C5E7E4" w14:textId="77777777" w:rsidR="00A43747" w:rsidRPr="002F0A53" w:rsidRDefault="00451FCE" w:rsidP="00A43747">
      <w:pPr>
        <w:pStyle w:val="DraCorstandard"/>
      </w:pPr>
      <w:r w:rsidRPr="002F0A53">
        <w:t>Fratre abducto iustior haeres.</w:t>
      </w:r>
    </w:p>
    <w:p w14:paraId="776FB3E7" w14:textId="77777777" w:rsidR="00A43747" w:rsidRPr="002F0A53" w:rsidRDefault="00451FCE" w:rsidP="00A43747">
      <w:pPr>
        <w:pStyle w:val="DraCorstandard"/>
      </w:pPr>
      <w:r w:rsidRPr="002F0A53">
        <w:t>Ille indomit</w:t>
      </w:r>
      <w:r w:rsidRPr="002F0A53">
        <w:rPr>
          <w:rFonts w:cstheme="minorHAnsi"/>
        </w:rPr>
        <w:t>â</w:t>
      </w:r>
      <w:r w:rsidRPr="002F0A53">
        <w:t xml:space="preserve"> feruidus irâ,</w:t>
      </w:r>
    </w:p>
    <w:p w14:paraId="58D19AD1" w14:textId="77777777" w:rsidR="00A43747" w:rsidRPr="002F0A53" w:rsidRDefault="00451FCE" w:rsidP="00A43747">
      <w:pPr>
        <w:pStyle w:val="DraCorstandard"/>
      </w:pPr>
      <w:r w:rsidRPr="002F0A53">
        <w:t>Et non docilis ferre repulsam,</w:t>
      </w:r>
    </w:p>
    <w:p w14:paraId="6B150BC7" w14:textId="77777777" w:rsidR="00A43747" w:rsidRPr="002F0A53" w:rsidRDefault="00451FCE" w:rsidP="00A43747">
      <w:pPr>
        <w:pStyle w:val="DraCorstandard"/>
      </w:pPr>
      <w:r w:rsidRPr="002F0A53">
        <w:t>Puerum longos damnat in annos,</w:t>
      </w:r>
    </w:p>
    <w:p w14:paraId="225CF67A" w14:textId="4D527A27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410</w:t>
      </w:r>
      <w:r w:rsidR="00451FCE" w:rsidRPr="002F0A53">
        <w:t xml:space="preserve"> Et vulnus alens pectore crudo,</w:t>
      </w:r>
    </w:p>
    <w:p w14:paraId="55EEC7F6" w14:textId="5FA5B822" w:rsidR="00A43747" w:rsidRPr="002F0A53" w:rsidRDefault="00451FCE" w:rsidP="00A43747">
      <w:pPr>
        <w:pStyle w:val="DraCorstandard"/>
      </w:pPr>
      <w:r w:rsidRPr="002F0A53">
        <w:t>Intestino carpitur aestu.</w:t>
      </w:r>
    </w:p>
    <w:p w14:paraId="62F8BA47" w14:textId="32C5CB5F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52</w:t>
      </w:r>
    </w:p>
    <w:p w14:paraId="0BE8CAC0" w14:textId="77777777" w:rsidR="00A43747" w:rsidRPr="002F0A53" w:rsidRDefault="00451FCE" w:rsidP="00A43747">
      <w:pPr>
        <w:pStyle w:val="DraCorstandard"/>
      </w:pPr>
      <w:r w:rsidRPr="002F0A53">
        <w:t>Et tu poteras optime Ioseph,</w:t>
      </w:r>
    </w:p>
    <w:p w14:paraId="0FFEFAFC" w14:textId="77777777" w:rsidR="00A43747" w:rsidRPr="002F0A53" w:rsidRDefault="00451FCE" w:rsidP="00A43747">
      <w:pPr>
        <w:pStyle w:val="DraCorstandard"/>
      </w:pPr>
      <w:r w:rsidRPr="002F0A53">
        <w:t>Quamuis totus candidus esses,</w:t>
      </w:r>
    </w:p>
    <w:p w14:paraId="4E4FB729" w14:textId="77777777" w:rsidR="00A43747" w:rsidRPr="002F0A53" w:rsidRDefault="00451FCE" w:rsidP="00A43747">
      <w:pPr>
        <w:pStyle w:val="DraCorstandard"/>
      </w:pPr>
      <w:r w:rsidRPr="002F0A53">
        <w:t>Liuore premi, cùm te lacero</w:t>
      </w:r>
    </w:p>
    <w:p w14:paraId="23F621A4" w14:textId="5967B7C2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lastRenderedPageBreak/>
        <w:t>415</w:t>
      </w:r>
      <w:r w:rsidR="00451FCE" w:rsidRPr="002F0A53">
        <w:t xml:space="preserve"> Tegmine nudum, destinat vmbris</w:t>
      </w:r>
    </w:p>
    <w:p w14:paraId="152A7772" w14:textId="77777777" w:rsidR="00A43747" w:rsidRPr="002F0A53" w:rsidRDefault="00451FCE" w:rsidP="00A43747">
      <w:pPr>
        <w:pStyle w:val="DraCorstandard"/>
      </w:pPr>
      <w:r w:rsidRPr="002F0A53">
        <w:t>Dura impietas, &amp; te obscuro</w:t>
      </w:r>
    </w:p>
    <w:p w14:paraId="23CBBD84" w14:textId="77777777" w:rsidR="00A43747" w:rsidRPr="002F0A53" w:rsidRDefault="00451FCE" w:rsidP="00A43747">
      <w:pPr>
        <w:pStyle w:val="DraCorstandard"/>
      </w:pPr>
      <w:r w:rsidRPr="002F0A53">
        <w:t>Fratrum rabies carcere vinxit,</w:t>
      </w:r>
    </w:p>
    <w:p w14:paraId="54D9B186" w14:textId="77777777" w:rsidR="00A43747" w:rsidRPr="002F0A53" w:rsidRDefault="00451FCE" w:rsidP="00A43747">
      <w:pPr>
        <w:pStyle w:val="DraCorstandard"/>
      </w:pPr>
      <w:r w:rsidRPr="002F0A53">
        <w:t>Heu! conantem plurima frustrà,</w:t>
      </w:r>
    </w:p>
    <w:p w14:paraId="3F2C6D2E" w14:textId="77777777" w:rsidR="00A43747" w:rsidRPr="002F0A53" w:rsidRDefault="00451FCE" w:rsidP="00A43747">
      <w:pPr>
        <w:pStyle w:val="DraCorstandard"/>
      </w:pPr>
      <w:r w:rsidRPr="002F0A53">
        <w:t>Trepidumque nimis! solus puerum</w:t>
      </w:r>
    </w:p>
    <w:p w14:paraId="15E5B00A" w14:textId="7F166968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420</w:t>
      </w:r>
      <w:r w:rsidR="00451FCE" w:rsidRPr="002F0A53">
        <w:t xml:space="preserve"> Fleuit I</w:t>
      </w:r>
      <w:r w:rsidR="00451FCE" w:rsidRPr="002F0A53">
        <w:rPr>
          <w:rFonts w:cstheme="minorHAnsi"/>
        </w:rPr>
        <w:t>ü</w:t>
      </w:r>
      <w:r w:rsidR="00451FCE" w:rsidRPr="002F0A53">
        <w:t>das, consanguineo</w:t>
      </w:r>
    </w:p>
    <w:p w14:paraId="211263D3" w14:textId="77777777" w:rsidR="00A43747" w:rsidRPr="002F0A53" w:rsidRDefault="00451FCE" w:rsidP="00A43747">
      <w:pPr>
        <w:pStyle w:val="DraCorstandard"/>
      </w:pPr>
      <w:r w:rsidRPr="002F0A53">
        <w:t>Pectore tactus, puerum insontem!</w:t>
      </w:r>
    </w:p>
    <w:p w14:paraId="7ADA8F3C" w14:textId="77777777" w:rsidR="00A43747" w:rsidRPr="002F0A53" w:rsidRDefault="00451FCE" w:rsidP="00A43747">
      <w:pPr>
        <w:pStyle w:val="DraCorstandard"/>
      </w:pPr>
      <w:r w:rsidRPr="002F0A53">
        <w:t>Cùm nullus erat, tractusque cauo</w:t>
      </w:r>
    </w:p>
    <w:p w14:paraId="399A8B59" w14:textId="77777777" w:rsidR="00A43747" w:rsidRPr="002F0A53" w:rsidRDefault="00451FCE" w:rsidP="00A43747">
      <w:pPr>
        <w:pStyle w:val="DraCorstandard"/>
      </w:pPr>
      <w:r w:rsidRPr="002F0A53">
        <w:t>Iret tumidam visere Memphim,</w:t>
      </w:r>
    </w:p>
    <w:p w14:paraId="5F0058E7" w14:textId="77777777" w:rsidR="00A43747" w:rsidRPr="002F0A53" w:rsidRDefault="00451FCE" w:rsidP="00A43747">
      <w:pPr>
        <w:pStyle w:val="DraCorstandard"/>
      </w:pPr>
      <w:r w:rsidRPr="002F0A53">
        <w:t>Cùm sub manicis, tristique iugo</w:t>
      </w:r>
    </w:p>
    <w:p w14:paraId="0C56FD37" w14:textId="5C3DB966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425</w:t>
      </w:r>
      <w:r w:rsidR="00451FCE" w:rsidRPr="002F0A53">
        <w:t xml:space="preserve"> Duceret aegrum barbarus emptor;</w:t>
      </w:r>
    </w:p>
    <w:p w14:paraId="38CC553B" w14:textId="77777777" w:rsidR="00A43747" w:rsidRPr="002F0A53" w:rsidRDefault="00451FCE" w:rsidP="00A43747">
      <w:pPr>
        <w:pStyle w:val="DraCorstandard"/>
      </w:pPr>
      <w:r w:rsidRPr="002F0A53">
        <w:t>Qui mox olido carcere liber,</w:t>
      </w:r>
    </w:p>
    <w:p w14:paraId="059A0815" w14:textId="77777777" w:rsidR="00A43747" w:rsidRPr="002F0A53" w:rsidRDefault="00451FCE" w:rsidP="00A43747">
      <w:pPr>
        <w:pStyle w:val="DraCorstandard"/>
      </w:pPr>
      <w:r w:rsidRPr="002F0A53">
        <w:t>Vnctusque caput, tonsusque comam,</w:t>
      </w:r>
    </w:p>
    <w:p w14:paraId="5F7F3EE0" w14:textId="77777777" w:rsidR="00A43747" w:rsidRPr="002F0A53" w:rsidRDefault="00451FCE" w:rsidP="00A43747">
      <w:pPr>
        <w:pStyle w:val="DraCorstandard"/>
      </w:pPr>
      <w:r w:rsidRPr="002F0A53">
        <w:t>Et puniceo clarus in ostro,</w:t>
      </w:r>
    </w:p>
    <w:p w14:paraId="10307DB3" w14:textId="77777777" w:rsidR="00A43747" w:rsidRPr="002F0A53" w:rsidRDefault="00451FCE" w:rsidP="00A43747">
      <w:pPr>
        <w:pStyle w:val="DraCorstandard"/>
      </w:pPr>
      <w:r w:rsidRPr="002F0A53">
        <w:t>Notos inter fercula fratres,</w:t>
      </w:r>
    </w:p>
    <w:p w14:paraId="1EDCF575" w14:textId="27B25007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430</w:t>
      </w:r>
      <w:r w:rsidR="00451FCE" w:rsidRPr="002F0A53">
        <w:t xml:space="preserve"> Rectique animi notus in omnes,</w:t>
      </w:r>
    </w:p>
    <w:p w14:paraId="196719B2" w14:textId="77777777" w:rsidR="00A43747" w:rsidRPr="002F0A53" w:rsidRDefault="00451FCE" w:rsidP="00A43747">
      <w:pPr>
        <w:pStyle w:val="DraCorstandard"/>
      </w:pPr>
      <w:r w:rsidRPr="002F0A53">
        <w:t>Bland</w:t>
      </w:r>
      <w:r w:rsidRPr="002F0A53">
        <w:rPr>
          <w:rFonts w:cstheme="minorHAnsi"/>
        </w:rPr>
        <w:t>é</w:t>
      </w:r>
      <w:r w:rsidRPr="002F0A53">
        <w:t>que tenet, propiusque fouet</w:t>
      </w:r>
    </w:p>
    <w:p w14:paraId="07275655" w14:textId="77777777" w:rsidR="00A43747" w:rsidRPr="002F0A53" w:rsidRDefault="00451FCE" w:rsidP="00A43747">
      <w:pPr>
        <w:pStyle w:val="DraCorstandard"/>
      </w:pPr>
      <w:r w:rsidRPr="002F0A53">
        <w:t>Fidere iussos, dignus nimiùm</w:t>
      </w:r>
    </w:p>
    <w:p w14:paraId="0B3C178A" w14:textId="77777777" w:rsidR="00A43747" w:rsidRPr="002F0A53" w:rsidRDefault="00451FCE" w:rsidP="00A43747">
      <w:pPr>
        <w:pStyle w:val="DraCorstandard"/>
      </w:pPr>
      <w:r w:rsidRPr="002F0A53">
        <w:t>Regum gemino murice Princeps</w:t>
      </w:r>
    </w:p>
    <w:p w14:paraId="40A8B74E" w14:textId="77777777" w:rsidR="00A43747" w:rsidRPr="002F0A53" w:rsidRDefault="00451FCE" w:rsidP="00A43747">
      <w:pPr>
        <w:pStyle w:val="DraCorstandard"/>
      </w:pPr>
      <w:r w:rsidRPr="002F0A53">
        <w:t>Sic dignus ille, vt ille n</w:t>
      </w:r>
      <w:r w:rsidRPr="002F0A53">
        <w:rPr>
          <w:rFonts w:cstheme="minorHAnsi"/>
        </w:rPr>
        <w:t>î</w:t>
      </w:r>
      <w:r w:rsidRPr="002F0A53">
        <w:t>l rectè gerit,</w:t>
      </w:r>
    </w:p>
    <w:p w14:paraId="72715383" w14:textId="7C7460C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435</w:t>
      </w:r>
      <w:r w:rsidR="00451FCE" w:rsidRPr="002F0A53">
        <w:t xml:space="preserve"> Qui liuidum acuens vulnus admot</w:t>
      </w:r>
      <w:r w:rsidR="00451FCE" w:rsidRPr="002F0A53">
        <w:rPr>
          <w:rFonts w:cstheme="minorHAnsi"/>
        </w:rPr>
        <w:t>â</w:t>
      </w:r>
      <w:r w:rsidR="00451FCE" w:rsidRPr="002F0A53">
        <w:t xml:space="preserve"> face</w:t>
      </w:r>
    </w:p>
    <w:p w14:paraId="3C6FB0A2" w14:textId="77777777" w:rsidR="00A43747" w:rsidRPr="002F0A53" w:rsidRDefault="00451FCE" w:rsidP="00A43747">
      <w:pPr>
        <w:pStyle w:val="DraCorstandard"/>
      </w:pPr>
      <w:r w:rsidRPr="002F0A53">
        <w:t>Crudelitatis, ferream strinxit manum</w:t>
      </w:r>
    </w:p>
    <w:p w14:paraId="33BA4B4A" w14:textId="77777777" w:rsidR="00A43747" w:rsidRPr="002F0A53" w:rsidRDefault="00451FCE" w:rsidP="00A43747">
      <w:pPr>
        <w:pStyle w:val="DraCorstandard"/>
      </w:pPr>
      <w:r w:rsidRPr="002F0A53">
        <w:t>Per densa fratrum funera, &amp; letho tulit</w:t>
      </w:r>
    </w:p>
    <w:p w14:paraId="761E003D" w14:textId="77777777" w:rsidR="00A43747" w:rsidRPr="002F0A53" w:rsidRDefault="00451FCE" w:rsidP="00A43747">
      <w:pPr>
        <w:pStyle w:val="DraCorstandard"/>
      </w:pPr>
      <w:r w:rsidRPr="002F0A53">
        <w:t>Turbam innocentem; solus est Iothan super,</w:t>
      </w:r>
    </w:p>
    <w:p w14:paraId="493E936E" w14:textId="0689BFA3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53</w:t>
      </w:r>
    </w:p>
    <w:p w14:paraId="31985075" w14:textId="77777777" w:rsidR="00A43747" w:rsidRPr="002F0A53" w:rsidRDefault="00451FCE" w:rsidP="00A43747">
      <w:pPr>
        <w:pStyle w:val="DraCorstandard"/>
      </w:pPr>
      <w:r w:rsidRPr="002F0A53">
        <w:t>Et solus alibi latuit, &amp; solus fuit,</w:t>
      </w:r>
    </w:p>
    <w:p w14:paraId="0717E808" w14:textId="04C656F2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lastRenderedPageBreak/>
        <w:t>440</w:t>
      </w:r>
      <w:r w:rsidR="00451FCE" w:rsidRPr="002F0A53">
        <w:t xml:space="preserve"> Qui callido astu barbarum elusit scelus.</w:t>
      </w:r>
    </w:p>
    <w:p w14:paraId="4F33D8F4" w14:textId="77777777" w:rsidR="00A43747" w:rsidRPr="002F0A53" w:rsidRDefault="00451FCE" w:rsidP="00A43747">
      <w:pPr>
        <w:pStyle w:val="DraCorstandard"/>
      </w:pPr>
      <w:r w:rsidRPr="002F0A53">
        <w:t>Seruate solum Numina, &amp; viuat puer</w:t>
      </w:r>
    </w:p>
    <w:p w14:paraId="7231A0E0" w14:textId="77777777" w:rsidR="00A43747" w:rsidRPr="002F0A53" w:rsidRDefault="00451FCE" w:rsidP="00A43747">
      <w:pPr>
        <w:pStyle w:val="DraCorstandard"/>
      </w:pPr>
      <w:r w:rsidRPr="002F0A53">
        <w:t>Aureus I</w:t>
      </w:r>
      <w:r w:rsidRPr="002F0A53">
        <w:rPr>
          <w:rFonts w:cstheme="minorHAnsi"/>
        </w:rPr>
        <w:t>ö</w:t>
      </w:r>
      <w:r w:rsidRPr="002F0A53">
        <w:t>than, deme de nostris Deus,</w:t>
      </w:r>
    </w:p>
    <w:p w14:paraId="0FAA781A" w14:textId="77777777" w:rsidR="00A43747" w:rsidRPr="002F0A53" w:rsidRDefault="00451FCE" w:rsidP="00A43747">
      <w:pPr>
        <w:pStyle w:val="DraCorstandard"/>
      </w:pPr>
      <w:r w:rsidRPr="002F0A53">
        <w:t>Quos degat annos, dignus est vit</w:t>
      </w:r>
      <w:r w:rsidRPr="002F0A53">
        <w:rPr>
          <w:rFonts w:cstheme="minorHAnsi"/>
        </w:rPr>
        <w:t>â</w:t>
      </w:r>
      <w:r w:rsidRPr="002F0A53">
        <w:t xml:space="preserve"> frui.</w:t>
      </w:r>
    </w:p>
    <w:p w14:paraId="15B92519" w14:textId="77777777" w:rsidR="00A43747" w:rsidRPr="002F0A53" w:rsidRDefault="00451FCE" w:rsidP="00A43747">
      <w:pPr>
        <w:pStyle w:val="DraCorstandard"/>
      </w:pPr>
      <w:r w:rsidRPr="002F0A53">
        <w:t>Propera, propera, propera Iothan, [</w:t>
      </w:r>
      <w:r w:rsidRPr="002F0A53">
        <w:rPr>
          <w:rFonts w:cstheme="minorHAnsi"/>
        </w:rPr>
        <w:t>˂</w:t>
      </w:r>
      <w:r w:rsidRPr="002F0A53">
        <w:t>properea]</w:t>
      </w:r>
    </w:p>
    <w:p w14:paraId="3ED2C74A" w14:textId="1A8D0F0F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445</w:t>
      </w:r>
      <w:r w:rsidR="00451FCE" w:rsidRPr="002F0A53">
        <w:t xml:space="preserve"> Glomerant celeres pon</w:t>
      </w:r>
      <w:r w:rsidR="00451FCE" w:rsidRPr="002F0A53">
        <w:rPr>
          <w:rFonts w:cstheme="minorHAnsi"/>
        </w:rPr>
        <w:t>è</w:t>
      </w:r>
      <w:r w:rsidR="00451FCE" w:rsidRPr="002F0A53">
        <w:t xml:space="preserve"> caballi,</w:t>
      </w:r>
    </w:p>
    <w:p w14:paraId="68010F9A" w14:textId="77777777" w:rsidR="00A43747" w:rsidRPr="002F0A53" w:rsidRDefault="00451FCE" w:rsidP="00A43747">
      <w:pPr>
        <w:pStyle w:val="DraCorstandard"/>
      </w:pPr>
      <w:r w:rsidRPr="002F0A53">
        <w:t>Propera Iothan, propera Iothan,</w:t>
      </w:r>
    </w:p>
    <w:p w14:paraId="1D44C6AC" w14:textId="77777777" w:rsidR="00A43747" w:rsidRPr="002F0A53" w:rsidRDefault="00451FCE" w:rsidP="00A43747">
      <w:pPr>
        <w:pStyle w:val="DraCorstandard"/>
      </w:pPr>
      <w:r w:rsidRPr="002F0A53">
        <w:t>Propera, propera, propera, propera.</w:t>
      </w:r>
    </w:p>
    <w:p w14:paraId="3CDF66F8" w14:textId="2F4DCE5D" w:rsidR="00213EB4" w:rsidRPr="002F0A53" w:rsidRDefault="00213EB4" w:rsidP="00213EB4">
      <w:pPr>
        <w:pStyle w:val="DraCoradditions"/>
        <w:rPr>
          <w:lang w:val="la-Latn"/>
        </w:rPr>
      </w:pPr>
      <w:r w:rsidRPr="002F0A53">
        <w:rPr>
          <w:lang w:val="la-Latn"/>
        </w:rPr>
        <w:t>/act=4/</w:t>
      </w:r>
    </w:p>
    <w:p w14:paraId="62353311" w14:textId="2F9FB739" w:rsidR="00A43747" w:rsidRPr="002F0A53" w:rsidRDefault="00451FCE" w:rsidP="00213EB4">
      <w:pPr>
        <w:pStyle w:val="DraCorhead"/>
      </w:pPr>
      <w:r w:rsidRPr="002F0A53">
        <w:t>ACTVS QVARTVS.</w:t>
      </w:r>
    </w:p>
    <w:p w14:paraId="29241965" w14:textId="77777777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ABIMELECHVS.</w:t>
      </w:r>
    </w:p>
    <w:p w14:paraId="312AFD82" w14:textId="77777777" w:rsidR="00A43747" w:rsidRPr="002F0A53" w:rsidRDefault="00451FCE" w:rsidP="00A43747">
      <w:pPr>
        <w:pStyle w:val="DraCorstandard"/>
      </w:pPr>
      <w:r w:rsidRPr="002F0A53">
        <w:t>QVò me vocas Bellona? quod mandas scelus?</w:t>
      </w:r>
    </w:p>
    <w:p w14:paraId="5D0A02F1" w14:textId="77777777" w:rsidR="00A43747" w:rsidRPr="002F0A53" w:rsidRDefault="00451FCE" w:rsidP="00A43747">
      <w:pPr>
        <w:pStyle w:val="DraCorstandard"/>
      </w:pPr>
      <w:r w:rsidRPr="002F0A53">
        <w:t>Aut quale monstrat labarum in castris furor?</w:t>
      </w:r>
    </w:p>
    <w:p w14:paraId="3040EB5A" w14:textId="57FBC8A3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450</w:t>
      </w:r>
      <w:r w:rsidR="00451FCE" w:rsidRPr="002F0A53">
        <w:t xml:space="preserve"> Qu</w:t>
      </w:r>
      <w:r w:rsidR="00451FCE" w:rsidRPr="002F0A53">
        <w:rPr>
          <w:rFonts w:cstheme="minorHAnsi"/>
        </w:rPr>
        <w:t>ò</w:t>
      </w:r>
      <w:r w:rsidR="00451FCE" w:rsidRPr="002F0A53">
        <w:t xml:space="preserve"> me tubarum stridor, &amp; litui truces</w:t>
      </w:r>
    </w:p>
    <w:p w14:paraId="01DFBB18" w14:textId="77777777" w:rsidR="00A43747" w:rsidRPr="002F0A53" w:rsidRDefault="00451FCE" w:rsidP="00A43747">
      <w:pPr>
        <w:pStyle w:val="DraCorstandard"/>
      </w:pPr>
      <w:r w:rsidRPr="002F0A53">
        <w:t>Campo lacessunt? dexteram ingentem meam</w:t>
      </w:r>
    </w:p>
    <w:p w14:paraId="03463E45" w14:textId="77777777" w:rsidR="00A43747" w:rsidRPr="002F0A53" w:rsidRDefault="00451FCE" w:rsidP="00A43747">
      <w:pPr>
        <w:pStyle w:val="DraCorstandard"/>
      </w:pPr>
      <w:r w:rsidRPr="002F0A53">
        <w:t>Mauors reposcit, dexteram ingentem, horridam,</w:t>
      </w:r>
    </w:p>
    <w:p w14:paraId="0C22CA9B" w14:textId="77777777" w:rsidR="00A43747" w:rsidRPr="002F0A53" w:rsidRDefault="00451FCE" w:rsidP="00A43747">
      <w:pPr>
        <w:pStyle w:val="DraCorstandard"/>
      </w:pPr>
      <w:r w:rsidRPr="002F0A53">
        <w:t>Bello probatam: scilicet Manes tui</w:t>
      </w:r>
    </w:p>
    <w:p w14:paraId="3C119E93" w14:textId="77777777" w:rsidR="00A43747" w:rsidRPr="002F0A53" w:rsidRDefault="00451FCE" w:rsidP="00A43747">
      <w:pPr>
        <w:pStyle w:val="DraCorstandard"/>
      </w:pPr>
      <w:r w:rsidRPr="002F0A53">
        <w:t>Germane I</w:t>
      </w:r>
      <w:r w:rsidRPr="002F0A53">
        <w:rPr>
          <w:rFonts w:cstheme="minorHAnsi"/>
        </w:rPr>
        <w:t>ë</w:t>
      </w:r>
      <w:r w:rsidRPr="002F0A53">
        <w:t>ther, sanguinem exquirunt meum,</w:t>
      </w:r>
    </w:p>
    <w:p w14:paraId="328BBCB9" w14:textId="2F3F607A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455</w:t>
      </w:r>
      <w:r w:rsidR="00451FCE" w:rsidRPr="002F0A53">
        <w:t xml:space="preserve"> Et saepè Gedeon turbat in somnis pater,</w:t>
      </w:r>
    </w:p>
    <w:p w14:paraId="1807703D" w14:textId="77777777" w:rsidR="00A43747" w:rsidRPr="002F0A53" w:rsidRDefault="00451FCE" w:rsidP="00A43747">
      <w:pPr>
        <w:pStyle w:val="DraCorstandard"/>
      </w:pPr>
      <w:r w:rsidRPr="002F0A53">
        <w:t xml:space="preserve">Et </w:t>
      </w:r>
      <w:r w:rsidRPr="002F0A53">
        <w:rPr>
          <w:rFonts w:cstheme="minorHAnsi"/>
        </w:rPr>
        <w:t>ô</w:t>
      </w:r>
      <w:r w:rsidRPr="002F0A53">
        <w:t xml:space="preserve"> cruentus semper occurit mihi,</w:t>
      </w:r>
    </w:p>
    <w:p w14:paraId="1CA79CD4" w14:textId="77777777" w:rsidR="00A43747" w:rsidRPr="002F0A53" w:rsidRDefault="00451FCE" w:rsidP="00A43747">
      <w:pPr>
        <w:pStyle w:val="DraCorstandard"/>
      </w:pPr>
      <w:r w:rsidRPr="002F0A53">
        <w:t>Et qualis iuit, totus in Seb</w:t>
      </w:r>
      <w:r w:rsidRPr="002F0A53">
        <w:rPr>
          <w:rFonts w:cstheme="minorHAnsi"/>
        </w:rPr>
        <w:t>ëé</w:t>
      </w:r>
      <w:r w:rsidRPr="002F0A53">
        <w:t xml:space="preserve"> minax,</w:t>
      </w:r>
    </w:p>
    <w:p w14:paraId="36ABBE22" w14:textId="77777777" w:rsidR="00A43747" w:rsidRPr="002F0A53" w:rsidRDefault="00451FCE" w:rsidP="00A43747">
      <w:pPr>
        <w:pStyle w:val="DraCorstandard"/>
      </w:pPr>
      <w:r w:rsidRPr="002F0A53">
        <w:t>Aut qualis aegrum Salmanam ferro tulit,</w:t>
      </w:r>
    </w:p>
    <w:p w14:paraId="1618F0AA" w14:textId="77777777" w:rsidR="00A43747" w:rsidRPr="002F0A53" w:rsidRDefault="00451FCE" w:rsidP="00A43747">
      <w:pPr>
        <w:pStyle w:val="DraCorstandard"/>
      </w:pPr>
      <w:r w:rsidRPr="002F0A53">
        <w:t>Vultu coruscans igneo, instinctus Deo.</w:t>
      </w:r>
    </w:p>
    <w:p w14:paraId="758916EA" w14:textId="12BB227D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460</w:t>
      </w:r>
      <w:r w:rsidR="00451FCE" w:rsidRPr="002F0A53">
        <w:t xml:space="preserve"> Viuesne Abimeleche? regnare arduum,</w:t>
      </w:r>
    </w:p>
    <w:p w14:paraId="7234E251" w14:textId="1577510B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54</w:t>
      </w:r>
      <w:r w:rsidR="00BC141D" w:rsidRPr="00F076E7">
        <w:rPr>
          <w:rStyle w:val="DraCorpagebeginning"/>
        </w:rPr>
        <w:t xml:space="preserve"> </w:t>
      </w:r>
    </w:p>
    <w:p w14:paraId="019349EE" w14:textId="77777777" w:rsidR="00A43747" w:rsidRPr="002F0A53" w:rsidRDefault="00451FCE" w:rsidP="00A43747">
      <w:pPr>
        <w:pStyle w:val="DraCorstandard"/>
      </w:pPr>
      <w:r w:rsidRPr="002F0A53">
        <w:t>Viuere molestum, c</w:t>
      </w:r>
      <w:r w:rsidRPr="002F0A53">
        <w:rPr>
          <w:rFonts w:cstheme="minorHAnsi"/>
        </w:rPr>
        <w:t>ù</w:t>
      </w:r>
      <w:r w:rsidRPr="002F0A53">
        <w:t>m tibi semper Deus</w:t>
      </w:r>
    </w:p>
    <w:p w14:paraId="172E847D" w14:textId="77777777" w:rsidR="00A43747" w:rsidRPr="002F0A53" w:rsidRDefault="00451FCE" w:rsidP="00A43747">
      <w:pPr>
        <w:pStyle w:val="DraCorstandard"/>
      </w:pPr>
      <w:r w:rsidRPr="002F0A53">
        <w:lastRenderedPageBreak/>
        <w:t>Minatur aliquis; nempe &amp; ocurrit mihi</w:t>
      </w:r>
    </w:p>
    <w:p w14:paraId="2827F1B8" w14:textId="77777777" w:rsidR="00A43747" w:rsidRPr="002F0A53" w:rsidRDefault="00451FCE" w:rsidP="00A43747">
      <w:pPr>
        <w:pStyle w:val="DraCorstandard"/>
      </w:pPr>
      <w:r w:rsidRPr="002F0A53">
        <w:t>Armatus ille semper &amp; semper quoque</w:t>
      </w:r>
    </w:p>
    <w:p w14:paraId="4958E094" w14:textId="77777777" w:rsidR="00A43747" w:rsidRPr="002F0A53" w:rsidRDefault="00451FCE" w:rsidP="00A43747">
      <w:pPr>
        <w:pStyle w:val="DraCorstandard"/>
      </w:pPr>
      <w:r w:rsidRPr="002F0A53">
        <w:t>Aliquis meorum lurido vultu praeit,</w:t>
      </w:r>
    </w:p>
    <w:p w14:paraId="7D298153" w14:textId="5D906022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465</w:t>
      </w:r>
      <w:r w:rsidR="00451FCE" w:rsidRPr="002F0A53">
        <w:t xml:space="preserve"> Immane spectrum, sanguine &amp; tabo fluens.</w:t>
      </w:r>
    </w:p>
    <w:p w14:paraId="606A0939" w14:textId="77777777" w:rsidR="00A43747" w:rsidRPr="002F0A53" w:rsidRDefault="00451FCE" w:rsidP="00A43747">
      <w:pPr>
        <w:pStyle w:val="DraCorstandard"/>
      </w:pPr>
      <w:r w:rsidRPr="002F0A53">
        <w:t>Nec sic iacemus etiam, vt egregia indoles</w:t>
      </w:r>
    </w:p>
    <w:p w14:paraId="5151D548" w14:textId="77777777" w:rsidR="00A43747" w:rsidRPr="002F0A53" w:rsidRDefault="00451FCE" w:rsidP="00A43747">
      <w:pPr>
        <w:pStyle w:val="DraCorstandard"/>
      </w:pPr>
      <w:r w:rsidRPr="002F0A53">
        <w:t>lacere nescit, Sichima ad pugnam vocat,</w:t>
      </w:r>
    </w:p>
    <w:p w14:paraId="2414D575" w14:textId="77777777" w:rsidR="00A43747" w:rsidRPr="002F0A53" w:rsidRDefault="00451FCE" w:rsidP="00A43747">
      <w:pPr>
        <w:pStyle w:val="DraCorstandard"/>
      </w:pPr>
      <w:r w:rsidRPr="002F0A53">
        <w:t>Et turbat vltrò Sichima, attollit facem,</w:t>
      </w:r>
    </w:p>
    <w:p w14:paraId="143E2755" w14:textId="77777777" w:rsidR="00A43747" w:rsidRPr="002F0A53" w:rsidRDefault="00451FCE" w:rsidP="00A43747">
      <w:pPr>
        <w:pStyle w:val="DraCorstandard"/>
      </w:pPr>
      <w:r w:rsidRPr="002F0A53">
        <w:t>Dilecta quondam ciuitas, regni caput,</w:t>
      </w:r>
    </w:p>
    <w:p w14:paraId="1939B31F" w14:textId="48222F13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470</w:t>
      </w:r>
      <w:r w:rsidR="00451FCE" w:rsidRPr="002F0A53">
        <w:t xml:space="preserve"> Et saeua in armis, horrida; at poenas dabit,</w:t>
      </w:r>
    </w:p>
    <w:p w14:paraId="7C6A143F" w14:textId="77777777" w:rsidR="00A43747" w:rsidRPr="002F0A53" w:rsidRDefault="00451FCE" w:rsidP="00A43747">
      <w:pPr>
        <w:pStyle w:val="DraCorstandard"/>
      </w:pPr>
      <w:r w:rsidRPr="002F0A53">
        <w:t>Et ille G</w:t>
      </w:r>
      <w:r w:rsidRPr="002F0A53">
        <w:rPr>
          <w:rFonts w:cstheme="minorHAnsi"/>
        </w:rPr>
        <w:t>ä</w:t>
      </w:r>
      <w:r w:rsidRPr="002F0A53">
        <w:t>al, pestis, exitium, lues</w:t>
      </w:r>
    </w:p>
    <w:p w14:paraId="307E8263" w14:textId="77777777" w:rsidR="00A43747" w:rsidRPr="002F0A53" w:rsidRDefault="00451FCE" w:rsidP="00A43747">
      <w:pPr>
        <w:pStyle w:val="DraCorstandard"/>
      </w:pPr>
      <w:r w:rsidRPr="002F0A53">
        <w:t>Patriae cadentis, victimam debet mihi.</w:t>
      </w:r>
    </w:p>
    <w:p w14:paraId="03E79F06" w14:textId="77777777" w:rsidR="00A43747" w:rsidRPr="002F0A53" w:rsidRDefault="00451FCE" w:rsidP="00A43747">
      <w:pPr>
        <w:pStyle w:val="DraCorstandard"/>
      </w:pPr>
      <w:r w:rsidRPr="002F0A53">
        <w:t xml:space="preserve">Et quid volunt. nunc improbi? </w:t>
      </w:r>
      <w:r w:rsidRPr="002F0A53">
        <w:rPr>
          <w:rFonts w:cstheme="minorHAnsi"/>
        </w:rPr>
        <w:t>ô</w:t>
      </w:r>
      <w:r w:rsidRPr="002F0A53">
        <w:t xml:space="preserve"> factum benè!</w:t>
      </w:r>
    </w:p>
    <w:p w14:paraId="28C039E9" w14:textId="77777777" w:rsidR="00A43747" w:rsidRPr="002F0A53" w:rsidRDefault="00451FCE" w:rsidP="00A43747">
      <w:pPr>
        <w:pStyle w:val="DraCorstandard"/>
      </w:pPr>
      <w:r w:rsidRPr="002F0A53">
        <w:t>Fratres requirunt; scilicet caesi iacent,</w:t>
      </w:r>
    </w:p>
    <w:p w14:paraId="7F0144D7" w14:textId="36C1457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475</w:t>
      </w:r>
      <w:r w:rsidR="00451FCE" w:rsidRPr="002F0A53">
        <w:t xml:space="preserve"> Et qui profanâ fluxit in scenâ cruor</w:t>
      </w:r>
    </w:p>
    <w:p w14:paraId="14E2DA9F" w14:textId="77777777" w:rsidR="00A43747" w:rsidRPr="002F0A53" w:rsidRDefault="00451FCE" w:rsidP="00A43747">
      <w:pPr>
        <w:pStyle w:val="DraCorstandard"/>
      </w:pPr>
      <w:r w:rsidRPr="002F0A53">
        <w:t>Tibi fluxit vni Sichima, &amp; totum tuum est,</w:t>
      </w:r>
    </w:p>
    <w:p w14:paraId="6A7FAA50" w14:textId="77777777" w:rsidR="00A43747" w:rsidRPr="002F0A53" w:rsidRDefault="00451FCE" w:rsidP="00A43747">
      <w:pPr>
        <w:pStyle w:val="DraCorstandard"/>
      </w:pPr>
      <w:r w:rsidRPr="002F0A53">
        <w:t>Quod mihi patrasti; pignore hoc sceptrum tuli,</w:t>
      </w:r>
    </w:p>
    <w:p w14:paraId="5AEDC29A" w14:textId="77777777" w:rsidR="00A43747" w:rsidRPr="002F0A53" w:rsidRDefault="00451FCE" w:rsidP="00A43747">
      <w:pPr>
        <w:pStyle w:val="DraCorstandard"/>
      </w:pPr>
      <w:r w:rsidRPr="002F0A53">
        <w:t>Et rubuit ille sanguis in cocco prior</w:t>
      </w:r>
    </w:p>
    <w:p w14:paraId="78D44A1A" w14:textId="77777777" w:rsidR="00A43747" w:rsidRPr="002F0A53" w:rsidRDefault="00451FCE" w:rsidP="00A43747">
      <w:pPr>
        <w:pStyle w:val="DraCorstandard"/>
      </w:pPr>
      <w:r w:rsidRPr="002F0A53">
        <w:t>Illum reposcunt sanguinem, &amp; ludunt nimis,</w:t>
      </w:r>
    </w:p>
    <w:p w14:paraId="3E0AA5EB" w14:textId="17D16B31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480</w:t>
      </w:r>
      <w:r w:rsidR="00451FCE" w:rsidRPr="002F0A53">
        <w:t xml:space="preserve"> Ducesque tanti sceleris, iritant Deos.</w:t>
      </w:r>
    </w:p>
    <w:p w14:paraId="4BE752A9" w14:textId="77777777" w:rsidR="00A43747" w:rsidRPr="002F0A53" w:rsidRDefault="00451FCE" w:rsidP="00A43747">
      <w:pPr>
        <w:pStyle w:val="DraCorstandard"/>
      </w:pPr>
      <w:r w:rsidRPr="002F0A53">
        <w:t>Memini, &amp; ruentes in tuum fanum Berith</w:t>
      </w:r>
    </w:p>
    <w:p w14:paraId="332CEF0E" w14:textId="77777777" w:rsidR="00A43747" w:rsidRPr="002F0A53" w:rsidRDefault="00451FCE" w:rsidP="00A43747">
      <w:pPr>
        <w:pStyle w:val="DraCorstandard"/>
      </w:pPr>
      <w:r w:rsidRPr="002F0A53">
        <w:t>Bäal, frequentes vsque libabant tibi,</w:t>
      </w:r>
    </w:p>
    <w:p w14:paraId="4EC15AC2" w14:textId="77777777" w:rsidR="00A43747" w:rsidRPr="002F0A53" w:rsidRDefault="00451FCE" w:rsidP="00A43747">
      <w:pPr>
        <w:pStyle w:val="DraCorstandard"/>
      </w:pPr>
      <w:r w:rsidRPr="002F0A53">
        <w:t>Et ructuosi &amp; madidi, &amp; errantes mero,</w:t>
      </w:r>
    </w:p>
    <w:p w14:paraId="6E9A4FB7" w14:textId="77777777" w:rsidR="00A43747" w:rsidRPr="002F0A53" w:rsidRDefault="00451FCE" w:rsidP="00A43747">
      <w:pPr>
        <w:pStyle w:val="DraCorstandard"/>
      </w:pPr>
      <w:r w:rsidRPr="002F0A53">
        <w:t>Et illa conspiratio à templo venit,</w:t>
      </w:r>
    </w:p>
    <w:p w14:paraId="2AAD2D1A" w14:textId="0E8781D0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485</w:t>
      </w:r>
      <w:r w:rsidR="00451FCE" w:rsidRPr="002F0A53">
        <w:t xml:space="preserve"> Mensamque super, &amp; vina bellatum est ibi,</w:t>
      </w:r>
    </w:p>
    <w:p w14:paraId="5A346BA6" w14:textId="77777777" w:rsidR="00A43747" w:rsidRPr="002F0A53" w:rsidRDefault="00451FCE" w:rsidP="00A43747">
      <w:pPr>
        <w:pStyle w:val="DraCorstandard"/>
      </w:pPr>
      <w:r w:rsidRPr="002F0A53">
        <w:t>Vinctusque Abimelechus; hoc segnes agunt,</w:t>
      </w:r>
    </w:p>
    <w:p w14:paraId="4AB3386D" w14:textId="77777777" w:rsidR="00A43747" w:rsidRPr="002F0A53" w:rsidRDefault="00451FCE" w:rsidP="00A43747">
      <w:pPr>
        <w:pStyle w:val="DraCorstandard"/>
      </w:pPr>
      <w:r w:rsidRPr="002F0A53">
        <w:t>Fortes ad arma, ludit vbi venis calor.</w:t>
      </w:r>
    </w:p>
    <w:p w14:paraId="5780C437" w14:textId="6D898137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lastRenderedPageBreak/>
        <w:t>55</w:t>
      </w:r>
    </w:p>
    <w:p w14:paraId="177481C7" w14:textId="77777777" w:rsidR="00A43747" w:rsidRPr="002F0A53" w:rsidRDefault="00451FCE" w:rsidP="00A43747">
      <w:pPr>
        <w:pStyle w:val="DraCorstandard"/>
      </w:pPr>
      <w:r w:rsidRPr="002F0A53">
        <w:t>Largusque l</w:t>
      </w:r>
      <w:r w:rsidRPr="002F0A53">
        <w:rPr>
          <w:rFonts w:cstheme="minorHAnsi"/>
        </w:rPr>
        <w:t>ä</w:t>
      </w:r>
      <w:r w:rsidRPr="002F0A53">
        <w:t>cchus pectora hoc oestro rapit.</w:t>
      </w:r>
    </w:p>
    <w:p w14:paraId="7897CB24" w14:textId="77777777" w:rsidR="00A43747" w:rsidRPr="002F0A53" w:rsidRDefault="00451FCE" w:rsidP="00A43747">
      <w:pPr>
        <w:pStyle w:val="DraCorstandard"/>
      </w:pPr>
      <w:r w:rsidRPr="002F0A53">
        <w:t>At nulla temulentia in castris valet,</w:t>
      </w:r>
    </w:p>
    <w:p w14:paraId="5E704B52" w14:textId="321236C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490</w:t>
      </w:r>
      <w:r w:rsidR="00451FCE" w:rsidRPr="002F0A53">
        <w:t xml:space="preserve"> Nec vini, at vdi sanguinis sitiens mucro</w:t>
      </w:r>
    </w:p>
    <w:p w14:paraId="30B20FC8" w14:textId="77777777" w:rsidR="00A43747" w:rsidRPr="002F0A53" w:rsidRDefault="00451FCE" w:rsidP="00A43747">
      <w:pPr>
        <w:pStyle w:val="DraCorstandard"/>
      </w:pPr>
      <w:r w:rsidRPr="002F0A53">
        <w:t>Meruit trophaeum: sobrius Mauors iuuat.</w:t>
      </w:r>
    </w:p>
    <w:p w14:paraId="36B52B11" w14:textId="77777777" w:rsidR="00A43747" w:rsidRPr="002F0A53" w:rsidRDefault="00451FCE" w:rsidP="00A43747">
      <w:pPr>
        <w:pStyle w:val="DraCorstandard"/>
      </w:pPr>
      <w:r w:rsidRPr="002F0A53">
        <w:t>Arma, arma, ad arma milites, G</w:t>
      </w:r>
      <w:r w:rsidRPr="002F0A53">
        <w:rPr>
          <w:rFonts w:cstheme="minorHAnsi"/>
        </w:rPr>
        <w:t>ä</w:t>
      </w:r>
      <w:r w:rsidRPr="002F0A53">
        <w:t>al iubet,</w:t>
      </w:r>
    </w:p>
    <w:p w14:paraId="03F22EAE" w14:textId="77777777" w:rsidR="00A43747" w:rsidRPr="002F0A53" w:rsidRDefault="00451FCE" w:rsidP="00A43747">
      <w:pPr>
        <w:pStyle w:val="DraCorstandard"/>
      </w:pPr>
      <w:r w:rsidRPr="002F0A53">
        <w:t>Et me laceßit; quis tamen G</w:t>
      </w:r>
      <w:r w:rsidRPr="002F0A53">
        <w:rPr>
          <w:rFonts w:cstheme="minorHAnsi"/>
        </w:rPr>
        <w:t>ä</w:t>
      </w:r>
      <w:r w:rsidRPr="002F0A53">
        <w:t>al, iners,</w:t>
      </w:r>
    </w:p>
    <w:p w14:paraId="6FAF09C3" w14:textId="77777777" w:rsidR="00A43747" w:rsidRPr="002F0A53" w:rsidRDefault="00451FCE" w:rsidP="00A43747">
      <w:pPr>
        <w:pStyle w:val="DraCorstandard"/>
      </w:pPr>
      <w:r w:rsidRPr="002F0A53">
        <w:t>Ignauus iste? Nescio, &amp; nescit miser</w:t>
      </w:r>
    </w:p>
    <w:p w14:paraId="5F6CB80D" w14:textId="49E31438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495</w:t>
      </w:r>
      <w:r w:rsidR="00451FCE" w:rsidRPr="002F0A53">
        <w:t xml:space="preserve"> Abimelechum, quantus in clypeos tonet,</w:t>
      </w:r>
    </w:p>
    <w:p w14:paraId="1C8B7CA1" w14:textId="77777777" w:rsidR="00A43747" w:rsidRPr="002F0A53" w:rsidRDefault="00451FCE" w:rsidP="00A43747">
      <w:pPr>
        <w:pStyle w:val="DraCorstandard"/>
      </w:pPr>
      <w:r w:rsidRPr="002F0A53">
        <w:t>Aut quantus ensem vibret, aut iaculum premat,</w:t>
      </w:r>
    </w:p>
    <w:p w14:paraId="5A6D1070" w14:textId="77777777" w:rsidR="00A43747" w:rsidRPr="002F0A53" w:rsidRDefault="00451FCE" w:rsidP="00A43747">
      <w:pPr>
        <w:pStyle w:val="DraCorstandard"/>
      </w:pPr>
      <w:r w:rsidRPr="002F0A53">
        <w:t>Alter Gradiuus; testor immites Deos,</w:t>
      </w:r>
    </w:p>
    <w:p w14:paraId="53F46214" w14:textId="77777777" w:rsidR="00A43747" w:rsidRPr="002F0A53" w:rsidRDefault="00451FCE" w:rsidP="00A43747">
      <w:pPr>
        <w:pStyle w:val="DraCorstandard"/>
      </w:pPr>
      <w:r w:rsidRPr="002F0A53">
        <w:t>Et sacra B</w:t>
      </w:r>
      <w:r w:rsidRPr="002F0A53">
        <w:rPr>
          <w:rFonts w:cstheme="minorHAnsi"/>
        </w:rPr>
        <w:t>ä</w:t>
      </w:r>
      <w:r w:rsidRPr="002F0A53">
        <w:t>al, quae lubens vulgus colit,</w:t>
      </w:r>
    </w:p>
    <w:p w14:paraId="40CD72C3" w14:textId="77777777" w:rsidR="00A43747" w:rsidRPr="002F0A53" w:rsidRDefault="00451FCE" w:rsidP="00A43747">
      <w:pPr>
        <w:pStyle w:val="DraCorstandard"/>
      </w:pPr>
      <w:r w:rsidRPr="002F0A53">
        <w:t>Lucumque &amp; aras, vulnere ingenti cadet,</w:t>
      </w:r>
    </w:p>
    <w:p w14:paraId="56237EE8" w14:textId="2FAC0420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500</w:t>
      </w:r>
      <w:r w:rsidR="00451FCE" w:rsidRPr="002F0A53">
        <w:t xml:space="preserve"> Si strictus iste acinacis nondum stupet,</w:t>
      </w:r>
    </w:p>
    <w:p w14:paraId="6509272E" w14:textId="77777777" w:rsidR="00A43747" w:rsidRPr="002F0A53" w:rsidRDefault="00451FCE" w:rsidP="00A43747">
      <w:pPr>
        <w:pStyle w:val="DraCorstandard"/>
      </w:pPr>
      <w:r w:rsidRPr="002F0A53">
        <w:t>Limatus ill</w:t>
      </w:r>
      <w:r w:rsidRPr="002F0A53">
        <w:rPr>
          <w:rFonts w:cstheme="minorHAnsi"/>
        </w:rPr>
        <w:t>â</w:t>
      </w:r>
      <w:r w:rsidRPr="002F0A53">
        <w:t xml:space="preserve"> cote, qu</w:t>
      </w:r>
      <w:r w:rsidRPr="002F0A53">
        <w:rPr>
          <w:rFonts w:cstheme="minorHAnsi"/>
        </w:rPr>
        <w:t>â</w:t>
      </w:r>
      <w:r w:rsidRPr="002F0A53">
        <w:t xml:space="preserve"> fratres iacent.</w:t>
      </w:r>
    </w:p>
    <w:p w14:paraId="3DBA1354" w14:textId="77777777" w:rsidR="00A43747" w:rsidRPr="002F0A53" w:rsidRDefault="00451FCE" w:rsidP="00A43747">
      <w:pPr>
        <w:pStyle w:val="DraCorstandard"/>
      </w:pPr>
      <w:r w:rsidRPr="002F0A53">
        <w:t>Arma, arma, ad arma milites, Sichem vocat.</w:t>
      </w:r>
    </w:p>
    <w:p w14:paraId="420EFDFE" w14:textId="441D93C0" w:rsidR="00A43747" w:rsidRPr="002734F1" w:rsidRDefault="00451FCE" w:rsidP="002734F1">
      <w:pPr>
        <w:pStyle w:val="DraCorstandard"/>
        <w:rPr>
          <w:rStyle w:val="DraCorstagedirectionsetc"/>
        </w:rPr>
      </w:pPr>
      <w:r w:rsidRPr="002734F1">
        <w:rPr>
          <w:rStyle w:val="DraCorstagedirectionsetc"/>
        </w:rPr>
        <w:t>CHORVS.</w:t>
      </w:r>
    </w:p>
    <w:p w14:paraId="3A8C8BB8" w14:textId="77777777" w:rsidR="00A43747" w:rsidRPr="002F0A53" w:rsidRDefault="00451FCE" w:rsidP="00A43747">
      <w:pPr>
        <w:pStyle w:val="DraCorstandard"/>
      </w:pPr>
      <w:r w:rsidRPr="002F0A53">
        <w:t>Tandem fleuit barbara Sichem,</w:t>
      </w:r>
    </w:p>
    <w:p w14:paraId="68E4C999" w14:textId="77777777" w:rsidR="00A43747" w:rsidRPr="002F0A53" w:rsidRDefault="00451FCE" w:rsidP="00A43747">
      <w:pPr>
        <w:pStyle w:val="DraCorstandard"/>
      </w:pPr>
      <w:r w:rsidRPr="002F0A53">
        <w:t>Claro gemitu testata nefas,</w:t>
      </w:r>
    </w:p>
    <w:p w14:paraId="04451F09" w14:textId="75459BB7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505</w:t>
      </w:r>
      <w:r w:rsidR="00451FCE" w:rsidRPr="002F0A53">
        <w:t xml:space="preserve"> Et te miserum dixit l</w:t>
      </w:r>
      <w:r w:rsidR="00451FCE" w:rsidRPr="002F0A53">
        <w:rPr>
          <w:rFonts w:cstheme="minorHAnsi"/>
        </w:rPr>
        <w:t>ë</w:t>
      </w:r>
      <w:r w:rsidR="00451FCE" w:rsidRPr="002F0A53">
        <w:t>ther!</w:t>
      </w:r>
    </w:p>
    <w:p w14:paraId="0933F88D" w14:textId="77777777" w:rsidR="00A43747" w:rsidRPr="002F0A53" w:rsidRDefault="00451FCE" w:rsidP="00A43747">
      <w:pPr>
        <w:pStyle w:val="DraCorstandard"/>
      </w:pPr>
      <w:r w:rsidRPr="002F0A53">
        <w:t>Heu! Heu! duro durior omni,</w:t>
      </w:r>
    </w:p>
    <w:p w14:paraId="1E47C440" w14:textId="77777777" w:rsidR="00A43747" w:rsidRPr="002F0A53" w:rsidRDefault="00451FCE" w:rsidP="00A43747">
      <w:pPr>
        <w:pStyle w:val="DraCorstandard"/>
      </w:pPr>
      <w:r w:rsidRPr="002F0A53">
        <w:t>Cùm tot fratrum pectora rupit,</w:t>
      </w:r>
    </w:p>
    <w:p w14:paraId="41559FB5" w14:textId="77777777" w:rsidR="00A43747" w:rsidRPr="002F0A53" w:rsidRDefault="00451FCE" w:rsidP="00A43747">
      <w:pPr>
        <w:pStyle w:val="DraCorstandard"/>
      </w:pPr>
      <w:r w:rsidRPr="002F0A53">
        <w:t>Et saxo etiam durior illo,</w:t>
      </w:r>
    </w:p>
    <w:p w14:paraId="08000A24" w14:textId="77777777" w:rsidR="00A43747" w:rsidRPr="002F0A53" w:rsidRDefault="00451FCE" w:rsidP="00A43747">
      <w:pPr>
        <w:pStyle w:val="DraCorstandard"/>
      </w:pPr>
      <w:r w:rsidRPr="002F0A53">
        <w:t>Quod tam innocuo sanguine fluxit!</w:t>
      </w:r>
    </w:p>
    <w:p w14:paraId="6541702C" w14:textId="1195A11F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510</w:t>
      </w:r>
      <w:r w:rsidR="00451FCE" w:rsidRPr="002F0A53">
        <w:t xml:space="preserve"> At nunc G</w:t>
      </w:r>
      <w:r w:rsidR="00451FCE" w:rsidRPr="002F0A53">
        <w:rPr>
          <w:rFonts w:cstheme="minorHAnsi"/>
        </w:rPr>
        <w:t>ä</w:t>
      </w:r>
      <w:r w:rsidR="00451FCE" w:rsidRPr="002F0A53">
        <w:t>al omnia turbat,</w:t>
      </w:r>
    </w:p>
    <w:p w14:paraId="347AE8AB" w14:textId="77777777" w:rsidR="00A43747" w:rsidRPr="002F0A53" w:rsidRDefault="00451FCE" w:rsidP="00A43747">
      <w:pPr>
        <w:pStyle w:val="DraCorstandard"/>
      </w:pPr>
      <w:r w:rsidRPr="002F0A53">
        <w:t xml:space="preserve">Et te, </w:t>
      </w:r>
      <w:r w:rsidRPr="002F0A53">
        <w:rPr>
          <w:rFonts w:cstheme="minorHAnsi"/>
        </w:rPr>
        <w:t>ô</w:t>
      </w:r>
      <w:r w:rsidRPr="002F0A53">
        <w:t xml:space="preserve"> Zebul, agmine cingit,</w:t>
      </w:r>
    </w:p>
    <w:p w14:paraId="0679D743" w14:textId="77777777" w:rsidR="00A43747" w:rsidRPr="002F0A53" w:rsidRDefault="00451FCE" w:rsidP="00A43747">
      <w:pPr>
        <w:pStyle w:val="DraCorstandard"/>
      </w:pPr>
      <w:r w:rsidRPr="002F0A53">
        <w:lastRenderedPageBreak/>
        <w:t>Murosque tuos ardua Sichem,</w:t>
      </w:r>
    </w:p>
    <w:p w14:paraId="1322A1FB" w14:textId="2719964C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56</w:t>
      </w:r>
    </w:p>
    <w:p w14:paraId="2A0461F3" w14:textId="77777777" w:rsidR="00A43747" w:rsidRPr="002F0A53" w:rsidRDefault="00451FCE" w:rsidP="00A43747">
      <w:pPr>
        <w:pStyle w:val="DraCorstandard"/>
      </w:pPr>
      <w:r w:rsidRPr="002F0A53">
        <w:t>Non iniußis occupat armis.</w:t>
      </w:r>
    </w:p>
    <w:p w14:paraId="5F92E1D1" w14:textId="77777777" w:rsidR="00A43747" w:rsidRPr="002F0A53" w:rsidRDefault="00451FCE" w:rsidP="00A43747">
      <w:pPr>
        <w:pStyle w:val="DraCorstandard"/>
      </w:pPr>
      <w:r w:rsidRPr="002F0A53">
        <w:t>Ergò reperit perfidus hostem,</w:t>
      </w:r>
    </w:p>
    <w:p w14:paraId="64409F44" w14:textId="6B260B1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515</w:t>
      </w:r>
      <w:r w:rsidR="00451FCE" w:rsidRPr="002F0A53">
        <w:t xml:space="preserve"> Et Sichemijs exulat agris</w:t>
      </w:r>
    </w:p>
    <w:p w14:paraId="6F3DEF93" w14:textId="77777777" w:rsidR="00A43747" w:rsidRPr="002F0A53" w:rsidRDefault="00451FCE" w:rsidP="00A43747">
      <w:pPr>
        <w:pStyle w:val="DraCorstandard"/>
      </w:pPr>
      <w:r w:rsidRPr="002F0A53">
        <w:t>Trux Abimelech, &amp; vagus errat,</w:t>
      </w:r>
    </w:p>
    <w:p w14:paraId="08DC2203" w14:textId="77777777" w:rsidR="00A43747" w:rsidRPr="002F0A53" w:rsidRDefault="00451FCE" w:rsidP="00A43747">
      <w:pPr>
        <w:pStyle w:val="DraCorstandard"/>
      </w:pPr>
      <w:r w:rsidRPr="002F0A53">
        <w:t>Noti sceleris turbine raptus.</w:t>
      </w:r>
    </w:p>
    <w:p w14:paraId="3AAEEA26" w14:textId="77777777" w:rsidR="00A43747" w:rsidRPr="002F0A53" w:rsidRDefault="00451FCE" w:rsidP="00A43747">
      <w:pPr>
        <w:pStyle w:val="DraCorstandard"/>
      </w:pPr>
      <w:r w:rsidRPr="002F0A53">
        <w:t>Heu! fuge, totus panditur orbis,</w:t>
      </w:r>
    </w:p>
    <w:p w14:paraId="7E8A6783" w14:textId="77777777" w:rsidR="00A43747" w:rsidRPr="002F0A53" w:rsidRDefault="00451FCE" w:rsidP="00A43747">
      <w:pPr>
        <w:pStyle w:val="DraCorstandard"/>
      </w:pPr>
      <w:r w:rsidRPr="002F0A53">
        <w:t>Fuge, quà fratres fugêre prius,</w:t>
      </w:r>
    </w:p>
    <w:p w14:paraId="306230E7" w14:textId="3711A97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520</w:t>
      </w:r>
      <w:r w:rsidR="00451FCE" w:rsidRPr="002F0A53">
        <w:t xml:space="preserve"> Qu</w:t>
      </w:r>
      <w:r w:rsidR="00451FCE" w:rsidRPr="002F0A53">
        <w:rPr>
          <w:rFonts w:cstheme="minorHAnsi"/>
        </w:rPr>
        <w:t>à</w:t>
      </w:r>
      <w:r w:rsidR="00451FCE" w:rsidRPr="002F0A53">
        <w:t xml:space="preserve"> tibi Iether pandit asylum;</w:t>
      </w:r>
    </w:p>
    <w:p w14:paraId="527CE4EE" w14:textId="77777777" w:rsidR="00A43747" w:rsidRPr="002F0A53" w:rsidRDefault="00451FCE" w:rsidP="00A43747">
      <w:pPr>
        <w:pStyle w:val="DraCorstandard"/>
      </w:pPr>
      <w:r w:rsidRPr="002F0A53">
        <w:t>Fuge, quà gladijs obuius ibis,</w:t>
      </w:r>
    </w:p>
    <w:p w14:paraId="46961268" w14:textId="77777777" w:rsidR="00A43747" w:rsidRPr="002F0A53" w:rsidRDefault="00451FCE" w:rsidP="00A43747">
      <w:pPr>
        <w:pStyle w:val="DraCorstandard"/>
      </w:pPr>
      <w:r w:rsidRPr="002F0A53">
        <w:t>Et nulla tibi lancea parcet;</w:t>
      </w:r>
    </w:p>
    <w:p w14:paraId="5441A137" w14:textId="77777777" w:rsidR="00A43747" w:rsidRPr="002F0A53" w:rsidRDefault="00451FCE" w:rsidP="00A43747">
      <w:pPr>
        <w:pStyle w:val="DraCorstandard"/>
      </w:pPr>
      <w:r w:rsidRPr="002F0A53">
        <w:t>Fuge, quà medium stringat Erynnis,</w:t>
      </w:r>
    </w:p>
    <w:p w14:paraId="4DE06B3F" w14:textId="77777777" w:rsidR="00A43747" w:rsidRPr="002F0A53" w:rsidRDefault="00451FCE" w:rsidP="00A43747">
      <w:pPr>
        <w:pStyle w:val="DraCorstandard"/>
      </w:pPr>
      <w:r w:rsidRPr="002F0A53">
        <w:t>Haerens trepido pallida collo;</w:t>
      </w:r>
    </w:p>
    <w:p w14:paraId="68E9A7D4" w14:textId="4F8FAEFC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525</w:t>
      </w:r>
      <w:r w:rsidR="00451FCE" w:rsidRPr="002F0A53">
        <w:t xml:space="preserve"> Quà te anticipans inuolet Atè,</w:t>
      </w:r>
    </w:p>
    <w:p w14:paraId="1605C0A9" w14:textId="77777777" w:rsidR="00A43747" w:rsidRPr="002F0A53" w:rsidRDefault="00451FCE" w:rsidP="00A43747">
      <w:pPr>
        <w:pStyle w:val="DraCorstandard"/>
      </w:pPr>
      <w:r w:rsidRPr="002F0A53">
        <w:t>Et sanguineo cincta flagello</w:t>
      </w:r>
    </w:p>
    <w:p w14:paraId="66D2A2EC" w14:textId="77777777" w:rsidR="00A43747" w:rsidRPr="002F0A53" w:rsidRDefault="00451FCE" w:rsidP="00A43747">
      <w:pPr>
        <w:pStyle w:val="DraCorstandard"/>
      </w:pPr>
      <w:r w:rsidRPr="002F0A53">
        <w:t>Noxam stimulis exigat aequis.</w:t>
      </w:r>
    </w:p>
    <w:p w14:paraId="41F0E1DD" w14:textId="77777777" w:rsidR="00A43747" w:rsidRPr="002F0A53" w:rsidRDefault="00451FCE" w:rsidP="00A43747">
      <w:pPr>
        <w:pStyle w:val="DraCorstandard"/>
      </w:pPr>
      <w:r w:rsidRPr="002F0A53">
        <w:t>Fuge, quà riui sanguinis vndant,</w:t>
      </w:r>
    </w:p>
    <w:p w14:paraId="484E243F" w14:textId="77777777" w:rsidR="00A43747" w:rsidRPr="002F0A53" w:rsidRDefault="00451FCE" w:rsidP="00A43747">
      <w:pPr>
        <w:pStyle w:val="DraCorstandard"/>
      </w:pPr>
      <w:r w:rsidRPr="002F0A53">
        <w:t>Taboque madent aspera nemorum,</w:t>
      </w:r>
    </w:p>
    <w:p w14:paraId="12C45BE7" w14:textId="5D9F284C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530</w:t>
      </w:r>
      <w:r w:rsidR="00451FCE" w:rsidRPr="002F0A53">
        <w:t xml:space="preserve"> Vbi sola sedet flebilis Echo,</w:t>
      </w:r>
    </w:p>
    <w:p w14:paraId="18DDDDAD" w14:textId="77777777" w:rsidR="00A43747" w:rsidRPr="002F0A53" w:rsidRDefault="00451FCE" w:rsidP="00A43747">
      <w:pPr>
        <w:pStyle w:val="DraCorstandard"/>
      </w:pPr>
      <w:r w:rsidRPr="002F0A53">
        <w:t>Semperque aliquid garrula frangit</w:t>
      </w:r>
    </w:p>
    <w:p w14:paraId="6D6476F9" w14:textId="77777777" w:rsidR="00A43747" w:rsidRPr="002F0A53" w:rsidRDefault="00451FCE" w:rsidP="00A43747">
      <w:pPr>
        <w:pStyle w:val="DraCorstandard"/>
      </w:pPr>
      <w:r w:rsidRPr="002F0A53">
        <w:t>Intrà scopulos, rupe cauatâ,</w:t>
      </w:r>
    </w:p>
    <w:p w14:paraId="08F08D53" w14:textId="77777777" w:rsidR="00A43747" w:rsidRPr="002F0A53" w:rsidRDefault="00451FCE" w:rsidP="00A43747">
      <w:pPr>
        <w:pStyle w:val="DraCorstandard"/>
      </w:pPr>
      <w:r w:rsidRPr="002F0A53">
        <w:t>Lugubre, moestum, quod sub gladio</w:t>
      </w:r>
    </w:p>
    <w:p w14:paraId="7D93081D" w14:textId="77777777" w:rsidR="00A43747" w:rsidRPr="002F0A53" w:rsidRDefault="00451FCE" w:rsidP="00A43747">
      <w:pPr>
        <w:pStyle w:val="DraCorstandard"/>
      </w:pPr>
      <w:r w:rsidRPr="002F0A53">
        <w:t>Dixit I</w:t>
      </w:r>
      <w:r w:rsidRPr="002F0A53">
        <w:rPr>
          <w:rFonts w:cstheme="minorHAnsi"/>
        </w:rPr>
        <w:t>ë</w:t>
      </w:r>
      <w:r w:rsidRPr="002F0A53">
        <w:t>ther, quod tunc summo</w:t>
      </w:r>
    </w:p>
    <w:p w14:paraId="225DB322" w14:textId="6AA30E78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535</w:t>
      </w:r>
      <w:r w:rsidR="00451FCE" w:rsidRPr="002F0A53">
        <w:t xml:space="preserve"> Margine saxi, desperatus</w:t>
      </w:r>
    </w:p>
    <w:p w14:paraId="4E85D242" w14:textId="77777777" w:rsidR="00A43747" w:rsidRPr="002F0A53" w:rsidRDefault="00451FCE" w:rsidP="00A43747">
      <w:pPr>
        <w:pStyle w:val="DraCorstandard"/>
      </w:pPr>
      <w:r w:rsidRPr="002F0A53">
        <w:t>Viuere, fleuit, quodque auritas</w:t>
      </w:r>
    </w:p>
    <w:p w14:paraId="760B5267" w14:textId="77777777" w:rsidR="00A43747" w:rsidRPr="002F0A53" w:rsidRDefault="00451FCE" w:rsidP="00A43747">
      <w:pPr>
        <w:pStyle w:val="DraCorstandard"/>
      </w:pPr>
      <w:r w:rsidRPr="002F0A53">
        <w:lastRenderedPageBreak/>
        <w:t>Iußit geminum reddere siluas.</w:t>
      </w:r>
    </w:p>
    <w:p w14:paraId="62E7F6F5" w14:textId="77777777" w:rsidR="00A43747" w:rsidRPr="002F0A53" w:rsidRDefault="00451FCE" w:rsidP="00A43747">
      <w:pPr>
        <w:pStyle w:val="DraCorstandard"/>
      </w:pPr>
      <w:r w:rsidRPr="002F0A53">
        <w:t>Fuge, quà campos auia cingunt,</w:t>
      </w:r>
    </w:p>
    <w:p w14:paraId="56954FFC" w14:textId="77777777" w:rsidR="00A43747" w:rsidRPr="002F0A53" w:rsidRDefault="00451FCE" w:rsidP="00A43747">
      <w:pPr>
        <w:pStyle w:val="DraCorstandard"/>
      </w:pPr>
      <w:r w:rsidRPr="002F0A53">
        <w:t>Qu</w:t>
      </w:r>
      <w:r w:rsidRPr="002F0A53">
        <w:rPr>
          <w:rFonts w:cstheme="minorHAnsi"/>
        </w:rPr>
        <w:t>à</w:t>
      </w:r>
      <w:r w:rsidRPr="002F0A53">
        <w:t xml:space="preserve"> fata sinunt, quà fata negant,</w:t>
      </w:r>
    </w:p>
    <w:p w14:paraId="38374907" w14:textId="4F2F133D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57</w:t>
      </w:r>
    </w:p>
    <w:p w14:paraId="696E6DB9" w14:textId="17112A13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540</w:t>
      </w:r>
      <w:r w:rsidR="00451FCE" w:rsidRPr="002F0A53">
        <w:t xml:space="preserve"> Quacumque patet, quacumque latet</w:t>
      </w:r>
    </w:p>
    <w:p w14:paraId="20B64F6E" w14:textId="77777777" w:rsidR="00A43747" w:rsidRPr="002F0A53" w:rsidRDefault="00451FCE" w:rsidP="00A43747">
      <w:pPr>
        <w:pStyle w:val="DraCorstandard"/>
      </w:pPr>
      <w:r w:rsidRPr="002F0A53">
        <w:t>Semita nigris abdita taxis.</w:t>
      </w:r>
    </w:p>
    <w:p w14:paraId="03312877" w14:textId="77777777" w:rsidR="00A43747" w:rsidRPr="002F0A53" w:rsidRDefault="00451FCE" w:rsidP="00A43747">
      <w:pPr>
        <w:pStyle w:val="DraCorstandard"/>
      </w:pPr>
      <w:r w:rsidRPr="002F0A53">
        <w:t>Fuge, quid demens respicis? Heu! Heu!</w:t>
      </w:r>
    </w:p>
    <w:p w14:paraId="222AFA72" w14:textId="77777777" w:rsidR="00A43747" w:rsidRPr="002F0A53" w:rsidRDefault="00451FCE" w:rsidP="00A43747">
      <w:pPr>
        <w:pStyle w:val="DraCorstandard"/>
      </w:pPr>
      <w:r w:rsidRPr="002F0A53">
        <w:t>Non pede claudo poena sequetur,</w:t>
      </w:r>
    </w:p>
    <w:p w14:paraId="79875A61" w14:textId="77777777" w:rsidR="00A43747" w:rsidRPr="002F0A53" w:rsidRDefault="00451FCE" w:rsidP="00A43747">
      <w:pPr>
        <w:pStyle w:val="DraCorstandard"/>
      </w:pPr>
      <w:r w:rsidRPr="002F0A53">
        <w:t>Et iustorum filia Diu</w:t>
      </w:r>
      <w:r w:rsidRPr="002F0A53">
        <w:rPr>
          <w:rFonts w:cstheme="minorHAnsi"/>
        </w:rPr>
        <w:t>û</w:t>
      </w:r>
      <w:r w:rsidRPr="002F0A53">
        <w:t>m,</w:t>
      </w:r>
    </w:p>
    <w:p w14:paraId="076EA3C6" w14:textId="60552AC2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545</w:t>
      </w:r>
      <w:r w:rsidR="00451FCE" w:rsidRPr="002F0A53">
        <w:t xml:space="preserve"> Non innocuo sanguine ludet,</w:t>
      </w:r>
    </w:p>
    <w:p w14:paraId="62BC1D60" w14:textId="77777777" w:rsidR="00A43747" w:rsidRPr="002F0A53" w:rsidRDefault="00451FCE" w:rsidP="00A43747">
      <w:pPr>
        <w:pStyle w:val="DraCorstandard"/>
      </w:pPr>
      <w:r w:rsidRPr="002F0A53">
        <w:t>Quae tarda licet, quae pigra licet,</w:t>
      </w:r>
    </w:p>
    <w:p w14:paraId="0E04761F" w14:textId="77777777" w:rsidR="00A43747" w:rsidRPr="002F0A53" w:rsidRDefault="00451FCE" w:rsidP="00A43747">
      <w:pPr>
        <w:pStyle w:val="DraCorstandard"/>
      </w:pPr>
      <w:r w:rsidRPr="002F0A53">
        <w:t>Suras lento vincta cothurno,</w:t>
      </w:r>
    </w:p>
    <w:p w14:paraId="5DAE3998" w14:textId="77777777" w:rsidR="00A43747" w:rsidRPr="002F0A53" w:rsidRDefault="00451FCE" w:rsidP="00A43747">
      <w:pPr>
        <w:pStyle w:val="DraCorstandard"/>
      </w:pPr>
      <w:r w:rsidRPr="002F0A53">
        <w:t>Plumbea tandem spicula vibrat,</w:t>
      </w:r>
    </w:p>
    <w:p w14:paraId="76A3A529" w14:textId="77777777" w:rsidR="00A43747" w:rsidRPr="002F0A53" w:rsidRDefault="00451FCE" w:rsidP="00A43747">
      <w:pPr>
        <w:pStyle w:val="DraCorstandard"/>
      </w:pPr>
      <w:r w:rsidRPr="002F0A53">
        <w:t>Magnoque tenet pondere sontes.</w:t>
      </w:r>
    </w:p>
    <w:p w14:paraId="5932A173" w14:textId="0CF37750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550</w:t>
      </w:r>
      <w:r w:rsidR="00451FCE" w:rsidRPr="002F0A53">
        <w:t xml:space="preserve"> Sic ille mali seminis autor,</w:t>
      </w:r>
    </w:p>
    <w:p w14:paraId="787C5EA6" w14:textId="77777777" w:rsidR="00A43747" w:rsidRPr="002F0A53" w:rsidRDefault="00451FCE" w:rsidP="00A43747">
      <w:pPr>
        <w:pStyle w:val="DraCorstandard"/>
      </w:pPr>
      <w:r w:rsidRPr="002F0A53">
        <w:t>Deploratae filius Euae,</w:t>
      </w:r>
    </w:p>
    <w:p w14:paraId="22C44B45" w14:textId="77777777" w:rsidR="00A43747" w:rsidRPr="002F0A53" w:rsidRDefault="00451FCE" w:rsidP="00A43747">
      <w:pPr>
        <w:pStyle w:val="DraCorstandard"/>
      </w:pPr>
      <w:r w:rsidRPr="002F0A53">
        <w:t>Fratris misero sanguine sparsus,</w:t>
      </w:r>
    </w:p>
    <w:p w14:paraId="0E87DC7C" w14:textId="77777777" w:rsidR="00A43747" w:rsidRPr="002F0A53" w:rsidRDefault="00451FCE" w:rsidP="00A43747">
      <w:pPr>
        <w:pStyle w:val="DraCorstandard"/>
      </w:pPr>
      <w:r w:rsidRPr="002F0A53">
        <w:t>Totum lustrat deuius orbem;</w:t>
      </w:r>
    </w:p>
    <w:p w14:paraId="75795C83" w14:textId="77777777" w:rsidR="00A43747" w:rsidRPr="002F0A53" w:rsidRDefault="00451FCE" w:rsidP="00A43747">
      <w:pPr>
        <w:pStyle w:val="DraCorstandard"/>
      </w:pPr>
      <w:r w:rsidRPr="002F0A53">
        <w:t>Ducit profugum luridus Abel,</w:t>
      </w:r>
    </w:p>
    <w:p w14:paraId="443877EA" w14:textId="536A5A3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555</w:t>
      </w:r>
      <w:r w:rsidR="00451FCE" w:rsidRPr="002F0A53">
        <w:t xml:space="preserve"> Qu</w:t>
      </w:r>
      <w:r w:rsidR="00451FCE" w:rsidRPr="002F0A53">
        <w:rPr>
          <w:rFonts w:cstheme="minorHAnsi"/>
        </w:rPr>
        <w:t>à</w:t>
      </w:r>
      <w:r w:rsidR="00451FCE" w:rsidRPr="002F0A53">
        <w:t xml:space="preserve"> densa latent, inter frutices,</w:t>
      </w:r>
    </w:p>
    <w:p w14:paraId="206AF40D" w14:textId="77777777" w:rsidR="00A43747" w:rsidRPr="002F0A53" w:rsidRDefault="00451FCE" w:rsidP="00A43747">
      <w:pPr>
        <w:pStyle w:val="DraCorstandard"/>
      </w:pPr>
      <w:r w:rsidRPr="002F0A53">
        <w:t>Quà saxa iacent, inter scopulos,</w:t>
      </w:r>
    </w:p>
    <w:p w14:paraId="14811D2C" w14:textId="77777777" w:rsidR="00A43747" w:rsidRPr="002F0A53" w:rsidRDefault="00451FCE" w:rsidP="00A43747">
      <w:pPr>
        <w:pStyle w:val="DraCorstandard"/>
      </w:pPr>
      <w:r w:rsidRPr="002F0A53">
        <w:t>Tunditque latus, pallidus hospes.</w:t>
      </w:r>
    </w:p>
    <w:p w14:paraId="602200F9" w14:textId="77777777" w:rsidR="00A43747" w:rsidRPr="002F0A53" w:rsidRDefault="00451FCE" w:rsidP="00A43747">
      <w:pPr>
        <w:pStyle w:val="DraCorstandard"/>
      </w:pPr>
      <w:r w:rsidRPr="002F0A53">
        <w:t>Heu! quod Superis omnia debet!</w:t>
      </w:r>
    </w:p>
    <w:p w14:paraId="05D1B9AB" w14:textId="77777777" w:rsidR="00A43747" w:rsidRPr="002F0A53" w:rsidRDefault="00451FCE" w:rsidP="00A43747">
      <w:pPr>
        <w:pStyle w:val="DraCorstandard"/>
      </w:pPr>
      <w:r w:rsidRPr="002F0A53">
        <w:t>Et te Lamech vermina torquent,</w:t>
      </w:r>
    </w:p>
    <w:p w14:paraId="18DD2D85" w14:textId="2E572E8D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560</w:t>
      </w:r>
      <w:r w:rsidR="00451FCE" w:rsidRPr="002F0A53">
        <w:t xml:space="preserve"> Diraeque graues erosa tibi</w:t>
      </w:r>
    </w:p>
    <w:p w14:paraId="3450C6F1" w14:textId="77777777" w:rsidR="00A43747" w:rsidRPr="002F0A53" w:rsidRDefault="00451FCE" w:rsidP="00A43747">
      <w:pPr>
        <w:pStyle w:val="DraCorstandard"/>
      </w:pPr>
      <w:r w:rsidRPr="002F0A53">
        <w:t>Viscera mordent, nimiumque luis,</w:t>
      </w:r>
    </w:p>
    <w:p w14:paraId="2C85A8E7" w14:textId="77777777" w:rsidR="00A43747" w:rsidRPr="002F0A53" w:rsidRDefault="00451FCE" w:rsidP="00A43747">
      <w:pPr>
        <w:pStyle w:val="DraCorstandard"/>
      </w:pPr>
      <w:r w:rsidRPr="002F0A53">
        <w:lastRenderedPageBreak/>
        <w:t>Mollis pueri, flebile vulnus.</w:t>
      </w:r>
    </w:p>
    <w:p w14:paraId="7FDA54DA" w14:textId="77777777" w:rsidR="00A43747" w:rsidRPr="002F0A53" w:rsidRDefault="00451FCE" w:rsidP="00A43747">
      <w:pPr>
        <w:pStyle w:val="DraCorstandard"/>
      </w:pPr>
      <w:r w:rsidRPr="002F0A53">
        <w:t>Nec destituit vindicta reum,</w:t>
      </w:r>
    </w:p>
    <w:p w14:paraId="02AD14FA" w14:textId="77777777" w:rsidR="00A43747" w:rsidRPr="002F0A53" w:rsidRDefault="00451FCE" w:rsidP="00A43747">
      <w:pPr>
        <w:pStyle w:val="DraCorstandard"/>
      </w:pPr>
      <w:r w:rsidRPr="002F0A53">
        <w:t>Quamuis oculis semper riguis</w:t>
      </w:r>
    </w:p>
    <w:p w14:paraId="399B494A" w14:textId="1077A27E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565</w:t>
      </w:r>
      <w:r w:rsidR="00451FCE" w:rsidRPr="002F0A53">
        <w:t xml:space="preserve"> Lenire velit Numina, &amp; vdo</w:t>
      </w:r>
    </w:p>
    <w:p w14:paraId="119A6E96" w14:textId="7C79CCF2" w:rsidR="00A43747" w:rsidRPr="002F0A53" w:rsidRDefault="00451FCE" w:rsidP="00A43747">
      <w:pPr>
        <w:pStyle w:val="DraCorstandard"/>
      </w:pPr>
      <w:r w:rsidRPr="002F0A53">
        <w:t>Lecti gremio, Coniugum in vlnis</w:t>
      </w:r>
    </w:p>
    <w:p w14:paraId="0C836D53" w14:textId="1BA7B3CF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58</w:t>
      </w:r>
    </w:p>
    <w:p w14:paraId="5A4513A0" w14:textId="77777777" w:rsidR="00A43747" w:rsidRPr="002F0A53" w:rsidRDefault="00451FCE" w:rsidP="00A43747">
      <w:pPr>
        <w:pStyle w:val="DraCorstandard"/>
      </w:pPr>
      <w:r w:rsidRPr="002F0A53">
        <w:t>Lumina vexet.</w:t>
      </w:r>
    </w:p>
    <w:p w14:paraId="7FDEB115" w14:textId="77777777" w:rsidR="00A43747" w:rsidRPr="002F0A53" w:rsidRDefault="00451FCE" w:rsidP="00A43747">
      <w:pPr>
        <w:pStyle w:val="DraCorstandard"/>
      </w:pPr>
      <w:r w:rsidRPr="002F0A53">
        <w:t>Tum, si folijs fortè citatis</w:t>
      </w:r>
    </w:p>
    <w:p w14:paraId="32506FAA" w14:textId="77777777" w:rsidR="00A43747" w:rsidRPr="002F0A53" w:rsidRDefault="00451FCE" w:rsidP="00A43747">
      <w:pPr>
        <w:pStyle w:val="DraCorstandard"/>
      </w:pPr>
      <w:r w:rsidRPr="002F0A53">
        <w:t>Mouit lucum turbidus Auster,</w:t>
      </w:r>
    </w:p>
    <w:p w14:paraId="583A9E44" w14:textId="43B181DF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570</w:t>
      </w:r>
      <w:r w:rsidR="00451FCE" w:rsidRPr="002F0A53">
        <w:t xml:space="preserve"> Et si tenui sibilat aurâ</w:t>
      </w:r>
    </w:p>
    <w:p w14:paraId="50B047BD" w14:textId="77777777" w:rsidR="00A43747" w:rsidRPr="002F0A53" w:rsidRDefault="00451FCE" w:rsidP="00A43747">
      <w:pPr>
        <w:pStyle w:val="DraCorstandard"/>
      </w:pPr>
      <w:r w:rsidRPr="002F0A53">
        <w:t>Vocale nemus, respicit amens,</w:t>
      </w:r>
    </w:p>
    <w:p w14:paraId="0FDF7F1D" w14:textId="77777777" w:rsidR="00A43747" w:rsidRPr="002F0A53" w:rsidRDefault="00451FCE" w:rsidP="00A43747">
      <w:pPr>
        <w:pStyle w:val="DraCorstandard"/>
      </w:pPr>
      <w:r w:rsidRPr="002F0A53">
        <w:t>Et se ad poenam comparat vltrò.</w:t>
      </w:r>
    </w:p>
    <w:p w14:paraId="2E6A0D1A" w14:textId="77777777" w:rsidR="00A43747" w:rsidRPr="002F0A53" w:rsidRDefault="00451FCE" w:rsidP="00A43747">
      <w:pPr>
        <w:pStyle w:val="DraCorstandard"/>
      </w:pPr>
      <w:r w:rsidRPr="002F0A53">
        <w:t>Scilicet aequum est pallêre malos,</w:t>
      </w:r>
    </w:p>
    <w:p w14:paraId="5ABDCD33" w14:textId="77777777" w:rsidR="00A43747" w:rsidRPr="002F0A53" w:rsidRDefault="00451FCE" w:rsidP="00A43747">
      <w:pPr>
        <w:pStyle w:val="DraCorstandard"/>
      </w:pPr>
      <w:r w:rsidRPr="002F0A53">
        <w:t>Et quos animi crimina torquent,</w:t>
      </w:r>
    </w:p>
    <w:p w14:paraId="531A8F38" w14:textId="4A47FE86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575</w:t>
      </w:r>
      <w:r w:rsidR="00451FCE" w:rsidRPr="002F0A53">
        <w:t xml:space="preserve"> Semper rigidum sperare Deum,</w:t>
      </w:r>
    </w:p>
    <w:p w14:paraId="26278157" w14:textId="77777777" w:rsidR="00A43747" w:rsidRPr="002F0A53" w:rsidRDefault="00451FCE" w:rsidP="00A43747">
      <w:pPr>
        <w:pStyle w:val="DraCorstandard"/>
      </w:pPr>
      <w:r w:rsidRPr="002F0A53">
        <w:t>Fandi memorem, memorem infandi,</w:t>
      </w:r>
    </w:p>
    <w:p w14:paraId="298146B3" w14:textId="77777777" w:rsidR="00A43747" w:rsidRPr="002F0A53" w:rsidRDefault="00451FCE" w:rsidP="00A43747">
      <w:pPr>
        <w:pStyle w:val="DraCorstandard"/>
      </w:pPr>
      <w:r w:rsidRPr="002F0A53">
        <w:t>Et si exagitas, laedere durum.</w:t>
      </w:r>
    </w:p>
    <w:p w14:paraId="1B61FE70" w14:textId="77777777" w:rsidR="00A43747" w:rsidRPr="002F0A53" w:rsidRDefault="00451FCE" w:rsidP="00A43747">
      <w:pPr>
        <w:pStyle w:val="DraCorstandard"/>
      </w:pPr>
      <w:r w:rsidRPr="002F0A53">
        <w:t>O cui totus militat aether,</w:t>
      </w:r>
    </w:p>
    <w:p w14:paraId="31B59F44" w14:textId="77777777" w:rsidR="00A43747" w:rsidRPr="002F0A53" w:rsidRDefault="00451FCE" w:rsidP="00A43747">
      <w:pPr>
        <w:pStyle w:val="DraCorstandard"/>
      </w:pPr>
      <w:r w:rsidRPr="002F0A53">
        <w:t>Qui prompta citat fulmina, &amp; adsunt,</w:t>
      </w:r>
    </w:p>
    <w:p w14:paraId="191F2B88" w14:textId="53A2ED8F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580</w:t>
      </w:r>
      <w:r w:rsidR="00451FCE" w:rsidRPr="002F0A53">
        <w:t xml:space="preserve"> Qui cùm validos strinxerit ignes,</w:t>
      </w:r>
    </w:p>
    <w:p w14:paraId="2F6E61C4" w14:textId="77777777" w:rsidR="00A43747" w:rsidRPr="002F0A53" w:rsidRDefault="00451FCE" w:rsidP="00A43747">
      <w:pPr>
        <w:pStyle w:val="DraCorstandard"/>
      </w:pPr>
      <w:r w:rsidRPr="002F0A53">
        <w:t>Torto rubuit verbere Selmon,</w:t>
      </w:r>
    </w:p>
    <w:p w14:paraId="58D1ADC7" w14:textId="77777777" w:rsidR="00A43747" w:rsidRPr="002F0A53" w:rsidRDefault="00451FCE" w:rsidP="00A43747">
      <w:pPr>
        <w:pStyle w:val="DraCorstandard"/>
      </w:pPr>
      <w:r w:rsidRPr="002F0A53">
        <w:t>Et perculso vertice flagrat.</w:t>
      </w:r>
    </w:p>
    <w:p w14:paraId="6DF53E2E" w14:textId="77777777" w:rsidR="00A43747" w:rsidRPr="002F0A53" w:rsidRDefault="00451FCE" w:rsidP="00A43747">
      <w:pPr>
        <w:pStyle w:val="DraCorstandard"/>
      </w:pPr>
      <w:r w:rsidRPr="002F0A53">
        <w:t>Discite moniti, discite iustas</w:t>
      </w:r>
    </w:p>
    <w:p w14:paraId="0BC9226E" w14:textId="77777777" w:rsidR="00A43747" w:rsidRPr="002F0A53" w:rsidRDefault="00451FCE" w:rsidP="00A43747">
      <w:pPr>
        <w:pStyle w:val="DraCorstandard"/>
      </w:pPr>
      <w:r w:rsidRPr="002F0A53">
        <w:t>Numinis iras; conscire sibi</w:t>
      </w:r>
    </w:p>
    <w:p w14:paraId="68160F94" w14:textId="53B1FB31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585</w:t>
      </w:r>
      <w:r w:rsidR="00451FCE" w:rsidRPr="002F0A53">
        <w:t xml:space="preserve"> Nihil, hoc pulchrum est, &amp; suffundi</w:t>
      </w:r>
    </w:p>
    <w:p w14:paraId="625FA386" w14:textId="77777777" w:rsidR="00A43747" w:rsidRPr="002F0A53" w:rsidRDefault="00451FCE" w:rsidP="00A43747">
      <w:pPr>
        <w:pStyle w:val="DraCorstandard"/>
      </w:pPr>
      <w:r w:rsidRPr="002F0A53">
        <w:t>Vulnere nullo, gratum Superis,</w:t>
      </w:r>
    </w:p>
    <w:p w14:paraId="51575447" w14:textId="77777777" w:rsidR="00A43747" w:rsidRPr="002F0A53" w:rsidRDefault="00451FCE" w:rsidP="00A43747">
      <w:pPr>
        <w:pStyle w:val="DraCorstandard"/>
      </w:pPr>
      <w:r w:rsidRPr="002F0A53">
        <w:lastRenderedPageBreak/>
        <w:t>Dignum coelo, dignum stellis,</w:t>
      </w:r>
    </w:p>
    <w:p w14:paraId="729F6C36" w14:textId="77777777" w:rsidR="00A43747" w:rsidRPr="002F0A53" w:rsidRDefault="00451FCE" w:rsidP="00A43747">
      <w:pPr>
        <w:pStyle w:val="DraCorstandard"/>
      </w:pPr>
      <w:r w:rsidRPr="002F0A53">
        <w:t>Dignum ambrosiâ, nectare dignum</w:t>
      </w:r>
    </w:p>
    <w:p w14:paraId="54DD6270" w14:textId="77777777" w:rsidR="00A43747" w:rsidRPr="002F0A53" w:rsidRDefault="00451FCE" w:rsidP="00A43747">
      <w:pPr>
        <w:pStyle w:val="DraCorstandard"/>
      </w:pPr>
      <w:r w:rsidRPr="002F0A53">
        <w:t>Tum quicquid ibi ridet in astris,</w:t>
      </w:r>
    </w:p>
    <w:p w14:paraId="0D4AAB24" w14:textId="5540E90E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590</w:t>
      </w:r>
      <w:r w:rsidR="00451FCE" w:rsidRPr="002F0A53">
        <w:t xml:space="preserve"> Quod Diuini pectoris vrnâ</w:t>
      </w:r>
    </w:p>
    <w:p w14:paraId="4377C787" w14:textId="77777777" w:rsidR="00A43747" w:rsidRPr="002F0A53" w:rsidRDefault="00451FCE" w:rsidP="00A43747">
      <w:pPr>
        <w:pStyle w:val="DraCorstandard"/>
      </w:pPr>
      <w:r w:rsidRPr="002F0A53">
        <w:t>More citati fluminis, vndat,</w:t>
      </w:r>
    </w:p>
    <w:p w14:paraId="4B9FFAA3" w14:textId="77777777" w:rsidR="00A43747" w:rsidRPr="002F0A53" w:rsidRDefault="00451FCE" w:rsidP="00A43747">
      <w:pPr>
        <w:pStyle w:val="DraCorstandard"/>
      </w:pPr>
      <w:r w:rsidRPr="002F0A53">
        <w:t>Libat pietas, &amp; quod nebulae</w:t>
      </w:r>
    </w:p>
    <w:p w14:paraId="205EBA68" w14:textId="5C01F987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59</w:t>
      </w:r>
    </w:p>
    <w:p w14:paraId="4C1DE883" w14:textId="77777777" w:rsidR="00A43747" w:rsidRPr="002F0A53" w:rsidRDefault="00451FCE" w:rsidP="00A43747">
      <w:pPr>
        <w:pStyle w:val="DraCorstandard"/>
      </w:pPr>
      <w:r w:rsidRPr="002F0A53">
        <w:t>Cumque recondunt, subigit meritis</w:t>
      </w:r>
    </w:p>
    <w:p w14:paraId="594A440E" w14:textId="77777777" w:rsidR="00A43747" w:rsidRPr="002F0A53" w:rsidRDefault="00451FCE" w:rsidP="00A43747">
      <w:pPr>
        <w:pStyle w:val="DraCorstandard"/>
      </w:pPr>
      <w:r w:rsidRPr="002F0A53">
        <w:t>Ignea virtus.</w:t>
      </w:r>
    </w:p>
    <w:p w14:paraId="35BD04F8" w14:textId="4A113477" w:rsidR="00213EB4" w:rsidRPr="002F0A53" w:rsidRDefault="00213EB4" w:rsidP="00213EB4">
      <w:pPr>
        <w:pStyle w:val="DraCoradditions"/>
        <w:rPr>
          <w:lang w:val="la-Latn"/>
        </w:rPr>
      </w:pPr>
      <w:r w:rsidRPr="002F0A53">
        <w:rPr>
          <w:lang w:val="la-Latn"/>
        </w:rPr>
        <w:t>/act=5/</w:t>
      </w:r>
    </w:p>
    <w:p w14:paraId="10A040CF" w14:textId="48F77B84" w:rsidR="00A43747" w:rsidRPr="002F0A53" w:rsidRDefault="00451FCE" w:rsidP="00213EB4">
      <w:pPr>
        <w:pStyle w:val="DraCorhead"/>
      </w:pPr>
      <w:r w:rsidRPr="002F0A53">
        <w:t>ACTVS QVINTVS</w:t>
      </w:r>
    </w:p>
    <w:p w14:paraId="133FE3F9" w14:textId="77777777" w:rsidR="00A43747" w:rsidRPr="002F0A53" w:rsidRDefault="00451FCE" w:rsidP="00A43747">
      <w:pPr>
        <w:pStyle w:val="DraCorstandard"/>
        <w:rPr>
          <w:rStyle w:val="DraCorstagedirectionsetc"/>
        </w:rPr>
      </w:pPr>
      <w:r w:rsidRPr="002F0A53">
        <w:rPr>
          <w:rStyle w:val="DraCorstagedirectionsetc"/>
        </w:rPr>
        <w:t>NVNCIVS, CHORVS.</w:t>
      </w:r>
    </w:p>
    <w:p w14:paraId="0E7F69A3" w14:textId="5DCD8B01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595</w:t>
      </w:r>
      <w:r w:rsidR="00451FCE" w:rsidRPr="002F0A53">
        <w:t xml:space="preserve"> VAstata Sichem lurido busto sedet,</w:t>
      </w:r>
    </w:p>
    <w:p w14:paraId="43BEAB4D" w14:textId="77777777" w:rsidR="00A43747" w:rsidRPr="002F0A53" w:rsidRDefault="00451FCE" w:rsidP="00A43747">
      <w:pPr>
        <w:pStyle w:val="DraCorstandard"/>
      </w:pPr>
      <w:r w:rsidRPr="002F0A53">
        <w:t>Et lapsa ab alto ciuitas traxit minas</w:t>
      </w:r>
    </w:p>
    <w:p w14:paraId="1B3A3C69" w14:textId="77777777" w:rsidR="00A43747" w:rsidRPr="002F0A53" w:rsidRDefault="00451FCE" w:rsidP="00A43747">
      <w:pPr>
        <w:pStyle w:val="DraCorstandard"/>
      </w:pPr>
      <w:r w:rsidRPr="002F0A53">
        <w:t>Murorum hiantes, omnia in fundo iacent,</w:t>
      </w:r>
    </w:p>
    <w:p w14:paraId="519BC18D" w14:textId="77777777" w:rsidR="00A43747" w:rsidRPr="002F0A53" w:rsidRDefault="00451FCE" w:rsidP="00A43747">
      <w:pPr>
        <w:pStyle w:val="DraCorstandard"/>
      </w:pPr>
      <w:r w:rsidRPr="002F0A53">
        <w:t>Ade</w:t>
      </w:r>
      <w:r w:rsidRPr="002F0A53">
        <w:rPr>
          <w:rFonts w:cstheme="minorHAnsi"/>
        </w:rPr>
        <w:t>ó</w:t>
      </w:r>
      <w:r w:rsidRPr="002F0A53">
        <w:t>que tota Sichima in Sichem latet.</w:t>
      </w:r>
    </w:p>
    <w:p w14:paraId="13315B50" w14:textId="77777777" w:rsidR="00A43747" w:rsidRPr="002F0A53" w:rsidRDefault="00451FCE" w:rsidP="00A43747">
      <w:pPr>
        <w:pStyle w:val="DraCorstandard"/>
      </w:pPr>
      <w:r w:rsidRPr="002F0A53">
        <w:t>Abimelechus miscuit flammas prior,</w:t>
      </w:r>
    </w:p>
    <w:p w14:paraId="057C138C" w14:textId="7B60D66F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600</w:t>
      </w:r>
      <w:r w:rsidR="00451FCE" w:rsidRPr="002F0A53">
        <w:t xml:space="preserve"> Trux, asper, atrox; scilicet poenas dedit</w:t>
      </w:r>
    </w:p>
    <w:p w14:paraId="0D67C13A" w14:textId="25F281DD" w:rsidR="00A43747" w:rsidRPr="002F0A53" w:rsidRDefault="00F604C8" w:rsidP="00A43747">
      <w:pPr>
        <w:pStyle w:val="DraCorstandard"/>
      </w:pPr>
      <w:r w:rsidRPr="00056E8B">
        <w:rPr>
          <w:rStyle w:val="DraCormarkversepart"/>
        </w:rPr>
        <w:t>@</w:t>
      </w:r>
      <w:r w:rsidR="00451FCE" w:rsidRPr="002F0A53">
        <w:t xml:space="preserve">Fratrum peremptor. </w:t>
      </w:r>
      <w:r w:rsidR="00AF63B0" w:rsidRPr="00AF63B0">
        <w:rPr>
          <w:rStyle w:val="DraCorspeakerattribution"/>
        </w:rPr>
        <w:t>CHOR.</w:t>
      </w:r>
      <w:r w:rsidR="00451FCE" w:rsidRPr="002F0A53">
        <w:t xml:space="preserve"> </w:t>
      </w:r>
      <w:r w:rsidRPr="00056E8B">
        <w:rPr>
          <w:rStyle w:val="DraCormarkversepart"/>
        </w:rPr>
        <w:t>@</w:t>
      </w:r>
      <w:r w:rsidR="00451FCE" w:rsidRPr="002F0A53">
        <w:t>Nunquid à castris venit</w:t>
      </w:r>
    </w:p>
    <w:p w14:paraId="3C8D76B9" w14:textId="77777777" w:rsidR="00A43747" w:rsidRPr="002F0A53" w:rsidRDefault="00451FCE" w:rsidP="00A43747">
      <w:pPr>
        <w:pStyle w:val="DraCorstandard"/>
      </w:pPr>
      <w:r w:rsidRPr="002F0A53">
        <w:t>Mercurius iste? fare, quid portas noui?</w:t>
      </w:r>
    </w:p>
    <w:p w14:paraId="037D2EA8" w14:textId="77777777" w:rsidR="00A43747" w:rsidRPr="002F0A53" w:rsidRDefault="00451FCE" w:rsidP="00A43747">
      <w:pPr>
        <w:pStyle w:val="DraCorstandard"/>
      </w:pPr>
      <w:r w:rsidRPr="002F0A53">
        <w:t>Saeuitne Abimelechus? an Thebas ruit?</w:t>
      </w:r>
    </w:p>
    <w:p w14:paraId="115C0B29" w14:textId="77777777" w:rsidR="00A43747" w:rsidRPr="002F0A53" w:rsidRDefault="00451FCE" w:rsidP="00A43747">
      <w:pPr>
        <w:pStyle w:val="DraCorstandard"/>
      </w:pPr>
      <w:r w:rsidRPr="002F0A53">
        <w:t>An geminat it</w:t>
      </w:r>
      <w:r w:rsidRPr="002F0A53">
        <w:rPr>
          <w:rFonts w:cstheme="minorHAnsi"/>
        </w:rPr>
        <w:t>è</w:t>
      </w:r>
      <w:r w:rsidRPr="002F0A53">
        <w:t>rum funera? incendit faces,</w:t>
      </w:r>
    </w:p>
    <w:p w14:paraId="08921BBD" w14:textId="206D2A40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605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 xml:space="preserve">Inflammat vrbes? </w:t>
      </w:r>
      <w:r w:rsidR="00AF63B0" w:rsidRPr="00AF63B0">
        <w:rPr>
          <w:rStyle w:val="DraCorspeakerattribution"/>
        </w:rPr>
        <w:t>NVN.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>Scilicet nuper fuit</w:t>
      </w:r>
    </w:p>
    <w:p w14:paraId="4C753D8B" w14:textId="39832362" w:rsidR="00A43747" w:rsidRPr="002F0A53" w:rsidRDefault="00F604C8" w:rsidP="00A43747">
      <w:pPr>
        <w:pStyle w:val="DraCorstandard"/>
      </w:pPr>
      <w:r w:rsidRPr="00056E8B">
        <w:rPr>
          <w:rStyle w:val="DraCormarkversepart"/>
        </w:rPr>
        <w:t>@</w:t>
      </w:r>
      <w:r w:rsidR="00451FCE" w:rsidRPr="002F0A53">
        <w:t xml:space="preserve">Abimelechus. </w:t>
      </w:r>
      <w:r w:rsidR="00AF63B0" w:rsidRPr="00AF63B0">
        <w:rPr>
          <w:rStyle w:val="DraCorspeakerattribution"/>
        </w:rPr>
        <w:t>CHOR.</w:t>
      </w:r>
      <w:r w:rsidR="00451FCE" w:rsidRPr="002F0A53">
        <w:t xml:space="preserve"> </w:t>
      </w:r>
      <w:r w:rsidRPr="00056E8B">
        <w:rPr>
          <w:rStyle w:val="DraCormarkversepart"/>
        </w:rPr>
        <w:t>@</w:t>
      </w:r>
      <w:r w:rsidR="00451FCE" w:rsidRPr="002F0A53">
        <w:t>Nunc vbi tendit tamen?</w:t>
      </w:r>
    </w:p>
    <w:p w14:paraId="0FBE4A3A" w14:textId="1994EBF7" w:rsidR="00A43747" w:rsidRPr="002F0A53" w:rsidRDefault="00F604C8" w:rsidP="00A43747">
      <w:pPr>
        <w:pStyle w:val="DraCorstandard"/>
      </w:pPr>
      <w:r w:rsidRPr="00056E8B">
        <w:rPr>
          <w:rStyle w:val="DraCormarkversepart"/>
        </w:rPr>
        <w:t>@</w:t>
      </w:r>
      <w:r w:rsidR="00451FCE" w:rsidRPr="002F0A53">
        <w:t xml:space="preserve">Vbi castra ponit? </w:t>
      </w:r>
      <w:r w:rsidR="00AF63B0" w:rsidRPr="00AF63B0">
        <w:rPr>
          <w:rStyle w:val="DraCorspeakerattribution"/>
        </w:rPr>
        <w:t>NVN.</w:t>
      </w:r>
      <w:r w:rsidR="00451FCE" w:rsidRPr="002F0A53">
        <w:t xml:space="preserve"> </w:t>
      </w:r>
      <w:r w:rsidRPr="00056E8B">
        <w:rPr>
          <w:rStyle w:val="DraCormarkversepart"/>
        </w:rPr>
        <w:t>@</w:t>
      </w:r>
      <w:r w:rsidR="00451FCE" w:rsidRPr="002F0A53">
        <w:t>Ponit ad Lethen miser,</w:t>
      </w:r>
    </w:p>
    <w:p w14:paraId="2F4A6934" w14:textId="14B46037" w:rsidR="00A43747" w:rsidRPr="002F0A53" w:rsidRDefault="00F604C8" w:rsidP="00A43747">
      <w:pPr>
        <w:pStyle w:val="DraCorstandard"/>
      </w:pPr>
      <w:r w:rsidRPr="00056E8B">
        <w:rPr>
          <w:rStyle w:val="DraCormarkversepart"/>
        </w:rPr>
        <w:t>@</w:t>
      </w:r>
      <w:r w:rsidR="00451FCE" w:rsidRPr="002F0A53">
        <w:t>Et ripâ in ill</w:t>
      </w:r>
      <w:r w:rsidR="00451FCE" w:rsidRPr="002F0A53">
        <w:rPr>
          <w:rFonts w:cstheme="minorHAnsi"/>
        </w:rPr>
        <w:t>â</w:t>
      </w:r>
      <w:r w:rsidR="00451FCE" w:rsidRPr="002F0A53">
        <w:t xml:space="preserve"> tendit. </w:t>
      </w:r>
      <w:r w:rsidR="00AF63B0" w:rsidRPr="00AF63B0">
        <w:rPr>
          <w:rStyle w:val="DraCorspeakerattribution"/>
        </w:rPr>
        <w:t>CHOR.</w:t>
      </w:r>
      <w:r w:rsidR="00451FCE" w:rsidRPr="002F0A53">
        <w:t xml:space="preserve"> </w:t>
      </w:r>
      <w:r w:rsidRPr="00056E8B">
        <w:rPr>
          <w:rStyle w:val="DraCormarkversepart"/>
        </w:rPr>
        <w:t>@</w:t>
      </w:r>
      <w:r w:rsidR="00451FCE" w:rsidRPr="002F0A53">
        <w:t>Vbi fratres sedent?</w:t>
      </w:r>
    </w:p>
    <w:p w14:paraId="679BF781" w14:textId="7A136F36" w:rsidR="00A43747" w:rsidRPr="002F0A53" w:rsidRDefault="00F604C8" w:rsidP="00A43747">
      <w:pPr>
        <w:pStyle w:val="DraCorstandard"/>
      </w:pPr>
      <w:r w:rsidRPr="00056E8B">
        <w:rPr>
          <w:rStyle w:val="DraCormarkversepart"/>
        </w:rPr>
        <w:lastRenderedPageBreak/>
        <w:t>@</w:t>
      </w:r>
      <w:r w:rsidR="00451FCE" w:rsidRPr="002F0A53">
        <w:t xml:space="preserve">Abimelechus? </w:t>
      </w:r>
      <w:r w:rsidR="00AF63B0" w:rsidRPr="00AF63B0">
        <w:rPr>
          <w:rStyle w:val="DraCorspeakerattribution"/>
        </w:rPr>
        <w:t>NVN.</w:t>
      </w:r>
      <w:r w:rsidR="00451FCE" w:rsidRPr="002F0A53">
        <w:t xml:space="preserve"> </w:t>
      </w:r>
      <w:r w:rsidRPr="00056E8B">
        <w:rPr>
          <w:rStyle w:val="DraCormarkversepart"/>
        </w:rPr>
        <w:t>@</w:t>
      </w:r>
      <w:r w:rsidR="00451FCE" w:rsidRPr="002F0A53">
        <w:t>Morte crudeli iacet,</w:t>
      </w:r>
    </w:p>
    <w:p w14:paraId="06651A15" w14:textId="1FD3A1A9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610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 xml:space="preserve">Lethoque acerbo. </w:t>
      </w:r>
      <w:r w:rsidR="00AF63B0" w:rsidRPr="00AF63B0">
        <w:rPr>
          <w:rStyle w:val="DraCorspeakerattribution"/>
        </w:rPr>
        <w:t>CHOR.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>Nempe crudelis fuit.</w:t>
      </w:r>
    </w:p>
    <w:p w14:paraId="4CA4AE7B" w14:textId="611460AB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60</w:t>
      </w:r>
    </w:p>
    <w:p w14:paraId="2F7D5A82" w14:textId="56F9AD5D" w:rsidR="00A43747" w:rsidRPr="002F0A53" w:rsidRDefault="00AF63B0" w:rsidP="00A43747">
      <w:pPr>
        <w:pStyle w:val="DraCorstandard"/>
      </w:pPr>
      <w:r w:rsidRPr="00AF63B0">
        <w:rPr>
          <w:rStyle w:val="DraCorspeakerattribution"/>
        </w:rPr>
        <w:t>NVN.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 xml:space="preserve">Iacet cruentus. </w:t>
      </w:r>
      <w:r w:rsidRPr="00AF63B0">
        <w:rPr>
          <w:rStyle w:val="DraCorspeakerattribution"/>
        </w:rPr>
        <w:t>CHOR.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>Nempe, quod biberat, vomit.</w:t>
      </w:r>
    </w:p>
    <w:p w14:paraId="387BA033" w14:textId="77777777" w:rsidR="00A43747" w:rsidRPr="002F0A53" w:rsidRDefault="00451FCE" w:rsidP="00A43747">
      <w:pPr>
        <w:pStyle w:val="DraCorstandard"/>
      </w:pPr>
      <w:r w:rsidRPr="002F0A53">
        <w:t>At quis ferocem beluam inuasit? Refer.</w:t>
      </w:r>
    </w:p>
    <w:p w14:paraId="7A434FE3" w14:textId="0CE9EC74" w:rsidR="00A43747" w:rsidRPr="002F0A53" w:rsidRDefault="00AF63B0" w:rsidP="00A43747">
      <w:pPr>
        <w:pStyle w:val="DraCorstandard"/>
      </w:pPr>
      <w:r w:rsidRPr="00AF63B0">
        <w:rPr>
          <w:rStyle w:val="DraCorspeakerattribution"/>
        </w:rPr>
        <w:t>NVN.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 xml:space="preserve">Et strauit illum mulier. </w:t>
      </w:r>
      <w:r w:rsidRPr="00AF63B0">
        <w:rPr>
          <w:rStyle w:val="DraCorspeakerattribution"/>
        </w:rPr>
        <w:t>CHOR.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>An Iahel manus</w:t>
      </w:r>
    </w:p>
    <w:p w14:paraId="15558003" w14:textId="77777777" w:rsidR="00A43747" w:rsidRPr="002F0A53" w:rsidRDefault="00451FCE" w:rsidP="00A43747">
      <w:pPr>
        <w:pStyle w:val="DraCorstandard"/>
      </w:pPr>
      <w:r w:rsidRPr="002F0A53">
        <w:t>Armauit iterum? nunquid &amp; nobis quoque</w:t>
      </w:r>
    </w:p>
    <w:p w14:paraId="429375D2" w14:textId="0786D07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615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 xml:space="preserve">Robur ministrat Nemesis? </w:t>
      </w:r>
      <w:r w:rsidR="00AF63B0" w:rsidRPr="00AF63B0">
        <w:rPr>
          <w:rStyle w:val="DraCorspeakerattribution"/>
        </w:rPr>
        <w:t>NVN.</w:t>
      </w:r>
      <w:r w:rsidR="00451FCE" w:rsidRPr="002F0A53">
        <w:t xml:space="preserve"> </w:t>
      </w:r>
      <w:r w:rsidR="00F604C8" w:rsidRPr="00056E8B">
        <w:rPr>
          <w:rStyle w:val="DraCormarkversepart"/>
        </w:rPr>
        <w:t>@</w:t>
      </w:r>
      <w:r w:rsidR="00451FCE" w:rsidRPr="002F0A53">
        <w:t>Et saxo iacet</w:t>
      </w:r>
    </w:p>
    <w:p w14:paraId="7DCFBB87" w14:textId="64A59400" w:rsidR="00A43747" w:rsidRPr="002F0A53" w:rsidRDefault="00F604C8" w:rsidP="00A43747">
      <w:pPr>
        <w:pStyle w:val="DraCorstandard"/>
      </w:pPr>
      <w:r w:rsidRPr="00056E8B">
        <w:rPr>
          <w:rStyle w:val="DraCormarkversepart"/>
        </w:rPr>
        <w:t>@</w:t>
      </w:r>
      <w:r w:rsidR="00451FCE" w:rsidRPr="002F0A53">
        <w:t>Ictus cer</w:t>
      </w:r>
      <w:r w:rsidR="00451FCE" w:rsidRPr="002F0A53">
        <w:rPr>
          <w:rFonts w:cstheme="minorHAnsi"/>
        </w:rPr>
        <w:t>ê</w:t>
      </w:r>
      <w:r w:rsidR="00451FCE" w:rsidRPr="002F0A53">
        <w:t xml:space="preserve">brum. </w:t>
      </w:r>
      <w:r w:rsidR="00AF63B0" w:rsidRPr="00AF63B0">
        <w:rPr>
          <w:rStyle w:val="DraCorspeakerattribution"/>
        </w:rPr>
        <w:t>CHOR.</w:t>
      </w:r>
      <w:r w:rsidR="00451FCE" w:rsidRPr="002F0A53">
        <w:t xml:space="preserve"> </w:t>
      </w:r>
      <w:r w:rsidRPr="00056E8B">
        <w:rPr>
          <w:rStyle w:val="DraCormarkversepart"/>
        </w:rPr>
        <w:t>@</w:t>
      </w:r>
      <w:r w:rsidR="00451FCE" w:rsidRPr="002F0A53">
        <w:t>Nempe &amp; hoc saxum fuit,</w:t>
      </w:r>
    </w:p>
    <w:p w14:paraId="0BBDCB1F" w14:textId="77777777" w:rsidR="00A43747" w:rsidRPr="002F0A53" w:rsidRDefault="00451FCE" w:rsidP="00A43747">
      <w:pPr>
        <w:pStyle w:val="DraCorstandard"/>
      </w:pPr>
      <w:r w:rsidRPr="002F0A53">
        <w:t>Quod fluxit olim sanguine, &amp; tabum bibit.</w:t>
      </w:r>
    </w:p>
    <w:p w14:paraId="50E20E64" w14:textId="77777777" w:rsidR="00A43747" w:rsidRPr="002F0A53" w:rsidRDefault="00451FCE" w:rsidP="00A43747">
      <w:pPr>
        <w:pStyle w:val="DraCorstandard"/>
      </w:pPr>
      <w:r w:rsidRPr="002F0A53">
        <w:t>O iusta semper Numina! at totum refer,</w:t>
      </w:r>
    </w:p>
    <w:p w14:paraId="6D4B64DA" w14:textId="77777777" w:rsidR="00A43747" w:rsidRPr="002F0A53" w:rsidRDefault="00451FCE" w:rsidP="00A43747">
      <w:pPr>
        <w:pStyle w:val="DraCorstandard"/>
      </w:pPr>
      <w:r w:rsidRPr="002F0A53">
        <w:t>Et sanguinantem purpuram totam explica.</w:t>
      </w:r>
    </w:p>
    <w:p w14:paraId="54D8F7DF" w14:textId="4D230CA1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620</w:t>
      </w:r>
      <w:r w:rsidR="00451FCE" w:rsidRPr="002F0A53">
        <w:t xml:space="preserve"> </w:t>
      </w:r>
      <w:r w:rsidR="00AF63B0" w:rsidRPr="00AF63B0">
        <w:rPr>
          <w:rStyle w:val="DraCorspeakerattribution"/>
        </w:rPr>
        <w:t>NVN.</w:t>
      </w:r>
      <w:r w:rsidR="00451FCE" w:rsidRPr="002F0A53">
        <w:t xml:space="preserve"> Vix ipse credo facinus &amp; vidi tamen,</w:t>
      </w:r>
    </w:p>
    <w:p w14:paraId="6E75D200" w14:textId="77777777" w:rsidR="00A43747" w:rsidRPr="002F0A53" w:rsidRDefault="00451FCE" w:rsidP="00A43747">
      <w:pPr>
        <w:pStyle w:val="DraCorstandard"/>
      </w:pPr>
      <w:r w:rsidRPr="002F0A53">
        <w:t>Et quanquam ocellis metiar famam meis,</w:t>
      </w:r>
    </w:p>
    <w:p w14:paraId="4139DFFC" w14:textId="77777777" w:rsidR="00A43747" w:rsidRPr="002F0A53" w:rsidRDefault="00451FCE" w:rsidP="00A43747">
      <w:pPr>
        <w:pStyle w:val="DraCorstandard"/>
      </w:pPr>
      <w:r w:rsidRPr="002F0A53">
        <w:t>Non credo nimis, &amp; pectori irrepit stupor.</w:t>
      </w:r>
    </w:p>
    <w:p w14:paraId="51D9DC62" w14:textId="77777777" w:rsidR="00A43747" w:rsidRPr="002F0A53" w:rsidRDefault="00451FCE" w:rsidP="00A43747">
      <w:pPr>
        <w:pStyle w:val="DraCorstandard"/>
      </w:pPr>
      <w:r w:rsidRPr="002F0A53">
        <w:t>Aurora nitido mouerat stellas polo,</w:t>
      </w:r>
    </w:p>
    <w:p w14:paraId="4D9FF72D" w14:textId="77777777" w:rsidR="00A43747" w:rsidRPr="002F0A53" w:rsidRDefault="00451FCE" w:rsidP="00A43747">
      <w:pPr>
        <w:pStyle w:val="DraCorstandard"/>
      </w:pPr>
      <w:r w:rsidRPr="002F0A53">
        <w:t>Et tota Theb</w:t>
      </w:r>
      <w:r w:rsidRPr="002F0A53">
        <w:rPr>
          <w:rFonts w:cstheme="minorHAnsi"/>
        </w:rPr>
        <w:t>é</w:t>
      </w:r>
      <w:r w:rsidRPr="002F0A53">
        <w:t xml:space="preserve"> latera nud</w:t>
      </w:r>
      <w:r w:rsidRPr="002F0A53">
        <w:rPr>
          <w:rFonts w:cstheme="minorHAnsi"/>
        </w:rPr>
        <w:t>â</w:t>
      </w:r>
      <w:r w:rsidRPr="002F0A53">
        <w:t>rat sua,</w:t>
      </w:r>
    </w:p>
    <w:p w14:paraId="2CADE185" w14:textId="17327D8A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625</w:t>
      </w:r>
      <w:r w:rsidR="00451FCE" w:rsidRPr="002F0A53">
        <w:t xml:space="preserve"> Murumque torquens machina, urgebat nimis,</w:t>
      </w:r>
    </w:p>
    <w:p w14:paraId="2309A6D7" w14:textId="77777777" w:rsidR="00A43747" w:rsidRPr="002F0A53" w:rsidRDefault="00451FCE" w:rsidP="00A43747">
      <w:pPr>
        <w:pStyle w:val="DraCorstandard"/>
      </w:pPr>
      <w:r w:rsidRPr="002F0A53">
        <w:t>Cùm rapuit arma miles &amp; Martem ciens</w:t>
      </w:r>
    </w:p>
    <w:p w14:paraId="22E4EA61" w14:textId="77777777" w:rsidR="00A43747" w:rsidRPr="002F0A53" w:rsidRDefault="00451FCE" w:rsidP="00A43747">
      <w:pPr>
        <w:pStyle w:val="DraCorstandard"/>
      </w:pPr>
      <w:r w:rsidRPr="002F0A53">
        <w:t>Caes</w:t>
      </w:r>
      <w:r w:rsidRPr="002F0A53">
        <w:rPr>
          <w:rFonts w:cstheme="minorHAnsi"/>
        </w:rPr>
        <w:t>ì</w:t>
      </w:r>
      <w:r w:rsidRPr="002F0A53">
        <w:t>m sonante claßico; in clypeis stetit.</w:t>
      </w:r>
    </w:p>
    <w:p w14:paraId="7D6F8D42" w14:textId="77777777" w:rsidR="00A43747" w:rsidRPr="002F0A53" w:rsidRDefault="00451FCE" w:rsidP="00A43747">
      <w:pPr>
        <w:pStyle w:val="DraCorstandard"/>
      </w:pPr>
      <w:r w:rsidRPr="002F0A53">
        <w:t>Tunc ipse Abimelechus ante omnes ijt,</w:t>
      </w:r>
    </w:p>
    <w:p w14:paraId="62C5E136" w14:textId="77777777" w:rsidR="00A43747" w:rsidRPr="002F0A53" w:rsidRDefault="00451FCE" w:rsidP="00A43747">
      <w:pPr>
        <w:pStyle w:val="DraCorstandard"/>
      </w:pPr>
      <w:r w:rsidRPr="002F0A53">
        <w:t>Ferrum coruscans &amp; facem, &amp; speculam premens,</w:t>
      </w:r>
    </w:p>
    <w:p w14:paraId="15477EA6" w14:textId="2D12D7C4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630</w:t>
      </w:r>
      <w:r w:rsidR="00451FCE" w:rsidRPr="002F0A53">
        <w:t xml:space="preserve"> Quae sola miseris, opido euerso, stetit,</w:t>
      </w:r>
    </w:p>
    <w:p w14:paraId="09E8098C" w14:textId="77777777" w:rsidR="00A43747" w:rsidRPr="002F0A53" w:rsidRDefault="00451FCE" w:rsidP="00A43747">
      <w:pPr>
        <w:pStyle w:val="DraCorstandard"/>
      </w:pPr>
      <w:r w:rsidRPr="002F0A53">
        <w:t>Spargebat ignes, mulier extinxit luem,</w:t>
      </w:r>
    </w:p>
    <w:p w14:paraId="45BB5C5C" w14:textId="77777777" w:rsidR="00A43747" w:rsidRPr="002F0A53" w:rsidRDefault="00451FCE" w:rsidP="00A43747">
      <w:pPr>
        <w:pStyle w:val="DraCorstandard"/>
      </w:pPr>
      <w:r w:rsidRPr="002F0A53">
        <w:t>Armata silice mulier, &amp; tantum Ducem,</w:t>
      </w:r>
    </w:p>
    <w:p w14:paraId="1DB59DC2" w14:textId="77777777" w:rsidR="00A43747" w:rsidRPr="002F0A53" w:rsidRDefault="00451FCE" w:rsidP="00A43747">
      <w:pPr>
        <w:pStyle w:val="DraCorstandard"/>
      </w:pPr>
      <w:r w:rsidRPr="002F0A53">
        <w:t>Saxi molaris impete, in praeceps dedit.</w:t>
      </w:r>
    </w:p>
    <w:p w14:paraId="397628CB" w14:textId="77777777" w:rsidR="00A43747" w:rsidRPr="002F0A53" w:rsidRDefault="00451FCE" w:rsidP="00A43747">
      <w:pPr>
        <w:pStyle w:val="DraCorstandard"/>
      </w:pPr>
      <w:r w:rsidRPr="002F0A53">
        <w:lastRenderedPageBreak/>
        <w:t>It clamor vsque ad sidera, &amp; vulnus fuit</w:t>
      </w:r>
    </w:p>
    <w:p w14:paraId="17F67EB3" w14:textId="6F0E4D75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635</w:t>
      </w:r>
      <w:r w:rsidR="00451FCE" w:rsidRPr="002F0A53">
        <w:t xml:space="preserve"> Lethale nimi</w:t>
      </w:r>
      <w:r w:rsidR="00451FCE" w:rsidRPr="002F0A53">
        <w:rPr>
          <w:rFonts w:cstheme="minorHAnsi"/>
        </w:rPr>
        <w:t>ù</w:t>
      </w:r>
      <w:r w:rsidR="00451FCE" w:rsidRPr="002F0A53">
        <w:t>m, tolerat, hoc tantùm dolet,</w:t>
      </w:r>
    </w:p>
    <w:p w14:paraId="277B19AC" w14:textId="77777777" w:rsidR="00A43747" w:rsidRPr="002F0A53" w:rsidRDefault="00451FCE" w:rsidP="00A43747">
      <w:pPr>
        <w:pStyle w:val="DraCorstandard"/>
      </w:pPr>
      <w:r w:rsidRPr="002F0A53">
        <w:t>Quod foeminae illam gloriam debet, miser,</w:t>
      </w:r>
    </w:p>
    <w:p w14:paraId="6A1EC719" w14:textId="77777777" w:rsidR="00A43747" w:rsidRPr="002F0A53" w:rsidRDefault="00451FCE" w:rsidP="00A43747">
      <w:pPr>
        <w:pStyle w:val="DraCorstandard"/>
      </w:pPr>
      <w:r w:rsidRPr="002F0A53">
        <w:t>Et adhuc superbus; ergò fortunae satur,</w:t>
      </w:r>
    </w:p>
    <w:p w14:paraId="26151ADE" w14:textId="52CE9F3C" w:rsidR="00A43747" w:rsidRPr="00F076E7" w:rsidRDefault="00451FCE" w:rsidP="00A43747">
      <w:pPr>
        <w:pStyle w:val="DraCorstandard"/>
        <w:rPr>
          <w:rStyle w:val="DraCorpagebeginning"/>
        </w:rPr>
      </w:pPr>
      <w:r w:rsidRPr="00F076E7">
        <w:rPr>
          <w:rStyle w:val="DraCorpagebeginning"/>
        </w:rPr>
        <w:t>61</w:t>
      </w:r>
    </w:p>
    <w:p w14:paraId="31DEB6B1" w14:textId="77777777" w:rsidR="00A43747" w:rsidRPr="002F0A53" w:rsidRDefault="00451FCE" w:rsidP="00A43747">
      <w:pPr>
        <w:pStyle w:val="DraCorstandard"/>
      </w:pPr>
      <w:r w:rsidRPr="002F0A53">
        <w:t>Vitaeque mox cadentis, armigerum vocat,</w:t>
      </w:r>
    </w:p>
    <w:p w14:paraId="2A96ADE5" w14:textId="77777777" w:rsidR="00A43747" w:rsidRPr="002F0A53" w:rsidRDefault="00451FCE" w:rsidP="00A43747">
      <w:pPr>
        <w:pStyle w:val="DraCorstandard"/>
      </w:pPr>
      <w:r w:rsidRPr="002F0A53">
        <w:t>Et ipse monstrans pectoris nudi sinum,</w:t>
      </w:r>
    </w:p>
    <w:p w14:paraId="3B7FC541" w14:textId="2DBFD9C0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640</w:t>
      </w:r>
      <w:r w:rsidR="00451FCE" w:rsidRPr="002F0A53">
        <w:t xml:space="preserve"> Iubet ferire militem, &amp; subitò rigens,</w:t>
      </w:r>
    </w:p>
    <w:p w14:paraId="50B6DBE2" w14:textId="77777777" w:rsidR="00A43747" w:rsidRPr="002F0A53" w:rsidRDefault="00451FCE" w:rsidP="00A43747">
      <w:pPr>
        <w:pStyle w:val="DraCorstandard"/>
      </w:pPr>
      <w:r w:rsidRPr="002F0A53">
        <w:t>Et torta hiulcans lumina, adspirans minas,</w:t>
      </w:r>
    </w:p>
    <w:p w14:paraId="3231F395" w14:textId="77777777" w:rsidR="00A43747" w:rsidRPr="002F0A53" w:rsidRDefault="00451FCE" w:rsidP="00A43747">
      <w:pPr>
        <w:pStyle w:val="DraCorstandard"/>
      </w:pPr>
      <w:r w:rsidRPr="002F0A53">
        <w:t>Morte inuocatâ, pronus in vulnus cadit,</w:t>
      </w:r>
    </w:p>
    <w:p w14:paraId="42D0C799" w14:textId="3169ABA7" w:rsidR="00A43747" w:rsidRPr="002F0A53" w:rsidRDefault="00056E8B" w:rsidP="00A43747">
      <w:pPr>
        <w:pStyle w:val="DraCorstandard"/>
      </w:pPr>
      <w:r w:rsidRPr="00056E8B">
        <w:rPr>
          <w:rStyle w:val="DraCormarkversepart"/>
        </w:rPr>
        <w:t>@</w:t>
      </w:r>
      <w:r w:rsidR="00451FCE" w:rsidRPr="002F0A53">
        <w:t xml:space="preserve">Et sic iuuat perire. </w:t>
      </w:r>
      <w:r w:rsidR="00AF63B0" w:rsidRPr="00AF63B0">
        <w:rPr>
          <w:rStyle w:val="DraCorspeakerattribution"/>
        </w:rPr>
        <w:t>CHOR.</w:t>
      </w:r>
      <w:r w:rsidR="00451FCE" w:rsidRPr="002F0A53">
        <w:t xml:space="preserve"> </w:t>
      </w:r>
      <w:r w:rsidR="00900432" w:rsidRPr="00056E8B">
        <w:rPr>
          <w:rStyle w:val="DraCormarkversepart"/>
        </w:rPr>
        <w:t>@</w:t>
      </w:r>
      <w:r w:rsidR="00451FCE" w:rsidRPr="002F0A53">
        <w:t>Sic tandem luit</w:t>
      </w:r>
    </w:p>
    <w:p w14:paraId="58EAC5FE" w14:textId="77777777" w:rsidR="00A43747" w:rsidRPr="002F0A53" w:rsidRDefault="00451FCE" w:rsidP="00A43747">
      <w:pPr>
        <w:pStyle w:val="DraCorstandard"/>
      </w:pPr>
      <w:r w:rsidRPr="002F0A53">
        <w:t>Abimelechus, sic Deus noxam exigit.</w:t>
      </w:r>
    </w:p>
    <w:p w14:paraId="2987DF6B" w14:textId="1C8D3836" w:rsidR="00A43747" w:rsidRPr="002F0A53" w:rsidRDefault="001D4A43" w:rsidP="00A43747">
      <w:pPr>
        <w:pStyle w:val="DraCorstandard"/>
      </w:pPr>
      <w:r w:rsidRPr="001D4A43">
        <w:rPr>
          <w:rStyle w:val="DraCorlinenumber"/>
        </w:rPr>
        <w:t>645</w:t>
      </w:r>
      <w:r w:rsidR="00451FCE" w:rsidRPr="002F0A53">
        <w:t xml:space="preserve"> Gaudete Ciues occidit sternax aper,</w:t>
      </w:r>
    </w:p>
    <w:p w14:paraId="05984170" w14:textId="77777777" w:rsidR="00A43747" w:rsidRPr="002F0A53" w:rsidRDefault="00451FCE" w:rsidP="00A43747">
      <w:pPr>
        <w:pStyle w:val="DraCorstandard"/>
      </w:pPr>
      <w:r w:rsidRPr="002F0A53">
        <w:t>Et ille nobis vltimus missus venit,</w:t>
      </w:r>
    </w:p>
    <w:p w14:paraId="074C9413" w14:textId="5C92C4E4" w:rsidR="00EA2B66" w:rsidRPr="002F0A53" w:rsidRDefault="00451FCE" w:rsidP="00A43747">
      <w:pPr>
        <w:pStyle w:val="DraCorstandard"/>
      </w:pPr>
      <w:r w:rsidRPr="002F0A53">
        <w:t xml:space="preserve">Post tot suorum funera; </w:t>
      </w:r>
      <w:r w:rsidRPr="002F0A53">
        <w:rPr>
          <w:rFonts w:cstheme="minorHAnsi"/>
        </w:rPr>
        <w:t>ô</w:t>
      </w:r>
      <w:r w:rsidRPr="002F0A53">
        <w:t xml:space="preserve"> vindex Deus!</w:t>
      </w:r>
    </w:p>
    <w:p w14:paraId="63931831" w14:textId="36062008" w:rsidR="00451FCE" w:rsidRPr="00F076E7" w:rsidRDefault="00451FCE" w:rsidP="00A43747">
      <w:pPr>
        <w:pStyle w:val="DraCorstandard"/>
        <w:rPr>
          <w:rStyle w:val="DraCorstagedirectionsetc"/>
        </w:rPr>
      </w:pPr>
      <w:r w:rsidRPr="00F076E7">
        <w:rPr>
          <w:rStyle w:val="DraCorstagedirectionsetc"/>
        </w:rPr>
        <w:t>FINIS.</w:t>
      </w:r>
    </w:p>
    <w:sectPr w:rsidR="00451FCE" w:rsidRPr="00F07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auto"/>
    <w:pitch w:val="default"/>
  </w:font>
  <w:font w:name="Noto Sans SC Regular"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attachedTemplate r:id="rId1"/>
  <w:linkStyles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CE"/>
    <w:rsid w:val="00022D66"/>
    <w:rsid w:val="00056E8B"/>
    <w:rsid w:val="000C4519"/>
    <w:rsid w:val="000E5C18"/>
    <w:rsid w:val="00126740"/>
    <w:rsid w:val="0018018B"/>
    <w:rsid w:val="001D4A43"/>
    <w:rsid w:val="001E11B6"/>
    <w:rsid w:val="00213EB4"/>
    <w:rsid w:val="002734F1"/>
    <w:rsid w:val="00291761"/>
    <w:rsid w:val="002F0A53"/>
    <w:rsid w:val="00381E46"/>
    <w:rsid w:val="00403F07"/>
    <w:rsid w:val="00451FCE"/>
    <w:rsid w:val="00494A07"/>
    <w:rsid w:val="004D0968"/>
    <w:rsid w:val="004D1818"/>
    <w:rsid w:val="004D69D7"/>
    <w:rsid w:val="00517029"/>
    <w:rsid w:val="0052079D"/>
    <w:rsid w:val="00541264"/>
    <w:rsid w:val="0057254F"/>
    <w:rsid w:val="005B227F"/>
    <w:rsid w:val="005B6559"/>
    <w:rsid w:val="005E4527"/>
    <w:rsid w:val="00613EF4"/>
    <w:rsid w:val="006F147A"/>
    <w:rsid w:val="00796438"/>
    <w:rsid w:val="007C379E"/>
    <w:rsid w:val="008919AB"/>
    <w:rsid w:val="008F1AC1"/>
    <w:rsid w:val="00900432"/>
    <w:rsid w:val="0090509D"/>
    <w:rsid w:val="00911783"/>
    <w:rsid w:val="00994863"/>
    <w:rsid w:val="009D1E5D"/>
    <w:rsid w:val="00A43747"/>
    <w:rsid w:val="00A726FE"/>
    <w:rsid w:val="00AE77C4"/>
    <w:rsid w:val="00AF63B0"/>
    <w:rsid w:val="00B063C4"/>
    <w:rsid w:val="00B853DE"/>
    <w:rsid w:val="00BC141D"/>
    <w:rsid w:val="00BD5DD1"/>
    <w:rsid w:val="00C069EF"/>
    <w:rsid w:val="00CC2B8A"/>
    <w:rsid w:val="00CC52F8"/>
    <w:rsid w:val="00D01FDF"/>
    <w:rsid w:val="00D063DD"/>
    <w:rsid w:val="00DC0B3A"/>
    <w:rsid w:val="00EA2B66"/>
    <w:rsid w:val="00EB53CE"/>
    <w:rsid w:val="00EE03E2"/>
    <w:rsid w:val="00F076E7"/>
    <w:rsid w:val="00F2132B"/>
    <w:rsid w:val="00F222B0"/>
    <w:rsid w:val="00F27F0E"/>
    <w:rsid w:val="00F604C8"/>
    <w:rsid w:val="00F928E7"/>
    <w:rsid w:val="00FA486C"/>
    <w:rsid w:val="00FB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95D31"/>
  <w15:chartTrackingRefBased/>
  <w15:docId w15:val="{889C11A4-716C-4C79-BB24-3D3A06E4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0968"/>
    <w:rPr>
      <w:rFonts w:eastAsia="Times New Roman"/>
      <w:kern w:val="0"/>
      <w:lang w:val="de-DE" w:eastAsia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0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3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3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3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3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  <w:rsid w:val="00403F0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03F07"/>
  </w:style>
  <w:style w:type="character" w:customStyle="1" w:styleId="berschrift1Zchn">
    <w:name w:val="Überschrift 1 Zchn"/>
    <w:basedOn w:val="Absatz-Standardschriftart"/>
    <w:link w:val="berschrift1"/>
    <w:uiPriority w:val="9"/>
    <w:rsid w:val="00403F0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de-DE" w:eastAsia="en-GB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3F0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de-DE" w:eastAsia="en-GB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3F07"/>
    <w:rPr>
      <w:rFonts w:eastAsiaTheme="majorEastAsia" w:cstheme="majorBidi"/>
      <w:color w:val="2F5496" w:themeColor="accent1" w:themeShade="BF"/>
      <w:kern w:val="0"/>
      <w:sz w:val="28"/>
      <w:szCs w:val="28"/>
      <w:lang w:val="de-DE" w:eastAsia="en-GB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3F07"/>
    <w:rPr>
      <w:rFonts w:eastAsiaTheme="majorEastAsia" w:cstheme="majorBidi"/>
      <w:i/>
      <w:iCs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3F07"/>
    <w:rPr>
      <w:rFonts w:eastAsiaTheme="majorEastAsia" w:cstheme="majorBidi"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3F07"/>
    <w:rPr>
      <w:rFonts w:eastAsiaTheme="majorEastAsia" w:cstheme="majorBidi"/>
      <w:i/>
      <w:iCs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3F07"/>
    <w:rPr>
      <w:rFonts w:eastAsiaTheme="majorEastAsia" w:cstheme="majorBidi"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3F07"/>
    <w:rPr>
      <w:rFonts w:eastAsiaTheme="majorEastAsia" w:cstheme="majorBidi"/>
      <w:i/>
      <w:iCs/>
      <w:color w:val="272727" w:themeColor="text1" w:themeTint="D8"/>
      <w:kern w:val="0"/>
      <w:lang w:val="de-DE" w:eastAsia="en-GB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3F07"/>
    <w:rPr>
      <w:rFonts w:eastAsiaTheme="majorEastAsia" w:cstheme="majorBidi"/>
      <w:color w:val="272727" w:themeColor="text1" w:themeTint="D8"/>
      <w:kern w:val="0"/>
      <w:lang w:val="de-DE" w:eastAsia="en-GB"/>
      <w14:ligatures w14:val="none"/>
    </w:rPr>
  </w:style>
  <w:style w:type="paragraph" w:customStyle="1" w:styleId="Heading">
    <w:name w:val="Heading"/>
    <w:basedOn w:val="Standard"/>
    <w:next w:val="Textkrper"/>
    <w:qFormat/>
    <w:rsid w:val="00403F07"/>
    <w:pPr>
      <w:keepNext/>
      <w:spacing w:before="24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link w:val="TextkrperZchn"/>
    <w:rsid w:val="00403F07"/>
    <w:pPr>
      <w:spacing w:after="140" w:line="276" w:lineRule="auto"/>
    </w:pPr>
  </w:style>
  <w:style w:type="character" w:customStyle="1" w:styleId="TextkrperZchn">
    <w:name w:val="Textkörper Zchn"/>
    <w:basedOn w:val="Absatz-Standardschriftart"/>
    <w:link w:val="Textkrper"/>
    <w:rsid w:val="00CC52F8"/>
    <w:rPr>
      <w:rFonts w:eastAsia="Times New Roman"/>
      <w:kern w:val="0"/>
      <w:lang w:val="de-DE" w:eastAsia="en-GB"/>
      <w14:ligatures w14:val="none"/>
    </w:rPr>
  </w:style>
  <w:style w:type="paragraph" w:styleId="Liste">
    <w:name w:val="List"/>
    <w:basedOn w:val="Textkrper"/>
    <w:rsid w:val="00403F07"/>
    <w:rPr>
      <w:rFonts w:cs="Noto Sans"/>
    </w:rPr>
  </w:style>
  <w:style w:type="paragraph" w:styleId="Beschriftung">
    <w:name w:val="caption"/>
    <w:basedOn w:val="Standard"/>
    <w:qFormat/>
    <w:rsid w:val="00403F07"/>
    <w:pPr>
      <w:suppressLineNumbers/>
      <w:spacing w:before="120"/>
    </w:pPr>
    <w:rPr>
      <w:rFonts w:cs="Noto Sans"/>
      <w:i/>
      <w:iCs/>
    </w:rPr>
  </w:style>
  <w:style w:type="paragraph" w:customStyle="1" w:styleId="Index">
    <w:name w:val="Index"/>
    <w:basedOn w:val="Standard"/>
    <w:qFormat/>
    <w:rsid w:val="00403F07"/>
    <w:pPr>
      <w:suppressLineNumbers/>
    </w:pPr>
    <w:rPr>
      <w:rFonts w:cs="Noto Sans"/>
    </w:rPr>
  </w:style>
  <w:style w:type="paragraph" w:styleId="NurText">
    <w:name w:val="Plain Text"/>
    <w:basedOn w:val="Standard"/>
    <w:link w:val="NurTextZchn"/>
    <w:semiHidden/>
    <w:qFormat/>
    <w:rsid w:val="00403F07"/>
    <w:rPr>
      <w:rFonts w:ascii="Courier New" w:hAnsi="Courier New" w:cs="Courier New"/>
    </w:rPr>
  </w:style>
  <w:style w:type="character" w:customStyle="1" w:styleId="NurTextZchn">
    <w:name w:val="Nur Text Zchn"/>
    <w:basedOn w:val="Absatz-Standardschriftart"/>
    <w:link w:val="NurText"/>
    <w:semiHidden/>
    <w:rsid w:val="00CC52F8"/>
    <w:rPr>
      <w:rFonts w:ascii="Courier New" w:eastAsia="Times New Roman" w:hAnsi="Courier New" w:cs="Courier New"/>
      <w:kern w:val="0"/>
      <w:lang w:val="de-DE" w:eastAsia="en-GB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403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3F07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3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3F0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 w:eastAsia="en-GB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403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3F07"/>
    <w:rPr>
      <w:rFonts w:eastAsia="Times New Roman"/>
      <w:i/>
      <w:iCs/>
      <w:color w:val="404040" w:themeColor="text1" w:themeTint="BF"/>
      <w:kern w:val="0"/>
      <w:lang w:val="de-DE" w:eastAsia="en-GB"/>
      <w14:ligatures w14:val="none"/>
    </w:rPr>
  </w:style>
  <w:style w:type="paragraph" w:styleId="Listenabsatz">
    <w:name w:val="List Paragraph"/>
    <w:basedOn w:val="Standard"/>
    <w:uiPriority w:val="34"/>
    <w:qFormat/>
    <w:rsid w:val="00403F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3F0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3F07"/>
    <w:rPr>
      <w:rFonts w:eastAsia="Times New Roman"/>
      <w:i/>
      <w:iCs/>
      <w:color w:val="2F5496" w:themeColor="accent1" w:themeShade="BF"/>
      <w:kern w:val="0"/>
      <w:lang w:val="de-DE" w:eastAsia="en-GB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403F07"/>
    <w:rPr>
      <w:b/>
      <w:bCs/>
      <w:smallCaps/>
      <w:color w:val="2F5496" w:themeColor="accent1" w:themeShade="BF"/>
      <w:spacing w:val="5"/>
    </w:rPr>
  </w:style>
  <w:style w:type="paragraph" w:customStyle="1" w:styleId="DraCorstandard">
    <w:name w:val="DraCor standard"/>
    <w:qFormat/>
    <w:rsid w:val="00403F07"/>
    <w:pPr>
      <w:spacing w:after="120" w:line="360" w:lineRule="auto"/>
    </w:pPr>
    <w:rPr>
      <w:rFonts w:ascii="Times New Roman" w:hAnsi="Times New Roman" w:cs="Times New Roman"/>
      <w:sz w:val="24"/>
      <w:szCs w:val="20"/>
      <w:lang w:val="la-Latn"/>
    </w:rPr>
  </w:style>
  <w:style w:type="paragraph" w:customStyle="1" w:styleId="DraCormetadata">
    <w:name w:val="DraCor metadata"/>
    <w:qFormat/>
    <w:rsid w:val="00403F07"/>
    <w:pPr>
      <w:spacing w:after="0" w:line="360" w:lineRule="auto"/>
    </w:pPr>
    <w:rPr>
      <w:rFonts w:ascii="Arial" w:hAnsi="Arial" w:cs="Times New Roman"/>
      <w:sz w:val="24"/>
      <w:szCs w:val="20"/>
      <w:lang w:val="la-Latn"/>
    </w:rPr>
  </w:style>
  <w:style w:type="paragraph" w:customStyle="1" w:styleId="DraCoradditions">
    <w:name w:val="DraCor additions"/>
    <w:qFormat/>
    <w:rsid w:val="00403F07"/>
    <w:pPr>
      <w:spacing w:after="120" w:line="360" w:lineRule="auto"/>
    </w:pPr>
    <w:rPr>
      <w:rFonts w:ascii="Arial" w:hAnsi="Arial" w:cs="Times New Roman"/>
      <w:color w:val="0099FF"/>
      <w:sz w:val="24"/>
      <w:szCs w:val="20"/>
      <w:lang w:val="en-GB"/>
    </w:rPr>
  </w:style>
  <w:style w:type="paragraph" w:customStyle="1" w:styleId="DraCorhead">
    <w:name w:val="DraCor head"/>
    <w:qFormat/>
    <w:rsid w:val="00403F07"/>
    <w:pPr>
      <w:spacing w:after="120" w:line="360" w:lineRule="auto"/>
    </w:pPr>
    <w:rPr>
      <w:rFonts w:ascii="Arial" w:hAnsi="Arial" w:cs="Times New Roman"/>
      <w:color w:val="A74FFF"/>
      <w:sz w:val="28"/>
      <w:szCs w:val="20"/>
      <w:lang w:val="la-Latn"/>
    </w:rPr>
  </w:style>
  <w:style w:type="character" w:customStyle="1" w:styleId="DraCorcharactername">
    <w:name w:val="DraCor character name"/>
    <w:uiPriority w:val="1"/>
    <w:qFormat/>
    <w:rsid w:val="00403F07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403F07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403F07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403F07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403F07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403F07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Absatz-Standardschriftart"/>
    <w:uiPriority w:val="1"/>
    <w:qFormat/>
    <w:rsid w:val="00403F07"/>
    <w:rPr>
      <w:noProof w:val="0"/>
      <w:color w:val="FF00FF"/>
      <w:lang w:val="en-GB"/>
    </w:rPr>
  </w:style>
  <w:style w:type="table" w:styleId="Tabellenraster">
    <w:name w:val="Table Grid"/>
    <w:basedOn w:val="NormaleTabelle"/>
    <w:uiPriority w:val="59"/>
    <w:rsid w:val="00403F07"/>
    <w:pPr>
      <w:spacing w:after="0" w:line="240" w:lineRule="auto"/>
    </w:pPr>
    <w:rPr>
      <w:kern w:val="0"/>
      <w:lang w:val="de-D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raCorpagebeginning">
    <w:name w:val="DraCor page beginning"/>
    <w:uiPriority w:val="1"/>
    <w:qFormat/>
    <w:rsid w:val="00403F07"/>
    <w:rPr>
      <w:rFonts w:ascii="Arial" w:hAnsi="Arial"/>
      <w:noProof w:val="0"/>
      <w:color w:val="5B9BD5" w:themeColor="accent5"/>
      <w:sz w:val="24"/>
      <w:lang w:val="la-Latn"/>
    </w:rPr>
  </w:style>
  <w:style w:type="character" w:styleId="Fett">
    <w:name w:val="Strong"/>
    <w:basedOn w:val="Absatz-Standardschriftart"/>
    <w:uiPriority w:val="22"/>
    <w:qFormat/>
    <w:rsid w:val="00A72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OneDrive\Desktop\NeoLatDraCor-style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NeoLatDraCor-stylesheet.dotx</Template>
  <TotalTime>0</TotalTime>
  <Pages>35</Pages>
  <Words>4345</Words>
  <Characters>24772</Characters>
  <Application>Microsoft Office Word</Application>
  <DocSecurity>0</DocSecurity>
  <Lines>206</Lines>
  <Paragraphs>58</Paragraphs>
  <ScaleCrop>false</ScaleCrop>
  <Company/>
  <LinksUpToDate>false</LinksUpToDate>
  <CharactersWithSpaces>29059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Julia J. Beine</cp:lastModifiedBy>
  <cp:revision>57</cp:revision>
  <dcterms:created xsi:type="dcterms:W3CDTF">2024-11-30T15:46:00Z</dcterms:created>
  <dcterms:modified xsi:type="dcterms:W3CDTF">2025-12-27T16:23:00Z</dcterms:modified>
</cp:coreProperties>
</file>