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9639" w:type="dxa"/>
        <w:tblLook w:val="04A0" w:firstRow="1" w:lastRow="0" w:firstColumn="1" w:lastColumn="0" w:noHBand="0" w:noVBand="1"/>
      </w:tblPr>
      <w:tblGrid>
        <w:gridCol w:w="2298"/>
        <w:gridCol w:w="8463"/>
        <w:gridCol w:w="1884"/>
      </w:tblGrid>
      <w:tr w:rsidR="00F21F7A" w14:paraId="25B137ED" w14:textId="77777777" w:rsidTr="0021208F">
        <w:tc>
          <w:tcPr>
            <w:tcW w:w="2835" w:type="dxa"/>
          </w:tcPr>
          <w:p w14:paraId="3C95E06C" w14:textId="77777777" w:rsidR="00F21F7A" w:rsidRDefault="00F21F7A" w:rsidP="00F21F7A">
            <w:pPr>
              <w:pStyle w:val="DraCormetadata"/>
            </w:pPr>
            <w:r>
              <w:t>Metadata type</w:t>
            </w:r>
          </w:p>
        </w:tc>
        <w:tc>
          <w:tcPr>
            <w:tcW w:w="3969" w:type="dxa"/>
          </w:tcPr>
          <w:p w14:paraId="5CCF572A" w14:textId="77777777" w:rsidR="00F21F7A" w:rsidRDefault="00F21F7A" w:rsidP="00F21F7A">
            <w:pPr>
              <w:pStyle w:val="DraCormetadata"/>
            </w:pPr>
            <w:r>
              <w:t>Metadata</w:t>
            </w:r>
          </w:p>
        </w:tc>
        <w:tc>
          <w:tcPr>
            <w:tcW w:w="2835" w:type="dxa"/>
          </w:tcPr>
          <w:p w14:paraId="194FCE7C" w14:textId="77777777" w:rsidR="00F21F7A" w:rsidRDefault="00F21F7A" w:rsidP="00F21F7A">
            <w:pPr>
              <w:pStyle w:val="DraCormetadata"/>
            </w:pPr>
            <w:r>
              <w:t>Comment on the metadata type</w:t>
            </w:r>
          </w:p>
        </w:tc>
      </w:tr>
      <w:tr w:rsidR="00F21F7A" w14:paraId="13F35630" w14:textId="77777777" w:rsidTr="0021208F">
        <w:tc>
          <w:tcPr>
            <w:tcW w:w="2835" w:type="dxa"/>
          </w:tcPr>
          <w:p w14:paraId="1ABB4083" w14:textId="77777777" w:rsidR="00F21F7A" w:rsidRDefault="00F21F7A" w:rsidP="00F21F7A">
            <w:pPr>
              <w:pStyle w:val="DraCormetadata"/>
            </w:pPr>
            <w:r>
              <w:t>Work title</w:t>
            </w:r>
          </w:p>
        </w:tc>
        <w:tc>
          <w:tcPr>
            <w:tcW w:w="3969" w:type="dxa"/>
          </w:tcPr>
          <w:p w14:paraId="1CA6AB06" w14:textId="66C5AA7E" w:rsidR="00F21F7A" w:rsidRDefault="00A0293A" w:rsidP="00F21F7A">
            <w:pPr>
              <w:pStyle w:val="DraCormetadata"/>
            </w:pPr>
            <w:r>
              <w:t>Acolastus</w:t>
            </w:r>
            <w:r w:rsidR="00A0699E">
              <w:t xml:space="preserve">. </w:t>
            </w:r>
            <w:r w:rsidR="00A0699E" w:rsidRPr="00A0699E">
              <w:t>De filio prodigo comoedia</w:t>
            </w:r>
          </w:p>
        </w:tc>
        <w:tc>
          <w:tcPr>
            <w:tcW w:w="2835" w:type="dxa"/>
          </w:tcPr>
          <w:p w14:paraId="40FBB8F5" w14:textId="77777777" w:rsidR="00F21F7A" w:rsidRDefault="00F21F7A" w:rsidP="00F21F7A">
            <w:pPr>
              <w:pStyle w:val="DraCormetadata"/>
            </w:pPr>
          </w:p>
        </w:tc>
      </w:tr>
      <w:tr w:rsidR="00F21F7A" w14:paraId="2DCA542A" w14:textId="77777777" w:rsidTr="0021208F">
        <w:tc>
          <w:tcPr>
            <w:tcW w:w="2835" w:type="dxa"/>
          </w:tcPr>
          <w:p w14:paraId="793E3857" w14:textId="77777777" w:rsidR="00F21F7A" w:rsidRDefault="00F21F7A" w:rsidP="00F21F7A">
            <w:pPr>
              <w:pStyle w:val="DraCormetadata"/>
            </w:pPr>
            <w:r>
              <w:t>Work Wikidata ID</w:t>
            </w:r>
          </w:p>
        </w:tc>
        <w:tc>
          <w:tcPr>
            <w:tcW w:w="3969" w:type="dxa"/>
          </w:tcPr>
          <w:p w14:paraId="630457B1" w14:textId="17E1E0E7" w:rsidR="00F21F7A" w:rsidRDefault="0041620B" w:rsidP="00F21F7A">
            <w:pPr>
              <w:pStyle w:val="DraCormetadata"/>
            </w:pPr>
            <w:r>
              <w:t>/</w:t>
            </w:r>
          </w:p>
        </w:tc>
        <w:tc>
          <w:tcPr>
            <w:tcW w:w="2835" w:type="dxa"/>
          </w:tcPr>
          <w:p w14:paraId="38A50555" w14:textId="77777777" w:rsidR="00F21F7A" w:rsidRDefault="00F21F7A" w:rsidP="00F21F7A">
            <w:pPr>
              <w:pStyle w:val="DraCormetadata"/>
            </w:pPr>
            <w:r>
              <w:t>[If applicable.]</w:t>
            </w:r>
          </w:p>
        </w:tc>
      </w:tr>
      <w:tr w:rsidR="00F21F7A" w14:paraId="4352709C" w14:textId="77777777" w:rsidTr="0021208F">
        <w:tc>
          <w:tcPr>
            <w:tcW w:w="2835" w:type="dxa"/>
          </w:tcPr>
          <w:p w14:paraId="460B9145" w14:textId="77777777" w:rsidR="00F21F7A" w:rsidRDefault="00F21F7A" w:rsidP="00F21F7A">
            <w:pPr>
              <w:pStyle w:val="DraCormetadata"/>
            </w:pPr>
            <w:r>
              <w:t>Genre</w:t>
            </w:r>
          </w:p>
        </w:tc>
        <w:tc>
          <w:tcPr>
            <w:tcW w:w="3969" w:type="dxa"/>
          </w:tcPr>
          <w:p w14:paraId="44D0DEE1" w14:textId="6A14B8D1" w:rsidR="00F21F7A" w:rsidRDefault="005A4569" w:rsidP="00F21F7A">
            <w:pPr>
              <w:pStyle w:val="DraCormetadata"/>
            </w:pPr>
            <w:r>
              <w:t>comedy</w:t>
            </w:r>
          </w:p>
        </w:tc>
        <w:tc>
          <w:tcPr>
            <w:tcW w:w="2835" w:type="dxa"/>
          </w:tcPr>
          <w:p w14:paraId="1C033D46" w14:textId="77777777" w:rsidR="00F21F7A" w:rsidRDefault="00F21F7A" w:rsidP="00F21F7A">
            <w:pPr>
              <w:pStyle w:val="DraCormetadata"/>
            </w:pPr>
          </w:p>
        </w:tc>
      </w:tr>
      <w:tr w:rsidR="00F21F7A" w14:paraId="021AF5EA" w14:textId="77777777" w:rsidTr="0021208F">
        <w:tc>
          <w:tcPr>
            <w:tcW w:w="2835" w:type="dxa"/>
          </w:tcPr>
          <w:p w14:paraId="4CB6E3C4" w14:textId="77777777" w:rsidR="00F21F7A" w:rsidRDefault="00F21F7A" w:rsidP="00F21F7A">
            <w:pPr>
              <w:pStyle w:val="DraCormetadata"/>
            </w:pPr>
            <w:r>
              <w:t>Genre Wikidata ID</w:t>
            </w:r>
          </w:p>
        </w:tc>
        <w:tc>
          <w:tcPr>
            <w:tcW w:w="3969" w:type="dxa"/>
          </w:tcPr>
          <w:p w14:paraId="1F4CC0E7" w14:textId="7DB33A91" w:rsidR="00F21F7A" w:rsidRPr="005A4569" w:rsidRDefault="005A4569" w:rsidP="00F21F7A">
            <w:pPr>
              <w:pStyle w:val="DraCormetadata"/>
              <w:rPr>
                <w:lang w:val="en-GB"/>
              </w:rPr>
            </w:pPr>
            <w:r w:rsidRPr="005A4569">
              <w:rPr>
                <w:lang w:val="en-GB"/>
              </w:rPr>
              <w:t>Q40831</w:t>
            </w:r>
          </w:p>
        </w:tc>
        <w:tc>
          <w:tcPr>
            <w:tcW w:w="2835" w:type="dxa"/>
          </w:tcPr>
          <w:p w14:paraId="5E912A91" w14:textId="77777777" w:rsidR="00F21F7A" w:rsidRDefault="00F21F7A" w:rsidP="00F21F7A">
            <w:pPr>
              <w:pStyle w:val="DraCormetadata"/>
            </w:pPr>
          </w:p>
        </w:tc>
      </w:tr>
      <w:tr w:rsidR="00F21F7A" w14:paraId="73BF8484" w14:textId="77777777" w:rsidTr="0021208F">
        <w:tc>
          <w:tcPr>
            <w:tcW w:w="2835" w:type="dxa"/>
          </w:tcPr>
          <w:p w14:paraId="5F58C170" w14:textId="77777777" w:rsidR="00F21F7A" w:rsidRDefault="00F21F7A" w:rsidP="00F21F7A">
            <w:pPr>
              <w:pStyle w:val="DraCormetadata"/>
            </w:pPr>
            <w:r>
              <w:t>Region</w:t>
            </w:r>
          </w:p>
        </w:tc>
        <w:tc>
          <w:tcPr>
            <w:tcW w:w="3969" w:type="dxa"/>
          </w:tcPr>
          <w:p w14:paraId="6B01BEB4" w14:textId="4B952F00" w:rsidR="00F21F7A" w:rsidRPr="004E0CDF" w:rsidRDefault="004E0CDF" w:rsidP="00F21F7A">
            <w:pPr>
              <w:pStyle w:val="DraCormetadata"/>
              <w:rPr>
                <w:lang w:val="en-GB"/>
              </w:rPr>
            </w:pPr>
            <w:r>
              <w:rPr>
                <w:lang w:val="en-GB"/>
              </w:rPr>
              <w:t>Low Countries</w:t>
            </w:r>
          </w:p>
        </w:tc>
        <w:tc>
          <w:tcPr>
            <w:tcW w:w="2835" w:type="dxa"/>
          </w:tcPr>
          <w:p w14:paraId="3CFDE824" w14:textId="77777777" w:rsidR="00F21F7A" w:rsidRDefault="00F21F7A" w:rsidP="00F21F7A">
            <w:pPr>
              <w:pStyle w:val="DraCormetadata"/>
            </w:pPr>
            <w:r>
              <w:t xml:space="preserve">[Give the (historical) region at the time of creation. </w:t>
            </w:r>
            <w:r w:rsidRPr="00EF0D83">
              <w:t>It should have a Wikidata ID.</w:t>
            </w:r>
            <w:r>
              <w:t>]</w:t>
            </w:r>
          </w:p>
        </w:tc>
      </w:tr>
      <w:tr w:rsidR="00F21F7A" w14:paraId="124BE988" w14:textId="77777777" w:rsidTr="0021208F">
        <w:tc>
          <w:tcPr>
            <w:tcW w:w="2835" w:type="dxa"/>
          </w:tcPr>
          <w:p w14:paraId="154BBB2F" w14:textId="77777777" w:rsidR="00F21F7A" w:rsidRDefault="00F21F7A" w:rsidP="00F21F7A">
            <w:pPr>
              <w:pStyle w:val="DraCormetadata"/>
            </w:pPr>
            <w:r>
              <w:t>Region Wikidata ID</w:t>
            </w:r>
          </w:p>
        </w:tc>
        <w:tc>
          <w:tcPr>
            <w:tcW w:w="3969" w:type="dxa"/>
          </w:tcPr>
          <w:p w14:paraId="1558BE0A" w14:textId="623C4D7B" w:rsidR="00F21F7A" w:rsidRPr="004E0CDF" w:rsidRDefault="004E0CDF" w:rsidP="00F21F7A">
            <w:pPr>
              <w:pStyle w:val="DraCormetadata"/>
              <w:rPr>
                <w:lang w:val="en-GB"/>
              </w:rPr>
            </w:pPr>
            <w:r w:rsidRPr="004E0CDF">
              <w:rPr>
                <w:lang w:val="en-GB"/>
              </w:rPr>
              <w:t>Q476033</w:t>
            </w:r>
          </w:p>
        </w:tc>
        <w:tc>
          <w:tcPr>
            <w:tcW w:w="2835" w:type="dxa"/>
          </w:tcPr>
          <w:p w14:paraId="087F2F72" w14:textId="77777777" w:rsidR="00F21F7A" w:rsidRDefault="00F21F7A" w:rsidP="00F21F7A">
            <w:pPr>
              <w:pStyle w:val="DraCormetadata"/>
            </w:pPr>
          </w:p>
        </w:tc>
      </w:tr>
      <w:tr w:rsidR="00F21F7A" w14:paraId="1A94AD00" w14:textId="77777777" w:rsidTr="0021208F">
        <w:tc>
          <w:tcPr>
            <w:tcW w:w="2835" w:type="dxa"/>
          </w:tcPr>
          <w:p w14:paraId="054AB3F7" w14:textId="77777777" w:rsidR="00F21F7A" w:rsidRDefault="00F21F7A" w:rsidP="00F21F7A">
            <w:pPr>
              <w:pStyle w:val="DraCormetadata"/>
            </w:pPr>
            <w:r>
              <w:t>Printed</w:t>
            </w:r>
          </w:p>
        </w:tc>
        <w:tc>
          <w:tcPr>
            <w:tcW w:w="3969" w:type="dxa"/>
          </w:tcPr>
          <w:p w14:paraId="1DE6CEFE" w14:textId="6404C3E3" w:rsidR="00F21F7A" w:rsidRDefault="00F84295" w:rsidP="00F21F7A">
            <w:pPr>
              <w:pStyle w:val="DraCormetadata"/>
            </w:pPr>
            <w:r>
              <w:t>1529</w:t>
            </w:r>
          </w:p>
        </w:tc>
        <w:tc>
          <w:tcPr>
            <w:tcW w:w="2835" w:type="dxa"/>
          </w:tcPr>
          <w:p w14:paraId="3A9FABF5" w14:textId="77777777" w:rsidR="00F21F7A" w:rsidRDefault="00F21F7A" w:rsidP="00F21F7A">
            <w:pPr>
              <w:pStyle w:val="DraCormetadata"/>
            </w:pPr>
            <w:r>
              <w:t>[</w:t>
            </w:r>
            <w:r w:rsidRPr="00EF0D83">
              <w:t xml:space="preserve">Give the year of the first print of this author’s version. </w:t>
            </w:r>
            <w:r>
              <w:t>If the date is not clear, you may specify as follows: “not before AAAA, not after BBBB”.]</w:t>
            </w:r>
          </w:p>
        </w:tc>
      </w:tr>
      <w:tr w:rsidR="00F21F7A" w14:paraId="5197CE05" w14:textId="77777777" w:rsidTr="0021208F">
        <w:tc>
          <w:tcPr>
            <w:tcW w:w="2835" w:type="dxa"/>
          </w:tcPr>
          <w:p w14:paraId="54BD880E" w14:textId="77777777" w:rsidR="00F21F7A" w:rsidRDefault="00F21F7A" w:rsidP="00F21F7A">
            <w:pPr>
              <w:pStyle w:val="DraCormetadata"/>
            </w:pPr>
            <w:r>
              <w:t>Premiered</w:t>
            </w:r>
          </w:p>
        </w:tc>
        <w:tc>
          <w:tcPr>
            <w:tcW w:w="3969" w:type="dxa"/>
          </w:tcPr>
          <w:p w14:paraId="06195DA0" w14:textId="4F7DABEC" w:rsidR="00F21F7A" w:rsidRDefault="0041620B" w:rsidP="00F21F7A">
            <w:pPr>
              <w:pStyle w:val="DraCormetadata"/>
            </w:pPr>
            <w:r>
              <w:t>/</w:t>
            </w:r>
          </w:p>
        </w:tc>
        <w:tc>
          <w:tcPr>
            <w:tcW w:w="2835" w:type="dxa"/>
          </w:tcPr>
          <w:p w14:paraId="1629831E" w14:textId="77777777" w:rsidR="00F21F7A" w:rsidRDefault="00F21F7A" w:rsidP="00F21F7A">
            <w:pPr>
              <w:pStyle w:val="DraCormetadata"/>
            </w:pPr>
            <w:r>
              <w:t>[If the date is not clear, you may specify as follows: “not before AAAA, not after BBBB”.]</w:t>
            </w:r>
          </w:p>
        </w:tc>
      </w:tr>
      <w:tr w:rsidR="00F21F7A" w14:paraId="46397EF3" w14:textId="77777777" w:rsidTr="0021208F">
        <w:tc>
          <w:tcPr>
            <w:tcW w:w="2835" w:type="dxa"/>
          </w:tcPr>
          <w:p w14:paraId="47C77187" w14:textId="77777777" w:rsidR="00F21F7A" w:rsidRDefault="00F21F7A" w:rsidP="00F21F7A">
            <w:pPr>
              <w:pStyle w:val="DraCormetadata"/>
            </w:pPr>
            <w:r>
              <w:lastRenderedPageBreak/>
              <w:t>Written</w:t>
            </w:r>
          </w:p>
        </w:tc>
        <w:tc>
          <w:tcPr>
            <w:tcW w:w="3969" w:type="dxa"/>
          </w:tcPr>
          <w:p w14:paraId="495B2E78" w14:textId="1AFC4B1F" w:rsidR="00F21F7A" w:rsidRDefault="0041620B" w:rsidP="00F21F7A">
            <w:pPr>
              <w:pStyle w:val="DraCormetadata"/>
            </w:pPr>
            <w:r>
              <w:t>/</w:t>
            </w:r>
          </w:p>
        </w:tc>
        <w:tc>
          <w:tcPr>
            <w:tcW w:w="2835" w:type="dxa"/>
          </w:tcPr>
          <w:p w14:paraId="4A12970C" w14:textId="77777777" w:rsidR="00F21F7A" w:rsidRDefault="00F21F7A" w:rsidP="00F21F7A">
            <w:pPr>
              <w:pStyle w:val="DraCormetadata"/>
            </w:pPr>
            <w:r>
              <w:t>[See above.]</w:t>
            </w:r>
          </w:p>
        </w:tc>
      </w:tr>
      <w:tr w:rsidR="00F21F7A" w14:paraId="59491143" w14:textId="77777777" w:rsidTr="0021208F">
        <w:tc>
          <w:tcPr>
            <w:tcW w:w="2835" w:type="dxa"/>
          </w:tcPr>
          <w:p w14:paraId="26C81715" w14:textId="77777777" w:rsidR="00F21F7A" w:rsidRDefault="00F21F7A" w:rsidP="00F21F7A">
            <w:pPr>
              <w:pStyle w:val="DraCormetadata"/>
            </w:pPr>
            <w:r>
              <w:t>Author</w:t>
            </w:r>
          </w:p>
        </w:tc>
        <w:tc>
          <w:tcPr>
            <w:tcW w:w="3969" w:type="dxa"/>
          </w:tcPr>
          <w:p w14:paraId="652A3C32" w14:textId="0580FC7F" w:rsidR="00F21F7A" w:rsidRDefault="00A0293A" w:rsidP="00A0293A">
            <w:pPr>
              <w:pStyle w:val="DraCormetadata"/>
            </w:pPr>
            <w:r>
              <w:t>Gulielmus</w:t>
            </w:r>
            <w:r>
              <w:t xml:space="preserve"> </w:t>
            </w:r>
            <w:r>
              <w:t>Gnapheus</w:t>
            </w:r>
          </w:p>
        </w:tc>
        <w:tc>
          <w:tcPr>
            <w:tcW w:w="2835" w:type="dxa"/>
          </w:tcPr>
          <w:p w14:paraId="20543384" w14:textId="77777777" w:rsidR="00F21F7A" w:rsidRDefault="00F21F7A" w:rsidP="00F21F7A">
            <w:pPr>
              <w:pStyle w:val="DraCormetadata"/>
            </w:pPr>
            <w:r>
              <w:t>[Give the Latin name version.]</w:t>
            </w:r>
          </w:p>
        </w:tc>
      </w:tr>
      <w:tr w:rsidR="00F21F7A" w14:paraId="5A101F90" w14:textId="77777777" w:rsidTr="0021208F">
        <w:tc>
          <w:tcPr>
            <w:tcW w:w="2835" w:type="dxa"/>
          </w:tcPr>
          <w:p w14:paraId="63282E06" w14:textId="77777777" w:rsidR="00F21F7A" w:rsidRDefault="00F21F7A" w:rsidP="00F21F7A">
            <w:pPr>
              <w:pStyle w:val="DraCormetadata"/>
            </w:pPr>
            <w:r>
              <w:t>Author Wikidata ID</w:t>
            </w:r>
          </w:p>
        </w:tc>
        <w:tc>
          <w:tcPr>
            <w:tcW w:w="3969" w:type="dxa"/>
          </w:tcPr>
          <w:p w14:paraId="177A9198" w14:textId="580CC70E" w:rsidR="00F21F7A" w:rsidRDefault="00A0293A" w:rsidP="00F21F7A">
            <w:pPr>
              <w:pStyle w:val="DraCormetadata"/>
            </w:pPr>
            <w:r>
              <w:t>Q777548</w:t>
            </w:r>
          </w:p>
        </w:tc>
        <w:tc>
          <w:tcPr>
            <w:tcW w:w="2835" w:type="dxa"/>
          </w:tcPr>
          <w:p w14:paraId="54303FE5" w14:textId="77777777" w:rsidR="00F21F7A" w:rsidRDefault="00F21F7A" w:rsidP="00F21F7A">
            <w:pPr>
              <w:pStyle w:val="DraCormetadata"/>
            </w:pPr>
          </w:p>
        </w:tc>
      </w:tr>
      <w:tr w:rsidR="00F21F7A" w14:paraId="3119D793" w14:textId="77777777" w:rsidTr="0021208F">
        <w:tc>
          <w:tcPr>
            <w:tcW w:w="2835" w:type="dxa"/>
          </w:tcPr>
          <w:p w14:paraId="3797BC51" w14:textId="77777777" w:rsidR="00F21F7A" w:rsidRDefault="00F21F7A" w:rsidP="00F21F7A">
            <w:pPr>
              <w:pStyle w:val="DraCormetadata"/>
            </w:pPr>
            <w:r>
              <w:t>Author GND ID</w:t>
            </w:r>
          </w:p>
        </w:tc>
        <w:tc>
          <w:tcPr>
            <w:tcW w:w="3969" w:type="dxa"/>
          </w:tcPr>
          <w:p w14:paraId="53204392" w14:textId="5D3CE127" w:rsidR="00F21F7A" w:rsidRDefault="00A0293A" w:rsidP="00F21F7A">
            <w:pPr>
              <w:pStyle w:val="DraCormetadata"/>
            </w:pPr>
            <w:r>
              <w:t>119861240</w:t>
            </w:r>
          </w:p>
        </w:tc>
        <w:tc>
          <w:tcPr>
            <w:tcW w:w="2835" w:type="dxa"/>
          </w:tcPr>
          <w:p w14:paraId="17CD1135" w14:textId="77777777" w:rsidR="00F21F7A" w:rsidRDefault="00F21F7A" w:rsidP="00F21F7A">
            <w:pPr>
              <w:pStyle w:val="DraCormetadata"/>
            </w:pPr>
          </w:p>
        </w:tc>
      </w:tr>
      <w:tr w:rsidR="00F21F7A" w14:paraId="3BAC6426" w14:textId="77777777" w:rsidTr="0021208F">
        <w:tc>
          <w:tcPr>
            <w:tcW w:w="2835" w:type="dxa"/>
          </w:tcPr>
          <w:p w14:paraId="476FFA85" w14:textId="77777777" w:rsidR="00F21F7A" w:rsidRDefault="00F21F7A" w:rsidP="00F21F7A">
            <w:pPr>
              <w:pStyle w:val="DraCormetadata"/>
            </w:pPr>
            <w:r>
              <w:t>Editor(s) of the source critical edition or source online edition</w:t>
            </w:r>
          </w:p>
        </w:tc>
        <w:tc>
          <w:tcPr>
            <w:tcW w:w="3969" w:type="dxa"/>
          </w:tcPr>
          <w:p w14:paraId="2DEA8B2C" w14:textId="34482ED3" w:rsidR="00F21F7A" w:rsidRDefault="00F84295" w:rsidP="00F21F7A">
            <w:pPr>
              <w:pStyle w:val="DraCormetadata"/>
            </w:pPr>
            <w:r>
              <w:t>Jan Bloemendal</w:t>
            </w:r>
          </w:p>
        </w:tc>
        <w:tc>
          <w:tcPr>
            <w:tcW w:w="2835" w:type="dxa"/>
          </w:tcPr>
          <w:p w14:paraId="19E9DC12" w14:textId="77777777" w:rsidR="00F21F7A" w:rsidRDefault="00F21F7A" w:rsidP="00F21F7A">
            <w:pPr>
              <w:pStyle w:val="DraCormetadata"/>
            </w:pPr>
            <w:r>
              <w:t>[If applicable, give the editor(s) of the source critical edition or source online edition. Give the information as follows: forename surname. Multiple editors must be separated by a semicolon.]</w:t>
            </w:r>
          </w:p>
        </w:tc>
      </w:tr>
      <w:tr w:rsidR="00F21F7A" w14:paraId="138E776A" w14:textId="77777777" w:rsidTr="0021208F">
        <w:tc>
          <w:tcPr>
            <w:tcW w:w="2835" w:type="dxa"/>
          </w:tcPr>
          <w:p w14:paraId="5F8AD5D4" w14:textId="77777777" w:rsidR="00F21F7A" w:rsidRDefault="00F21F7A" w:rsidP="00F21F7A">
            <w:pPr>
              <w:pStyle w:val="DraCormetadata"/>
            </w:pPr>
            <w:r>
              <w:t>Transcribed under the supervision of</w:t>
            </w:r>
          </w:p>
        </w:tc>
        <w:tc>
          <w:tcPr>
            <w:tcW w:w="3969" w:type="dxa"/>
          </w:tcPr>
          <w:p w14:paraId="6C39FF8D" w14:textId="45B58F26" w:rsidR="00F21F7A" w:rsidRDefault="00F84295" w:rsidP="00F21F7A">
            <w:pPr>
              <w:pStyle w:val="DraCormetadata"/>
            </w:pPr>
            <w:r>
              <w:t>/</w:t>
            </w:r>
          </w:p>
        </w:tc>
        <w:tc>
          <w:tcPr>
            <w:tcW w:w="2835" w:type="dxa"/>
          </w:tcPr>
          <w:p w14:paraId="080DC6C0" w14:textId="77777777" w:rsidR="00F21F7A" w:rsidRDefault="00F21F7A" w:rsidP="00F21F7A">
            <w:pPr>
              <w:pStyle w:val="DraCormetadata"/>
            </w:pPr>
            <w:r>
              <w:t>[If applicable. Multiple supervisors must be separated by a semicolon.]</w:t>
            </w:r>
          </w:p>
        </w:tc>
      </w:tr>
      <w:tr w:rsidR="00F21F7A" w14:paraId="6F14A2C0" w14:textId="77777777" w:rsidTr="0021208F">
        <w:tc>
          <w:tcPr>
            <w:tcW w:w="2835" w:type="dxa"/>
          </w:tcPr>
          <w:p w14:paraId="5B87D1CE" w14:textId="77777777" w:rsidR="00F21F7A" w:rsidRDefault="00F21F7A" w:rsidP="00F21F7A">
            <w:pPr>
              <w:pStyle w:val="DraCormetadata"/>
            </w:pPr>
            <w:r>
              <w:t>Transcribed by</w:t>
            </w:r>
          </w:p>
        </w:tc>
        <w:tc>
          <w:tcPr>
            <w:tcW w:w="3969" w:type="dxa"/>
          </w:tcPr>
          <w:p w14:paraId="0488C3CD" w14:textId="61417547" w:rsidR="00F21F7A" w:rsidRDefault="00F84295" w:rsidP="00F21F7A">
            <w:pPr>
              <w:pStyle w:val="DraCormetadata"/>
            </w:pPr>
            <w:r>
              <w:t>/</w:t>
            </w:r>
          </w:p>
        </w:tc>
        <w:tc>
          <w:tcPr>
            <w:tcW w:w="2835" w:type="dxa"/>
          </w:tcPr>
          <w:p w14:paraId="0DCC3B89" w14:textId="77777777" w:rsidR="00F21F7A" w:rsidRDefault="00F21F7A" w:rsidP="00F21F7A">
            <w:pPr>
              <w:pStyle w:val="DraCormetadata"/>
            </w:pPr>
            <w:r>
              <w:t>[If applicable. Multiple transcribers must be separated by a semicolon.]</w:t>
            </w:r>
          </w:p>
        </w:tc>
      </w:tr>
      <w:tr w:rsidR="00F21F7A" w14:paraId="35CB582A" w14:textId="77777777" w:rsidTr="0021208F">
        <w:tc>
          <w:tcPr>
            <w:tcW w:w="2835" w:type="dxa"/>
          </w:tcPr>
          <w:p w14:paraId="05B4917F" w14:textId="77777777" w:rsidR="00F21F7A" w:rsidRDefault="00F21F7A" w:rsidP="00F21F7A">
            <w:pPr>
              <w:pStyle w:val="DraCormetadata"/>
            </w:pPr>
            <w:r>
              <w:lastRenderedPageBreak/>
              <w:t>Transcription software</w:t>
            </w:r>
          </w:p>
        </w:tc>
        <w:tc>
          <w:tcPr>
            <w:tcW w:w="3969" w:type="dxa"/>
          </w:tcPr>
          <w:p w14:paraId="7B3E5E6B" w14:textId="273D01C8" w:rsidR="00F21F7A" w:rsidRDefault="00F84295" w:rsidP="00F21F7A">
            <w:pPr>
              <w:pStyle w:val="DraCormetadata"/>
            </w:pPr>
            <w:r>
              <w:t>/</w:t>
            </w:r>
          </w:p>
        </w:tc>
        <w:tc>
          <w:tcPr>
            <w:tcW w:w="2835" w:type="dxa"/>
          </w:tcPr>
          <w:p w14:paraId="22B9324C" w14:textId="77777777" w:rsidR="00F21F7A" w:rsidRDefault="00F21F7A" w:rsidP="00F21F7A">
            <w:pPr>
              <w:pStyle w:val="DraCormetadata"/>
            </w:pPr>
            <w:r>
              <w:t>[If applicable.]</w:t>
            </w:r>
          </w:p>
        </w:tc>
      </w:tr>
      <w:tr w:rsidR="00F21F7A" w14:paraId="09B76950" w14:textId="77777777" w:rsidTr="0021208F">
        <w:tc>
          <w:tcPr>
            <w:tcW w:w="2835" w:type="dxa"/>
          </w:tcPr>
          <w:p w14:paraId="550212D5" w14:textId="77777777" w:rsidR="00F21F7A" w:rsidRDefault="00F21F7A" w:rsidP="00F21F7A">
            <w:pPr>
              <w:pStyle w:val="DraCormetadata"/>
            </w:pPr>
            <w:r>
              <w:t>Converted to TEI under the supervision of</w:t>
            </w:r>
          </w:p>
        </w:tc>
        <w:tc>
          <w:tcPr>
            <w:tcW w:w="3969" w:type="dxa"/>
          </w:tcPr>
          <w:p w14:paraId="4B994B79" w14:textId="3EE6EF3A" w:rsidR="00F21F7A" w:rsidRDefault="00F84295" w:rsidP="00F21F7A">
            <w:pPr>
              <w:pStyle w:val="DraCormetadata"/>
            </w:pPr>
            <w:r>
              <w:t>/</w:t>
            </w:r>
          </w:p>
        </w:tc>
        <w:tc>
          <w:tcPr>
            <w:tcW w:w="2835" w:type="dxa"/>
          </w:tcPr>
          <w:p w14:paraId="52F12F7B" w14:textId="77777777" w:rsidR="00F21F7A" w:rsidRDefault="00F21F7A" w:rsidP="00F21F7A">
            <w:pPr>
              <w:pStyle w:val="DraCormetadata"/>
            </w:pPr>
            <w:r>
              <w:t>[If applicable. Multiple supervisors must be separated by a semicolon.]</w:t>
            </w:r>
          </w:p>
        </w:tc>
      </w:tr>
      <w:tr w:rsidR="00F21F7A" w14:paraId="5C33BCFD" w14:textId="77777777" w:rsidTr="0021208F">
        <w:tc>
          <w:tcPr>
            <w:tcW w:w="2835" w:type="dxa"/>
          </w:tcPr>
          <w:p w14:paraId="5C4FDD8E" w14:textId="77777777" w:rsidR="00F21F7A" w:rsidRDefault="00F21F7A" w:rsidP="00F21F7A">
            <w:pPr>
              <w:pStyle w:val="DraCormetadata"/>
            </w:pPr>
            <w:r>
              <w:t>Converted to TEI by</w:t>
            </w:r>
          </w:p>
        </w:tc>
        <w:tc>
          <w:tcPr>
            <w:tcW w:w="3969" w:type="dxa"/>
          </w:tcPr>
          <w:p w14:paraId="7EF372F7" w14:textId="4A560B10" w:rsidR="00F21F7A" w:rsidRDefault="00F84295" w:rsidP="00F21F7A">
            <w:pPr>
              <w:pStyle w:val="DraCormetadata"/>
            </w:pPr>
            <w:r>
              <w:t>Jan Bloemendal</w:t>
            </w:r>
          </w:p>
        </w:tc>
        <w:tc>
          <w:tcPr>
            <w:tcW w:w="2835" w:type="dxa"/>
          </w:tcPr>
          <w:p w14:paraId="5C8E5A86" w14:textId="77777777" w:rsidR="00F21F7A" w:rsidRDefault="00F21F7A" w:rsidP="00F21F7A">
            <w:pPr>
              <w:pStyle w:val="DraCormetadata"/>
            </w:pPr>
            <w:r>
              <w:t>[Multiple persons must be separated by a semicolon.]</w:t>
            </w:r>
          </w:p>
        </w:tc>
      </w:tr>
      <w:tr w:rsidR="00F21F7A" w14:paraId="4DEF8E7F" w14:textId="77777777" w:rsidTr="0021208F">
        <w:tc>
          <w:tcPr>
            <w:tcW w:w="2835" w:type="dxa"/>
          </w:tcPr>
          <w:p w14:paraId="47E62ED8" w14:textId="77777777" w:rsidR="00F21F7A" w:rsidRDefault="00F21F7A" w:rsidP="00F21F7A">
            <w:pPr>
              <w:pStyle w:val="DraCormetadata"/>
            </w:pPr>
            <w:r>
              <w:t>Institution</w:t>
            </w:r>
          </w:p>
        </w:tc>
        <w:tc>
          <w:tcPr>
            <w:tcW w:w="3969" w:type="dxa"/>
          </w:tcPr>
          <w:p w14:paraId="649FF4C0" w14:textId="3B523B0A" w:rsidR="00F21F7A" w:rsidRDefault="00F84295" w:rsidP="00F21F7A">
            <w:pPr>
              <w:pStyle w:val="DraCormetadata"/>
            </w:pPr>
            <w:r w:rsidRPr="00F84295">
              <w:t>Huygens Institute</w:t>
            </w:r>
          </w:p>
        </w:tc>
        <w:tc>
          <w:tcPr>
            <w:tcW w:w="2835" w:type="dxa"/>
          </w:tcPr>
          <w:p w14:paraId="677D533F" w14:textId="77777777" w:rsidR="00F21F7A" w:rsidRDefault="00F21F7A" w:rsidP="00F21F7A">
            <w:pPr>
              <w:pStyle w:val="DraCormetadata"/>
            </w:pPr>
            <w:r>
              <w:t>[If applicable.]</w:t>
            </w:r>
          </w:p>
        </w:tc>
      </w:tr>
      <w:tr w:rsidR="00F21F7A" w14:paraId="0D17EB1E" w14:textId="77777777" w:rsidTr="0021208F">
        <w:tc>
          <w:tcPr>
            <w:tcW w:w="2835" w:type="dxa"/>
          </w:tcPr>
          <w:p w14:paraId="7A3A8C94" w14:textId="77777777" w:rsidR="00F21F7A" w:rsidRDefault="00F21F7A" w:rsidP="00F21F7A">
            <w:pPr>
              <w:pStyle w:val="DraCormetadata"/>
            </w:pPr>
            <w:r>
              <w:t>Funding organisation or institution</w:t>
            </w:r>
          </w:p>
        </w:tc>
        <w:tc>
          <w:tcPr>
            <w:tcW w:w="3969" w:type="dxa"/>
          </w:tcPr>
          <w:p w14:paraId="332FFFEE" w14:textId="5CAFC4E0" w:rsidR="00F21F7A" w:rsidRDefault="00F84295" w:rsidP="00F21F7A">
            <w:pPr>
              <w:pStyle w:val="DraCormetadata"/>
            </w:pPr>
            <w:r>
              <w:t>/</w:t>
            </w:r>
          </w:p>
        </w:tc>
        <w:tc>
          <w:tcPr>
            <w:tcW w:w="2835" w:type="dxa"/>
          </w:tcPr>
          <w:p w14:paraId="537A122B" w14:textId="77777777" w:rsidR="00F21F7A" w:rsidRDefault="00F21F7A" w:rsidP="00F21F7A">
            <w:pPr>
              <w:pStyle w:val="DraCormetadata"/>
            </w:pPr>
            <w:r>
              <w:t>[If applicable.]</w:t>
            </w:r>
          </w:p>
        </w:tc>
      </w:tr>
      <w:tr w:rsidR="00F21F7A" w14:paraId="5CFF2FAC" w14:textId="77777777" w:rsidTr="0021208F">
        <w:tc>
          <w:tcPr>
            <w:tcW w:w="2835" w:type="dxa"/>
          </w:tcPr>
          <w:p w14:paraId="69A39C29" w14:textId="77777777" w:rsidR="00F21F7A" w:rsidRDefault="00F21F7A" w:rsidP="00F21F7A">
            <w:pPr>
              <w:pStyle w:val="DraCormetadata"/>
            </w:pPr>
            <w:r>
              <w:t>Funding line</w:t>
            </w:r>
          </w:p>
        </w:tc>
        <w:tc>
          <w:tcPr>
            <w:tcW w:w="3969" w:type="dxa"/>
          </w:tcPr>
          <w:p w14:paraId="44AACEED" w14:textId="5E20A1D6" w:rsidR="00F21F7A" w:rsidRDefault="00F84295" w:rsidP="00F21F7A">
            <w:pPr>
              <w:pStyle w:val="DraCormetadata"/>
            </w:pPr>
            <w:r>
              <w:t>/</w:t>
            </w:r>
          </w:p>
        </w:tc>
        <w:tc>
          <w:tcPr>
            <w:tcW w:w="2835" w:type="dxa"/>
          </w:tcPr>
          <w:p w14:paraId="67D12181" w14:textId="77777777" w:rsidR="00F21F7A" w:rsidRDefault="00F21F7A" w:rsidP="00F21F7A">
            <w:pPr>
              <w:pStyle w:val="DraCormetadata"/>
            </w:pPr>
            <w:r>
              <w:t>[If applicable.]</w:t>
            </w:r>
          </w:p>
        </w:tc>
      </w:tr>
      <w:tr w:rsidR="00F21F7A" w14:paraId="4708FF35" w14:textId="77777777" w:rsidTr="0021208F">
        <w:tc>
          <w:tcPr>
            <w:tcW w:w="2835" w:type="dxa"/>
          </w:tcPr>
          <w:p w14:paraId="44D4C335" w14:textId="77777777" w:rsidR="00F21F7A" w:rsidRDefault="00F21F7A" w:rsidP="00F21F7A">
            <w:pPr>
              <w:pStyle w:val="DraCormetadata"/>
            </w:pPr>
            <w:r>
              <w:t>Publisher</w:t>
            </w:r>
          </w:p>
        </w:tc>
        <w:tc>
          <w:tcPr>
            <w:tcW w:w="3969" w:type="dxa"/>
          </w:tcPr>
          <w:p w14:paraId="3151AD69" w14:textId="77777777" w:rsidR="00F21F7A" w:rsidRDefault="00F21F7A" w:rsidP="00F21F7A">
            <w:pPr>
              <w:pStyle w:val="DraCormetadata"/>
            </w:pPr>
            <w:r>
              <w:t>DraCor</w:t>
            </w:r>
          </w:p>
        </w:tc>
        <w:tc>
          <w:tcPr>
            <w:tcW w:w="2835" w:type="dxa"/>
          </w:tcPr>
          <w:p w14:paraId="257650DD" w14:textId="77777777" w:rsidR="00F21F7A" w:rsidRDefault="00F21F7A" w:rsidP="00F21F7A">
            <w:pPr>
              <w:pStyle w:val="DraCormetadata"/>
            </w:pPr>
            <w:r>
              <w:t>[Fixed information for NeoLatDraCor.]</w:t>
            </w:r>
          </w:p>
        </w:tc>
      </w:tr>
      <w:tr w:rsidR="00F21F7A" w14:paraId="4034B3EA" w14:textId="77777777" w:rsidTr="0021208F">
        <w:tc>
          <w:tcPr>
            <w:tcW w:w="2835" w:type="dxa"/>
          </w:tcPr>
          <w:p w14:paraId="3F3374B0" w14:textId="77777777" w:rsidR="00F21F7A" w:rsidRDefault="00F21F7A" w:rsidP="00F21F7A">
            <w:pPr>
              <w:pStyle w:val="DraCormetadata"/>
            </w:pPr>
            <w:r>
              <w:t>Licence of the TEI file</w:t>
            </w:r>
          </w:p>
        </w:tc>
        <w:tc>
          <w:tcPr>
            <w:tcW w:w="3969" w:type="dxa"/>
          </w:tcPr>
          <w:p w14:paraId="34105503" w14:textId="77777777" w:rsidR="00F21F7A" w:rsidRDefault="00F21F7A" w:rsidP="00F21F7A">
            <w:pPr>
              <w:pStyle w:val="DraCormetadata"/>
            </w:pPr>
            <w:r>
              <w:t>CC0 1.0</w:t>
            </w:r>
          </w:p>
        </w:tc>
        <w:tc>
          <w:tcPr>
            <w:tcW w:w="2835" w:type="dxa"/>
          </w:tcPr>
          <w:p w14:paraId="719A1C18" w14:textId="77777777" w:rsidR="00F21F7A" w:rsidRDefault="00F21F7A" w:rsidP="00F21F7A">
            <w:pPr>
              <w:pStyle w:val="DraCormetadata"/>
            </w:pPr>
            <w:r>
              <w:t>[Fixed information for NeoLatDraCor. Please make sure you have the permission to use this licence.]</w:t>
            </w:r>
          </w:p>
        </w:tc>
      </w:tr>
      <w:tr w:rsidR="00F21F7A" w14:paraId="19850EAF" w14:textId="77777777" w:rsidTr="0021208F">
        <w:tc>
          <w:tcPr>
            <w:tcW w:w="2835" w:type="dxa"/>
          </w:tcPr>
          <w:p w14:paraId="40E6E0C3" w14:textId="77777777" w:rsidR="00F21F7A" w:rsidRDefault="00F21F7A" w:rsidP="00F21F7A">
            <w:pPr>
              <w:pStyle w:val="DraCormetadata"/>
            </w:pPr>
            <w:r>
              <w:t>Copyright of the source text edition</w:t>
            </w:r>
          </w:p>
        </w:tc>
        <w:tc>
          <w:tcPr>
            <w:tcW w:w="3969" w:type="dxa"/>
          </w:tcPr>
          <w:p w14:paraId="744980FD" w14:textId="24ED6E21" w:rsidR="00F21F7A" w:rsidRDefault="00F84295" w:rsidP="00F21F7A">
            <w:pPr>
              <w:pStyle w:val="DraCormetadata"/>
            </w:pPr>
            <w:r>
              <w:t>/</w:t>
            </w:r>
          </w:p>
        </w:tc>
        <w:tc>
          <w:tcPr>
            <w:tcW w:w="2835" w:type="dxa"/>
          </w:tcPr>
          <w:p w14:paraId="42E6562F" w14:textId="77777777" w:rsidR="00F21F7A" w:rsidRDefault="00F21F7A" w:rsidP="00F21F7A">
            <w:pPr>
              <w:pStyle w:val="DraCormetadata"/>
            </w:pPr>
            <w:r>
              <w:t xml:space="preserve">[If applicable, give the copyright holder(s) of the </w:t>
            </w:r>
            <w:r>
              <w:lastRenderedPageBreak/>
              <w:t>source text edition. This may also be the source edition of the digital source you use. Multiple copyright holders must be separated by a semicolon.]</w:t>
            </w:r>
          </w:p>
        </w:tc>
      </w:tr>
      <w:tr w:rsidR="00F21F7A" w14:paraId="4BAED042" w14:textId="77777777" w:rsidTr="0021208F">
        <w:tc>
          <w:tcPr>
            <w:tcW w:w="2835" w:type="dxa"/>
          </w:tcPr>
          <w:p w14:paraId="20911F9A" w14:textId="77777777" w:rsidR="00F21F7A" w:rsidRDefault="00F21F7A" w:rsidP="00F21F7A">
            <w:pPr>
              <w:pStyle w:val="DraCormetadata"/>
            </w:pPr>
            <w:r>
              <w:lastRenderedPageBreak/>
              <w:t>Source text edition</w:t>
            </w:r>
          </w:p>
        </w:tc>
        <w:tc>
          <w:tcPr>
            <w:tcW w:w="3969" w:type="dxa"/>
          </w:tcPr>
          <w:p w14:paraId="7A760A1E" w14:textId="401FAA4B" w:rsidR="00F21F7A" w:rsidRPr="0050767F" w:rsidRDefault="0050767F" w:rsidP="00F21F7A">
            <w:pPr>
              <w:pStyle w:val="DraCormetadata"/>
              <w:rPr>
                <w:lang w:val="en-GB"/>
              </w:rPr>
            </w:pPr>
            <w:r>
              <w:rPr>
                <w:lang w:val="en-GB"/>
              </w:rPr>
              <w:t>/</w:t>
            </w:r>
          </w:p>
        </w:tc>
        <w:tc>
          <w:tcPr>
            <w:tcW w:w="2835" w:type="dxa"/>
          </w:tcPr>
          <w:p w14:paraId="1D6F236D" w14:textId="77777777" w:rsidR="00F21F7A" w:rsidRDefault="00F21F7A" w:rsidP="00F21F7A">
            <w:pPr>
              <w:pStyle w:val="DraCormetadata"/>
            </w:pPr>
            <w:r>
              <w:t>[If applicable, give the bibliographical information of the source text edition. This may also be the source edition of the digital source you use.]</w:t>
            </w:r>
          </w:p>
        </w:tc>
      </w:tr>
      <w:tr w:rsidR="00F21F7A" w14:paraId="24DC7AEA" w14:textId="77777777" w:rsidTr="0021208F">
        <w:tc>
          <w:tcPr>
            <w:tcW w:w="2835" w:type="dxa"/>
          </w:tcPr>
          <w:p w14:paraId="0C784EA5" w14:textId="77777777" w:rsidR="00F21F7A" w:rsidRDefault="00F21F7A" w:rsidP="00F21F7A">
            <w:pPr>
              <w:pStyle w:val="DraCormetadata"/>
            </w:pPr>
            <w:r>
              <w:t>Copyright of the source critical edition</w:t>
            </w:r>
          </w:p>
        </w:tc>
        <w:tc>
          <w:tcPr>
            <w:tcW w:w="3969" w:type="dxa"/>
          </w:tcPr>
          <w:p w14:paraId="7E6DBB2C" w14:textId="1338E336" w:rsidR="00F21F7A" w:rsidRDefault="0050767F" w:rsidP="00F21F7A">
            <w:pPr>
              <w:pStyle w:val="DraCormetadata"/>
            </w:pPr>
            <w:r>
              <w:t>/</w:t>
            </w:r>
          </w:p>
        </w:tc>
        <w:tc>
          <w:tcPr>
            <w:tcW w:w="2835" w:type="dxa"/>
          </w:tcPr>
          <w:p w14:paraId="52B27FC5" w14:textId="77777777" w:rsidR="00F21F7A" w:rsidRDefault="00F21F7A" w:rsidP="00F21F7A">
            <w:pPr>
              <w:pStyle w:val="DraCormetadata"/>
            </w:pPr>
            <w:r>
              <w:t xml:space="preserve">[If applicable, give the copyright holder(s) of the source critical edition. This may also be the source edition of the </w:t>
            </w:r>
            <w:r>
              <w:lastRenderedPageBreak/>
              <w:t>digital source you use. Multiple copyright holders must be separated by a semicolon.]</w:t>
            </w:r>
          </w:p>
        </w:tc>
      </w:tr>
      <w:tr w:rsidR="00F21F7A" w14:paraId="1AFE7CB5" w14:textId="77777777" w:rsidTr="0021208F">
        <w:tc>
          <w:tcPr>
            <w:tcW w:w="2835" w:type="dxa"/>
          </w:tcPr>
          <w:p w14:paraId="39642E63" w14:textId="77777777" w:rsidR="00F21F7A" w:rsidRDefault="00F21F7A" w:rsidP="00F21F7A">
            <w:pPr>
              <w:pStyle w:val="DraCormetadata"/>
            </w:pPr>
            <w:r>
              <w:lastRenderedPageBreak/>
              <w:t>Source critical edition</w:t>
            </w:r>
          </w:p>
        </w:tc>
        <w:tc>
          <w:tcPr>
            <w:tcW w:w="3969" w:type="dxa"/>
          </w:tcPr>
          <w:p w14:paraId="53545B77" w14:textId="2DE09DDC" w:rsidR="00F21F7A" w:rsidRPr="0050767F" w:rsidRDefault="0050767F" w:rsidP="00F21F7A">
            <w:pPr>
              <w:pStyle w:val="DraCormetadata"/>
              <w:rPr>
                <w:lang w:val="en-GB"/>
              </w:rPr>
            </w:pPr>
            <w:r w:rsidRPr="0050767F">
              <w:rPr>
                <w:lang w:val="en-GB"/>
              </w:rPr>
              <w:t>Gnapheus, Guilielmus: Acolastus. Latijnse tekst met Nederlandse vertaling. Ed. by P. Minderaa. Zwolle: Tjeenk Willink 1956.</w:t>
            </w:r>
          </w:p>
        </w:tc>
        <w:tc>
          <w:tcPr>
            <w:tcW w:w="2835" w:type="dxa"/>
          </w:tcPr>
          <w:p w14:paraId="6645B35A" w14:textId="77777777" w:rsidR="00F21F7A" w:rsidRDefault="00F21F7A" w:rsidP="00F21F7A">
            <w:pPr>
              <w:pStyle w:val="DraCormetadata"/>
            </w:pPr>
            <w:r>
              <w:t>[If applicable, give the bibliographical information of the source critical edition. This may also be the source edition of the digital source you use.]</w:t>
            </w:r>
          </w:p>
        </w:tc>
      </w:tr>
      <w:tr w:rsidR="00F21F7A" w14:paraId="149EC40D" w14:textId="77777777" w:rsidTr="0021208F">
        <w:tc>
          <w:tcPr>
            <w:tcW w:w="2835" w:type="dxa"/>
          </w:tcPr>
          <w:p w14:paraId="3002ECA5" w14:textId="77777777" w:rsidR="00F21F7A" w:rsidRDefault="00F21F7A" w:rsidP="00F21F7A">
            <w:pPr>
              <w:pStyle w:val="DraCormetadata"/>
            </w:pPr>
            <w:r>
              <w:t>Copyright of the digital source</w:t>
            </w:r>
          </w:p>
        </w:tc>
        <w:tc>
          <w:tcPr>
            <w:tcW w:w="3969" w:type="dxa"/>
          </w:tcPr>
          <w:p w14:paraId="7B3D34F4" w14:textId="00744125" w:rsidR="00F21F7A" w:rsidRPr="001110E1" w:rsidRDefault="001110E1" w:rsidP="00F21F7A">
            <w:pPr>
              <w:pStyle w:val="DraCormetadata"/>
              <w:rPr>
                <w:lang w:val="en-GB"/>
              </w:rPr>
            </w:pPr>
            <w:r w:rsidRPr="001110E1">
              <w:rPr>
                <w:lang w:val="en-GB"/>
              </w:rPr>
              <w:t>https://www.dbnl.org/tekst/gnap001pmin01_01/gnap001pmin01_01_0005.php</w:t>
            </w:r>
          </w:p>
        </w:tc>
        <w:tc>
          <w:tcPr>
            <w:tcW w:w="2835" w:type="dxa"/>
          </w:tcPr>
          <w:p w14:paraId="76256BA0" w14:textId="77777777" w:rsidR="00F21F7A" w:rsidRDefault="00F21F7A" w:rsidP="00F21F7A">
            <w:pPr>
              <w:pStyle w:val="DraCormetadata"/>
            </w:pPr>
            <w:r>
              <w:t>[If applicable, give the copyright information of the source online edition.]</w:t>
            </w:r>
          </w:p>
        </w:tc>
      </w:tr>
      <w:tr w:rsidR="00F21F7A" w14:paraId="3CD1EBAF" w14:textId="77777777" w:rsidTr="0021208F">
        <w:tc>
          <w:tcPr>
            <w:tcW w:w="2835" w:type="dxa"/>
          </w:tcPr>
          <w:p w14:paraId="29D3E1FE" w14:textId="77777777" w:rsidR="00F21F7A" w:rsidRDefault="00F21F7A" w:rsidP="00F21F7A">
            <w:pPr>
              <w:pStyle w:val="DraCormetadata"/>
            </w:pPr>
            <w:r>
              <w:t>Acknowledgements</w:t>
            </w:r>
          </w:p>
        </w:tc>
        <w:tc>
          <w:tcPr>
            <w:tcW w:w="3969" w:type="dxa"/>
          </w:tcPr>
          <w:p w14:paraId="40919AC0" w14:textId="77777777" w:rsidR="00F21F7A" w:rsidRDefault="00F21F7A" w:rsidP="00F21F7A">
            <w:pPr>
              <w:pStyle w:val="DraCormetadata"/>
            </w:pPr>
          </w:p>
        </w:tc>
        <w:tc>
          <w:tcPr>
            <w:tcW w:w="2835" w:type="dxa"/>
          </w:tcPr>
          <w:p w14:paraId="2CEA8A8C" w14:textId="77777777" w:rsidR="00F21F7A" w:rsidRDefault="00F21F7A" w:rsidP="00F21F7A">
            <w:pPr>
              <w:pStyle w:val="DraCormetadata"/>
            </w:pPr>
            <w:r>
              <w:t>[If applicable.]</w:t>
            </w:r>
          </w:p>
        </w:tc>
      </w:tr>
      <w:tr w:rsidR="00F21F7A" w14:paraId="6B851097" w14:textId="77777777" w:rsidTr="0021208F">
        <w:tc>
          <w:tcPr>
            <w:tcW w:w="2835" w:type="dxa"/>
          </w:tcPr>
          <w:p w14:paraId="5C4B75B5" w14:textId="77777777" w:rsidR="00F21F7A" w:rsidRDefault="00F21F7A" w:rsidP="00F21F7A">
            <w:pPr>
              <w:pStyle w:val="DraCormetadata"/>
            </w:pPr>
            <w:r>
              <w:t>Digital source</w:t>
            </w:r>
          </w:p>
        </w:tc>
        <w:tc>
          <w:tcPr>
            <w:tcW w:w="3969" w:type="dxa"/>
          </w:tcPr>
          <w:p w14:paraId="55EF987D" w14:textId="71070D8B" w:rsidR="00F21F7A" w:rsidRDefault="009C1EFF" w:rsidP="00F21F7A">
            <w:pPr>
              <w:pStyle w:val="DraCormetadata"/>
            </w:pPr>
            <w:r>
              <w:t>TransLatin</w:t>
            </w:r>
          </w:p>
        </w:tc>
        <w:tc>
          <w:tcPr>
            <w:tcW w:w="2835" w:type="dxa"/>
          </w:tcPr>
          <w:p w14:paraId="63B9D74A" w14:textId="77777777" w:rsidR="00F21F7A" w:rsidRDefault="00F21F7A" w:rsidP="00F21F7A">
            <w:pPr>
              <w:pStyle w:val="DraCormetadata"/>
            </w:pPr>
            <w:r>
              <w:t>[If applicable.]</w:t>
            </w:r>
          </w:p>
        </w:tc>
      </w:tr>
      <w:tr w:rsidR="00F21F7A" w14:paraId="386A487B" w14:textId="77777777" w:rsidTr="0021208F">
        <w:tc>
          <w:tcPr>
            <w:tcW w:w="2835" w:type="dxa"/>
          </w:tcPr>
          <w:p w14:paraId="6ADA6178" w14:textId="77777777" w:rsidR="00F21F7A" w:rsidRDefault="00F21F7A" w:rsidP="00F21F7A">
            <w:pPr>
              <w:pStyle w:val="DraCormetadata"/>
            </w:pPr>
            <w:r>
              <w:t>URL of digital source</w:t>
            </w:r>
          </w:p>
        </w:tc>
        <w:tc>
          <w:tcPr>
            <w:tcW w:w="3969" w:type="dxa"/>
          </w:tcPr>
          <w:p w14:paraId="56DA3918" w14:textId="66AA7EDB" w:rsidR="00F21F7A" w:rsidRDefault="009C1EFF" w:rsidP="00F21F7A">
            <w:pPr>
              <w:pStyle w:val="DraCormetadata"/>
            </w:pPr>
            <w:r w:rsidRPr="009C1EFF">
              <w:t>https://gitlab.huc.knaw.nl/eDITem/translatin-dramas/-/blob/main/datasource/transcriptions/docx/Gnapheus-Acolastus.docx</w:t>
            </w:r>
          </w:p>
        </w:tc>
        <w:tc>
          <w:tcPr>
            <w:tcW w:w="2835" w:type="dxa"/>
          </w:tcPr>
          <w:p w14:paraId="0CCD3B58" w14:textId="77777777" w:rsidR="00F21F7A" w:rsidRDefault="00F21F7A" w:rsidP="00F21F7A">
            <w:pPr>
              <w:pStyle w:val="DraCormetadata"/>
            </w:pPr>
            <w:r>
              <w:t>[If applicable.]</w:t>
            </w:r>
          </w:p>
        </w:tc>
      </w:tr>
      <w:tr w:rsidR="00F21F7A" w14:paraId="3BFD97B1" w14:textId="77777777" w:rsidTr="0021208F">
        <w:tc>
          <w:tcPr>
            <w:tcW w:w="2835" w:type="dxa"/>
          </w:tcPr>
          <w:p w14:paraId="606B6249" w14:textId="77777777" w:rsidR="00F21F7A" w:rsidRDefault="00F21F7A" w:rsidP="00F21F7A">
            <w:pPr>
              <w:pStyle w:val="DraCormetadata"/>
            </w:pPr>
            <w:r>
              <w:t>Availability status</w:t>
            </w:r>
          </w:p>
        </w:tc>
        <w:tc>
          <w:tcPr>
            <w:tcW w:w="3969" w:type="dxa"/>
          </w:tcPr>
          <w:p w14:paraId="12A66EED" w14:textId="327AED3C" w:rsidR="00F21F7A" w:rsidRDefault="00F21F7A" w:rsidP="00F21F7A">
            <w:pPr>
              <w:pStyle w:val="DraCormetadata"/>
            </w:pPr>
            <w:r>
              <w:t>free</w:t>
            </w:r>
          </w:p>
        </w:tc>
        <w:tc>
          <w:tcPr>
            <w:tcW w:w="2835" w:type="dxa"/>
          </w:tcPr>
          <w:p w14:paraId="15FA3CDD" w14:textId="77777777" w:rsidR="00F21F7A" w:rsidRDefault="00F21F7A" w:rsidP="00F21F7A">
            <w:pPr>
              <w:pStyle w:val="DraCormetadata"/>
            </w:pPr>
            <w:r>
              <w:t xml:space="preserve">[If you refer to a digital source, you </w:t>
            </w:r>
            <w:r>
              <w:lastRenderedPageBreak/>
              <w:t>must give its status.]</w:t>
            </w:r>
          </w:p>
        </w:tc>
      </w:tr>
      <w:tr w:rsidR="00F21F7A" w14:paraId="6DD76B02" w14:textId="77777777" w:rsidTr="0021208F">
        <w:tc>
          <w:tcPr>
            <w:tcW w:w="2835" w:type="dxa"/>
          </w:tcPr>
          <w:p w14:paraId="0AB13DFE" w14:textId="77777777" w:rsidR="00F21F7A" w:rsidRDefault="00F21F7A" w:rsidP="00F21F7A">
            <w:pPr>
              <w:pStyle w:val="DraCormetadata"/>
            </w:pPr>
            <w:r>
              <w:lastRenderedPageBreak/>
              <w:t>Notes on the availability status</w:t>
            </w:r>
          </w:p>
        </w:tc>
        <w:tc>
          <w:tcPr>
            <w:tcW w:w="3969" w:type="dxa"/>
          </w:tcPr>
          <w:p w14:paraId="4CA3E0D6" w14:textId="4FEA1E63" w:rsidR="00F21F7A" w:rsidRDefault="009C1EFF" w:rsidP="00F21F7A">
            <w:pPr>
              <w:pStyle w:val="DraCormetadata"/>
            </w:pPr>
            <w:r>
              <w:t>In the public domain.</w:t>
            </w:r>
          </w:p>
        </w:tc>
        <w:tc>
          <w:tcPr>
            <w:tcW w:w="2835" w:type="dxa"/>
          </w:tcPr>
          <w:p w14:paraId="45F547FC" w14:textId="77777777" w:rsidR="00F21F7A" w:rsidRDefault="00F21F7A" w:rsidP="00F21F7A">
            <w:pPr>
              <w:pStyle w:val="DraCormetadata"/>
            </w:pPr>
            <w:r>
              <w:t>[If applicable.]</w:t>
            </w:r>
          </w:p>
        </w:tc>
      </w:tr>
    </w:tbl>
    <w:p w14:paraId="3F4B8244" w14:textId="518D6B47" w:rsidR="001323C4" w:rsidRDefault="001323C4" w:rsidP="001323C4">
      <w:pPr>
        <w:pStyle w:val="DraCoradditions"/>
      </w:pPr>
      <w:r>
        <w:t>/front/</w:t>
      </w:r>
    </w:p>
    <w:p w14:paraId="67D6BC5B" w14:textId="2D09FF3C" w:rsidR="00801089" w:rsidRDefault="00801089" w:rsidP="00801089">
      <w:pPr>
        <w:pStyle w:val="DraCoradditions"/>
      </w:pPr>
      <w:r>
        <w:t>/titlePage_start/</w:t>
      </w:r>
    </w:p>
    <w:p w14:paraId="62F7A069" w14:textId="1C7DE556" w:rsidR="00801089" w:rsidRDefault="00801089" w:rsidP="00801089">
      <w:pPr>
        <w:pStyle w:val="DraCoradditions"/>
      </w:pPr>
      <w:r>
        <w:t>/title_start/</w:t>
      </w:r>
    </w:p>
    <w:p w14:paraId="10A2B47E" w14:textId="42376A59" w:rsidR="003071AB" w:rsidRPr="00D16D6F" w:rsidRDefault="005343CB" w:rsidP="001323C4">
      <w:pPr>
        <w:pStyle w:val="DraCorstandard"/>
      </w:pPr>
      <w:r w:rsidRPr="00D16D6F">
        <w:t>ACOLAS-</w:t>
      </w:r>
    </w:p>
    <w:p w14:paraId="4CF30E01" w14:textId="77777777" w:rsidR="003071AB" w:rsidRPr="00D16D6F" w:rsidRDefault="005343CB" w:rsidP="001323C4">
      <w:pPr>
        <w:pStyle w:val="DraCorstandard"/>
      </w:pPr>
      <w:r w:rsidRPr="00D16D6F">
        <w:t>TVS. DE FILIO PRODI</w:t>
      </w:r>
    </w:p>
    <w:p w14:paraId="66C31536" w14:textId="77777777" w:rsidR="00ED15BA" w:rsidRDefault="005343CB" w:rsidP="001323C4">
      <w:pPr>
        <w:pStyle w:val="DraCorstandard"/>
      </w:pPr>
      <w:r w:rsidRPr="00D16D6F">
        <w:t>GO COMOEDIA ACOLASTI</w:t>
      </w:r>
    </w:p>
    <w:p w14:paraId="6DD5162A" w14:textId="10F73FE0" w:rsidR="00801089" w:rsidRDefault="00801089" w:rsidP="00801089">
      <w:pPr>
        <w:pStyle w:val="DraCoradditions"/>
      </w:pPr>
      <w:r>
        <w:t>/title_end/</w:t>
      </w:r>
    </w:p>
    <w:p w14:paraId="2B8F13D7" w14:textId="0B01FFE8" w:rsidR="003071AB" w:rsidRPr="00D16D6F" w:rsidRDefault="005343CB" w:rsidP="001323C4">
      <w:pPr>
        <w:pStyle w:val="DraCorstandard"/>
      </w:pPr>
      <w:r w:rsidRPr="00D16D6F">
        <w:t>titulo inscripta, authore Gulielmo Gna-</w:t>
      </w:r>
    </w:p>
    <w:p w14:paraId="2AF8E205" w14:textId="77777777" w:rsidR="003071AB" w:rsidRPr="00D16D6F" w:rsidRDefault="005343CB" w:rsidP="001323C4">
      <w:pPr>
        <w:pStyle w:val="DraCorstandard"/>
      </w:pPr>
      <w:r w:rsidRPr="00D16D6F">
        <w:t>pheo, Gymnasiarcha Hagiensi.</w:t>
      </w:r>
    </w:p>
    <w:p w14:paraId="76CAF107" w14:textId="5643CF20" w:rsidR="00801089" w:rsidRPr="009246B4" w:rsidRDefault="00801089" w:rsidP="00801089">
      <w:pPr>
        <w:pStyle w:val="DraCoradditions"/>
        <w:rPr>
          <w:lang w:val="fr-FR"/>
        </w:rPr>
      </w:pPr>
      <w:r w:rsidRPr="009246B4">
        <w:rPr>
          <w:lang w:val="fr-FR"/>
        </w:rPr>
        <w:t>/imprint_start/</w:t>
      </w:r>
    </w:p>
    <w:p w14:paraId="29039529" w14:textId="2A78C930" w:rsidR="003071AB" w:rsidRPr="00D16D6F" w:rsidRDefault="005343CB" w:rsidP="001323C4">
      <w:pPr>
        <w:pStyle w:val="DraCorstandard"/>
      </w:pPr>
      <w:r w:rsidRPr="00D16D6F">
        <w:t>GODFRIDVS DV-</w:t>
      </w:r>
    </w:p>
    <w:p w14:paraId="70292D48" w14:textId="77777777" w:rsidR="00ED15BA" w:rsidRDefault="005343CB" w:rsidP="001323C4">
      <w:pPr>
        <w:pStyle w:val="DraCorstandard"/>
      </w:pPr>
      <w:r w:rsidRPr="00D16D6F">
        <w:t>maeus Antuerpiae excudebat,</w:t>
      </w:r>
    </w:p>
    <w:p w14:paraId="4F20F058" w14:textId="3DB145F3" w:rsidR="00801089" w:rsidRDefault="005343CB" w:rsidP="00801089">
      <w:pPr>
        <w:pStyle w:val="DraCorstandard"/>
      </w:pPr>
      <w:r w:rsidRPr="00D16D6F">
        <w:t>Anno. M.D.XXIX.</w:t>
      </w:r>
    </w:p>
    <w:p w14:paraId="01F86D6B" w14:textId="77777777" w:rsidR="00ED15BA" w:rsidRDefault="005343CB" w:rsidP="001323C4">
      <w:pPr>
        <w:pStyle w:val="DraCorstandard"/>
      </w:pPr>
      <w:r w:rsidRPr="00D16D6F">
        <w:t>Mense Iulio.</w:t>
      </w:r>
    </w:p>
    <w:p w14:paraId="161B3DFD" w14:textId="03CC727E" w:rsidR="00801089" w:rsidRPr="009246B4" w:rsidRDefault="00801089" w:rsidP="00801089">
      <w:pPr>
        <w:pStyle w:val="DraCoradditions"/>
        <w:rPr>
          <w:lang w:val="it-CH"/>
        </w:rPr>
      </w:pPr>
      <w:r w:rsidRPr="009246B4">
        <w:rPr>
          <w:lang w:val="it-CH"/>
        </w:rPr>
        <w:t>/imprint_end/</w:t>
      </w:r>
    </w:p>
    <w:p w14:paraId="7E77DA55" w14:textId="77777777" w:rsidR="00ED15BA" w:rsidRDefault="005343CB" w:rsidP="001323C4">
      <w:pPr>
        <w:pStyle w:val="DraCorstandard"/>
      </w:pPr>
      <w:r w:rsidRPr="00D16D6F">
        <w:t>CVM GRATIA ET</w:t>
      </w:r>
    </w:p>
    <w:p w14:paraId="51653770" w14:textId="77777777" w:rsidR="00ED15BA" w:rsidRDefault="005343CB" w:rsidP="001323C4">
      <w:pPr>
        <w:pStyle w:val="DraCorstandard"/>
      </w:pPr>
      <w:r w:rsidRPr="00D16D6F">
        <w:t>Priuilegio Imperiali ad triennium.</w:t>
      </w:r>
    </w:p>
    <w:p w14:paraId="2AB0E3B7" w14:textId="3E64439B" w:rsidR="00801089" w:rsidRPr="009246B4" w:rsidRDefault="00801089" w:rsidP="00801089">
      <w:pPr>
        <w:pStyle w:val="DraCoradditions"/>
        <w:rPr>
          <w:lang w:val="it-CH"/>
        </w:rPr>
      </w:pPr>
      <w:r w:rsidRPr="009246B4">
        <w:rPr>
          <w:lang w:val="it-CH"/>
        </w:rPr>
        <w:t>/titlePage_end/</w:t>
      </w:r>
    </w:p>
    <w:p w14:paraId="09B5CB2C" w14:textId="5AE369EF" w:rsidR="00ED15BA" w:rsidRDefault="005343CB" w:rsidP="001323C4">
      <w:pPr>
        <w:pStyle w:val="DraCorstandard"/>
      </w:pPr>
      <w:r w:rsidRPr="00D16D6F">
        <w:t>ACOLASTVS. DE FILIO PRODIGO COMOEDIA ACOLASTI titulo inscripta</w:t>
      </w:r>
    </w:p>
    <w:p w14:paraId="5FB1EFE4" w14:textId="55529D9C" w:rsidR="00801089" w:rsidRPr="009246B4" w:rsidRDefault="00801089" w:rsidP="00801089">
      <w:pPr>
        <w:pStyle w:val="DraCoradditions"/>
        <w:rPr>
          <w:lang w:val="la-Latn"/>
        </w:rPr>
      </w:pPr>
      <w:r w:rsidRPr="009246B4">
        <w:rPr>
          <w:lang w:val="la-Latn"/>
        </w:rPr>
        <w:t>/dedication_start=prose/</w:t>
      </w:r>
    </w:p>
    <w:p w14:paraId="17D5D9F3" w14:textId="07944F46" w:rsidR="00ED15BA" w:rsidRDefault="005343CB" w:rsidP="001323C4">
      <w:pPr>
        <w:pStyle w:val="DraCorstandard"/>
      </w:pPr>
      <w:r w:rsidRPr="00D16D6F">
        <w:t>GVLIELMVS GNAPHEVS HAGIENSIS IOANNI SARTORIO AMSTELODAMO S.D.</w:t>
      </w:r>
    </w:p>
    <w:p w14:paraId="3369EB9E" w14:textId="723437D0" w:rsidR="00ED15BA" w:rsidRDefault="0087532A" w:rsidP="001323C4">
      <w:pPr>
        <w:pStyle w:val="DraCorstandard"/>
      </w:pPr>
      <w:r w:rsidRPr="00D16D6F">
        <w:t>Qu</w:t>
      </w:r>
      <w:r w:rsidR="005343CB" w:rsidRPr="00D16D6F">
        <w:t>um sint, mi Sartori, hoc nostro tam docto seculo uiri egregie docti,</w:t>
      </w:r>
      <w:r w:rsidR="00FC25F3">
        <w:t xml:space="preserve"> </w:t>
      </w:r>
      <w:r w:rsidR="005343CB" w:rsidRPr="00D16D6F">
        <w:t xml:space="preserve">qui omne disciplinarum genus tractent, uersent et excolant, demiror </w:t>
      </w:r>
      <w:r w:rsidRPr="00D16D6F">
        <w:t>P</w:t>
      </w:r>
      <w:r w:rsidR="005343CB" w:rsidRPr="00D16D6F">
        <w:t xml:space="preserve">oesim </w:t>
      </w:r>
      <w:r w:rsidRPr="00D16D6F">
        <w:t>C</w:t>
      </w:r>
      <w:r w:rsidR="005343CB" w:rsidRPr="00D16D6F">
        <w:t>omicam sic iacere neglectam, sic porro intactam relinqui, tanquam res sit inimitabilis et cui opera parum utiliter collocetur, Quod ni ita</w:t>
      </w:r>
    </w:p>
    <w:p w14:paraId="452250F7" w14:textId="77777777" w:rsidR="00ED15BA" w:rsidRDefault="005343CB" w:rsidP="001323C4">
      <w:pPr>
        <w:pStyle w:val="DraCorstandard"/>
      </w:pPr>
      <w:r w:rsidRPr="00D16D6F">
        <w:lastRenderedPageBreak/>
        <w:t xml:space="preserve">habere uideretur, non tam uelut coniurate bonarum rerum scriptores inde temperarent manus. Laudata est </w:t>
      </w:r>
      <w:r w:rsidR="0087532A" w:rsidRPr="00D16D6F">
        <w:t>C</w:t>
      </w:r>
      <w:r w:rsidRPr="00D16D6F">
        <w:t>omoedia Tullio ut humanae uitae speculum, celebrata est doctorum uirorum calculis, sed indigne, si ipsa indigna sit, quam multi conentur uel imitari uel ad uiuum experimere. Habet haec aetas nostra suos Tullios et Liuios, habet suos Vergilios et Demosthenes, ut Solones, Hippocrates et Chrysostomos taceam, Menandros et T</w:t>
      </w:r>
      <w:r w:rsidR="0087532A" w:rsidRPr="00D16D6F">
        <w:t>h</w:t>
      </w:r>
      <w:r w:rsidRPr="00D16D6F">
        <w:t>erentios nullos habet. An eo fit, quia sublimior eius rei habeatur tractatio, et non nisi summis ingen</w:t>
      </w:r>
      <w:r w:rsidR="0087532A" w:rsidRPr="00D16D6F">
        <w:t>ij</w:t>
      </w:r>
      <w:r w:rsidRPr="00D16D6F">
        <w:t xml:space="preserve">s digna? Errat mea quidem sententia, qui ita censeat. Nam ut </w:t>
      </w:r>
      <w:r w:rsidR="0087532A" w:rsidRPr="00D16D6F">
        <w:t>C</w:t>
      </w:r>
      <w:r w:rsidRPr="00D16D6F">
        <w:t>omoediarum argumenta e media hominum uita</w:t>
      </w:r>
    </w:p>
    <w:p w14:paraId="077D99BB" w14:textId="0C284D00" w:rsidR="003071AB" w:rsidRPr="00D16D6F" w:rsidRDefault="005343CB" w:rsidP="001323C4">
      <w:pPr>
        <w:pStyle w:val="DraCorstandard"/>
      </w:pPr>
      <w:r w:rsidRPr="001323C4">
        <w:t xml:space="preserve">petuntur, </w:t>
      </w:r>
      <w:r w:rsidRPr="00D16D6F">
        <w:t xml:space="preserve">ita et tractari facile possunt ob stili mediocritatem dicam an facilitatem, potissimum ab </w:t>
      </w:r>
      <w:r w:rsidR="0087532A" w:rsidRPr="00D16D6F">
        <w:t>ij</w:t>
      </w:r>
      <w:r w:rsidRPr="00D16D6F">
        <w:t xml:space="preserve">s, qui hominum ingenia, mores et uitam sic habent meditata, ut ea pro decoro queant exprimere. Porro autem ut hanc ego glaciem audax perfringerem, tentaui, quid nostra, qualiscumque tandem ea sit, Thalia daret. Argumentum delegi ex sacris, quod in </w:t>
      </w:r>
      <w:r w:rsidR="00720BAE" w:rsidRPr="00D16D6F">
        <w:t>C</w:t>
      </w:r>
      <w:r w:rsidRPr="00D16D6F">
        <w:t xml:space="preserve">omoediae formam cogi posse iudicarem, praeterquam quod hic res subinde in nimis Tragicas exeat exclamationes idque praeter </w:t>
      </w:r>
      <w:r w:rsidR="00720BAE" w:rsidRPr="00D16D6F">
        <w:t>C</w:t>
      </w:r>
      <w:r w:rsidRPr="00D16D6F">
        <w:t>omicas illas leges, quas nobis tradidit Flaccus. Quod quidem crimen leuius esse duxi</w:t>
      </w:r>
      <w:r w:rsidR="00720BAE" w:rsidRPr="00D16D6F">
        <w:t>,</w:t>
      </w:r>
      <w:r w:rsidRPr="00D16D6F">
        <w:t xml:space="preserve"> quam a sensu et rei dignitate recedere. Malui enim pietatis respectui quam litteraturae decoro alicubi seruire. Iam rem ipsam sic prose</w:t>
      </w:r>
      <w:r w:rsidR="00720BAE" w:rsidRPr="00D16D6F">
        <w:t>qu</w:t>
      </w:r>
      <w:r w:rsidRPr="00D16D6F">
        <w:t xml:space="preserve">uti sumus, sic stilum temperauimus, ut nihil habeant </w:t>
      </w:r>
      <w:r w:rsidR="00720BAE" w:rsidRPr="00D16D6F">
        <w:t>S</w:t>
      </w:r>
      <w:r w:rsidRPr="00D16D6F">
        <w:t>ycophantae quod calumnientur, habeant autem litteratores p</w:t>
      </w:r>
      <w:r w:rsidR="0087532A" w:rsidRPr="00D16D6F">
        <w:t>ij</w:t>
      </w:r>
      <w:r w:rsidRPr="00D16D6F">
        <w:t xml:space="preserve">, quod affatim doceant, et moneant bene. Multos noui ad hinc </w:t>
      </w:r>
      <w:r w:rsidR="00720BAE" w:rsidRPr="00D16D6F">
        <w:t>P</w:t>
      </w:r>
      <w:r w:rsidRPr="00D16D6F">
        <w:t>alaestram instructioribus animis esse, quos cupiam ad id</w:t>
      </w:r>
      <w:r w:rsidR="00FC25F3">
        <w:t xml:space="preserve"> </w:t>
      </w:r>
      <w:r w:rsidRPr="00D16D6F">
        <w:t>genus stud</w:t>
      </w:r>
      <w:r w:rsidR="0087532A" w:rsidRPr="00D16D6F">
        <w:t>i</w:t>
      </w:r>
      <w:r w:rsidR="00720BAE" w:rsidRPr="00D16D6F">
        <w:t>a</w:t>
      </w:r>
      <w:r w:rsidRPr="00D16D6F">
        <w:t xml:space="preserve"> accingere. Quo in loco et te et Gulielmum meum Niueldium habeo, ut alios praeteream mihi non perinde notos. Quare sub tuam, mi</w:t>
      </w:r>
      <w:r w:rsidR="00720BAE" w:rsidRPr="00D16D6F">
        <w:t xml:space="preserve"> </w:t>
      </w:r>
      <w:r w:rsidRPr="00D16D6F">
        <w:t>Sartori, ferulam hic noster Acolastus, sic enim illi nomen fecimus, uenit; uenit, ut pro meritis suis tractetur. Hoc enim onere dudum leuari opto</w:t>
      </w:r>
      <w:r w:rsidR="00720BAE" w:rsidRPr="00D16D6F">
        <w:t>,</w:t>
      </w:r>
      <w:r w:rsidRPr="00D16D6F">
        <w:t xml:space="preserve"> liberum tibi facio, ut eu quibus uisum est, modis exerceas. Tam mihi non sum Meuius, tam mihi non ignosco, ut deformes catulos pro formosis tibi cupiam ostentare. Audiui quendam Reynerum Snoy Medicum in eodem uersatum argumento, fortasse etiam multo felicius. Id si ita est, pergratum mihi fuit, si uir ille suum po</w:t>
      </w:r>
      <w:r w:rsidR="00720BAE" w:rsidRPr="00D16D6F">
        <w:t>e</w:t>
      </w:r>
      <w:r w:rsidRPr="00D16D6F">
        <w:t>ma in lucem emittat, atque ipse ridicula quaedam Reyneri simia appaream, tantum abest, ut cuiusquam gloriam nedum Reyneri aut uelim aut possim obscurare. Multo autem maximam gratiam initurus es uel tu uel meus Niueldius, si modo hunc decoctorem Acolastum ad ueram frugem correxeris, prius quam sub aliorum oculos propinetur deridendus. Consilium mihi erat amplius in his tirocin</w:t>
      </w:r>
      <w:r w:rsidR="0087532A" w:rsidRPr="00D16D6F">
        <w:t>ij</w:t>
      </w:r>
      <w:r w:rsidRPr="00D16D6F">
        <w:t xml:space="preserve">s praeludere ad ueram </w:t>
      </w:r>
      <w:r w:rsidR="00720BAE" w:rsidRPr="00D16D6F">
        <w:t>C</w:t>
      </w:r>
      <w:r w:rsidRPr="00D16D6F">
        <w:t xml:space="preserve">omoediographiam, nisi malitiosa quorundam inuidia ea mihi studia inuidisset, qui </w:t>
      </w:r>
      <w:r w:rsidR="00720BAE" w:rsidRPr="00D16D6F">
        <w:t>C</w:t>
      </w:r>
      <w:r w:rsidRPr="00D16D6F">
        <w:t>alumnia armati sua ludo et o</w:t>
      </w:r>
      <w:r w:rsidR="00720BAE" w:rsidRPr="00D16D6F">
        <w:t>c</w:t>
      </w:r>
      <w:r w:rsidRPr="00D16D6F">
        <w:t xml:space="preserve">io litterario me pepulerunt, exturbarunt, et nescio in quae odia rapuerunt. </w:t>
      </w:r>
      <w:r w:rsidR="00FD2057" w:rsidRPr="00D16D6F">
        <w:t>V</w:t>
      </w:r>
      <w:r w:rsidRPr="00D16D6F">
        <w:t>t non desunt praeclaris ubique rebus suae pestes et bonis uir</w:t>
      </w:r>
      <w:r w:rsidR="00720BAE" w:rsidRPr="00D16D6F">
        <w:t>i</w:t>
      </w:r>
      <w:r w:rsidRPr="00D16D6F">
        <w:t>s sui Sat</w:t>
      </w:r>
      <w:r w:rsidR="00720BAE" w:rsidRPr="00D16D6F">
        <w:t>h</w:t>
      </w:r>
      <w:r w:rsidRPr="00D16D6F">
        <w:t xml:space="preserve">anae. Quod ad metri rationem attinet, illud pro licentia </w:t>
      </w:r>
      <w:r w:rsidR="00720BAE" w:rsidRPr="00D16D6F">
        <w:t>C</w:t>
      </w:r>
      <w:r w:rsidRPr="00D16D6F">
        <w:t xml:space="preserve">omica ut uarium ita et liberum fecimus propterea quod </w:t>
      </w:r>
      <w:r w:rsidR="00720BAE" w:rsidRPr="00D16D6F">
        <w:t>C</w:t>
      </w:r>
      <w:r w:rsidRPr="00D16D6F">
        <w:t>omicam phrasim</w:t>
      </w:r>
      <w:r w:rsidR="00FC25F3">
        <w:t xml:space="preserve"> </w:t>
      </w:r>
      <w:r w:rsidRPr="00D16D6F">
        <w:t xml:space="preserve">conueniat ad familiarem et solutam orationern quam proxime accedere. Sapphicum carmen praeter morem iniecimus eo in loco, ubi res ita poscere uideretur. Quod si iuuet </w:t>
      </w:r>
      <w:r w:rsidR="00720BAE" w:rsidRPr="00D16D6F">
        <w:lastRenderedPageBreak/>
        <w:t>C</w:t>
      </w:r>
      <w:r w:rsidRPr="00D16D6F">
        <w:t xml:space="preserve">omoediam hanc publice spectandam exhibere, haud male instructam in hoc fabulam es habiturus. Quippe docebit pariter et delectabit, nisi me fallit mea </w:t>
      </w:r>
      <w:r w:rsidR="000F4CB7" w:rsidRPr="00D16D6F">
        <w:t>Phy</w:t>
      </w:r>
      <w:r w:rsidRPr="00D16D6F">
        <w:t xml:space="preserve">lautia, maxime </w:t>
      </w:r>
      <w:r w:rsidRPr="00D16D6F">
        <w:rPr>
          <w:spacing w:val="-2"/>
        </w:rPr>
        <w:t>post</w:t>
      </w:r>
      <w:r w:rsidRPr="00D16D6F">
        <w:t>quam tu eam reddideris tuo dolatorio leuigatiorem. Quam operam rudi et crasso operi non es negaturus, spero. Vale.</w:t>
      </w:r>
    </w:p>
    <w:p w14:paraId="47E6EB34" w14:textId="77777777" w:rsidR="00ED15BA" w:rsidRDefault="005343CB" w:rsidP="001323C4">
      <w:pPr>
        <w:pStyle w:val="DraCorstandard"/>
      </w:pPr>
      <w:r w:rsidRPr="00D16D6F">
        <w:t>Tuus Gnapheus.</w:t>
      </w:r>
    </w:p>
    <w:p w14:paraId="4BDCF489" w14:textId="7E91F373" w:rsidR="00801089" w:rsidRDefault="00801089" w:rsidP="00801089">
      <w:pPr>
        <w:pStyle w:val="DraCoradditions"/>
      </w:pPr>
      <w:r>
        <w:t>/dedication_end/</w:t>
      </w:r>
    </w:p>
    <w:p w14:paraId="6DAB479B" w14:textId="7B2497C2" w:rsidR="00BF0331" w:rsidRDefault="00BF0331" w:rsidP="00BF0331">
      <w:pPr>
        <w:pStyle w:val="DraCoradditions"/>
      </w:pPr>
      <w:r>
        <w:t>/dramatis</w:t>
      </w:r>
      <w:r w:rsidR="0045116B">
        <w:t>P</w:t>
      </w:r>
      <w:r>
        <w:t>ersonae_start/</w:t>
      </w:r>
    </w:p>
    <w:p w14:paraId="3319E36E" w14:textId="1BE9A6A8" w:rsidR="003071AB" w:rsidRPr="00D16D6F" w:rsidRDefault="005343CB" w:rsidP="00BF0331">
      <w:pPr>
        <w:pStyle w:val="DraCorhead"/>
      </w:pPr>
      <w:r w:rsidRPr="00D16D6F">
        <w:t>ACTORVM NOMINA</w:t>
      </w:r>
      <w:r w:rsidR="000F4CB7" w:rsidRPr="00D16D6F">
        <w:t>.</w:t>
      </w:r>
    </w:p>
    <w:p w14:paraId="0336CAB5" w14:textId="5A60ED6A" w:rsidR="003071AB" w:rsidRPr="00D16D6F" w:rsidRDefault="005343CB" w:rsidP="001323C4">
      <w:pPr>
        <w:pStyle w:val="DraCorstandard"/>
      </w:pPr>
      <w:r w:rsidRPr="00604723">
        <w:rPr>
          <w:rStyle w:val="DraCorcharactername"/>
        </w:rPr>
        <w:t>PELARGVS</w:t>
      </w:r>
      <w:r w:rsidR="000F4CB7" w:rsidRPr="00604723">
        <w:rPr>
          <w:rStyle w:val="DraCorcharactername"/>
        </w:rPr>
        <w:t>.</w:t>
      </w:r>
      <w:r w:rsidRPr="00D16D6F">
        <w:t xml:space="preserve"> </w:t>
      </w:r>
      <w:r w:rsidR="000F4CB7" w:rsidRPr="00604723">
        <w:rPr>
          <w:rStyle w:val="DraCorroledescription"/>
        </w:rPr>
        <w:t>P</w:t>
      </w:r>
      <w:r w:rsidRPr="00604723">
        <w:rPr>
          <w:rStyle w:val="DraCorroledescription"/>
        </w:rPr>
        <w:t>ater.</w:t>
      </w:r>
    </w:p>
    <w:p w14:paraId="32CF177E" w14:textId="77777777" w:rsidR="00ED15BA" w:rsidRDefault="005343CB" w:rsidP="001323C4">
      <w:pPr>
        <w:pStyle w:val="DraCorstandard"/>
      </w:pPr>
      <w:r w:rsidRPr="00604723">
        <w:rPr>
          <w:rStyle w:val="DraCorcharactername"/>
        </w:rPr>
        <w:t>EVBVLVS</w:t>
      </w:r>
      <w:r w:rsidR="000F4CB7" w:rsidRPr="00604723">
        <w:rPr>
          <w:rStyle w:val="DraCorcharactername"/>
        </w:rPr>
        <w:t>.</w:t>
      </w:r>
      <w:r w:rsidRPr="00D16D6F">
        <w:t xml:space="preserve"> </w:t>
      </w:r>
      <w:r w:rsidRPr="00604723">
        <w:rPr>
          <w:rStyle w:val="DraCorroledescription"/>
        </w:rPr>
        <w:t>is patri est a consil</w:t>
      </w:r>
      <w:r w:rsidR="0087532A" w:rsidRPr="00604723">
        <w:rPr>
          <w:rStyle w:val="DraCorroledescription"/>
        </w:rPr>
        <w:t>ij</w:t>
      </w:r>
      <w:r w:rsidRPr="00604723">
        <w:rPr>
          <w:rStyle w:val="DraCorroledescription"/>
        </w:rPr>
        <w:t>s.</w:t>
      </w:r>
    </w:p>
    <w:p w14:paraId="19E7FA67" w14:textId="77777777" w:rsidR="00ED15BA" w:rsidRDefault="005343CB" w:rsidP="001323C4">
      <w:pPr>
        <w:pStyle w:val="DraCorstandard"/>
      </w:pPr>
      <w:r w:rsidRPr="00604723">
        <w:rPr>
          <w:rStyle w:val="DraCorcharactername"/>
        </w:rPr>
        <w:t>ACOLASTVS</w:t>
      </w:r>
      <w:r w:rsidR="000F4CB7" w:rsidRPr="00604723">
        <w:rPr>
          <w:rStyle w:val="DraCorcharactername"/>
        </w:rPr>
        <w:t>.</w:t>
      </w:r>
      <w:r w:rsidRPr="00D16D6F">
        <w:t xml:space="preserve"> </w:t>
      </w:r>
      <w:r w:rsidRPr="00604723">
        <w:rPr>
          <w:rStyle w:val="DraCorroledescription"/>
        </w:rPr>
        <w:t>filius prodigus.</w:t>
      </w:r>
    </w:p>
    <w:p w14:paraId="45D1DCB4" w14:textId="77777777" w:rsidR="00ED15BA" w:rsidRDefault="005343CB" w:rsidP="001323C4">
      <w:pPr>
        <w:pStyle w:val="DraCorstandard"/>
      </w:pPr>
      <w:r w:rsidRPr="00604723">
        <w:rPr>
          <w:rStyle w:val="DraCorcharactername"/>
        </w:rPr>
        <w:t>PHILAVTVS</w:t>
      </w:r>
      <w:r w:rsidR="000F4CB7" w:rsidRPr="00604723">
        <w:rPr>
          <w:rStyle w:val="DraCorcharactername"/>
        </w:rPr>
        <w:t>.</w:t>
      </w:r>
      <w:r w:rsidRPr="00D16D6F">
        <w:t xml:space="preserve"> </w:t>
      </w:r>
      <w:r w:rsidR="000F4CB7" w:rsidRPr="00604723">
        <w:rPr>
          <w:rStyle w:val="DraCorroledescription"/>
        </w:rPr>
        <w:t>H</w:t>
      </w:r>
      <w:r w:rsidRPr="00604723">
        <w:rPr>
          <w:rStyle w:val="DraCorroledescription"/>
        </w:rPr>
        <w:t>ic filio est a consil</w:t>
      </w:r>
      <w:r w:rsidR="0087532A" w:rsidRPr="00604723">
        <w:rPr>
          <w:rStyle w:val="DraCorroledescription"/>
        </w:rPr>
        <w:t>ij</w:t>
      </w:r>
      <w:r w:rsidRPr="00604723">
        <w:rPr>
          <w:rStyle w:val="DraCorroledescription"/>
        </w:rPr>
        <w:t>s.</w:t>
      </w:r>
    </w:p>
    <w:p w14:paraId="46E30E2D" w14:textId="77777777" w:rsidR="00ED15BA" w:rsidRDefault="005343CB" w:rsidP="001323C4">
      <w:pPr>
        <w:pStyle w:val="DraCorstandard"/>
      </w:pPr>
      <w:r w:rsidRPr="00604723">
        <w:rPr>
          <w:rStyle w:val="DraCorcharactername"/>
        </w:rPr>
        <w:t>PAMPHAGVS</w:t>
      </w:r>
      <w:r w:rsidR="000F4CB7" w:rsidRPr="00604723">
        <w:rPr>
          <w:rStyle w:val="DraCorcharactername"/>
        </w:rPr>
        <w:t>.</w:t>
      </w:r>
      <w:r w:rsidRPr="00D16D6F">
        <w:t xml:space="preserve"> </w:t>
      </w:r>
      <w:r w:rsidR="000F4CB7" w:rsidRPr="00604723">
        <w:rPr>
          <w:rStyle w:val="DraCorroledescription"/>
        </w:rPr>
        <w:t>P</w:t>
      </w:r>
      <w:r w:rsidRPr="00604723">
        <w:rPr>
          <w:rStyle w:val="DraCorroledescription"/>
        </w:rPr>
        <w:t>arasitus.</w:t>
      </w:r>
    </w:p>
    <w:p w14:paraId="2915C5D8" w14:textId="1F0CBE08" w:rsidR="003071AB" w:rsidRPr="00D16D6F" w:rsidRDefault="005343CB" w:rsidP="001323C4">
      <w:pPr>
        <w:pStyle w:val="DraCorstandard"/>
      </w:pPr>
      <w:r w:rsidRPr="00604723">
        <w:rPr>
          <w:rStyle w:val="DraCorcharactername"/>
        </w:rPr>
        <w:t>PANTOLABVS</w:t>
      </w:r>
      <w:r w:rsidR="000F4CB7" w:rsidRPr="00604723">
        <w:rPr>
          <w:rStyle w:val="DraCorcharactername"/>
        </w:rPr>
        <w:t>.</w:t>
      </w:r>
      <w:r w:rsidRPr="00D16D6F">
        <w:t xml:space="preserve"> </w:t>
      </w:r>
      <w:r w:rsidR="000F4CB7" w:rsidRPr="00604723">
        <w:rPr>
          <w:rStyle w:val="DraCorroledescription"/>
        </w:rPr>
        <w:t>S</w:t>
      </w:r>
      <w:r w:rsidRPr="00604723">
        <w:rPr>
          <w:rStyle w:val="DraCorroledescription"/>
        </w:rPr>
        <w:t>curra.</w:t>
      </w:r>
    </w:p>
    <w:p w14:paraId="13AF0C83" w14:textId="77777777" w:rsidR="00ED15BA" w:rsidRDefault="005343CB" w:rsidP="001323C4">
      <w:pPr>
        <w:pStyle w:val="DraCorstandard"/>
      </w:pPr>
      <w:r w:rsidRPr="00604723">
        <w:rPr>
          <w:rStyle w:val="DraCorcharactername"/>
        </w:rPr>
        <w:t>SANNIO</w:t>
      </w:r>
      <w:r w:rsidR="000F4CB7" w:rsidRPr="00604723">
        <w:rPr>
          <w:rStyle w:val="DraCorcharactername"/>
        </w:rPr>
        <w:t>.</w:t>
      </w:r>
      <w:r w:rsidRPr="00D16D6F">
        <w:t xml:space="preserve"> </w:t>
      </w:r>
      <w:r w:rsidR="000F4CB7" w:rsidRPr="00604723">
        <w:rPr>
          <w:rStyle w:val="DraCorroledescription"/>
        </w:rPr>
        <w:t>L</w:t>
      </w:r>
      <w:r w:rsidRPr="00604723">
        <w:rPr>
          <w:rStyle w:val="DraCorroledescription"/>
        </w:rPr>
        <w:t>eno.</w:t>
      </w:r>
    </w:p>
    <w:p w14:paraId="674E241F" w14:textId="77777777" w:rsidR="00ED15BA" w:rsidRDefault="005343CB" w:rsidP="001323C4">
      <w:pPr>
        <w:pStyle w:val="DraCorstandard"/>
      </w:pPr>
      <w:r w:rsidRPr="00604723">
        <w:rPr>
          <w:rStyle w:val="DraCorcharactername"/>
        </w:rPr>
        <w:t>SYRVS</w:t>
      </w:r>
      <w:r w:rsidR="000F4CB7" w:rsidRPr="00604723">
        <w:rPr>
          <w:rStyle w:val="DraCorcharactername"/>
        </w:rPr>
        <w:t>.</w:t>
      </w:r>
      <w:r w:rsidRPr="00D16D6F">
        <w:t xml:space="preserve"> </w:t>
      </w:r>
      <w:r w:rsidR="000F4CB7" w:rsidRPr="00604723">
        <w:rPr>
          <w:rStyle w:val="DraCorroledescription"/>
        </w:rPr>
        <w:t>L</w:t>
      </w:r>
      <w:r w:rsidRPr="00604723">
        <w:rPr>
          <w:rStyle w:val="DraCorroledescription"/>
        </w:rPr>
        <w:t>enonis seruus.</w:t>
      </w:r>
    </w:p>
    <w:p w14:paraId="3484437A" w14:textId="77777777" w:rsidR="00ED15BA" w:rsidRDefault="005343CB" w:rsidP="001323C4">
      <w:pPr>
        <w:pStyle w:val="DraCorstandard"/>
      </w:pPr>
      <w:r w:rsidRPr="00604723">
        <w:rPr>
          <w:rStyle w:val="DraCorcharactername"/>
        </w:rPr>
        <w:t>BROMIA</w:t>
      </w:r>
      <w:r w:rsidR="000F4CB7" w:rsidRPr="00604723">
        <w:rPr>
          <w:rStyle w:val="DraCorcharactername"/>
        </w:rPr>
        <w:t>.</w:t>
      </w:r>
      <w:r w:rsidRPr="00D16D6F">
        <w:t xml:space="preserve"> </w:t>
      </w:r>
      <w:r w:rsidR="000F4CB7" w:rsidRPr="00604723">
        <w:rPr>
          <w:rStyle w:val="DraCorroledescription"/>
        </w:rPr>
        <w:t>L</w:t>
      </w:r>
      <w:r w:rsidRPr="00604723">
        <w:rPr>
          <w:rStyle w:val="DraCorroledescription"/>
        </w:rPr>
        <w:t>enonis ancilla.</w:t>
      </w:r>
    </w:p>
    <w:p w14:paraId="02E11F09" w14:textId="3BCCA289" w:rsidR="003071AB" w:rsidRPr="00D16D6F" w:rsidRDefault="005343CB" w:rsidP="001323C4">
      <w:pPr>
        <w:pStyle w:val="DraCorstandard"/>
      </w:pPr>
      <w:r w:rsidRPr="00604723">
        <w:rPr>
          <w:rStyle w:val="DraCorcharactername"/>
        </w:rPr>
        <w:t>LAIS</w:t>
      </w:r>
      <w:r w:rsidR="000F4CB7" w:rsidRPr="00604723">
        <w:rPr>
          <w:rStyle w:val="DraCorcharactername"/>
        </w:rPr>
        <w:t>.</w:t>
      </w:r>
      <w:r w:rsidRPr="00D16D6F">
        <w:t xml:space="preserve"> </w:t>
      </w:r>
      <w:r w:rsidR="000F4CB7" w:rsidRPr="00604723">
        <w:rPr>
          <w:rStyle w:val="DraCorroledescription"/>
        </w:rPr>
        <w:t>M</w:t>
      </w:r>
      <w:r w:rsidRPr="00604723">
        <w:rPr>
          <w:rStyle w:val="DraCorroledescription"/>
        </w:rPr>
        <w:t>eretrix.</w:t>
      </w:r>
    </w:p>
    <w:p w14:paraId="71EEF4E0" w14:textId="77777777" w:rsidR="00ED15BA" w:rsidRDefault="005343CB" w:rsidP="001323C4">
      <w:pPr>
        <w:pStyle w:val="DraCorstandard"/>
      </w:pPr>
      <w:r w:rsidRPr="00604723">
        <w:rPr>
          <w:rStyle w:val="DraCorcharactername"/>
        </w:rPr>
        <w:t>SYRA</w:t>
      </w:r>
      <w:r w:rsidR="000F4CB7" w:rsidRPr="00604723">
        <w:rPr>
          <w:rStyle w:val="DraCorcharactername"/>
        </w:rPr>
        <w:t>.</w:t>
      </w:r>
      <w:r w:rsidRPr="00D16D6F">
        <w:t xml:space="preserve"> </w:t>
      </w:r>
      <w:r w:rsidRPr="00604723">
        <w:rPr>
          <w:rStyle w:val="DraCorroledescription"/>
        </w:rPr>
        <w:t>Laidis pedisequa.</w:t>
      </w:r>
    </w:p>
    <w:p w14:paraId="483B152F" w14:textId="77777777" w:rsidR="00ED15BA" w:rsidRDefault="005343CB" w:rsidP="001323C4">
      <w:pPr>
        <w:pStyle w:val="DraCorstandard"/>
      </w:pPr>
      <w:r w:rsidRPr="00604723">
        <w:rPr>
          <w:rStyle w:val="DraCorcharactername"/>
        </w:rPr>
        <w:t>CHREMES</w:t>
      </w:r>
      <w:r w:rsidR="000F4CB7" w:rsidRPr="00604723">
        <w:rPr>
          <w:rStyle w:val="DraCorcharactername"/>
        </w:rPr>
        <w:t>.</w:t>
      </w:r>
      <w:r w:rsidRPr="00D16D6F">
        <w:t xml:space="preserve"> </w:t>
      </w:r>
      <w:r w:rsidR="000F4CB7" w:rsidRPr="00604723">
        <w:rPr>
          <w:rStyle w:val="DraCorroledescription"/>
        </w:rPr>
        <w:t>R</w:t>
      </w:r>
      <w:r w:rsidRPr="00604723">
        <w:rPr>
          <w:rStyle w:val="DraCorroledescription"/>
        </w:rPr>
        <w:t>usticus.</w:t>
      </w:r>
    </w:p>
    <w:p w14:paraId="0BEBC6AD" w14:textId="15B56DED" w:rsidR="00BF0331" w:rsidRPr="00604723" w:rsidRDefault="00BF0331" w:rsidP="00BF0331">
      <w:pPr>
        <w:pStyle w:val="DraCoradditions"/>
        <w:rPr>
          <w:lang w:val="fr-FR"/>
        </w:rPr>
      </w:pPr>
      <w:r w:rsidRPr="00604723">
        <w:rPr>
          <w:lang w:val="fr-FR"/>
        </w:rPr>
        <w:t>/dramatis</w:t>
      </w:r>
      <w:r w:rsidR="0045116B">
        <w:rPr>
          <w:lang w:val="fr-FR"/>
        </w:rPr>
        <w:t>P</w:t>
      </w:r>
      <w:r w:rsidRPr="00604723">
        <w:rPr>
          <w:lang w:val="fr-FR"/>
        </w:rPr>
        <w:t>ersonae_end/</w:t>
      </w:r>
    </w:p>
    <w:p w14:paraId="1D4064BD" w14:textId="4BAEADB8" w:rsidR="001323C4" w:rsidRPr="00BF0331" w:rsidRDefault="001323C4" w:rsidP="001323C4">
      <w:pPr>
        <w:pStyle w:val="DraCoradditions"/>
        <w:rPr>
          <w:lang w:val="fr-FR"/>
        </w:rPr>
      </w:pPr>
      <w:r w:rsidRPr="00BF0331">
        <w:rPr>
          <w:lang w:val="fr-FR"/>
        </w:rPr>
        <w:t>/main</w:t>
      </w:r>
      <w:r w:rsidR="00604723">
        <w:rPr>
          <w:lang w:val="fr-FR"/>
        </w:rPr>
        <w:t>=verse</w:t>
      </w:r>
      <w:r w:rsidRPr="00BF0331">
        <w:rPr>
          <w:lang w:val="fr-FR"/>
        </w:rPr>
        <w:t>/</w:t>
      </w:r>
    </w:p>
    <w:p w14:paraId="67928BF4" w14:textId="77777777" w:rsidR="00604723" w:rsidRPr="009246B4" w:rsidRDefault="00604723" w:rsidP="00604723">
      <w:pPr>
        <w:pStyle w:val="DraCoradditions"/>
        <w:rPr>
          <w:lang w:val="fr-FR"/>
        </w:rPr>
      </w:pPr>
      <w:r w:rsidRPr="009246B4">
        <w:rPr>
          <w:lang w:val="fr-FR"/>
        </w:rPr>
        <w:t>/prologue/</w:t>
      </w:r>
    </w:p>
    <w:p w14:paraId="65C737E6" w14:textId="7E14306C" w:rsidR="00ED15BA" w:rsidRPr="00DB3C1D" w:rsidRDefault="005343CB" w:rsidP="001323C4">
      <w:pPr>
        <w:pStyle w:val="DraCorstandard"/>
        <w:rPr>
          <w:rStyle w:val="DraCorstagedirectionsetc"/>
        </w:rPr>
      </w:pPr>
      <w:r w:rsidRPr="00DB3C1D">
        <w:rPr>
          <w:rStyle w:val="DraCorstagedirectionsetc"/>
        </w:rPr>
        <w:t xml:space="preserve">PROLOGVS </w:t>
      </w:r>
      <w:r w:rsidR="000F4CB7" w:rsidRPr="00DB3C1D">
        <w:rPr>
          <w:rStyle w:val="DraCorstagedirectionsetc"/>
        </w:rPr>
        <w:t>CONSTANS SENARIIS.</w:t>
      </w:r>
    </w:p>
    <w:p w14:paraId="3603F381" w14:textId="1DA88A1D" w:rsidR="003071AB" w:rsidRPr="00D16D6F" w:rsidRDefault="005343CB" w:rsidP="001323C4">
      <w:pPr>
        <w:pStyle w:val="DraCorstandard"/>
      </w:pPr>
      <w:r w:rsidRPr="00D16D6F">
        <w:t>Vos nulla captet, obsecro, admiratio,</w:t>
      </w:r>
    </w:p>
    <w:p w14:paraId="50A15A6D" w14:textId="3B29ABF7" w:rsidR="003071AB" w:rsidRPr="00D16D6F" w:rsidRDefault="005343CB" w:rsidP="001323C4">
      <w:pPr>
        <w:pStyle w:val="DraCorstandard"/>
      </w:pPr>
      <w:r w:rsidRPr="00D16D6F">
        <w:t>Quod h</w:t>
      </w:r>
      <w:r w:rsidR="00344DBC" w:rsidRPr="00D16D6F">
        <w:t>e</w:t>
      </w:r>
      <w:r w:rsidRPr="00D16D6F">
        <w:t>ic uidetis, optimi uiri, nouos</w:t>
      </w:r>
    </w:p>
    <w:p w14:paraId="5916FB23" w14:textId="331A2AFD" w:rsidR="003071AB" w:rsidRPr="00D16D6F" w:rsidRDefault="005343CB" w:rsidP="001323C4">
      <w:pPr>
        <w:pStyle w:val="DraCorstandard"/>
      </w:pPr>
      <w:r w:rsidRPr="00D16D6F">
        <w:t xml:space="preserve">In apparatu </w:t>
      </w:r>
      <w:r w:rsidR="00344DBC" w:rsidRPr="00D16D6F">
        <w:t>S</w:t>
      </w:r>
      <w:r w:rsidRPr="00D16D6F">
        <w:t>c</w:t>
      </w:r>
      <w:r w:rsidR="00344DBC" w:rsidRPr="00D16D6F">
        <w:t>o</w:t>
      </w:r>
      <w:r w:rsidRPr="00D16D6F">
        <w:t>enico titulos, nouam</w:t>
      </w:r>
    </w:p>
    <w:p w14:paraId="61AD4B00" w14:textId="77777777" w:rsidR="003071AB" w:rsidRPr="00D16D6F" w:rsidRDefault="005343CB" w:rsidP="001323C4">
      <w:pPr>
        <w:pStyle w:val="DraCorstandard"/>
      </w:pPr>
      <w:r w:rsidRPr="00D16D6F">
        <w:lastRenderedPageBreak/>
        <w:t>Qui nos daturos esse fabulam arguant.</w:t>
      </w:r>
    </w:p>
    <w:p w14:paraId="50231E4F" w14:textId="192E9747" w:rsidR="003071AB" w:rsidRPr="00D16D6F" w:rsidRDefault="002C4D6D" w:rsidP="001323C4">
      <w:pPr>
        <w:pStyle w:val="DraCorstandard"/>
      </w:pPr>
      <w:r w:rsidRPr="009246B4">
        <w:rPr>
          <w:rStyle w:val="DraCorlinenumber"/>
        </w:rPr>
        <w:t>(5)</w:t>
      </w:r>
      <w:r w:rsidRPr="00D16D6F">
        <w:t xml:space="preserve"> </w:t>
      </w:r>
      <w:r w:rsidR="005343CB" w:rsidRPr="00D16D6F">
        <w:t>Haud me latet, quanto odio uocabulum</w:t>
      </w:r>
    </w:p>
    <w:p w14:paraId="6E4E9856" w14:textId="20155D50" w:rsidR="003071AB" w:rsidRPr="00D16D6F" w:rsidRDefault="005343CB" w:rsidP="001323C4">
      <w:pPr>
        <w:pStyle w:val="DraCorstandard"/>
      </w:pPr>
      <w:r w:rsidRPr="00D16D6F">
        <w:t>Noui laboret</w:t>
      </w:r>
      <w:r w:rsidR="00344DBC" w:rsidRPr="00D16D6F">
        <w:t>.</w:t>
      </w:r>
      <w:r w:rsidRPr="00D16D6F">
        <w:t xml:space="preserve"> </w:t>
      </w:r>
      <w:r w:rsidR="00344DBC" w:rsidRPr="00D16D6F">
        <w:t>Va</w:t>
      </w:r>
      <w:r w:rsidRPr="00D16D6F">
        <w:t>erum enimuero h</w:t>
      </w:r>
      <w:r w:rsidR="00344DBC" w:rsidRPr="00D16D6F">
        <w:t>e</w:t>
      </w:r>
      <w:r w:rsidRPr="00D16D6F">
        <w:t>ic nouis</w:t>
      </w:r>
    </w:p>
    <w:p w14:paraId="5836FAB3" w14:textId="79E72F6D" w:rsidR="003071AB" w:rsidRPr="00D16D6F" w:rsidRDefault="005343CB" w:rsidP="001323C4">
      <w:pPr>
        <w:pStyle w:val="DraCorstandard"/>
      </w:pPr>
      <w:r w:rsidRPr="00D16D6F">
        <w:t xml:space="preserve">De dogmatis ne </w:t>
      </w:r>
      <w:r w:rsidRPr="00AE23CB">
        <w:rPr>
          <w:rStyle w:val="DraCorforeignlanguage"/>
        </w:rPr>
        <w:t>µ</w:t>
      </w:r>
      <w:r w:rsidR="00344DBC" w:rsidRPr="00AE23CB">
        <w:rPr>
          <w:rStyle w:val="DraCorforeignlanguage"/>
        </w:rPr>
        <w:t>ὺ</w:t>
      </w:r>
      <w:r w:rsidRPr="00D16D6F">
        <w:t xml:space="preserve"> quidem, </w:t>
      </w:r>
      <w:r w:rsidR="00344DBC" w:rsidRPr="00D16D6F">
        <w:t>P</w:t>
      </w:r>
      <w:r w:rsidRPr="00D16D6F">
        <w:t>aradoxa nos</w:t>
      </w:r>
    </w:p>
    <w:p w14:paraId="503C8EC0" w14:textId="77777777" w:rsidR="003071AB" w:rsidRPr="00D16D6F" w:rsidRDefault="005343CB" w:rsidP="001323C4">
      <w:pPr>
        <w:pStyle w:val="DraCorstandard"/>
      </w:pPr>
      <w:r w:rsidRPr="00D16D6F">
        <w:t>Nullo loco dignabimur. Notum onmibus</w:t>
      </w:r>
    </w:p>
    <w:p w14:paraId="3E3D40E7" w14:textId="77777777" w:rsidR="003071AB" w:rsidRPr="00D16D6F" w:rsidRDefault="005343CB" w:rsidP="001323C4">
      <w:pPr>
        <w:pStyle w:val="DraCorstandard"/>
      </w:pPr>
      <w:r w:rsidRPr="00D16D6F">
        <w:t>Est argumentum, quod palam tractabitur,</w:t>
      </w:r>
    </w:p>
    <w:p w14:paraId="4EEFC000" w14:textId="4457D5D7" w:rsidR="003071AB" w:rsidRPr="00D16D6F" w:rsidRDefault="002C4D6D" w:rsidP="001323C4">
      <w:pPr>
        <w:pStyle w:val="DraCorstandard"/>
      </w:pPr>
      <w:r w:rsidRPr="009246B4">
        <w:rPr>
          <w:rStyle w:val="DraCorlinenumber"/>
        </w:rPr>
        <w:t>(10)</w:t>
      </w:r>
      <w:r w:rsidRPr="00D16D6F">
        <w:t xml:space="preserve"> </w:t>
      </w:r>
      <w:r w:rsidR="005343CB" w:rsidRPr="00D16D6F">
        <w:t xml:space="preserve">Sed </w:t>
      </w:r>
      <w:r w:rsidR="00344DBC" w:rsidRPr="00D16D6F">
        <w:t>C</w:t>
      </w:r>
      <w:r w:rsidR="005343CB" w:rsidRPr="00D16D6F">
        <w:t>omicis strictum metris. Ne nescias,</w:t>
      </w:r>
    </w:p>
    <w:p w14:paraId="5EA590EC" w14:textId="77777777" w:rsidR="003071AB" w:rsidRPr="00D16D6F" w:rsidRDefault="005343CB" w:rsidP="001323C4">
      <w:pPr>
        <w:pStyle w:val="DraCorstandard"/>
      </w:pPr>
      <w:r w:rsidRPr="00D16D6F">
        <w:t>Euangelion nota parabola prodigi</w:t>
      </w:r>
    </w:p>
    <w:p w14:paraId="10B58E2C" w14:textId="6C9BEC28" w:rsidR="003071AB" w:rsidRPr="00D16D6F" w:rsidRDefault="005343CB" w:rsidP="001323C4">
      <w:pPr>
        <w:pStyle w:val="DraCorstandard"/>
      </w:pPr>
      <w:r w:rsidRPr="00D16D6F">
        <w:t>Vitam recenset fil</w:t>
      </w:r>
      <w:r w:rsidR="0087532A" w:rsidRPr="00D16D6F">
        <w:t>ij</w:t>
      </w:r>
      <w:r w:rsidRPr="00D16D6F">
        <w:t>. Illam scilicet</w:t>
      </w:r>
    </w:p>
    <w:p w14:paraId="201BD8B2" w14:textId="77777777" w:rsidR="003071AB" w:rsidRPr="00D16D6F" w:rsidRDefault="005343CB" w:rsidP="001323C4">
      <w:pPr>
        <w:pStyle w:val="DraCorstandard"/>
      </w:pPr>
      <w:r w:rsidRPr="00D16D6F">
        <w:t>Nunc exprimemus ludicra actiuncula,</w:t>
      </w:r>
    </w:p>
    <w:p w14:paraId="6754ECAB" w14:textId="77777777" w:rsidR="003071AB" w:rsidRPr="00D16D6F" w:rsidRDefault="005343CB" w:rsidP="001323C4">
      <w:pPr>
        <w:pStyle w:val="DraCorstandard"/>
      </w:pPr>
      <w:r w:rsidRPr="00D16D6F">
        <w:t>Cuius sub inuolucro habes mysterion.</w:t>
      </w:r>
    </w:p>
    <w:p w14:paraId="40084B51" w14:textId="11EC5689" w:rsidR="003071AB" w:rsidRPr="00D16D6F" w:rsidRDefault="002C4D6D" w:rsidP="001323C4">
      <w:pPr>
        <w:pStyle w:val="DraCorstandard"/>
      </w:pPr>
      <w:r w:rsidRPr="009246B4">
        <w:rPr>
          <w:rStyle w:val="DraCorlinenumber"/>
        </w:rPr>
        <w:t>(15)</w:t>
      </w:r>
      <w:r w:rsidRPr="00D16D6F">
        <w:t xml:space="preserve"> </w:t>
      </w:r>
      <w:r w:rsidR="005343CB" w:rsidRPr="00D16D6F">
        <w:t>Sed audio inter uos susurria nescio</w:t>
      </w:r>
    </w:p>
    <w:p w14:paraId="193E2B2F" w14:textId="77777777" w:rsidR="003071AB" w:rsidRPr="00D16D6F" w:rsidRDefault="005343CB" w:rsidP="001323C4">
      <w:pPr>
        <w:pStyle w:val="DraCorstandard"/>
      </w:pPr>
      <w:r w:rsidRPr="00D16D6F">
        <w:t>Quae de noua impudentia et cornicibus.</w:t>
      </w:r>
    </w:p>
    <w:p w14:paraId="010B6BDE" w14:textId="185313D2" w:rsidR="003071AB" w:rsidRPr="00D16D6F" w:rsidRDefault="005343CB" w:rsidP="001323C4">
      <w:pPr>
        <w:pStyle w:val="DraCorstandard"/>
      </w:pPr>
      <w:r w:rsidRPr="00D16D6F">
        <w:t xml:space="preserve">Sane impudens non sim, quod artem </w:t>
      </w:r>
      <w:r w:rsidR="00344DBC" w:rsidRPr="00D16D6F">
        <w:t>M</w:t>
      </w:r>
      <w:r w:rsidRPr="00D16D6F">
        <w:t>usicam</w:t>
      </w:r>
    </w:p>
    <w:p w14:paraId="2E35C332" w14:textId="77777777" w:rsidR="003071AB" w:rsidRPr="00D16D6F" w:rsidRDefault="005343CB" w:rsidP="001323C4">
      <w:pPr>
        <w:pStyle w:val="DraCorstandard"/>
      </w:pPr>
      <w:r w:rsidRPr="00D16D6F">
        <w:t>Tractare iudicauerim omnibus quidem</w:t>
      </w:r>
    </w:p>
    <w:p w14:paraId="5F8E1AB2" w14:textId="462C1B02" w:rsidR="003071AB" w:rsidRPr="00D16D6F" w:rsidRDefault="005343CB" w:rsidP="001323C4">
      <w:pPr>
        <w:pStyle w:val="DraCorstandard"/>
      </w:pPr>
      <w:r w:rsidRPr="00D16D6F">
        <w:t>Licere, cuius palma uel T</w:t>
      </w:r>
      <w:r w:rsidR="00344DBC" w:rsidRPr="00D16D6F">
        <w:t>h</w:t>
      </w:r>
      <w:r w:rsidRPr="00D16D6F">
        <w:t>erentio</w:t>
      </w:r>
    </w:p>
    <w:p w14:paraId="69A31995" w14:textId="26EEC8C6" w:rsidR="003071AB" w:rsidRPr="00D16D6F" w:rsidRDefault="002C4D6D" w:rsidP="001323C4">
      <w:pPr>
        <w:pStyle w:val="DraCorstandard"/>
      </w:pPr>
      <w:r w:rsidRPr="009246B4">
        <w:rPr>
          <w:rStyle w:val="DraCorlinenumber"/>
        </w:rPr>
        <w:t>(20)</w:t>
      </w:r>
      <w:r w:rsidRPr="00D16D6F">
        <w:t xml:space="preserve"> </w:t>
      </w:r>
      <w:r w:rsidR="005343CB" w:rsidRPr="00D16D6F">
        <w:t>Teste in medio sit posita. Laudi non potest</w:t>
      </w:r>
    </w:p>
    <w:p w14:paraId="3119557A" w14:textId="2EC77CBD" w:rsidR="003071AB" w:rsidRPr="00D16D6F" w:rsidRDefault="005343CB" w:rsidP="001323C4">
      <w:pPr>
        <w:pStyle w:val="DraCorstandard"/>
      </w:pPr>
      <w:r w:rsidRPr="00D16D6F">
        <w:t>Non esse, quod rudes t</w:t>
      </w:r>
      <w:r w:rsidR="00344DBC" w:rsidRPr="00D16D6F">
        <w:t>y</w:t>
      </w:r>
      <w:r w:rsidRPr="00D16D6F">
        <w:t>runculi uelint</w:t>
      </w:r>
    </w:p>
    <w:p w14:paraId="33F0F5D3" w14:textId="1979074E" w:rsidR="003071AB" w:rsidRPr="00D16D6F" w:rsidRDefault="005343CB" w:rsidP="001323C4">
      <w:pPr>
        <w:pStyle w:val="DraCorstandard"/>
      </w:pPr>
      <w:r w:rsidRPr="00D16D6F">
        <w:t>Virtutis edere specimen uel pe</w:t>
      </w:r>
      <w:r w:rsidR="00344DBC" w:rsidRPr="00D16D6F">
        <w:t>r</w:t>
      </w:r>
      <w:r w:rsidRPr="00D16D6F">
        <w:t xml:space="preserve"> iocum,</w:t>
      </w:r>
    </w:p>
    <w:p w14:paraId="3E136496" w14:textId="531A042A" w:rsidR="003071AB" w:rsidRPr="00D16D6F" w:rsidRDefault="00FD2057" w:rsidP="001323C4">
      <w:pPr>
        <w:pStyle w:val="DraCorstandard"/>
      </w:pPr>
      <w:r w:rsidRPr="00D16D6F">
        <w:t>V</w:t>
      </w:r>
      <w:r w:rsidR="005343CB" w:rsidRPr="00D16D6F">
        <w:t>t s</w:t>
      </w:r>
      <w:r w:rsidR="00344DBC" w:rsidRPr="00D16D6F">
        <w:t>a</w:t>
      </w:r>
      <w:r w:rsidR="005343CB" w:rsidRPr="00D16D6F">
        <w:t>erio ausint hostibus concurrere.</w:t>
      </w:r>
    </w:p>
    <w:p w14:paraId="0906AC88" w14:textId="77777777" w:rsidR="003071AB" w:rsidRPr="00D16D6F" w:rsidRDefault="005343CB" w:rsidP="001323C4">
      <w:pPr>
        <w:pStyle w:val="DraCorstandard"/>
      </w:pPr>
      <w:r w:rsidRPr="00D16D6F">
        <w:t>Tum nolo quisquam nos putet cornicibus</w:t>
      </w:r>
    </w:p>
    <w:p w14:paraId="60158F4F" w14:textId="6F8050FE" w:rsidR="003071AB" w:rsidRPr="00D16D6F" w:rsidRDefault="002C4D6D" w:rsidP="001323C4">
      <w:pPr>
        <w:pStyle w:val="DraCorstandard"/>
      </w:pPr>
      <w:r w:rsidRPr="009246B4">
        <w:rPr>
          <w:rStyle w:val="DraCorlinenumber"/>
        </w:rPr>
        <w:t>(25)</w:t>
      </w:r>
      <w:r w:rsidRPr="00D16D6F">
        <w:t xml:space="preserve"> </w:t>
      </w:r>
      <w:r w:rsidR="005343CB" w:rsidRPr="00D16D6F">
        <w:t>Configere oculos, quod domi nostrae recens</w:t>
      </w:r>
    </w:p>
    <w:p w14:paraId="3627A27D" w14:textId="77777777" w:rsidR="003071AB" w:rsidRPr="00D16D6F" w:rsidRDefault="005343CB" w:rsidP="001323C4">
      <w:pPr>
        <w:pStyle w:val="DraCorstandard"/>
      </w:pPr>
      <w:r w:rsidRPr="00D16D6F">
        <w:t>Nata actione gratiam nobis bonam</w:t>
      </w:r>
    </w:p>
    <w:p w14:paraId="2991789E" w14:textId="77777777" w:rsidR="003071AB" w:rsidRPr="00D16D6F" w:rsidRDefault="005343CB" w:rsidP="001323C4">
      <w:pPr>
        <w:pStyle w:val="DraCorstandard"/>
      </w:pPr>
      <w:r w:rsidRPr="00D16D6F">
        <w:t>Venemur a uobis, probatis fabulis</w:t>
      </w:r>
    </w:p>
    <w:p w14:paraId="4CCD0BC1" w14:textId="281EAE61" w:rsidR="003071AB" w:rsidRPr="00D16D6F" w:rsidRDefault="005343CB" w:rsidP="001323C4">
      <w:pPr>
        <w:pStyle w:val="DraCorstandard"/>
      </w:pPr>
      <w:r w:rsidRPr="00D16D6F">
        <w:t>Plauti, atque item T</w:t>
      </w:r>
      <w:r w:rsidR="00344DBC" w:rsidRPr="00D16D6F">
        <w:t>h</w:t>
      </w:r>
      <w:r w:rsidRPr="00D16D6F">
        <w:t>erent</w:t>
      </w:r>
      <w:r w:rsidR="0087532A" w:rsidRPr="00D16D6F">
        <w:t>ij</w:t>
      </w:r>
      <w:r w:rsidRPr="00D16D6F">
        <w:t>, uelut simul</w:t>
      </w:r>
    </w:p>
    <w:p w14:paraId="7148DA74" w14:textId="77777777" w:rsidR="003071AB" w:rsidRPr="00D16D6F" w:rsidRDefault="005343CB" w:rsidP="001323C4">
      <w:pPr>
        <w:pStyle w:val="DraCorstandard"/>
      </w:pPr>
      <w:r w:rsidRPr="00D16D6F">
        <w:t>De ponte deiectis. Nihil nos, Zoile,</w:t>
      </w:r>
    </w:p>
    <w:p w14:paraId="12F19133" w14:textId="1E8C7EF9" w:rsidR="003071AB" w:rsidRPr="00D16D6F" w:rsidRDefault="002C4D6D" w:rsidP="001323C4">
      <w:pPr>
        <w:pStyle w:val="DraCorstandard"/>
      </w:pPr>
      <w:r w:rsidRPr="009246B4">
        <w:rPr>
          <w:rStyle w:val="DraCorlinenumber"/>
        </w:rPr>
        <w:lastRenderedPageBreak/>
        <w:t>(30)</w:t>
      </w:r>
      <w:r w:rsidRPr="00D16D6F">
        <w:t xml:space="preserve"> </w:t>
      </w:r>
      <w:r w:rsidR="005343CB" w:rsidRPr="00D16D6F">
        <w:t>Vel dente uel liuore tuo commoueris.</w:t>
      </w:r>
    </w:p>
    <w:p w14:paraId="585C0B25" w14:textId="3C148107" w:rsidR="003071AB" w:rsidRPr="00D16D6F" w:rsidRDefault="005343CB" w:rsidP="001323C4">
      <w:pPr>
        <w:pStyle w:val="DraCorstandard"/>
      </w:pPr>
      <w:r w:rsidRPr="00D16D6F">
        <w:t>Etenim T</w:t>
      </w:r>
      <w:r w:rsidR="00344DBC" w:rsidRPr="00D16D6F">
        <w:t>h</w:t>
      </w:r>
      <w:r w:rsidRPr="00D16D6F">
        <w:t>erentio atque etiam Plauto suas</w:t>
      </w:r>
    </w:p>
    <w:p w14:paraId="5E247E6E" w14:textId="77777777" w:rsidR="003071AB" w:rsidRPr="00D16D6F" w:rsidRDefault="005343CB" w:rsidP="001323C4">
      <w:pPr>
        <w:pStyle w:val="DraCorstandard"/>
      </w:pPr>
      <w:r w:rsidRPr="00D16D6F">
        <w:t>Laudes ut optimis poetis stare qui</w:t>
      </w:r>
    </w:p>
    <w:p w14:paraId="391322B2" w14:textId="77777777" w:rsidR="003071AB" w:rsidRPr="00D16D6F" w:rsidRDefault="005343CB" w:rsidP="001323C4">
      <w:pPr>
        <w:pStyle w:val="DraCorstandard"/>
      </w:pPr>
      <w:r w:rsidRPr="00D16D6F">
        <w:t>Nolit, meretur is quidem probra omnium.</w:t>
      </w:r>
    </w:p>
    <w:p w14:paraId="2E26CD3F" w14:textId="77777777" w:rsidR="003071AB" w:rsidRPr="00D16D6F" w:rsidRDefault="005343CB" w:rsidP="001323C4">
      <w:pPr>
        <w:pStyle w:val="DraCorstandard"/>
      </w:pPr>
      <w:r w:rsidRPr="00D16D6F">
        <w:t>At nos poemate hoc etiamnum a follibus</w:t>
      </w:r>
    </w:p>
    <w:p w14:paraId="557FAFEA" w14:textId="3253BE7F" w:rsidR="002C4D6D" w:rsidRPr="00D16D6F" w:rsidRDefault="002C4D6D" w:rsidP="001323C4">
      <w:pPr>
        <w:pStyle w:val="DraCorstandard"/>
      </w:pPr>
      <w:r w:rsidRPr="009246B4">
        <w:rPr>
          <w:rStyle w:val="DraCorlinenumber"/>
        </w:rPr>
        <w:t>(35)</w:t>
      </w:r>
      <w:r w:rsidRPr="00D16D6F">
        <w:t xml:space="preserve"> </w:t>
      </w:r>
      <w:r w:rsidR="005343CB" w:rsidRPr="00D16D6F">
        <w:t>Calente nemini suam ademptum gloriam</w:t>
      </w:r>
    </w:p>
    <w:p w14:paraId="16A8C143" w14:textId="59B98C57" w:rsidR="003071AB" w:rsidRPr="00D16D6F" w:rsidRDefault="005343CB" w:rsidP="001323C4">
      <w:pPr>
        <w:pStyle w:val="DraCorstandard"/>
      </w:pPr>
      <w:r w:rsidRPr="00D16D6F">
        <w:t>Venimus ipsi inglor</w:t>
      </w:r>
      <w:r w:rsidR="0087532A" w:rsidRPr="00D16D6F">
        <w:t>ij</w:t>
      </w:r>
      <w:r w:rsidRPr="00D16D6F">
        <w:t>, tantum id studet</w:t>
      </w:r>
    </w:p>
    <w:p w14:paraId="630AE202" w14:textId="12F747E8" w:rsidR="003071AB" w:rsidRPr="00D16D6F" w:rsidRDefault="005343CB" w:rsidP="001323C4">
      <w:pPr>
        <w:pStyle w:val="DraCorstandard"/>
      </w:pPr>
      <w:r w:rsidRPr="00D16D6F">
        <w:t xml:space="preserve">Grex </w:t>
      </w:r>
      <w:r w:rsidR="00344DBC" w:rsidRPr="00D16D6F">
        <w:t>Hy</w:t>
      </w:r>
      <w:r w:rsidRPr="00D16D6F">
        <w:t>stricus, uobis leuare nauseam,</w:t>
      </w:r>
    </w:p>
    <w:p w14:paraId="338D492F" w14:textId="31AF02A5" w:rsidR="003071AB" w:rsidRPr="00D16D6F" w:rsidRDefault="005343CB" w:rsidP="001323C4">
      <w:pPr>
        <w:pStyle w:val="DraCorstandard"/>
      </w:pPr>
      <w:r w:rsidRPr="00D16D6F">
        <w:t xml:space="preserve">Quam plurimam accepistis ex </w:t>
      </w:r>
      <w:r w:rsidR="0087532A" w:rsidRPr="00D16D6F">
        <w:t>ij</w:t>
      </w:r>
      <w:r w:rsidRPr="00D16D6F">
        <w:t>s fabulis,</w:t>
      </w:r>
    </w:p>
    <w:p w14:paraId="4E3D5D79" w14:textId="77777777" w:rsidR="003071AB" w:rsidRPr="00D16D6F" w:rsidRDefault="005343CB" w:rsidP="001323C4">
      <w:pPr>
        <w:pStyle w:val="DraCorstandard"/>
      </w:pPr>
      <w:r w:rsidRPr="00D16D6F">
        <w:t>Quas uel panis frusto exciti quidam exhibent</w:t>
      </w:r>
    </w:p>
    <w:p w14:paraId="2337DD26" w14:textId="338E4694" w:rsidR="003071AB" w:rsidRPr="00D16D6F" w:rsidRDefault="002C4D6D" w:rsidP="001323C4">
      <w:pPr>
        <w:pStyle w:val="DraCorstandard"/>
      </w:pPr>
      <w:r w:rsidRPr="009246B4">
        <w:rPr>
          <w:rStyle w:val="DraCorlinenumber"/>
        </w:rPr>
        <w:t>(40)</w:t>
      </w:r>
      <w:r w:rsidRPr="00D16D6F">
        <w:t xml:space="preserve"> </w:t>
      </w:r>
      <w:r w:rsidR="005343CB" w:rsidRPr="00D16D6F">
        <w:t>Fr</w:t>
      </w:r>
      <w:r w:rsidR="00344DBC" w:rsidRPr="00D16D6F">
        <w:t>a</w:t>
      </w:r>
      <w:r w:rsidR="005343CB" w:rsidRPr="00D16D6F">
        <w:t>equentius quam doctius, palmarium</w:t>
      </w:r>
    </w:p>
    <w:p w14:paraId="312BCDC0" w14:textId="77777777" w:rsidR="003071AB" w:rsidRPr="00D16D6F" w:rsidRDefault="005343CB" w:rsidP="001323C4">
      <w:pPr>
        <w:pStyle w:val="DraCorstandard"/>
      </w:pPr>
      <w:r w:rsidRPr="00D16D6F">
        <w:t>Sibi pollicentes inde, quod bonas male</w:t>
      </w:r>
    </w:p>
    <w:p w14:paraId="78811B82" w14:textId="6895499E" w:rsidR="003071AB" w:rsidRPr="00D16D6F" w:rsidRDefault="005343CB" w:rsidP="001323C4">
      <w:pPr>
        <w:pStyle w:val="DraCorstandard"/>
      </w:pPr>
      <w:r w:rsidRPr="00D16D6F">
        <w:t xml:space="preserve">Semel atque iterum recoxerint </w:t>
      </w:r>
      <w:r w:rsidR="00344DBC" w:rsidRPr="00D16D6F">
        <w:t>C</w:t>
      </w:r>
      <w:r w:rsidRPr="00D16D6F">
        <w:t>omoedias,</w:t>
      </w:r>
    </w:p>
    <w:p w14:paraId="0C09457D" w14:textId="77777777" w:rsidR="003071AB" w:rsidRPr="00D16D6F" w:rsidRDefault="005343CB" w:rsidP="001323C4">
      <w:pPr>
        <w:pStyle w:val="DraCorstandard"/>
      </w:pPr>
      <w:r w:rsidRPr="00D16D6F">
        <w:t>Quibus suam scabiem affricant illi haud minus</w:t>
      </w:r>
    </w:p>
    <w:p w14:paraId="5ABB783E" w14:textId="77777777" w:rsidR="003071AB" w:rsidRPr="00D16D6F" w:rsidRDefault="005343CB" w:rsidP="001323C4">
      <w:pPr>
        <w:pStyle w:val="DraCorstandard"/>
      </w:pPr>
      <w:r w:rsidRPr="00D16D6F">
        <w:t>In explicando quam exhibendo. Ringitur</w:t>
      </w:r>
    </w:p>
    <w:p w14:paraId="6500C653" w14:textId="13C0B531" w:rsidR="003071AB" w:rsidRPr="00D16D6F" w:rsidRDefault="002C4D6D" w:rsidP="001323C4">
      <w:pPr>
        <w:pStyle w:val="DraCorstandard"/>
      </w:pPr>
      <w:r w:rsidRPr="009246B4">
        <w:rPr>
          <w:rStyle w:val="DraCorlinenumber"/>
        </w:rPr>
        <w:t>(45)</w:t>
      </w:r>
      <w:r w:rsidRPr="00D16D6F">
        <w:t xml:space="preserve"> </w:t>
      </w:r>
      <w:r w:rsidR="005343CB" w:rsidRPr="00D16D6F">
        <w:t>Ibi nescio quis. Heus tu, quid ardent lumina?</w:t>
      </w:r>
    </w:p>
    <w:p w14:paraId="69C55C41" w14:textId="77777777" w:rsidR="003071AB" w:rsidRPr="00D16D6F" w:rsidRDefault="005343CB" w:rsidP="001323C4">
      <w:pPr>
        <w:pStyle w:val="DraCorstandard"/>
      </w:pPr>
      <w:r w:rsidRPr="00D16D6F">
        <w:t>Ecquid caput motas quasi iratum admodum?</w:t>
      </w:r>
    </w:p>
    <w:p w14:paraId="53711E5A" w14:textId="77777777" w:rsidR="003071AB" w:rsidRPr="00D16D6F" w:rsidRDefault="005343CB" w:rsidP="001323C4">
      <w:pPr>
        <w:pStyle w:val="DraCorstandard"/>
      </w:pPr>
      <w:r w:rsidRPr="00D16D6F">
        <w:t>Vah, an hulcus est tactum tibi? Credo, quia</w:t>
      </w:r>
    </w:p>
    <w:p w14:paraId="35A63C63" w14:textId="77777777" w:rsidR="003071AB" w:rsidRPr="00D16D6F" w:rsidRDefault="005343CB" w:rsidP="001323C4">
      <w:pPr>
        <w:pStyle w:val="DraCorstandard"/>
      </w:pPr>
      <w:r w:rsidRPr="00D16D6F">
        <w:t>Malum uidete interminari. Sed tibi, en</w:t>
      </w:r>
    </w:p>
    <w:p w14:paraId="456765B3" w14:textId="198E9C1F" w:rsidR="003071AB" w:rsidRPr="00D16D6F" w:rsidRDefault="00FD2057" w:rsidP="001323C4">
      <w:pPr>
        <w:pStyle w:val="DraCorstandard"/>
      </w:pPr>
      <w:r w:rsidRPr="00D16D6F">
        <w:t>V</w:t>
      </w:r>
      <w:r w:rsidR="005343CB" w:rsidRPr="00D16D6F">
        <w:t>nguem hunc medium. Placere enim tantum bonis</w:t>
      </w:r>
    </w:p>
    <w:p w14:paraId="2AB565A9" w14:textId="682D8DDE" w:rsidR="003071AB" w:rsidRPr="00D16D6F" w:rsidRDefault="002C4D6D" w:rsidP="001323C4">
      <w:pPr>
        <w:pStyle w:val="DraCorstandard"/>
      </w:pPr>
      <w:r w:rsidRPr="009246B4">
        <w:rPr>
          <w:rStyle w:val="DraCorlinenumber"/>
        </w:rPr>
        <w:t>(50)</w:t>
      </w:r>
      <w:r w:rsidRPr="00D16D6F">
        <w:t xml:space="preserve"> </w:t>
      </w:r>
      <w:r w:rsidR="005343CB" w:rsidRPr="00D16D6F">
        <w:t>Studemus</w:t>
      </w:r>
      <w:r w:rsidR="00344DBC" w:rsidRPr="00D16D6F">
        <w:t>,</w:t>
      </w:r>
      <w:r w:rsidR="005343CB" w:rsidRPr="00D16D6F">
        <w:t xml:space="preserve"> </w:t>
      </w:r>
      <w:r w:rsidR="00344DBC" w:rsidRPr="00D16D6F">
        <w:t>ij</w:t>
      </w:r>
      <w:r w:rsidR="005343CB" w:rsidRPr="00D16D6F">
        <w:t xml:space="preserve"> n</w:t>
      </w:r>
      <w:r w:rsidR="00D16D6F" w:rsidRPr="00D16D6F">
        <w:t>o</w:t>
      </w:r>
      <w:r w:rsidR="005343CB" w:rsidRPr="00D16D6F">
        <w:t>nquam ui</w:t>
      </w:r>
      <w:r w:rsidR="00344DBC" w:rsidRPr="00D16D6F">
        <w:t>c</w:t>
      </w:r>
      <w:r w:rsidR="005343CB" w:rsidRPr="00D16D6F">
        <w:t>io u</w:t>
      </w:r>
      <w:r w:rsidR="00344DBC" w:rsidRPr="00D16D6F">
        <w:t>o</w:t>
      </w:r>
      <w:r w:rsidR="005343CB" w:rsidRPr="00D16D6F">
        <w:t>rtent, sui</w:t>
      </w:r>
    </w:p>
    <w:p w14:paraId="0C09D1E0" w14:textId="77777777" w:rsidR="003071AB" w:rsidRPr="00D16D6F" w:rsidRDefault="005343CB" w:rsidP="001323C4">
      <w:pPr>
        <w:pStyle w:val="DraCorstandard"/>
      </w:pPr>
      <w:r w:rsidRPr="00D16D6F">
        <w:t>Quod senserint studio fieri, si non satis</w:t>
      </w:r>
    </w:p>
    <w:p w14:paraId="6FC52ACE" w14:textId="5347CFE4" w:rsidR="003071AB" w:rsidRPr="00D16D6F" w:rsidRDefault="005343CB" w:rsidP="001323C4">
      <w:pPr>
        <w:pStyle w:val="DraCorstandard"/>
      </w:pPr>
      <w:r w:rsidRPr="00D16D6F">
        <w:t>F</w:t>
      </w:r>
      <w:r w:rsidR="00344DBC" w:rsidRPr="00D16D6F">
        <w:t>o</w:t>
      </w:r>
      <w:r w:rsidRPr="00D16D6F">
        <w:t>eliciter per omnia, sedulo tamen.</w:t>
      </w:r>
    </w:p>
    <w:p w14:paraId="7A081605" w14:textId="77777777" w:rsidR="003071AB" w:rsidRPr="00D16D6F" w:rsidRDefault="005343CB" w:rsidP="001323C4">
      <w:pPr>
        <w:pStyle w:val="DraCorstandard"/>
      </w:pPr>
      <w:r w:rsidRPr="00D16D6F">
        <w:t>Quod restat, o spectator optime, ne graue</w:t>
      </w:r>
    </w:p>
    <w:p w14:paraId="2341C151" w14:textId="77777777" w:rsidR="003071AB" w:rsidRPr="00D16D6F" w:rsidRDefault="005343CB" w:rsidP="001323C4">
      <w:pPr>
        <w:pStyle w:val="DraCorstandard"/>
      </w:pPr>
      <w:r w:rsidRPr="00D16D6F">
        <w:t>Tibi sit silentio fauere litteris,</w:t>
      </w:r>
    </w:p>
    <w:p w14:paraId="2CA211E0" w14:textId="22D7672A" w:rsidR="003071AB" w:rsidRPr="00D16D6F" w:rsidRDefault="002C4D6D" w:rsidP="001323C4">
      <w:pPr>
        <w:pStyle w:val="DraCorstandard"/>
      </w:pPr>
      <w:r w:rsidRPr="009246B4">
        <w:rPr>
          <w:rStyle w:val="DraCorlinenumber"/>
        </w:rPr>
        <w:t>(55)</w:t>
      </w:r>
      <w:r w:rsidRPr="00D16D6F">
        <w:t xml:space="preserve"> </w:t>
      </w:r>
      <w:r w:rsidR="005343CB" w:rsidRPr="00D16D6F">
        <w:t>Dum intenditur grex noster actiunculae,</w:t>
      </w:r>
    </w:p>
    <w:p w14:paraId="609482DC" w14:textId="77777777" w:rsidR="003071AB" w:rsidRPr="00D16D6F" w:rsidRDefault="005343CB" w:rsidP="001323C4">
      <w:pPr>
        <w:pStyle w:val="DraCorstandard"/>
      </w:pPr>
      <w:r w:rsidRPr="00D16D6F">
        <w:lastRenderedPageBreak/>
        <w:t>Quam suscipit, tibi ut operam suam probet.</w:t>
      </w:r>
    </w:p>
    <w:p w14:paraId="3C6D0C83" w14:textId="77777777" w:rsidR="003071AB" w:rsidRPr="00D16D6F" w:rsidRDefault="005343CB" w:rsidP="001323C4">
      <w:pPr>
        <w:pStyle w:val="DraCorstandard"/>
      </w:pPr>
      <w:r w:rsidRPr="00D16D6F">
        <w:t>Quod si placebit interim, nil amplius</w:t>
      </w:r>
    </w:p>
    <w:p w14:paraId="3E85C838" w14:textId="77777777" w:rsidR="003071AB" w:rsidRPr="00D16D6F" w:rsidRDefault="005343CB" w:rsidP="001323C4">
      <w:pPr>
        <w:pStyle w:val="DraCorstandard"/>
      </w:pPr>
      <w:r w:rsidRPr="00D16D6F">
        <w:t>Memineris atque debitum plausum dare.</w:t>
      </w:r>
    </w:p>
    <w:p w14:paraId="5175F756" w14:textId="77777777" w:rsidR="00ED15BA" w:rsidRDefault="005343CB" w:rsidP="001323C4">
      <w:pPr>
        <w:pStyle w:val="DraCorstandard"/>
      </w:pPr>
      <w:r w:rsidRPr="00D16D6F">
        <w:t>In prolog</w:t>
      </w:r>
      <w:r w:rsidR="002C4D6D" w:rsidRPr="00D16D6F">
        <w:t>o</w:t>
      </w:r>
      <w:r w:rsidRPr="00D16D6F">
        <w:t xml:space="preserve"> haec satis. Periocha sic habet:</w:t>
      </w:r>
    </w:p>
    <w:p w14:paraId="347FFA26" w14:textId="409879DF" w:rsidR="00604723" w:rsidRDefault="00604723" w:rsidP="00604723">
      <w:pPr>
        <w:pStyle w:val="DraCoradditions"/>
      </w:pPr>
      <w:r>
        <w:t>/argument_start/</w:t>
      </w:r>
    </w:p>
    <w:p w14:paraId="393EC796" w14:textId="18E8C2A5" w:rsidR="003071AB" w:rsidRPr="00D16D6F" w:rsidRDefault="005343CB" w:rsidP="00604723">
      <w:pPr>
        <w:pStyle w:val="DraCorhead"/>
      </w:pPr>
      <w:r w:rsidRPr="00D16D6F">
        <w:t>ARGVMENTVM COMOEDIAE</w:t>
      </w:r>
    </w:p>
    <w:p w14:paraId="387BA999" w14:textId="3944836B" w:rsidR="003071AB" w:rsidRPr="00D16D6F" w:rsidRDefault="002C4D6D" w:rsidP="001323C4">
      <w:pPr>
        <w:pStyle w:val="DraCorstandard"/>
      </w:pPr>
      <w:r w:rsidRPr="009246B4">
        <w:rPr>
          <w:rStyle w:val="DraCorlinenumber"/>
        </w:rPr>
        <w:t>(60)</w:t>
      </w:r>
      <w:r w:rsidRPr="00D16D6F">
        <w:t xml:space="preserve"> </w:t>
      </w:r>
      <w:r w:rsidR="005343CB" w:rsidRPr="00D16D6F">
        <w:t>Duos cum haberet filios pater, abdicat</w:t>
      </w:r>
    </w:p>
    <w:p w14:paraId="7B261FD4" w14:textId="77777777" w:rsidR="003071AB" w:rsidRPr="00D16D6F" w:rsidRDefault="005343CB" w:rsidP="001323C4">
      <w:pPr>
        <w:pStyle w:val="DraCorstandard"/>
      </w:pPr>
      <w:r w:rsidRPr="00D16D6F">
        <w:t>Iuniorem. Is a patre accepta substantia</w:t>
      </w:r>
    </w:p>
    <w:p w14:paraId="00A012A3" w14:textId="77777777" w:rsidR="003071AB" w:rsidRPr="00D16D6F" w:rsidRDefault="005343CB" w:rsidP="001323C4">
      <w:pPr>
        <w:pStyle w:val="DraCorstandard"/>
      </w:pPr>
      <w:r w:rsidRPr="00D16D6F">
        <w:t>Statim peregre profectus perditissimis</w:t>
      </w:r>
    </w:p>
    <w:p w14:paraId="17F7AC31" w14:textId="77777777" w:rsidR="003071AB" w:rsidRPr="00D16D6F" w:rsidRDefault="005343CB" w:rsidP="001323C4">
      <w:pPr>
        <w:pStyle w:val="DraCorstandard"/>
      </w:pPr>
      <w:r w:rsidRPr="00D16D6F">
        <w:t>Sese applicat nebulonibus, mox alea,</w:t>
      </w:r>
    </w:p>
    <w:p w14:paraId="13959764" w14:textId="77777777" w:rsidR="003071AB" w:rsidRPr="00D16D6F" w:rsidRDefault="005343CB" w:rsidP="001323C4">
      <w:pPr>
        <w:pStyle w:val="DraCorstandard"/>
      </w:pPr>
      <w:r w:rsidRPr="00D16D6F">
        <w:t>Lasciuia, luxu foede rem prodigit.</w:t>
      </w:r>
    </w:p>
    <w:p w14:paraId="6CDD9029" w14:textId="75FDD954" w:rsidR="003071AB" w:rsidRPr="00D16D6F" w:rsidRDefault="002C4D6D" w:rsidP="001323C4">
      <w:pPr>
        <w:pStyle w:val="DraCorstandard"/>
      </w:pPr>
      <w:r w:rsidRPr="009246B4">
        <w:rPr>
          <w:rStyle w:val="DraCorlinenumber"/>
        </w:rPr>
        <w:t>(75)</w:t>
      </w:r>
      <w:r w:rsidRPr="00D16D6F">
        <w:t xml:space="preserve"> </w:t>
      </w:r>
      <w:r w:rsidR="005343CB" w:rsidRPr="00D16D6F">
        <w:t>Exhinc eo calamitatis incidit,</w:t>
      </w:r>
    </w:p>
    <w:p w14:paraId="0AF05944" w14:textId="459FDABF" w:rsidR="003071AB" w:rsidRPr="00D16D6F" w:rsidRDefault="00FD2057" w:rsidP="001323C4">
      <w:pPr>
        <w:pStyle w:val="DraCorstandard"/>
      </w:pPr>
      <w:r w:rsidRPr="00D16D6F">
        <w:t>V</w:t>
      </w:r>
      <w:r w:rsidR="005343CB" w:rsidRPr="00D16D6F">
        <w:t>t rebus exutus, siliquis et glandibus</w:t>
      </w:r>
    </w:p>
    <w:p w14:paraId="419D31D6" w14:textId="68016FC6" w:rsidR="003071AB" w:rsidRPr="00D16D6F" w:rsidRDefault="005343CB" w:rsidP="001323C4">
      <w:pPr>
        <w:pStyle w:val="DraCorstandard"/>
      </w:pPr>
      <w:r w:rsidRPr="00D16D6F">
        <w:t xml:space="preserve">Famem eximeret, sui </w:t>
      </w:r>
      <w:r w:rsidR="00651475" w:rsidRPr="00D16D6F">
        <w:t>quo</w:t>
      </w:r>
      <w:r w:rsidRPr="00D16D6F">
        <w:t>m pertaesum in</w:t>
      </w:r>
      <w:r w:rsidR="00651475" w:rsidRPr="00D16D6F">
        <w:t>a</w:t>
      </w:r>
      <w:r w:rsidRPr="00D16D6F">
        <w:t>ediae</w:t>
      </w:r>
    </w:p>
    <w:p w14:paraId="468DB80E" w14:textId="5675C0CF" w:rsidR="003071AB" w:rsidRPr="00D16D6F" w:rsidRDefault="005343CB" w:rsidP="001323C4">
      <w:pPr>
        <w:pStyle w:val="DraCorstandard"/>
      </w:pPr>
      <w:r w:rsidRPr="00D16D6F">
        <w:t>Esset, paternam regreditu</w:t>
      </w:r>
      <w:r w:rsidR="00651475" w:rsidRPr="00D16D6F">
        <w:t>r</w:t>
      </w:r>
      <w:r w:rsidRPr="00D16D6F">
        <w:t xml:space="preserve"> supplex domum.</w:t>
      </w:r>
    </w:p>
    <w:p w14:paraId="45DADEB5" w14:textId="77777777" w:rsidR="003071AB" w:rsidRPr="00D16D6F" w:rsidRDefault="005343CB" w:rsidP="001323C4">
      <w:pPr>
        <w:pStyle w:val="DraCorstandard"/>
      </w:pPr>
      <w:r w:rsidRPr="00D16D6F">
        <w:t>Pater reducem sibi gratulatur filium,</w:t>
      </w:r>
    </w:p>
    <w:p w14:paraId="1ED2C860" w14:textId="4E99FD90" w:rsidR="00ED15BA" w:rsidRDefault="002C4D6D" w:rsidP="001323C4">
      <w:pPr>
        <w:pStyle w:val="DraCorstandard"/>
      </w:pPr>
      <w:r w:rsidRPr="009246B4">
        <w:rPr>
          <w:rStyle w:val="DraCorlinenumber"/>
        </w:rPr>
        <w:t>(</w:t>
      </w:r>
      <w:r w:rsidR="009246B4" w:rsidRPr="009246B4">
        <w:rPr>
          <w:rStyle w:val="DraCorlinenumber"/>
        </w:rPr>
        <w:t>8</w:t>
      </w:r>
      <w:r w:rsidRPr="009246B4">
        <w:rPr>
          <w:rStyle w:val="DraCorlinenumber"/>
        </w:rPr>
        <w:t>0)</w:t>
      </w:r>
      <w:r w:rsidRPr="00D16D6F">
        <w:t xml:space="preserve"> </w:t>
      </w:r>
      <w:r w:rsidR="005343CB" w:rsidRPr="00D16D6F">
        <w:t>Amplectitur, sub haec epulatum prouocat.</w:t>
      </w:r>
    </w:p>
    <w:p w14:paraId="18BF10B9" w14:textId="5A602FCD" w:rsidR="00604723" w:rsidRDefault="00604723" w:rsidP="00937A39">
      <w:pPr>
        <w:pStyle w:val="DraCoradditions"/>
      </w:pPr>
      <w:r w:rsidRPr="009246B4">
        <w:rPr>
          <w:lang w:val="la-Latn"/>
        </w:rPr>
        <w:t>/argument_end/</w:t>
      </w:r>
    </w:p>
    <w:p w14:paraId="38302E27" w14:textId="77777777" w:rsidR="00604723" w:rsidRPr="009246B4" w:rsidRDefault="00604723" w:rsidP="00604723">
      <w:pPr>
        <w:pStyle w:val="DraCoradditions"/>
        <w:rPr>
          <w:lang w:val="it-CH"/>
        </w:rPr>
      </w:pPr>
      <w:r w:rsidRPr="009246B4">
        <w:rPr>
          <w:lang w:val="it-CH"/>
        </w:rPr>
        <w:t>/act=1, scene=1/</w:t>
      </w:r>
    </w:p>
    <w:p w14:paraId="119A4E8D" w14:textId="7961CE31" w:rsidR="003071AB" w:rsidRPr="00D16D6F" w:rsidRDefault="00C8074A" w:rsidP="003029A4">
      <w:pPr>
        <w:pStyle w:val="DraCorhead"/>
      </w:pPr>
      <w:r w:rsidRPr="00D16D6F">
        <w:t>Actus primus. Scoena prima.</w:t>
      </w:r>
    </w:p>
    <w:p w14:paraId="6B2B4C42" w14:textId="3A86A095" w:rsidR="003071AB" w:rsidRPr="00F86DDF" w:rsidRDefault="005343CB" w:rsidP="001323C4">
      <w:pPr>
        <w:pStyle w:val="DraCorstandard"/>
        <w:rPr>
          <w:rStyle w:val="DraCorstagedirectionsetc"/>
        </w:rPr>
      </w:pPr>
      <w:r w:rsidRPr="00F86DDF">
        <w:rPr>
          <w:rStyle w:val="DraCorstagedirectionsetc"/>
        </w:rPr>
        <w:t>Pelarg</w:t>
      </w:r>
      <w:r w:rsidR="00E52924" w:rsidRPr="00F86DDF">
        <w:rPr>
          <w:rStyle w:val="DraCorstagedirectionsetc"/>
        </w:rPr>
        <w:t>v</w:t>
      </w:r>
      <w:r w:rsidRPr="00F86DDF">
        <w:rPr>
          <w:rStyle w:val="DraCorstagedirectionsetc"/>
        </w:rPr>
        <w:t>s</w:t>
      </w:r>
      <w:r w:rsidR="00E52924" w:rsidRPr="00F86DDF">
        <w:rPr>
          <w:rStyle w:val="DraCorstagedirectionsetc"/>
        </w:rPr>
        <w:t>.</w:t>
      </w:r>
      <w:r w:rsidRPr="00F86DDF">
        <w:rPr>
          <w:rStyle w:val="DraCorstagedirectionsetc"/>
        </w:rPr>
        <w:t xml:space="preserve"> E</w:t>
      </w:r>
      <w:r w:rsidR="00E52924" w:rsidRPr="00F86DDF">
        <w:rPr>
          <w:rStyle w:val="DraCorstagedirectionsetc"/>
        </w:rPr>
        <w:t>v</w:t>
      </w:r>
      <w:r w:rsidRPr="00F86DDF">
        <w:rPr>
          <w:rStyle w:val="DraCorstagedirectionsetc"/>
        </w:rPr>
        <w:t>b</w:t>
      </w:r>
      <w:r w:rsidR="00E52924" w:rsidRPr="00F86DDF">
        <w:rPr>
          <w:rStyle w:val="DraCorstagedirectionsetc"/>
        </w:rPr>
        <w:t>v</w:t>
      </w:r>
      <w:r w:rsidRPr="00F86DDF">
        <w:rPr>
          <w:rStyle w:val="DraCorstagedirectionsetc"/>
        </w:rPr>
        <w:t>l</w:t>
      </w:r>
      <w:r w:rsidR="00E52924" w:rsidRPr="00F86DDF">
        <w:rPr>
          <w:rStyle w:val="DraCorstagedirectionsetc"/>
        </w:rPr>
        <w:t>v</w:t>
      </w:r>
      <w:r w:rsidRPr="00F86DDF">
        <w:rPr>
          <w:rStyle w:val="DraCorstagedirectionsetc"/>
        </w:rPr>
        <w:t>s</w:t>
      </w:r>
      <w:r w:rsidR="00E52924" w:rsidRPr="00F86DDF">
        <w:rPr>
          <w:rStyle w:val="DraCorstagedirectionsetc"/>
        </w:rPr>
        <w:t>.</w:t>
      </w:r>
    </w:p>
    <w:p w14:paraId="33EB0AEE" w14:textId="77777777" w:rsidR="00ED15BA" w:rsidRPr="00F86DDF" w:rsidRDefault="005343CB" w:rsidP="001323C4">
      <w:pPr>
        <w:pStyle w:val="DraCorstandard"/>
        <w:rPr>
          <w:rStyle w:val="DraCorstagedirectionsetc"/>
        </w:rPr>
      </w:pPr>
      <w:r w:rsidRPr="00F86DDF">
        <w:rPr>
          <w:rStyle w:val="DraCorstagedirectionsetc"/>
        </w:rPr>
        <w:t>Senari</w:t>
      </w:r>
      <w:r w:rsidR="00C8074A" w:rsidRPr="00F86DDF">
        <w:rPr>
          <w:rStyle w:val="DraCorstagedirectionsetc"/>
        </w:rPr>
        <w:t>j</w:t>
      </w:r>
      <w:r w:rsidRPr="00F86DDF">
        <w:rPr>
          <w:rStyle w:val="DraCorstagedirectionsetc"/>
        </w:rPr>
        <w:t xml:space="preserve"> omnes.</w:t>
      </w:r>
    </w:p>
    <w:p w14:paraId="4DBD12E0" w14:textId="3A50416F" w:rsidR="00ED15BA" w:rsidRDefault="005343CB" w:rsidP="001323C4">
      <w:pPr>
        <w:pStyle w:val="DraCorstandard"/>
      </w:pPr>
      <w:r w:rsidRPr="00D16D6F">
        <w:t>Nunc demum sentio, quanta sit f</w:t>
      </w:r>
      <w:r w:rsidR="00C8074A" w:rsidRPr="00D16D6F">
        <w:t>o</w:t>
      </w:r>
      <w:r w:rsidRPr="00D16D6F">
        <w:t>elicitas</w:t>
      </w:r>
    </w:p>
    <w:p w14:paraId="4C0E6761" w14:textId="77352AEF" w:rsidR="003071AB" w:rsidRPr="00D16D6F" w:rsidRDefault="005343CB" w:rsidP="001323C4">
      <w:pPr>
        <w:pStyle w:val="DraCorstandard"/>
      </w:pPr>
      <w:r w:rsidRPr="00D16D6F">
        <w:t>Et quanta quies, habuisse liberos patri</w:t>
      </w:r>
    </w:p>
    <w:p w14:paraId="6F03B475" w14:textId="77777777" w:rsidR="00ED15BA" w:rsidRDefault="005343CB" w:rsidP="001323C4">
      <w:pPr>
        <w:pStyle w:val="DraCorstandard"/>
      </w:pPr>
      <w:r w:rsidRPr="00D16D6F">
        <w:t>Per omnia obsequent</w:t>
      </w:r>
      <w:r w:rsidR="00651475" w:rsidRPr="00D16D6F">
        <w:t>e</w:t>
      </w:r>
      <w:r w:rsidRPr="00D16D6F">
        <w:t>is. Ego quoad pro meo</w:t>
      </w:r>
    </w:p>
    <w:p w14:paraId="2CC349F4" w14:textId="77777777" w:rsidR="00ED15BA" w:rsidRDefault="005343CB" w:rsidP="001323C4">
      <w:pPr>
        <w:pStyle w:val="DraCorstandard"/>
      </w:pPr>
      <w:r w:rsidRPr="00D16D6F">
        <w:t>Animo moderarer filium annis paruulum</w:t>
      </w:r>
    </w:p>
    <w:p w14:paraId="19E8A04A" w14:textId="3EDC7AD2" w:rsidR="00ED15BA" w:rsidRDefault="002C4D6D" w:rsidP="001323C4">
      <w:pPr>
        <w:pStyle w:val="DraCorstandard"/>
      </w:pPr>
      <w:r w:rsidRPr="009246B4">
        <w:rPr>
          <w:rStyle w:val="DraCorlinenumber"/>
        </w:rPr>
        <w:lastRenderedPageBreak/>
        <w:t>(</w:t>
      </w:r>
      <w:r w:rsidR="009246B4" w:rsidRPr="009246B4">
        <w:rPr>
          <w:rStyle w:val="DraCorlinenumber"/>
        </w:rPr>
        <w:t>8</w:t>
      </w:r>
      <w:r w:rsidRPr="009246B4">
        <w:rPr>
          <w:rStyle w:val="DraCorlinenumber"/>
        </w:rPr>
        <w:t>5)</w:t>
      </w:r>
      <w:r w:rsidRPr="00D16D6F">
        <w:t xml:space="preserve"> </w:t>
      </w:r>
      <w:r w:rsidR="005343CB" w:rsidRPr="00D16D6F">
        <w:t>Praeterea tam bene conditum, ut nihil amplius</w:t>
      </w:r>
    </w:p>
    <w:p w14:paraId="74B3ACB9" w14:textId="77777777" w:rsidR="00ED15BA" w:rsidRDefault="005343CB" w:rsidP="001323C4">
      <w:pPr>
        <w:pStyle w:val="DraCorstandard"/>
      </w:pPr>
      <w:r w:rsidRPr="00D16D6F">
        <w:t>In eo desiderare posses, tum quidem</w:t>
      </w:r>
    </w:p>
    <w:p w14:paraId="1E57DB4F" w14:textId="77777777" w:rsidR="00ED15BA" w:rsidRDefault="005343CB" w:rsidP="001323C4">
      <w:pPr>
        <w:pStyle w:val="DraCorstandard"/>
      </w:pPr>
      <w:r w:rsidRPr="00D16D6F">
        <w:t>Viuebam uelut utramque in au</w:t>
      </w:r>
      <w:r w:rsidR="00651475" w:rsidRPr="00D16D6F">
        <w:t>r</w:t>
      </w:r>
      <w:r w:rsidRPr="00D16D6F">
        <w:t>em dormiens,</w:t>
      </w:r>
    </w:p>
    <w:p w14:paraId="2EE9A514" w14:textId="77777777" w:rsidR="00ED15BA" w:rsidRDefault="005343CB" w:rsidP="001323C4">
      <w:pPr>
        <w:pStyle w:val="DraCorstandard"/>
      </w:pPr>
      <w:r w:rsidRPr="00D16D6F">
        <w:t>Immo mihi plaudebam, qui gnatum haberem praeditum</w:t>
      </w:r>
    </w:p>
    <w:p w14:paraId="7EF249B6" w14:textId="2B852BAF" w:rsidR="003071AB" w:rsidRPr="00D16D6F" w:rsidRDefault="005343CB" w:rsidP="001323C4">
      <w:pPr>
        <w:pStyle w:val="DraCorstandard"/>
      </w:pPr>
      <w:r w:rsidRPr="00D16D6F">
        <w:t>Tali ingevio et modestia, unde gaudium</w:t>
      </w:r>
    </w:p>
    <w:p w14:paraId="3002D55D" w14:textId="3243BD2A" w:rsidR="003071AB" w:rsidRPr="00D16D6F" w:rsidRDefault="002C4D6D" w:rsidP="001323C4">
      <w:pPr>
        <w:pStyle w:val="DraCorstandard"/>
      </w:pPr>
      <w:r w:rsidRPr="009246B4">
        <w:rPr>
          <w:rStyle w:val="DraCorlinenumber"/>
        </w:rPr>
        <w:t>(</w:t>
      </w:r>
      <w:r w:rsidR="009246B4" w:rsidRPr="009246B4">
        <w:rPr>
          <w:rStyle w:val="DraCorlinenumber"/>
        </w:rPr>
        <w:t>9</w:t>
      </w:r>
      <w:r w:rsidRPr="009246B4">
        <w:rPr>
          <w:rStyle w:val="DraCorlinenumber"/>
        </w:rPr>
        <w:t>0)</w:t>
      </w:r>
      <w:r w:rsidRPr="00D16D6F">
        <w:t xml:space="preserve"> </w:t>
      </w:r>
      <w:r w:rsidR="005343CB" w:rsidRPr="00D16D6F">
        <w:t>Possem mihi polliceri perpetuum et bene</w:t>
      </w:r>
    </w:p>
    <w:p w14:paraId="362A4390" w14:textId="77777777" w:rsidR="00ED15BA" w:rsidRDefault="005343CB" w:rsidP="001323C4">
      <w:pPr>
        <w:pStyle w:val="DraCorstandard"/>
      </w:pPr>
      <w:r w:rsidRPr="00D16D6F">
        <w:t>Stabile. At nunc, postquam detecta hypocrisi malus</w:t>
      </w:r>
    </w:p>
    <w:p w14:paraId="1EE8B390" w14:textId="546EB533" w:rsidR="003071AB" w:rsidRPr="00D16D6F" w:rsidRDefault="005343CB" w:rsidP="001323C4">
      <w:pPr>
        <w:pStyle w:val="DraCorstandard"/>
      </w:pPr>
      <w:r w:rsidRPr="00D16D6F">
        <w:t>Aperte coepit esse adeoque id institit,</w:t>
      </w:r>
    </w:p>
    <w:p w14:paraId="4A51DD8E" w14:textId="77777777" w:rsidR="00ED15BA" w:rsidRDefault="005343CB" w:rsidP="001323C4">
      <w:pPr>
        <w:pStyle w:val="DraCorstandard"/>
      </w:pPr>
      <w:r w:rsidRPr="00D16D6F">
        <w:t>Manu ut mea emittatur, uah, quae cogito?</w:t>
      </w:r>
    </w:p>
    <w:p w14:paraId="363FF91B" w14:textId="77777777" w:rsidR="00ED15BA" w:rsidRDefault="005343CB" w:rsidP="001323C4">
      <w:pPr>
        <w:pStyle w:val="DraCorstandard"/>
      </w:pPr>
      <w:r w:rsidRPr="00D16D6F">
        <w:t>Quibus nunc sollicitor rebus</w:t>
      </w:r>
      <w:r w:rsidR="00D16D6F" w:rsidRPr="00D16D6F">
        <w:t>?</w:t>
      </w:r>
      <w:r w:rsidRPr="00D16D6F">
        <w:t xml:space="preserve"> ne ille hinc sibi</w:t>
      </w:r>
    </w:p>
    <w:p w14:paraId="09CFA114" w14:textId="460A5D71" w:rsidR="00ED15BA" w:rsidRDefault="002C4D6D" w:rsidP="001323C4">
      <w:pPr>
        <w:pStyle w:val="DraCorstandard"/>
      </w:pPr>
      <w:r w:rsidRPr="009246B4">
        <w:rPr>
          <w:rStyle w:val="DraCorlinenumber"/>
        </w:rPr>
        <w:t>(</w:t>
      </w:r>
      <w:r w:rsidR="009246B4" w:rsidRPr="009246B4">
        <w:rPr>
          <w:rStyle w:val="DraCorlinenumber"/>
        </w:rPr>
        <w:t>9</w:t>
      </w:r>
      <w:r w:rsidRPr="009246B4">
        <w:rPr>
          <w:rStyle w:val="DraCorlinenumber"/>
        </w:rPr>
        <w:t>5)</w:t>
      </w:r>
      <w:r w:rsidRPr="00D16D6F">
        <w:t xml:space="preserve"> </w:t>
      </w:r>
      <w:r w:rsidR="005343CB" w:rsidRPr="00D16D6F">
        <w:t>Primam fenestram ad nequitiam patef</w:t>
      </w:r>
      <w:r w:rsidR="00D16D6F" w:rsidRPr="00D16D6F">
        <w:t>o</w:t>
      </w:r>
      <w:r w:rsidR="005343CB" w:rsidRPr="00D16D6F">
        <w:t>ecerit</w:t>
      </w:r>
    </w:p>
    <w:p w14:paraId="64453ADA" w14:textId="4F4449CA" w:rsidR="003071AB" w:rsidRPr="00D16D6F" w:rsidRDefault="005343CB" w:rsidP="001323C4">
      <w:pPr>
        <w:pStyle w:val="DraCorstandard"/>
      </w:pPr>
      <w:r w:rsidRPr="00D16D6F">
        <w:t>Neu</w:t>
      </w:r>
      <w:r w:rsidR="00D16D6F" w:rsidRPr="00D16D6F">
        <w:t>a</w:t>
      </w:r>
      <w:r w:rsidRPr="00D16D6F">
        <w:t>e seruus peccati euaserit ex libero,</w:t>
      </w:r>
    </w:p>
    <w:p w14:paraId="62143338" w14:textId="77777777" w:rsidR="00ED15BA" w:rsidRDefault="005343CB" w:rsidP="001323C4">
      <w:pPr>
        <w:pStyle w:val="DraCorstandard"/>
      </w:pPr>
      <w:r w:rsidRPr="00D16D6F">
        <w:t>Patris imperium lene dum malesanus abi</w:t>
      </w:r>
      <w:r w:rsidR="00D16D6F" w:rsidRPr="00D16D6F">
        <w:t>j</w:t>
      </w:r>
      <w:r w:rsidRPr="00D16D6F">
        <w:t>cit,</w:t>
      </w:r>
    </w:p>
    <w:p w14:paraId="132BDA9C" w14:textId="77777777" w:rsidR="00ED15BA" w:rsidRDefault="005343CB" w:rsidP="001323C4">
      <w:pPr>
        <w:pStyle w:val="DraCorstandard"/>
      </w:pPr>
      <w:r w:rsidRPr="00D16D6F">
        <w:t>Id quod de ipso speraueram n</w:t>
      </w:r>
      <w:r w:rsidR="00D16D6F" w:rsidRPr="00D16D6F">
        <w:t>o</w:t>
      </w:r>
      <w:r w:rsidRPr="00D16D6F">
        <w:t>nquam fore.</w:t>
      </w:r>
    </w:p>
    <w:p w14:paraId="660A2B87" w14:textId="77777777" w:rsidR="00ED15BA" w:rsidRDefault="005343CB" w:rsidP="001323C4">
      <w:pPr>
        <w:pStyle w:val="DraCorstandard"/>
      </w:pPr>
      <w:r w:rsidRPr="00D16D6F">
        <w:t>Hoc illud est, quod u</w:t>
      </w:r>
      <w:r w:rsidR="00D16D6F" w:rsidRPr="00D16D6F">
        <w:t>o</w:t>
      </w:r>
      <w:r w:rsidRPr="00D16D6F">
        <w:t>lgo consueuit frequens</w:t>
      </w:r>
    </w:p>
    <w:p w14:paraId="5C8C43D3" w14:textId="6DCE0674" w:rsidR="003071AB" w:rsidRPr="00D16D6F" w:rsidRDefault="002C4D6D" w:rsidP="001323C4">
      <w:pPr>
        <w:pStyle w:val="DraCorstandard"/>
      </w:pPr>
      <w:r w:rsidRPr="009246B4">
        <w:rPr>
          <w:rStyle w:val="DraCorlinenumber"/>
        </w:rPr>
        <w:t>(</w:t>
      </w:r>
      <w:r w:rsidR="009246B4" w:rsidRPr="009246B4">
        <w:rPr>
          <w:rStyle w:val="DraCorlinenumber"/>
        </w:rPr>
        <w:t>10</w:t>
      </w:r>
      <w:r w:rsidRPr="009246B4">
        <w:rPr>
          <w:rStyle w:val="DraCorlinenumber"/>
        </w:rPr>
        <w:t>0)</w:t>
      </w:r>
      <w:r w:rsidRPr="00D16D6F">
        <w:t xml:space="preserve"> </w:t>
      </w:r>
      <w:r w:rsidR="005343CB" w:rsidRPr="00D16D6F">
        <w:t>Dici</w:t>
      </w:r>
      <w:r w:rsidR="00D16D6F" w:rsidRPr="00D16D6F">
        <w:t>,</w:t>
      </w:r>
      <w:r w:rsidR="005343CB" w:rsidRPr="00D16D6F">
        <w:t xml:space="preserve"> </w:t>
      </w:r>
      <w:r w:rsidR="00D16D6F" w:rsidRPr="00D16D6F">
        <w:t>p</w:t>
      </w:r>
      <w:r w:rsidR="005343CB" w:rsidRPr="00D16D6F">
        <w:t>enuriam multo melius feras</w:t>
      </w:r>
    </w:p>
    <w:p w14:paraId="0C12EC44" w14:textId="77777777" w:rsidR="003071AB" w:rsidRPr="00D16D6F" w:rsidRDefault="005343CB" w:rsidP="001323C4">
      <w:pPr>
        <w:pStyle w:val="DraCorstandard"/>
      </w:pPr>
      <w:r w:rsidRPr="00D16D6F">
        <w:t>Quam saturitatem. Nam illa multos continet</w:t>
      </w:r>
    </w:p>
    <w:p w14:paraId="142AB3AC" w14:textId="77777777" w:rsidR="00ED15BA" w:rsidRDefault="005343CB" w:rsidP="001323C4">
      <w:pPr>
        <w:pStyle w:val="DraCorstandard"/>
      </w:pPr>
      <w:r w:rsidRPr="00D16D6F">
        <w:t>In officio, haec uero ad prote</w:t>
      </w:r>
      <w:r w:rsidR="00D16D6F" w:rsidRPr="00D16D6F">
        <w:t>ru</w:t>
      </w:r>
      <w:r w:rsidRPr="00D16D6F">
        <w:t>iam meum</w:t>
      </w:r>
    </w:p>
    <w:p w14:paraId="192AD3E2" w14:textId="77777777" w:rsidR="00ED15BA" w:rsidRDefault="005343CB" w:rsidP="001323C4">
      <w:pPr>
        <w:pStyle w:val="DraCorstandard"/>
      </w:pPr>
      <w:r w:rsidRPr="00D16D6F">
        <w:t>Perpellit filium, quandoquidem malit</w:t>
      </w:r>
    </w:p>
    <w:p w14:paraId="23F806ED" w14:textId="453B90B2" w:rsidR="003071AB" w:rsidRPr="00D16D6F" w:rsidRDefault="005343CB" w:rsidP="001323C4">
      <w:pPr>
        <w:pStyle w:val="DraCorstandard"/>
      </w:pPr>
      <w:r w:rsidRPr="00D16D6F">
        <w:t>Errare quolibet ex sua libidine</w:t>
      </w:r>
    </w:p>
    <w:p w14:paraId="7D2E7442" w14:textId="2EBBF4BC" w:rsidR="003071AB" w:rsidRPr="00D16D6F" w:rsidRDefault="002C4D6D" w:rsidP="001323C4">
      <w:pPr>
        <w:pStyle w:val="DraCorstandard"/>
      </w:pPr>
      <w:r w:rsidRPr="009246B4">
        <w:rPr>
          <w:rStyle w:val="DraCorlinenumber"/>
        </w:rPr>
        <w:t>(</w:t>
      </w:r>
      <w:r w:rsidR="009246B4" w:rsidRPr="009246B4">
        <w:rPr>
          <w:rStyle w:val="DraCorlinenumber"/>
        </w:rPr>
        <w:t>10</w:t>
      </w:r>
      <w:r w:rsidRPr="009246B4">
        <w:rPr>
          <w:rStyle w:val="DraCorlinenumber"/>
        </w:rPr>
        <w:t>5)</w:t>
      </w:r>
      <w:r w:rsidRPr="00D16D6F">
        <w:t xml:space="preserve"> </w:t>
      </w:r>
      <w:r w:rsidR="005343CB" w:rsidRPr="00D16D6F">
        <w:t>Paterno quam sinu fouerier amplius.</w:t>
      </w:r>
    </w:p>
    <w:p w14:paraId="7A2EF0B9" w14:textId="4E144209" w:rsidR="003071AB" w:rsidRPr="00D16D6F" w:rsidRDefault="00D16D6F" w:rsidP="001323C4">
      <w:pPr>
        <w:pStyle w:val="DraCorstandard"/>
      </w:pPr>
      <w:r w:rsidRPr="00D16D6F">
        <w:rPr>
          <w:rFonts w:ascii="Vusillus" w:hAnsi="Vusillus" w:cs="Vusillus"/>
        </w:rPr>
        <w:t>Ναὶ</w:t>
      </w:r>
      <w:r w:rsidR="005343CB" w:rsidRPr="00D16D6F">
        <w:t xml:space="preserve"> ille haud scit, quam praesens sibi accersat malum.</w:t>
      </w:r>
    </w:p>
    <w:p w14:paraId="75D5E702" w14:textId="77777777" w:rsidR="003071AB" w:rsidRPr="00D16D6F" w:rsidRDefault="005343CB" w:rsidP="001323C4">
      <w:pPr>
        <w:pStyle w:val="DraCorstandard"/>
      </w:pPr>
      <w:r w:rsidRPr="00D16D6F">
        <w:t>Sed quid? Sinam uero a me abire filium,</w:t>
      </w:r>
    </w:p>
    <w:p w14:paraId="3472BAFD" w14:textId="77777777" w:rsidR="00ED15BA" w:rsidRDefault="005343CB" w:rsidP="001323C4">
      <w:pPr>
        <w:pStyle w:val="DraCorstandard"/>
      </w:pPr>
      <w:r w:rsidRPr="00D16D6F">
        <w:t>Quem destinaueram heredem regno meo?</w:t>
      </w:r>
    </w:p>
    <w:p w14:paraId="31A7F8C3" w14:textId="1B0F4910" w:rsidR="003071AB" w:rsidRPr="00D16D6F" w:rsidRDefault="005343CB" w:rsidP="001323C4">
      <w:pPr>
        <w:pStyle w:val="DraCorstandard"/>
      </w:pPr>
      <w:r w:rsidRPr="00D16D6F">
        <w:t>Id Eubulus forsan meus non suaserit,</w:t>
      </w:r>
    </w:p>
    <w:p w14:paraId="293DE31A" w14:textId="0E71AAF6" w:rsidR="00ED15BA" w:rsidRDefault="002C4D6D" w:rsidP="001323C4">
      <w:pPr>
        <w:pStyle w:val="DraCorstandard"/>
      </w:pPr>
      <w:r w:rsidRPr="009246B4">
        <w:rPr>
          <w:rStyle w:val="DraCorlinenumber"/>
        </w:rPr>
        <w:t>(1</w:t>
      </w:r>
      <w:r w:rsidR="009246B4" w:rsidRPr="009246B4">
        <w:rPr>
          <w:rStyle w:val="DraCorlinenumber"/>
        </w:rPr>
        <w:t>1</w:t>
      </w:r>
      <w:r w:rsidRPr="009246B4">
        <w:rPr>
          <w:rStyle w:val="DraCorlinenumber"/>
        </w:rPr>
        <w:t>0)</w:t>
      </w:r>
      <w:r w:rsidRPr="00D16D6F">
        <w:t xml:space="preserve"> </w:t>
      </w:r>
      <w:r w:rsidR="005343CB" w:rsidRPr="00D16D6F">
        <w:t>Quo consule semper usus sum f</w:t>
      </w:r>
      <w:r w:rsidR="00D16D6F" w:rsidRPr="00D16D6F">
        <w:t>o</w:t>
      </w:r>
      <w:r w:rsidR="005343CB" w:rsidRPr="00D16D6F">
        <w:t>eliciter.</w:t>
      </w:r>
    </w:p>
    <w:p w14:paraId="58798570" w14:textId="08FE76CD" w:rsidR="00ED15BA" w:rsidRDefault="002A77F7" w:rsidP="001323C4">
      <w:pPr>
        <w:pStyle w:val="DraCorstandard"/>
      </w:pPr>
      <w:r>
        <w:rPr>
          <w:rStyle w:val="DraCorspeakerattribution"/>
        </w:rPr>
        <w:lastRenderedPageBreak/>
        <w:t>Ev.</w:t>
      </w:r>
      <w:r w:rsidR="00F97FEC" w:rsidRPr="00D16D6F">
        <w:t xml:space="preserve"> </w:t>
      </w:r>
      <w:r w:rsidR="005343CB" w:rsidRPr="00D16D6F">
        <w:t xml:space="preserve">Non possum </w:t>
      </w:r>
      <w:r w:rsidR="00D16D6F" w:rsidRPr="00D16D6F">
        <w:t>(</w:t>
      </w:r>
      <w:r w:rsidR="005343CB" w:rsidRPr="00D16D6F">
        <w:t>quod meum ingenium est</w:t>
      </w:r>
      <w:r w:rsidR="00D16D6F" w:rsidRPr="00D16D6F">
        <w:t>)</w:t>
      </w:r>
      <w:r w:rsidR="005343CB" w:rsidRPr="00D16D6F">
        <w:t xml:space="preserve"> quin sedulo</w:t>
      </w:r>
    </w:p>
    <w:p w14:paraId="575838D5" w14:textId="463E20B4" w:rsidR="003071AB" w:rsidRPr="00D16D6F" w:rsidRDefault="005343CB" w:rsidP="001323C4">
      <w:pPr>
        <w:pStyle w:val="DraCorstandard"/>
      </w:pPr>
      <w:r w:rsidRPr="00D16D6F">
        <w:t>Agam, laborem, in officio sim pro meo</w:t>
      </w:r>
    </w:p>
    <w:p w14:paraId="6E891F8A" w14:textId="77777777" w:rsidR="003071AB" w:rsidRPr="00D16D6F" w:rsidRDefault="005343CB" w:rsidP="001323C4">
      <w:pPr>
        <w:pStyle w:val="DraCorstandard"/>
      </w:pPr>
      <w:r w:rsidRPr="00D16D6F">
        <w:t>Pelargo, cui ceu Theseus quispiam Herculi</w:t>
      </w:r>
    </w:p>
    <w:p w14:paraId="441E18A1" w14:textId="77777777" w:rsidR="00ED15BA" w:rsidRDefault="005343CB" w:rsidP="001323C4">
      <w:pPr>
        <w:pStyle w:val="DraCorstandard"/>
      </w:pPr>
      <w:r w:rsidRPr="00D16D6F">
        <w:t>Coniunctus sum, idque ob morum similitudinem,</w:t>
      </w:r>
    </w:p>
    <w:p w14:paraId="195DA888" w14:textId="71995FC1" w:rsidR="003071AB" w:rsidRPr="00D16D6F" w:rsidRDefault="005F4323" w:rsidP="001323C4">
      <w:pPr>
        <w:pStyle w:val="DraCorstandard"/>
      </w:pPr>
      <w:r w:rsidRPr="009246B4">
        <w:rPr>
          <w:rStyle w:val="DraCorlinenumber"/>
        </w:rPr>
        <w:t>(1</w:t>
      </w:r>
      <w:r w:rsidR="009246B4" w:rsidRPr="009246B4">
        <w:rPr>
          <w:rStyle w:val="DraCorlinenumber"/>
        </w:rPr>
        <w:t>1</w:t>
      </w:r>
      <w:r w:rsidRPr="009246B4">
        <w:rPr>
          <w:rStyle w:val="DraCorlinenumber"/>
        </w:rPr>
        <w:t>5)</w:t>
      </w:r>
      <w:r>
        <w:t xml:space="preserve"> </w:t>
      </w:r>
      <w:r w:rsidR="005343CB" w:rsidRPr="00D16D6F">
        <w:t>Quae ut inter nos est fere consentanea,</w:t>
      </w:r>
    </w:p>
    <w:p w14:paraId="10648D89" w14:textId="77777777" w:rsidR="00ED15BA" w:rsidRDefault="005343CB" w:rsidP="001323C4">
      <w:pPr>
        <w:pStyle w:val="DraCorstandard"/>
      </w:pPr>
      <w:r w:rsidRPr="00D16D6F">
        <w:t>Ita mutuum amorem conciliet oportet</w:t>
      </w:r>
      <w:r w:rsidR="00D16D6F" w:rsidRPr="00D16D6F">
        <w:t>,</w:t>
      </w:r>
      <w:r w:rsidRPr="00D16D6F">
        <w:t xml:space="preserve"> </w:t>
      </w:r>
      <w:r w:rsidR="00D16D6F" w:rsidRPr="00D16D6F">
        <w:t>h</w:t>
      </w:r>
      <w:r w:rsidRPr="00D16D6F">
        <w:t>inc</w:t>
      </w:r>
    </w:p>
    <w:p w14:paraId="33A89E8B" w14:textId="77777777" w:rsidR="00ED15BA" w:rsidRDefault="005343CB" w:rsidP="001323C4">
      <w:pPr>
        <w:pStyle w:val="DraCorstandard"/>
      </w:pPr>
      <w:r w:rsidRPr="00D16D6F">
        <w:t>Adeo nullum elabi diem patior, meum</w:t>
      </w:r>
    </w:p>
    <w:p w14:paraId="60572567" w14:textId="77777777" w:rsidR="00ED15BA" w:rsidRDefault="005343CB" w:rsidP="001323C4">
      <w:pPr>
        <w:pStyle w:val="DraCorstandard"/>
      </w:pPr>
      <w:r w:rsidRPr="00D16D6F">
        <w:t>Quin illi deferam officium. Illuc scilicet</w:t>
      </w:r>
    </w:p>
    <w:p w14:paraId="01B9F889" w14:textId="3C39A81E" w:rsidR="003071AB" w:rsidRPr="00D16D6F" w:rsidRDefault="00B95B11" w:rsidP="001323C4">
      <w:pPr>
        <w:pStyle w:val="DraCorstandard"/>
      </w:pPr>
      <w:r w:rsidRPr="00B95B11">
        <w:rPr>
          <w:rStyle w:val="DraCormarkversepart"/>
        </w:rPr>
        <w:t>@</w:t>
      </w:r>
      <w:r w:rsidR="005343CB" w:rsidRPr="00D16D6F">
        <w:t>Mihi iter est.</w:t>
      </w:r>
      <w:r w:rsidR="00F97FEC" w:rsidRPr="00D16D6F">
        <w:t xml:space="preserve"> </w:t>
      </w:r>
      <w:r w:rsidR="002A77F7" w:rsidRPr="002A77F7">
        <w:rPr>
          <w:rStyle w:val="DraCorspeakerattribution"/>
        </w:rPr>
        <w:t>Pel.</w:t>
      </w:r>
      <w:r w:rsidR="00F97FEC" w:rsidRPr="00D16D6F">
        <w:t xml:space="preserve"> </w:t>
      </w:r>
      <w:r w:rsidRPr="00B95B11">
        <w:rPr>
          <w:rStyle w:val="DraCormarkversepart"/>
        </w:rPr>
        <w:t>@</w:t>
      </w:r>
      <w:r w:rsidR="005343CB" w:rsidRPr="00D16D6F">
        <w:t>Cuius h</w:t>
      </w:r>
      <w:r w:rsidR="00D16D6F" w:rsidRPr="00D16D6F">
        <w:t>e</w:t>
      </w:r>
      <w:r w:rsidR="005343CB" w:rsidRPr="00D16D6F">
        <w:t>ic uocem audire uideor?</w:t>
      </w:r>
    </w:p>
    <w:p w14:paraId="3C9A0B87" w14:textId="00578343" w:rsidR="00ED15BA" w:rsidRDefault="005F4323" w:rsidP="001323C4">
      <w:pPr>
        <w:pStyle w:val="DraCorstandard"/>
      </w:pPr>
      <w:r w:rsidRPr="009246B4">
        <w:rPr>
          <w:rStyle w:val="DraCorlinenumber"/>
        </w:rPr>
        <w:t>(1</w:t>
      </w:r>
      <w:r w:rsidR="009246B4" w:rsidRPr="009246B4">
        <w:rPr>
          <w:rStyle w:val="DraCorlinenumber"/>
        </w:rPr>
        <w:t>2</w:t>
      </w:r>
      <w:r w:rsidRPr="009246B4">
        <w:rPr>
          <w:rStyle w:val="DraCorlinenumber"/>
        </w:rPr>
        <w:t>0)</w:t>
      </w:r>
      <w:r>
        <w:t xml:space="preserve"> </w:t>
      </w:r>
      <w:r w:rsidR="005343CB" w:rsidRPr="00D16D6F">
        <w:t>Num Eubuli? Is est ipsus, per tempus aduenit.</w:t>
      </w:r>
    </w:p>
    <w:p w14:paraId="12711BCD" w14:textId="0A42B803" w:rsidR="003071AB" w:rsidRDefault="005343CB" w:rsidP="001323C4">
      <w:pPr>
        <w:pStyle w:val="DraCorstandard"/>
      </w:pPr>
      <w:r w:rsidRPr="00D16D6F">
        <w:t>Videon te, Eubule mi, meo animo maxime</w:t>
      </w:r>
    </w:p>
    <w:p w14:paraId="4AC87BC0" w14:textId="4B201840" w:rsidR="00D16D6F" w:rsidRPr="00D16D6F" w:rsidRDefault="00B95B11" w:rsidP="001323C4">
      <w:pPr>
        <w:pStyle w:val="DraCorstandard"/>
      </w:pPr>
      <w:r w:rsidRPr="00B95B11">
        <w:rPr>
          <w:rStyle w:val="DraCormarkversepart"/>
        </w:rPr>
        <w:t>@</w:t>
      </w:r>
      <w:r w:rsidR="00D16D6F">
        <w:t xml:space="preserve">Nunc expectate? </w:t>
      </w:r>
      <w:r w:rsidR="002A77F7" w:rsidRPr="002A77F7">
        <w:rPr>
          <w:rStyle w:val="DraCorspeakerattribution"/>
        </w:rPr>
        <w:t>Evb.</w:t>
      </w:r>
      <w:r w:rsidR="00D16D6F">
        <w:t xml:space="preserve"> </w:t>
      </w:r>
      <w:r w:rsidRPr="00B95B11">
        <w:rPr>
          <w:rStyle w:val="DraCormarkversepart"/>
        </w:rPr>
        <w:t>@</w:t>
      </w:r>
      <w:r w:rsidR="00D16D6F">
        <w:t>Eho, quid tam quaeso tristis es?</w:t>
      </w:r>
    </w:p>
    <w:p w14:paraId="7E2DC9E6" w14:textId="36981E83" w:rsidR="003071AB" w:rsidRPr="00D16D6F" w:rsidRDefault="002A77F7" w:rsidP="001323C4">
      <w:pPr>
        <w:pStyle w:val="DraCorstandard"/>
      </w:pPr>
      <w:r w:rsidRPr="002A77F7">
        <w:rPr>
          <w:rStyle w:val="DraCorspeakerattribution"/>
        </w:rPr>
        <w:t>Pel.</w:t>
      </w:r>
      <w:r w:rsidR="00F97FEC" w:rsidRPr="00D16D6F">
        <w:t xml:space="preserve"> </w:t>
      </w:r>
      <w:r w:rsidR="005343CB" w:rsidRPr="00D16D6F">
        <w:t>Haud simplex est malum, quod me sollicitum habet.</w:t>
      </w:r>
    </w:p>
    <w:p w14:paraId="03D68769" w14:textId="54127ABD" w:rsidR="003071AB" w:rsidRPr="00D16D6F" w:rsidRDefault="002A77F7" w:rsidP="001323C4">
      <w:pPr>
        <w:pStyle w:val="DraCorstandard"/>
      </w:pPr>
      <w:r w:rsidRPr="002A77F7">
        <w:rPr>
          <w:rStyle w:val="DraCorspeakerattribution"/>
        </w:rPr>
        <w:t>Evb.</w:t>
      </w:r>
      <w:r w:rsidR="00F97FEC" w:rsidRPr="00D16D6F">
        <w:t xml:space="preserve"> </w:t>
      </w:r>
      <w:r w:rsidR="00B95B11" w:rsidRPr="00B95B11">
        <w:rPr>
          <w:rStyle w:val="DraCormarkversepart"/>
        </w:rPr>
        <w:t>@</w:t>
      </w:r>
      <w:r w:rsidR="005343CB" w:rsidRPr="00D16D6F">
        <w:t>Quidnam est?</w:t>
      </w:r>
      <w:r w:rsidR="00F97FEC" w:rsidRPr="00D16D6F">
        <w:t xml:space="preserve"> </w:t>
      </w:r>
      <w:r w:rsidRPr="002A77F7">
        <w:rPr>
          <w:rStyle w:val="DraCorspeakerattribution"/>
        </w:rPr>
        <w:t>Pel.</w:t>
      </w:r>
      <w:r w:rsidR="00F97FEC" w:rsidRPr="00D16D6F">
        <w:t xml:space="preserve"> </w:t>
      </w:r>
      <w:r w:rsidR="00B95B11" w:rsidRPr="00B95B11">
        <w:rPr>
          <w:rStyle w:val="DraCormarkversepart"/>
        </w:rPr>
        <w:t>@</w:t>
      </w:r>
      <w:r w:rsidR="005343CB" w:rsidRPr="00D16D6F">
        <w:t>Eubule mi, nihil.</w:t>
      </w:r>
      <w:r w:rsidR="00F97FEC" w:rsidRPr="00D16D6F">
        <w:t xml:space="preserve"> </w:t>
      </w:r>
      <w:r>
        <w:rPr>
          <w:rStyle w:val="DraCorspeakerattribution"/>
        </w:rPr>
        <w:t>Ev.</w:t>
      </w:r>
      <w:r w:rsidR="00F97FEC" w:rsidRPr="00D16D6F">
        <w:t xml:space="preserve"> </w:t>
      </w:r>
      <w:r w:rsidR="00B95B11" w:rsidRPr="00B95B11">
        <w:rPr>
          <w:rStyle w:val="DraCormarkversepart"/>
        </w:rPr>
        <w:t>@</w:t>
      </w:r>
      <w:r w:rsidR="005343CB" w:rsidRPr="00D16D6F">
        <w:t>Quin dic, quid est?</w:t>
      </w:r>
    </w:p>
    <w:p w14:paraId="7E4DA274" w14:textId="0A20232A" w:rsidR="003071AB" w:rsidRPr="00D16D6F" w:rsidRDefault="005F4323" w:rsidP="001323C4">
      <w:pPr>
        <w:pStyle w:val="DraCorstandard"/>
      </w:pPr>
      <w:r w:rsidRPr="009246B4">
        <w:rPr>
          <w:rStyle w:val="DraCorlinenumber"/>
        </w:rPr>
        <w:t>(1</w:t>
      </w:r>
      <w:r w:rsidR="009246B4" w:rsidRPr="009246B4">
        <w:rPr>
          <w:rStyle w:val="DraCorlinenumber"/>
        </w:rPr>
        <w:t>2</w:t>
      </w:r>
      <w:r w:rsidRPr="009246B4">
        <w:rPr>
          <w:rStyle w:val="DraCorlinenumber"/>
        </w:rPr>
        <w:t>5)</w:t>
      </w:r>
      <w:r>
        <w:t xml:space="preserve"> </w:t>
      </w:r>
      <w:r w:rsidR="002A77F7" w:rsidRPr="002A77F7">
        <w:rPr>
          <w:rStyle w:val="DraCorspeakerattribution"/>
        </w:rPr>
        <w:t>Pel.</w:t>
      </w:r>
      <w:r w:rsidR="00F97FEC" w:rsidRPr="00D16D6F">
        <w:t xml:space="preserve"> </w:t>
      </w:r>
      <w:r w:rsidR="00B95B11" w:rsidRPr="00B95B11">
        <w:rPr>
          <w:rStyle w:val="DraCormarkversepart"/>
        </w:rPr>
        <w:t>@</w:t>
      </w:r>
      <w:r w:rsidR="005343CB" w:rsidRPr="00D16D6F">
        <w:t>De filio num nam audisti?</w:t>
      </w:r>
      <w:r w:rsidR="00F97FEC" w:rsidRPr="00D16D6F">
        <w:t xml:space="preserve"> </w:t>
      </w:r>
      <w:r w:rsidR="002A77F7">
        <w:rPr>
          <w:rStyle w:val="DraCorspeakerattribution"/>
        </w:rPr>
        <w:t>Ev.</w:t>
      </w:r>
      <w:r w:rsidR="00F97FEC" w:rsidRPr="00D16D6F">
        <w:t xml:space="preserve"> </w:t>
      </w:r>
      <w:r w:rsidR="00B95B11" w:rsidRPr="00B95B11">
        <w:rPr>
          <w:rStyle w:val="DraCormarkversepart"/>
        </w:rPr>
        <w:t>@</w:t>
      </w:r>
      <w:r w:rsidR="005343CB" w:rsidRPr="00D16D6F">
        <w:t>Quid is studet?</w:t>
      </w:r>
    </w:p>
    <w:p w14:paraId="51186F79" w14:textId="22C1DBE8" w:rsidR="003071AB" w:rsidRPr="00D16D6F" w:rsidRDefault="002A77F7" w:rsidP="001323C4">
      <w:pPr>
        <w:pStyle w:val="DraCorstandard"/>
      </w:pPr>
      <w:r w:rsidRPr="002A77F7">
        <w:rPr>
          <w:rStyle w:val="DraCorspeakerattribution"/>
        </w:rPr>
        <w:t>Pel.</w:t>
      </w:r>
      <w:r w:rsidR="00F97FEC" w:rsidRPr="00D16D6F">
        <w:t xml:space="preserve"> </w:t>
      </w:r>
      <w:r w:rsidR="005343CB" w:rsidRPr="00D16D6F">
        <w:t>Alienum sese facere a pat</w:t>
      </w:r>
      <w:r w:rsidR="00D16D6F">
        <w:t>r</w:t>
      </w:r>
      <w:r w:rsidR="005343CB" w:rsidRPr="00D16D6F">
        <w:t>ia domo.</w:t>
      </w:r>
    </w:p>
    <w:p w14:paraId="1FAAE0E2" w14:textId="328C8108" w:rsidR="003071AB" w:rsidRPr="00D16D6F" w:rsidRDefault="002A77F7" w:rsidP="001323C4">
      <w:pPr>
        <w:pStyle w:val="DraCorstandard"/>
      </w:pPr>
      <w:r w:rsidRPr="002A77F7">
        <w:rPr>
          <w:rStyle w:val="DraCorspeakerattribution"/>
        </w:rPr>
        <w:t>Evb.</w:t>
      </w:r>
      <w:r w:rsidR="00F97FEC" w:rsidRPr="00D16D6F">
        <w:t xml:space="preserve"> </w:t>
      </w:r>
      <w:r w:rsidR="00B95B11" w:rsidRPr="00B95B11">
        <w:rPr>
          <w:rStyle w:val="DraCormarkversepart"/>
        </w:rPr>
        <w:t>@</w:t>
      </w:r>
      <w:r w:rsidR="005343CB" w:rsidRPr="00D16D6F">
        <w:t>Tuusne filius?</w:t>
      </w:r>
      <w:r w:rsidR="00F97FEC" w:rsidRPr="00D16D6F">
        <w:t xml:space="preserve"> </w:t>
      </w:r>
      <w:r w:rsidRPr="002A77F7">
        <w:rPr>
          <w:rStyle w:val="DraCorspeakerattribution"/>
        </w:rPr>
        <w:t>Pel.</w:t>
      </w:r>
      <w:r w:rsidR="00F97FEC" w:rsidRPr="00D16D6F">
        <w:t xml:space="preserve"> </w:t>
      </w:r>
      <w:r w:rsidR="00B95B11" w:rsidRPr="00B95B11">
        <w:rPr>
          <w:rStyle w:val="DraCormarkversepart"/>
        </w:rPr>
        <w:t>@</w:t>
      </w:r>
      <w:r w:rsidR="005343CB" w:rsidRPr="00D16D6F">
        <w:t>Meus.</w:t>
      </w:r>
      <w:r w:rsidR="00F97FEC" w:rsidRPr="00D16D6F">
        <w:t xml:space="preserve"> </w:t>
      </w:r>
      <w:r>
        <w:rPr>
          <w:rStyle w:val="DraCorspeakerattribution"/>
        </w:rPr>
        <w:t>Ev.</w:t>
      </w:r>
      <w:r w:rsidR="00F97FEC" w:rsidRPr="00D16D6F">
        <w:t xml:space="preserve"> </w:t>
      </w:r>
      <w:r w:rsidR="00B95B11" w:rsidRPr="00B95B11">
        <w:rPr>
          <w:rStyle w:val="DraCormarkversepart"/>
        </w:rPr>
        <w:t>@</w:t>
      </w:r>
      <w:r w:rsidR="005343CB" w:rsidRPr="00D16D6F">
        <w:t>Quid audio?</w:t>
      </w:r>
    </w:p>
    <w:p w14:paraId="08E12F28" w14:textId="2020B5DA" w:rsidR="003071AB" w:rsidRPr="00D16D6F" w:rsidRDefault="002A77F7" w:rsidP="001323C4">
      <w:pPr>
        <w:pStyle w:val="DraCorstandard"/>
      </w:pPr>
      <w:r w:rsidRPr="002A77F7">
        <w:rPr>
          <w:rStyle w:val="DraCorspeakerattribution"/>
        </w:rPr>
        <w:t>Pel.</w:t>
      </w:r>
      <w:r w:rsidR="00F97FEC" w:rsidRPr="00D16D6F">
        <w:t xml:space="preserve"> </w:t>
      </w:r>
      <w:r w:rsidR="005343CB" w:rsidRPr="00D16D6F">
        <w:t>Minor ille natu hanc mihi mouet tragoediam.</w:t>
      </w:r>
    </w:p>
    <w:p w14:paraId="5B31D3AB" w14:textId="7F0B09E9" w:rsidR="003071AB" w:rsidRPr="00D16D6F" w:rsidRDefault="00B95B11" w:rsidP="001323C4">
      <w:pPr>
        <w:pStyle w:val="DraCorstandard"/>
      </w:pPr>
      <w:r w:rsidRPr="00B95B11">
        <w:rPr>
          <w:rStyle w:val="DraCormarkversepart"/>
        </w:rPr>
        <w:t>@</w:t>
      </w:r>
      <w:r w:rsidR="005343CB" w:rsidRPr="00D16D6F">
        <w:t>Qui utinam ex me natus non esset.</w:t>
      </w:r>
      <w:r w:rsidR="00F97FEC" w:rsidRPr="00D16D6F">
        <w:t xml:space="preserve"> </w:t>
      </w:r>
      <w:r w:rsidR="002A77F7">
        <w:rPr>
          <w:rStyle w:val="DraCorspeakerattribution"/>
        </w:rPr>
        <w:t>Ev.</w:t>
      </w:r>
      <w:r w:rsidR="00F97FEC" w:rsidRPr="00D16D6F">
        <w:t xml:space="preserve"> </w:t>
      </w:r>
      <w:r w:rsidRPr="00B95B11">
        <w:rPr>
          <w:rStyle w:val="DraCormarkversepart"/>
        </w:rPr>
        <w:t>@</w:t>
      </w:r>
      <w:r w:rsidR="005343CB" w:rsidRPr="00D16D6F">
        <w:t>Bona uerba. Sed</w:t>
      </w:r>
    </w:p>
    <w:p w14:paraId="647308CE" w14:textId="54E62C20" w:rsidR="00ED15BA" w:rsidRDefault="005F4323" w:rsidP="001323C4">
      <w:pPr>
        <w:pStyle w:val="DraCorstandard"/>
      </w:pPr>
      <w:r w:rsidRPr="009246B4">
        <w:rPr>
          <w:rStyle w:val="DraCorlinenumber"/>
        </w:rPr>
        <w:t>(1</w:t>
      </w:r>
      <w:r w:rsidR="009246B4" w:rsidRPr="009246B4">
        <w:rPr>
          <w:rStyle w:val="DraCorlinenumber"/>
        </w:rPr>
        <w:t>3</w:t>
      </w:r>
      <w:r w:rsidRPr="009246B4">
        <w:rPr>
          <w:rStyle w:val="DraCorlinenumber"/>
        </w:rPr>
        <w:t>0)</w:t>
      </w:r>
      <w:r>
        <w:t xml:space="preserve"> </w:t>
      </w:r>
      <w:r w:rsidR="00FD2057" w:rsidRPr="00D16D6F">
        <w:t>V</w:t>
      </w:r>
      <w:r w:rsidR="005343CB" w:rsidRPr="00D16D6F">
        <w:t>nde istuc, quaeso, huic uenit in mentem, nisi</w:t>
      </w:r>
    </w:p>
    <w:p w14:paraId="7D9D0AD3" w14:textId="7CB91BF9" w:rsidR="003071AB" w:rsidRPr="00D16D6F" w:rsidRDefault="005343CB" w:rsidP="001323C4">
      <w:pPr>
        <w:pStyle w:val="DraCorstandard"/>
      </w:pPr>
      <w:r w:rsidRPr="00D16D6F">
        <w:t>Indignis ille abs te sit tractatus modis?</w:t>
      </w:r>
    </w:p>
    <w:p w14:paraId="096E2562" w14:textId="7342644B" w:rsidR="003071AB" w:rsidRPr="00D16D6F" w:rsidRDefault="002A77F7" w:rsidP="001323C4">
      <w:pPr>
        <w:pStyle w:val="DraCorstandard"/>
      </w:pPr>
      <w:r w:rsidRPr="002A77F7">
        <w:rPr>
          <w:rStyle w:val="DraCorspeakerattribution"/>
        </w:rPr>
        <w:t>Pel.</w:t>
      </w:r>
      <w:r w:rsidR="00F97FEC" w:rsidRPr="00D16D6F">
        <w:t xml:space="preserve"> </w:t>
      </w:r>
      <w:r w:rsidR="00B95B11" w:rsidRPr="00B95B11">
        <w:rPr>
          <w:rStyle w:val="DraCormarkversepart"/>
        </w:rPr>
        <w:t>@</w:t>
      </w:r>
      <w:r w:rsidR="005343CB" w:rsidRPr="00D16D6F">
        <w:t>Immo, ne nimis dignis, uereor, Eubule.</w:t>
      </w:r>
      <w:r w:rsidR="00F97FEC" w:rsidRPr="00D16D6F">
        <w:t xml:space="preserve"> </w:t>
      </w:r>
      <w:r>
        <w:rPr>
          <w:rStyle w:val="DraCorspeakerattribution"/>
        </w:rPr>
        <w:t>Ev.</w:t>
      </w:r>
      <w:r w:rsidR="00F97FEC" w:rsidRPr="00D16D6F">
        <w:rPr>
          <w:i/>
          <w:iCs/>
        </w:rPr>
        <w:t xml:space="preserve"> </w:t>
      </w:r>
      <w:r w:rsidR="00B95B11" w:rsidRPr="00B95B11">
        <w:rPr>
          <w:rStyle w:val="DraCormarkversepart"/>
        </w:rPr>
        <w:t>@</w:t>
      </w:r>
      <w:r w:rsidR="005343CB" w:rsidRPr="00D16D6F">
        <w:t>Qui?</w:t>
      </w:r>
    </w:p>
    <w:p w14:paraId="5B5AF416" w14:textId="28B443EF" w:rsidR="003071AB" w:rsidRPr="00D16D6F" w:rsidRDefault="002A77F7" w:rsidP="001323C4">
      <w:pPr>
        <w:pStyle w:val="DraCorstandard"/>
      </w:pPr>
      <w:r w:rsidRPr="002A77F7">
        <w:rPr>
          <w:rStyle w:val="DraCorspeakerattribution"/>
        </w:rPr>
        <w:t>Pe.</w:t>
      </w:r>
      <w:r w:rsidR="00F97FEC" w:rsidRPr="00D16D6F">
        <w:t xml:space="preserve"> </w:t>
      </w:r>
      <w:r w:rsidR="005343CB" w:rsidRPr="00D16D6F">
        <w:t>Dicam. Istunc ex me natum eduxi a paruulo,</w:t>
      </w:r>
    </w:p>
    <w:p w14:paraId="4B52E4CE" w14:textId="51CEB6BB" w:rsidR="003071AB" w:rsidRPr="00D16D6F" w:rsidRDefault="005343CB" w:rsidP="001323C4">
      <w:pPr>
        <w:pStyle w:val="DraCorstandard"/>
      </w:pPr>
      <w:r w:rsidRPr="00D16D6F">
        <w:t>Habui, amaui ut meum, in eo me oblecto, illius</w:t>
      </w:r>
    </w:p>
    <w:p w14:paraId="4620937E" w14:textId="7B9BB3FE" w:rsidR="003071AB" w:rsidRPr="00D16D6F" w:rsidRDefault="005F4323" w:rsidP="001323C4">
      <w:pPr>
        <w:pStyle w:val="DraCorstandard"/>
      </w:pPr>
      <w:r w:rsidRPr="009246B4">
        <w:rPr>
          <w:rStyle w:val="DraCorlinenumber"/>
        </w:rPr>
        <w:t>(1</w:t>
      </w:r>
      <w:r w:rsidR="009246B4" w:rsidRPr="009246B4">
        <w:rPr>
          <w:rStyle w:val="DraCorlinenumber"/>
        </w:rPr>
        <w:t>3</w:t>
      </w:r>
      <w:r w:rsidRPr="009246B4">
        <w:rPr>
          <w:rStyle w:val="DraCorlinenumber"/>
        </w:rPr>
        <w:t>5)</w:t>
      </w:r>
      <w:r>
        <w:t xml:space="preserve"> </w:t>
      </w:r>
      <w:r w:rsidR="005343CB" w:rsidRPr="00D16D6F">
        <w:t>Salutem curo, nil praetermitto, ut queam</w:t>
      </w:r>
    </w:p>
    <w:p w14:paraId="6AC72EC0" w14:textId="77777777" w:rsidR="003071AB" w:rsidRPr="00D16D6F" w:rsidRDefault="005343CB" w:rsidP="001323C4">
      <w:pPr>
        <w:pStyle w:val="DraCorstandard"/>
      </w:pPr>
      <w:r w:rsidRPr="00D16D6F">
        <w:t>Prodesse. Studium omne meum illius commodo</w:t>
      </w:r>
    </w:p>
    <w:p w14:paraId="76595DC1" w14:textId="77777777" w:rsidR="003071AB" w:rsidRPr="00D16D6F" w:rsidRDefault="005343CB" w:rsidP="001323C4">
      <w:pPr>
        <w:pStyle w:val="DraCorstandard"/>
      </w:pPr>
      <w:r w:rsidRPr="00D16D6F">
        <w:lastRenderedPageBreak/>
        <w:t>Consecro. Denique uelut in sinu meo</w:t>
      </w:r>
    </w:p>
    <w:p w14:paraId="3CD0C4A8" w14:textId="77777777" w:rsidR="00ED15BA" w:rsidRDefault="005343CB" w:rsidP="001323C4">
      <w:pPr>
        <w:pStyle w:val="DraCorstandard"/>
      </w:pPr>
      <w:r w:rsidRPr="00D16D6F">
        <w:t>Eum foueo unice c</w:t>
      </w:r>
      <w:r w:rsidR="00D16D6F">
        <w:t>h</w:t>
      </w:r>
      <w:r w:rsidRPr="00D16D6F">
        <w:t>arum, nunquam ut meam</w:t>
      </w:r>
    </w:p>
    <w:p w14:paraId="78CD5196" w14:textId="2C25AFAA" w:rsidR="003071AB" w:rsidRPr="00D16D6F" w:rsidRDefault="005343CB" w:rsidP="001323C4">
      <w:pPr>
        <w:pStyle w:val="DraCorstandard"/>
      </w:pPr>
      <w:r w:rsidRPr="00D16D6F">
        <w:t>Benignitatem senserit in se claudier.</w:t>
      </w:r>
    </w:p>
    <w:p w14:paraId="77BFE585" w14:textId="1D27E3DE" w:rsidR="003071AB" w:rsidRPr="00D16D6F" w:rsidRDefault="005F4323" w:rsidP="001323C4">
      <w:pPr>
        <w:pStyle w:val="DraCorstandard"/>
      </w:pPr>
      <w:r w:rsidRPr="009246B4">
        <w:rPr>
          <w:rStyle w:val="DraCorlinenumber"/>
        </w:rPr>
        <w:t>(1</w:t>
      </w:r>
      <w:r w:rsidR="009246B4" w:rsidRPr="009246B4">
        <w:rPr>
          <w:rStyle w:val="DraCorlinenumber"/>
        </w:rPr>
        <w:t>4</w:t>
      </w:r>
      <w:r w:rsidRPr="009246B4">
        <w:rPr>
          <w:rStyle w:val="DraCorlinenumber"/>
        </w:rPr>
        <w:t>0)</w:t>
      </w:r>
      <w:r>
        <w:t xml:space="preserve"> </w:t>
      </w:r>
      <w:r w:rsidR="005343CB" w:rsidRPr="00D16D6F">
        <w:t>Optare quicquid ausus est, habuit</w:t>
      </w:r>
      <w:r w:rsidR="00D16D6F">
        <w:t>,</w:t>
      </w:r>
      <w:r w:rsidR="005343CB" w:rsidRPr="00D16D6F">
        <w:t xml:space="preserve"> </w:t>
      </w:r>
      <w:r w:rsidR="00D16D6F">
        <w:t>m</w:t>
      </w:r>
      <w:r w:rsidR="005343CB" w:rsidRPr="00D16D6F">
        <w:t>eis</w:t>
      </w:r>
    </w:p>
    <w:p w14:paraId="17D50D3D" w14:textId="77777777" w:rsidR="003071AB" w:rsidRPr="00D16D6F" w:rsidRDefault="005343CB" w:rsidP="001323C4">
      <w:pPr>
        <w:pStyle w:val="DraCorstandard"/>
      </w:pPr>
      <w:r w:rsidRPr="00D16D6F">
        <w:t>Bonis uoluit frui, uoluit recto pede</w:t>
      </w:r>
    </w:p>
    <w:p w14:paraId="36A62F89" w14:textId="77777777" w:rsidR="00ED15BA" w:rsidRDefault="005343CB" w:rsidP="001323C4">
      <w:pPr>
        <w:pStyle w:val="DraCorstandard"/>
      </w:pPr>
      <w:r w:rsidRPr="00D16D6F">
        <w:t>Incedere</w:t>
      </w:r>
      <w:r w:rsidR="00D16D6F">
        <w:t>,</w:t>
      </w:r>
      <w:r w:rsidRPr="00D16D6F">
        <w:t xml:space="preserve"> </w:t>
      </w:r>
      <w:r w:rsidR="00D16D6F">
        <w:t>l</w:t>
      </w:r>
      <w:r w:rsidRPr="00D16D6F">
        <w:t>iberum illi factum est, quolibet</w:t>
      </w:r>
    </w:p>
    <w:p w14:paraId="10AB0675" w14:textId="77777777" w:rsidR="00ED15BA" w:rsidRDefault="005343CB" w:rsidP="001323C4">
      <w:pPr>
        <w:pStyle w:val="DraCorstandard"/>
      </w:pPr>
      <w:r w:rsidRPr="00D16D6F">
        <w:t>Mentem suam inclinare, quolibet manum</w:t>
      </w:r>
    </w:p>
    <w:p w14:paraId="455AD738" w14:textId="77777777" w:rsidR="00ED15BA" w:rsidRDefault="005343CB" w:rsidP="001323C4">
      <w:pPr>
        <w:pStyle w:val="DraCorstandard"/>
      </w:pPr>
      <w:r w:rsidRPr="00D16D6F">
        <w:t>Extendere, tantum ne rebellaret mihi</w:t>
      </w:r>
    </w:p>
    <w:p w14:paraId="05CB403C" w14:textId="0373F9AB" w:rsidR="00ED15BA" w:rsidRDefault="005F4323" w:rsidP="001323C4">
      <w:pPr>
        <w:pStyle w:val="DraCorstandard"/>
      </w:pPr>
      <w:r w:rsidRPr="009246B4">
        <w:rPr>
          <w:rStyle w:val="DraCorlinenumber"/>
        </w:rPr>
        <w:t>(1</w:t>
      </w:r>
      <w:r w:rsidR="009246B4" w:rsidRPr="009246B4">
        <w:rPr>
          <w:rStyle w:val="DraCorlinenumber"/>
        </w:rPr>
        <w:t>4</w:t>
      </w:r>
      <w:r w:rsidRPr="009246B4">
        <w:rPr>
          <w:rStyle w:val="DraCorlinenumber"/>
        </w:rPr>
        <w:t>5)</w:t>
      </w:r>
      <w:r>
        <w:t xml:space="preserve"> </w:t>
      </w:r>
      <w:r w:rsidR="005343CB" w:rsidRPr="00D16D6F">
        <w:t xml:space="preserve">Dedi mandatum, huic pareret iussi. </w:t>
      </w:r>
      <w:r w:rsidR="00FD2057" w:rsidRPr="00D16D6F">
        <w:t>V</w:t>
      </w:r>
      <w:r w:rsidR="005343CB" w:rsidRPr="00D16D6F">
        <w:t>bi</w:t>
      </w:r>
    </w:p>
    <w:p w14:paraId="05309AD0" w14:textId="77777777" w:rsidR="00ED15BA" w:rsidRDefault="005343CB" w:rsidP="001323C4">
      <w:pPr>
        <w:pStyle w:val="DraCorstandard"/>
      </w:pPr>
      <w:r w:rsidRPr="00D16D6F">
        <w:t>His stud</w:t>
      </w:r>
      <w:r w:rsidR="0087532A" w:rsidRPr="00D16D6F">
        <w:t>ij</w:t>
      </w:r>
      <w:r w:rsidRPr="00D16D6F">
        <w:t>s illum mihi firmissime puto et</w:t>
      </w:r>
    </w:p>
    <w:p w14:paraId="5774C3FE" w14:textId="77777777" w:rsidR="00ED15BA" w:rsidRDefault="005343CB" w:rsidP="001323C4">
      <w:pPr>
        <w:pStyle w:val="DraCorstandard"/>
      </w:pPr>
      <w:r w:rsidRPr="00D16D6F">
        <w:t>Perpetuo deuinctum fore, euenit, bonae</w:t>
      </w:r>
    </w:p>
    <w:p w14:paraId="6B0C57DF" w14:textId="77777777" w:rsidR="00ED15BA" w:rsidRDefault="005343CB" w:rsidP="001323C4">
      <w:pPr>
        <w:pStyle w:val="DraCorstandard"/>
      </w:pPr>
      <w:r w:rsidRPr="00D16D6F">
        <w:t>Conditionis t</w:t>
      </w:r>
      <w:r w:rsidR="00DB3B5D">
        <w:t>o</w:t>
      </w:r>
      <w:r w:rsidRPr="00D16D6F">
        <w:t>edium ut acciperet. Hinc uiam</w:t>
      </w:r>
    </w:p>
    <w:p w14:paraId="606D7565" w14:textId="358FDC8A" w:rsidR="003071AB" w:rsidRPr="00D16D6F" w:rsidRDefault="005343CB" w:rsidP="001323C4">
      <w:pPr>
        <w:pStyle w:val="DraCorstandard"/>
      </w:pPr>
      <w:r w:rsidRPr="00D16D6F">
        <w:t>Occ</w:t>
      </w:r>
      <w:r w:rsidR="00DB3B5D">
        <w:t>o</w:t>
      </w:r>
      <w:r w:rsidRPr="00D16D6F">
        <w:t>epit comminisci, qua se emancipet</w:t>
      </w:r>
    </w:p>
    <w:p w14:paraId="623D9249" w14:textId="455C3AB6" w:rsidR="003071AB" w:rsidRPr="00D16D6F" w:rsidRDefault="005F4323" w:rsidP="001323C4">
      <w:pPr>
        <w:pStyle w:val="DraCorstandard"/>
      </w:pPr>
      <w:r w:rsidRPr="009246B4">
        <w:rPr>
          <w:rStyle w:val="DraCorlinenumber"/>
        </w:rPr>
        <w:t>(1</w:t>
      </w:r>
      <w:r w:rsidR="009246B4" w:rsidRPr="009246B4">
        <w:rPr>
          <w:rStyle w:val="DraCorlinenumber"/>
        </w:rPr>
        <w:t>5</w:t>
      </w:r>
      <w:r w:rsidRPr="009246B4">
        <w:rPr>
          <w:rStyle w:val="DraCorlinenumber"/>
        </w:rPr>
        <w:t>0)</w:t>
      </w:r>
      <w:r>
        <w:t xml:space="preserve"> </w:t>
      </w:r>
      <w:r w:rsidR="005343CB" w:rsidRPr="00D16D6F">
        <w:t>Paterno iure. Philautus eam glaciem secat.</w:t>
      </w:r>
    </w:p>
    <w:p w14:paraId="6F21D841" w14:textId="77777777" w:rsidR="003071AB" w:rsidRPr="00D16D6F" w:rsidRDefault="005343CB" w:rsidP="001323C4">
      <w:pPr>
        <w:pStyle w:val="DraCorstandard"/>
      </w:pPr>
      <w:r w:rsidRPr="00D16D6F">
        <w:t>Meditatis rationibus, illinc proficiscitur</w:t>
      </w:r>
    </w:p>
    <w:p w14:paraId="6EDC5374" w14:textId="77777777" w:rsidR="00ED15BA" w:rsidRDefault="005343CB" w:rsidP="001323C4">
      <w:pPr>
        <w:pStyle w:val="DraCorstandard"/>
      </w:pPr>
      <w:r w:rsidRPr="00D16D6F">
        <w:t>Recta ad me. Heus tu, pater, inquit aetas quae mea</w:t>
      </w:r>
    </w:p>
    <w:p w14:paraId="341DB793" w14:textId="5393F9A0" w:rsidR="003071AB" w:rsidRPr="00D16D6F" w:rsidRDefault="005343CB" w:rsidP="001323C4">
      <w:pPr>
        <w:pStyle w:val="DraCorstandard"/>
      </w:pPr>
      <w:r w:rsidRPr="00D16D6F">
        <w:t>Sit, ipse uides. Satis sub imperio tuo</w:t>
      </w:r>
    </w:p>
    <w:p w14:paraId="14731AA7" w14:textId="77777777" w:rsidR="00ED15BA" w:rsidRDefault="005343CB" w:rsidP="001323C4">
      <w:pPr>
        <w:pStyle w:val="DraCorstandard"/>
      </w:pPr>
      <w:r w:rsidRPr="00D16D6F">
        <w:t>Egi, ualet mihi iudicium, ualet ingeni</w:t>
      </w:r>
    </w:p>
    <w:p w14:paraId="0269DCCC" w14:textId="3D1F1242" w:rsidR="00ED15BA" w:rsidRDefault="005F4323" w:rsidP="001323C4">
      <w:pPr>
        <w:pStyle w:val="DraCorstandard"/>
      </w:pPr>
      <w:r w:rsidRPr="009246B4">
        <w:rPr>
          <w:rStyle w:val="DraCorlinenumber"/>
        </w:rPr>
        <w:t>(1</w:t>
      </w:r>
      <w:r w:rsidR="009246B4" w:rsidRPr="009246B4">
        <w:rPr>
          <w:rStyle w:val="DraCorlinenumber"/>
        </w:rPr>
        <w:t>5</w:t>
      </w:r>
      <w:r w:rsidRPr="009246B4">
        <w:rPr>
          <w:rStyle w:val="DraCorlinenumber"/>
        </w:rPr>
        <w:t>5)</w:t>
      </w:r>
      <w:r>
        <w:t xml:space="preserve"> </w:t>
      </w:r>
      <w:r w:rsidR="005343CB" w:rsidRPr="00D16D6F">
        <w:t>Vigor, meas uires uolo experirier.</w:t>
      </w:r>
    </w:p>
    <w:p w14:paraId="074091FB" w14:textId="1ED23C8E" w:rsidR="003071AB" w:rsidRPr="00D16D6F" w:rsidRDefault="005343CB" w:rsidP="001323C4">
      <w:pPr>
        <w:pStyle w:val="DraCorstandard"/>
      </w:pPr>
      <w:r w:rsidRPr="00D16D6F">
        <w:t>Tam grandem detineri me pat</w:t>
      </w:r>
      <w:r w:rsidR="00DB3B5D">
        <w:t>r</w:t>
      </w:r>
      <w:r w:rsidRPr="00D16D6F">
        <w:t>is iugo</w:t>
      </w:r>
      <w:r w:rsidR="00DB3B5D">
        <w:t>?</w:t>
      </w:r>
    </w:p>
    <w:p w14:paraId="138C9CBC" w14:textId="77777777" w:rsidR="00ED15BA" w:rsidRDefault="005343CB" w:rsidP="001323C4">
      <w:pPr>
        <w:pStyle w:val="DraCorstandard"/>
      </w:pPr>
      <w:r w:rsidRPr="00D16D6F">
        <w:t>Inscitia est</w:t>
      </w:r>
      <w:r w:rsidR="00DB3B5D">
        <w:t>,</w:t>
      </w:r>
      <w:r w:rsidRPr="00D16D6F">
        <w:t xml:space="preserve"> </w:t>
      </w:r>
      <w:r w:rsidR="00DB3B5D">
        <w:t>a</w:t>
      </w:r>
      <w:r w:rsidRPr="00D16D6F">
        <w:t>equales qui sunt mei ordinis,</w:t>
      </w:r>
    </w:p>
    <w:p w14:paraId="176DB412" w14:textId="77777777" w:rsidR="00ED15BA" w:rsidRDefault="005343CB" w:rsidP="001323C4">
      <w:pPr>
        <w:pStyle w:val="DraCorstandard"/>
      </w:pPr>
      <w:r w:rsidRPr="00D16D6F">
        <w:t>Ad unum omnes gaudent dudum repudium</w:t>
      </w:r>
    </w:p>
    <w:p w14:paraId="673A53D9" w14:textId="77777777" w:rsidR="00ED15BA" w:rsidRDefault="005343CB" w:rsidP="001323C4">
      <w:pPr>
        <w:pStyle w:val="DraCorstandard"/>
      </w:pPr>
      <w:r w:rsidRPr="00D16D6F">
        <w:t>Dedisse patribus, quorum iniustitia grauis</w:t>
      </w:r>
    </w:p>
    <w:p w14:paraId="3AB4E95C" w14:textId="2C9F4072" w:rsidR="003071AB" w:rsidRPr="00D16D6F" w:rsidRDefault="005F4323" w:rsidP="001323C4">
      <w:pPr>
        <w:pStyle w:val="DraCorstandard"/>
      </w:pPr>
      <w:r w:rsidRPr="009246B4">
        <w:rPr>
          <w:rStyle w:val="DraCorlinenumber"/>
        </w:rPr>
        <w:t>(1</w:t>
      </w:r>
      <w:r w:rsidR="009246B4" w:rsidRPr="009246B4">
        <w:rPr>
          <w:rStyle w:val="DraCorlinenumber"/>
        </w:rPr>
        <w:t>6</w:t>
      </w:r>
      <w:r w:rsidRPr="009246B4">
        <w:rPr>
          <w:rStyle w:val="DraCorlinenumber"/>
        </w:rPr>
        <w:t>0)</w:t>
      </w:r>
      <w:r>
        <w:t xml:space="preserve"> </w:t>
      </w:r>
      <w:r w:rsidR="005343CB" w:rsidRPr="00D16D6F">
        <w:t>Est fil</w:t>
      </w:r>
      <w:r w:rsidR="0087532A" w:rsidRPr="00D16D6F">
        <w:t>ij</w:t>
      </w:r>
      <w:r w:rsidR="005343CB" w:rsidRPr="00D16D6F">
        <w:t>s. Per me satis sapio, nihil</w:t>
      </w:r>
    </w:p>
    <w:p w14:paraId="49694B8F" w14:textId="0F558366" w:rsidR="003071AB" w:rsidRPr="00D16D6F" w:rsidRDefault="005343CB" w:rsidP="001323C4">
      <w:pPr>
        <w:pStyle w:val="DraCorstandard"/>
      </w:pPr>
      <w:r w:rsidRPr="00D16D6F">
        <w:t>Custodis egeo. Proinde uolo, d</w:t>
      </w:r>
      <w:r w:rsidR="00DB3B5D">
        <w:t>a</w:t>
      </w:r>
      <w:r w:rsidRPr="00D16D6F">
        <w:t>ebitae</w:t>
      </w:r>
    </w:p>
    <w:p w14:paraId="42F50322" w14:textId="77777777" w:rsidR="00ED15BA" w:rsidRDefault="005343CB" w:rsidP="001323C4">
      <w:pPr>
        <w:pStyle w:val="DraCorstandard"/>
      </w:pPr>
      <w:r w:rsidRPr="00D16D6F">
        <w:t>Substantiae mihi scribatur portio,</w:t>
      </w:r>
    </w:p>
    <w:p w14:paraId="60EEF3AB" w14:textId="43AF9BB3" w:rsidR="003071AB" w:rsidRPr="00D16D6F" w:rsidRDefault="005343CB" w:rsidP="001323C4">
      <w:pPr>
        <w:pStyle w:val="DraCorstandard"/>
      </w:pPr>
      <w:r w:rsidRPr="00D16D6F">
        <w:lastRenderedPageBreak/>
        <w:t>Nisi nullis legibus teneri te putas.</w:t>
      </w:r>
    </w:p>
    <w:p w14:paraId="4A06C5D5" w14:textId="011B34BF" w:rsidR="003071AB" w:rsidRPr="00D16D6F" w:rsidRDefault="005343CB" w:rsidP="001323C4">
      <w:pPr>
        <w:pStyle w:val="DraCorstandard"/>
      </w:pPr>
      <w:r w:rsidRPr="00D16D6F">
        <w:t>Haec illius erat luctuos</w:t>
      </w:r>
      <w:r w:rsidR="00DB3B5D">
        <w:t>a</w:t>
      </w:r>
      <w:r w:rsidRPr="00D16D6F">
        <w:t xml:space="preserve"> oratio.</w:t>
      </w:r>
    </w:p>
    <w:p w14:paraId="4F715392" w14:textId="437A8585" w:rsidR="00ED15BA" w:rsidRDefault="005F4323" w:rsidP="001323C4">
      <w:pPr>
        <w:pStyle w:val="DraCorstandard"/>
      </w:pPr>
      <w:r w:rsidRPr="009246B4">
        <w:rPr>
          <w:rStyle w:val="DraCorlinenumber"/>
        </w:rPr>
        <w:t>(1</w:t>
      </w:r>
      <w:r w:rsidR="009246B4" w:rsidRPr="009246B4">
        <w:rPr>
          <w:rStyle w:val="DraCorlinenumber"/>
        </w:rPr>
        <w:t>6</w:t>
      </w:r>
      <w:r w:rsidRPr="009246B4">
        <w:rPr>
          <w:rStyle w:val="DraCorlinenumber"/>
        </w:rPr>
        <w:t>5)</w:t>
      </w:r>
      <w:r>
        <w:t xml:space="preserve"> </w:t>
      </w:r>
      <w:r w:rsidR="002A77F7">
        <w:rPr>
          <w:rStyle w:val="DraCorspeakerattribution"/>
        </w:rPr>
        <w:t>Ev.</w:t>
      </w:r>
      <w:r w:rsidR="00F97FEC" w:rsidRPr="00D16D6F">
        <w:t xml:space="preserve"> </w:t>
      </w:r>
      <w:r w:rsidR="00B95B11" w:rsidRPr="00B95B11">
        <w:rPr>
          <w:rStyle w:val="DraCormarkversepart"/>
        </w:rPr>
        <w:t>@</w:t>
      </w:r>
      <w:r w:rsidR="005343CB" w:rsidRPr="00D16D6F">
        <w:t>Satis superbe omnia. Quid tu ibi?</w:t>
      </w:r>
      <w:r w:rsidR="00F97FEC" w:rsidRPr="00D16D6F">
        <w:t xml:space="preserve"> </w:t>
      </w:r>
      <w:r w:rsidR="002A77F7" w:rsidRPr="002A77F7">
        <w:rPr>
          <w:rStyle w:val="DraCorspeakerattribution"/>
        </w:rPr>
        <w:t>Pe.</w:t>
      </w:r>
      <w:r w:rsidR="00F97FEC" w:rsidRPr="00D16D6F">
        <w:t xml:space="preserve"> </w:t>
      </w:r>
      <w:r w:rsidR="00B95B11" w:rsidRPr="00B95B11">
        <w:rPr>
          <w:rStyle w:val="DraCormarkversepart"/>
        </w:rPr>
        <w:t>@</w:t>
      </w:r>
      <w:r w:rsidR="005343CB" w:rsidRPr="00D16D6F">
        <w:t>Primum uelut</w:t>
      </w:r>
    </w:p>
    <w:p w14:paraId="5C3409F4" w14:textId="4C8618C6" w:rsidR="003071AB" w:rsidRPr="00D16D6F" w:rsidRDefault="005343CB" w:rsidP="001323C4">
      <w:pPr>
        <w:pStyle w:val="DraCorstandard"/>
      </w:pPr>
      <w:r w:rsidRPr="00D16D6F">
        <w:t>Attonitus haesi, post mihi redditus Adeon,</w:t>
      </w:r>
    </w:p>
    <w:p w14:paraId="536EB373" w14:textId="156E758B" w:rsidR="003071AB" w:rsidRPr="00D16D6F" w:rsidRDefault="005343CB" w:rsidP="001323C4">
      <w:pPr>
        <w:pStyle w:val="DraCorstandard"/>
      </w:pPr>
      <w:r w:rsidRPr="00D16D6F">
        <w:t>Inquam, uel inhumanus tibi uel durus fui,</w:t>
      </w:r>
    </w:p>
    <w:p w14:paraId="195DDBBC" w14:textId="77777777" w:rsidR="00ED15BA" w:rsidRDefault="00FD2057" w:rsidP="001323C4">
      <w:pPr>
        <w:pStyle w:val="DraCorstandard"/>
      </w:pPr>
      <w:r w:rsidRPr="00D16D6F">
        <w:t>V</w:t>
      </w:r>
      <w:r w:rsidR="005343CB" w:rsidRPr="00D16D6F">
        <w:t>t te mea iniustitia eiciat? O</w:t>
      </w:r>
      <w:r w:rsidR="00DB3B5D">
        <w:t>c</w:t>
      </w:r>
      <w:r w:rsidR="0087532A" w:rsidRPr="00D16D6F">
        <w:t>ij</w:t>
      </w:r>
      <w:r w:rsidR="005343CB" w:rsidRPr="00D16D6F">
        <w:t>,</w:t>
      </w:r>
    </w:p>
    <w:p w14:paraId="2796CFE9" w14:textId="77777777" w:rsidR="00ED15BA" w:rsidRDefault="005343CB" w:rsidP="001323C4">
      <w:pPr>
        <w:pStyle w:val="DraCorstandard"/>
      </w:pPr>
      <w:r w:rsidRPr="00D16D6F">
        <w:t>Credo, tibi obrepsit saturitas, hinc tui</w:t>
      </w:r>
    </w:p>
    <w:p w14:paraId="059C5BC1" w14:textId="436B9C25" w:rsidR="003071AB" w:rsidRPr="00D16D6F" w:rsidRDefault="005F4323" w:rsidP="001323C4">
      <w:pPr>
        <w:pStyle w:val="DraCorstandard"/>
      </w:pPr>
      <w:r w:rsidRPr="009246B4">
        <w:rPr>
          <w:rStyle w:val="DraCorlinenumber"/>
        </w:rPr>
        <w:t>(1</w:t>
      </w:r>
      <w:r w:rsidR="009246B4" w:rsidRPr="009246B4">
        <w:rPr>
          <w:rStyle w:val="DraCorlinenumber"/>
        </w:rPr>
        <w:t>7</w:t>
      </w:r>
      <w:r w:rsidRPr="009246B4">
        <w:rPr>
          <w:rStyle w:val="DraCorlinenumber"/>
        </w:rPr>
        <w:t>0)</w:t>
      </w:r>
      <w:r>
        <w:t xml:space="preserve"> </w:t>
      </w:r>
      <w:r w:rsidR="005343CB" w:rsidRPr="00D16D6F">
        <w:t>Te p</w:t>
      </w:r>
      <w:r w:rsidR="00DB3B5D">
        <w:t>o</w:t>
      </w:r>
      <w:r w:rsidR="005343CB" w:rsidRPr="00D16D6F">
        <w:t>enitet, hinc praesentis te sortis piget.</w:t>
      </w:r>
    </w:p>
    <w:p w14:paraId="5A78A5AC" w14:textId="77777777" w:rsidR="003071AB" w:rsidRPr="00D16D6F" w:rsidRDefault="005343CB" w:rsidP="001323C4">
      <w:pPr>
        <w:pStyle w:val="DraCorstandard"/>
      </w:pPr>
      <w:r w:rsidRPr="00D16D6F">
        <w:t>Nunc uis conscribi a me substantiam tibi,</w:t>
      </w:r>
    </w:p>
    <w:p w14:paraId="617897EA" w14:textId="6200E78B" w:rsidR="003071AB" w:rsidRPr="00D16D6F" w:rsidRDefault="005343CB" w:rsidP="001323C4">
      <w:pPr>
        <w:pStyle w:val="DraCorstandard"/>
      </w:pPr>
      <w:r w:rsidRPr="00D16D6F">
        <w:t>Nunc ue</w:t>
      </w:r>
      <w:r w:rsidR="00DB3B5D">
        <w:t>r</w:t>
      </w:r>
      <w:r w:rsidRPr="00D16D6F">
        <w:t>tere solum uis. Vide ne quam tibi</w:t>
      </w:r>
    </w:p>
    <w:p w14:paraId="6A68E371" w14:textId="77777777" w:rsidR="003071AB" w:rsidRPr="00D16D6F" w:rsidRDefault="005343CB" w:rsidP="001323C4">
      <w:pPr>
        <w:pStyle w:val="DraCorstandard"/>
      </w:pPr>
      <w:r w:rsidRPr="00D16D6F">
        <w:t>Istuc sedet cordi, tam multum incommodet.</w:t>
      </w:r>
    </w:p>
    <w:p w14:paraId="54EA546B" w14:textId="77777777" w:rsidR="003071AB" w:rsidRPr="00D16D6F" w:rsidRDefault="005343CB" w:rsidP="001323C4">
      <w:pPr>
        <w:pStyle w:val="DraCorstandard"/>
      </w:pPr>
      <w:r w:rsidRPr="00D16D6F">
        <w:t>Solent enim subita consilia ducere</w:t>
      </w:r>
    </w:p>
    <w:p w14:paraId="3CB57C11" w14:textId="72C0F991" w:rsidR="003071AB" w:rsidRPr="00D16D6F" w:rsidRDefault="005F4323" w:rsidP="001323C4">
      <w:pPr>
        <w:pStyle w:val="DraCorstandard"/>
      </w:pPr>
      <w:r w:rsidRPr="009246B4">
        <w:rPr>
          <w:rStyle w:val="DraCorlinenumber"/>
        </w:rPr>
        <w:t>(1</w:t>
      </w:r>
      <w:r w:rsidR="009246B4" w:rsidRPr="009246B4">
        <w:rPr>
          <w:rStyle w:val="DraCorlinenumber"/>
        </w:rPr>
        <w:t>7</w:t>
      </w:r>
      <w:r w:rsidRPr="009246B4">
        <w:rPr>
          <w:rStyle w:val="DraCorlinenumber"/>
        </w:rPr>
        <w:t>5)</w:t>
      </w:r>
      <w:r>
        <w:t xml:space="preserve"> </w:t>
      </w:r>
      <w:r w:rsidR="005343CB" w:rsidRPr="00D16D6F">
        <w:t>Secum comitem praesentem p</w:t>
      </w:r>
      <w:r w:rsidR="00DB3B5D">
        <w:t>o</w:t>
      </w:r>
      <w:r w:rsidR="005343CB" w:rsidRPr="00D16D6F">
        <w:t>enitentiam.</w:t>
      </w:r>
    </w:p>
    <w:p w14:paraId="196560EF" w14:textId="77777777" w:rsidR="003071AB" w:rsidRPr="00D16D6F" w:rsidRDefault="005343CB" w:rsidP="001323C4">
      <w:pPr>
        <w:pStyle w:val="DraCorstandard"/>
      </w:pPr>
      <w:r w:rsidRPr="00D16D6F">
        <w:t>Non desunt exempla, quibus, quod ago, comprobem,</w:t>
      </w:r>
    </w:p>
    <w:p w14:paraId="6144729C" w14:textId="77777777" w:rsidR="003071AB" w:rsidRPr="00D16D6F" w:rsidRDefault="005343CB" w:rsidP="001323C4">
      <w:pPr>
        <w:pStyle w:val="DraCorstandard"/>
      </w:pPr>
      <w:r w:rsidRPr="00D16D6F">
        <w:t>Nisi, si patrem non audias, frustra audias</w:t>
      </w:r>
    </w:p>
    <w:p w14:paraId="19EDB6F2" w14:textId="77777777" w:rsidR="003071AB" w:rsidRPr="00D16D6F" w:rsidRDefault="005343CB" w:rsidP="001323C4">
      <w:pPr>
        <w:pStyle w:val="DraCorstandard"/>
      </w:pPr>
      <w:r w:rsidRPr="00D16D6F">
        <w:t>Exempla. Porro quis tam confidens fuit,</w:t>
      </w:r>
    </w:p>
    <w:p w14:paraId="4F902772" w14:textId="77777777" w:rsidR="003071AB" w:rsidRPr="00D16D6F" w:rsidRDefault="005343CB" w:rsidP="001323C4">
      <w:pPr>
        <w:pStyle w:val="DraCorstandard"/>
      </w:pPr>
      <w:r w:rsidRPr="00D16D6F">
        <w:t>Qui te corrumpere sit aggressus? Aut male</w:t>
      </w:r>
    </w:p>
    <w:p w14:paraId="68462FD5" w14:textId="72CCCA01" w:rsidR="003071AB" w:rsidRPr="00D16D6F" w:rsidRDefault="005F4323" w:rsidP="001323C4">
      <w:pPr>
        <w:pStyle w:val="DraCorstandard"/>
      </w:pPr>
      <w:r w:rsidRPr="009246B4">
        <w:rPr>
          <w:rStyle w:val="DraCorlinenumber"/>
        </w:rPr>
        <w:t>(1</w:t>
      </w:r>
      <w:r w:rsidR="009246B4" w:rsidRPr="009246B4">
        <w:rPr>
          <w:rStyle w:val="DraCorlinenumber"/>
        </w:rPr>
        <w:t>8</w:t>
      </w:r>
      <w:r w:rsidRPr="009246B4">
        <w:rPr>
          <w:rStyle w:val="DraCorlinenumber"/>
        </w:rPr>
        <w:t>0)</w:t>
      </w:r>
      <w:r>
        <w:t xml:space="preserve"> </w:t>
      </w:r>
      <w:r w:rsidR="005343CB" w:rsidRPr="00D16D6F">
        <w:t>Odoror aut Philautus consultor fuit.</w:t>
      </w:r>
    </w:p>
    <w:p w14:paraId="67A5DC0A" w14:textId="11952411" w:rsidR="003071AB" w:rsidRPr="00D16D6F" w:rsidRDefault="005343CB" w:rsidP="001323C4">
      <w:pPr>
        <w:pStyle w:val="DraCorstandard"/>
      </w:pPr>
      <w:r w:rsidRPr="00D16D6F">
        <w:t>Is frigidam suffudit, stren</w:t>
      </w:r>
      <w:r w:rsidR="009C6E55">
        <w:t>n</w:t>
      </w:r>
      <w:r w:rsidRPr="00D16D6F">
        <w:t>uus quidem</w:t>
      </w:r>
    </w:p>
    <w:p w14:paraId="60F7476B" w14:textId="77777777" w:rsidR="003071AB" w:rsidRPr="00D16D6F" w:rsidRDefault="005343CB" w:rsidP="001323C4">
      <w:pPr>
        <w:pStyle w:val="DraCorstandard"/>
      </w:pPr>
      <w:r w:rsidRPr="00D16D6F">
        <w:t>Ille et cordatus monitor, bene si quid monet,</w:t>
      </w:r>
    </w:p>
    <w:p w14:paraId="097BC145" w14:textId="77777777" w:rsidR="003071AB" w:rsidRPr="00D16D6F" w:rsidRDefault="005343CB" w:rsidP="001323C4">
      <w:pPr>
        <w:pStyle w:val="DraCorstandard"/>
      </w:pPr>
      <w:r w:rsidRPr="00D16D6F">
        <w:t>Qui te ad scopulos e tranquillo inferat. Nocens</w:t>
      </w:r>
    </w:p>
    <w:p w14:paraId="6BB22F08" w14:textId="7F48BF1A" w:rsidR="003071AB" w:rsidRPr="00D16D6F" w:rsidRDefault="005343CB" w:rsidP="001323C4">
      <w:pPr>
        <w:pStyle w:val="DraCorstandard"/>
      </w:pPr>
      <w:r w:rsidRPr="00D16D6F">
        <w:t xml:space="preserve">Profecto pestis </w:t>
      </w:r>
      <w:r w:rsidR="00F97FEC" w:rsidRPr="00D16D6F">
        <w:rPr>
          <w:rFonts w:ascii="Vusillus" w:hAnsi="Vusillus" w:cs="Vusillus"/>
          <w:noProof/>
        </w:rPr>
        <w:t>τῆς φιλαυτίας</w:t>
      </w:r>
      <w:r w:rsidRPr="00D16D6F">
        <w:t xml:space="preserve"> malum,</w:t>
      </w:r>
    </w:p>
    <w:p w14:paraId="2DC3443D" w14:textId="6C62F574" w:rsidR="003071AB" w:rsidRPr="00D16D6F" w:rsidRDefault="005F4323" w:rsidP="001323C4">
      <w:pPr>
        <w:pStyle w:val="DraCorstandard"/>
      </w:pPr>
      <w:r w:rsidRPr="009246B4">
        <w:rPr>
          <w:rStyle w:val="DraCorlinenumber"/>
        </w:rPr>
        <w:t>(1</w:t>
      </w:r>
      <w:r w:rsidR="009246B4" w:rsidRPr="009246B4">
        <w:rPr>
          <w:rStyle w:val="DraCorlinenumber"/>
        </w:rPr>
        <w:t>8</w:t>
      </w:r>
      <w:r w:rsidRPr="009246B4">
        <w:rPr>
          <w:rStyle w:val="DraCorlinenumber"/>
        </w:rPr>
        <w:t>5)</w:t>
      </w:r>
      <w:r>
        <w:t xml:space="preserve"> </w:t>
      </w:r>
      <w:r w:rsidR="005343CB" w:rsidRPr="00D16D6F">
        <w:t>Quod, quo magis fuco quodam suo tegit</w:t>
      </w:r>
    </w:p>
    <w:p w14:paraId="371D953A" w14:textId="16E669BA" w:rsidR="003071AB" w:rsidRPr="00D16D6F" w:rsidRDefault="005343CB" w:rsidP="001323C4">
      <w:pPr>
        <w:pStyle w:val="DraCorstandard"/>
      </w:pPr>
      <w:r w:rsidRPr="00D16D6F">
        <w:t>Venenum, hoc est nocentius. Quam blandul</w:t>
      </w:r>
      <w:r w:rsidR="005F4323">
        <w:t>us</w:t>
      </w:r>
    </w:p>
    <w:p w14:paraId="04F2AD56" w14:textId="77777777" w:rsidR="003071AB" w:rsidRPr="00D16D6F" w:rsidRDefault="005343CB" w:rsidP="001323C4">
      <w:pPr>
        <w:pStyle w:val="DraCorstandard"/>
      </w:pPr>
      <w:r w:rsidRPr="00D16D6F">
        <w:t>Siren Philautus a fronte, at post senseris</w:t>
      </w:r>
    </w:p>
    <w:p w14:paraId="6CF078DB" w14:textId="77777777" w:rsidR="003071AB" w:rsidRPr="00D16D6F" w:rsidRDefault="005343CB" w:rsidP="001323C4">
      <w:pPr>
        <w:pStyle w:val="DraCorstandard"/>
      </w:pPr>
      <w:r w:rsidRPr="00D16D6F">
        <w:t>Dulcis ueneni aculeum. Longe hinc fuge,</w:t>
      </w:r>
    </w:p>
    <w:p w14:paraId="605967BC" w14:textId="2072B50D" w:rsidR="003071AB" w:rsidRPr="00D16D6F" w:rsidRDefault="005343CB" w:rsidP="001323C4">
      <w:pPr>
        <w:pStyle w:val="DraCorstandard"/>
      </w:pPr>
      <w:r w:rsidRPr="00D16D6F">
        <w:lastRenderedPageBreak/>
        <w:t>Mi fili, si modo tua tibi cordi est salus.</w:t>
      </w:r>
    </w:p>
    <w:p w14:paraId="6C018D6E" w14:textId="5A69F236" w:rsidR="00ED15BA" w:rsidRDefault="005F4323" w:rsidP="001323C4">
      <w:pPr>
        <w:pStyle w:val="DraCorstandard"/>
      </w:pPr>
      <w:r w:rsidRPr="009246B4">
        <w:rPr>
          <w:rStyle w:val="DraCorlinenumber"/>
        </w:rPr>
        <w:t>(1</w:t>
      </w:r>
      <w:r w:rsidR="009246B4" w:rsidRPr="009246B4">
        <w:rPr>
          <w:rStyle w:val="DraCorlinenumber"/>
        </w:rPr>
        <w:t>9</w:t>
      </w:r>
      <w:r w:rsidRPr="009246B4">
        <w:rPr>
          <w:rStyle w:val="DraCorlinenumber"/>
        </w:rPr>
        <w:t>0)</w:t>
      </w:r>
      <w:r>
        <w:t xml:space="preserve"> </w:t>
      </w:r>
      <w:r w:rsidR="00B95B11" w:rsidRPr="00B95B11">
        <w:rPr>
          <w:rStyle w:val="DraCormarkversepart"/>
        </w:rPr>
        <w:t>@</w:t>
      </w:r>
      <w:r w:rsidR="005343CB" w:rsidRPr="00D16D6F">
        <w:t>Sic dixi.</w:t>
      </w:r>
      <w:r w:rsidR="006F7C7A" w:rsidRPr="00D16D6F">
        <w:t xml:space="preserve"> </w:t>
      </w:r>
      <w:r w:rsidR="002A77F7" w:rsidRPr="002A77F7">
        <w:rPr>
          <w:rStyle w:val="DraCorspeakerattribution"/>
        </w:rPr>
        <w:t>Evb.</w:t>
      </w:r>
      <w:r w:rsidR="006F7C7A" w:rsidRPr="00D16D6F">
        <w:rPr>
          <w:i/>
          <w:iCs/>
        </w:rPr>
        <w:t xml:space="preserve"> </w:t>
      </w:r>
      <w:r w:rsidR="00B95B11" w:rsidRPr="00B95B11">
        <w:rPr>
          <w:rStyle w:val="DraCormarkversepart"/>
        </w:rPr>
        <w:t>@</w:t>
      </w:r>
      <w:r w:rsidR="005343CB" w:rsidRPr="00D16D6F">
        <w:t>Quid num his ille quietus redditur?</w:t>
      </w:r>
    </w:p>
    <w:p w14:paraId="7C8F040E" w14:textId="117953EB" w:rsidR="003071AB" w:rsidRPr="00D16D6F" w:rsidRDefault="002A77F7" w:rsidP="001323C4">
      <w:pPr>
        <w:pStyle w:val="DraCorstandard"/>
      </w:pPr>
      <w:r w:rsidRPr="002A77F7">
        <w:rPr>
          <w:rStyle w:val="DraCorspeakerattribution"/>
        </w:rPr>
        <w:t>Pel.</w:t>
      </w:r>
      <w:r w:rsidR="006F7C7A" w:rsidRPr="00D16D6F">
        <w:t xml:space="preserve"> </w:t>
      </w:r>
      <w:r w:rsidR="005343CB" w:rsidRPr="00D16D6F">
        <w:t>Nihil minus. Immo coepit hinc magis</w:t>
      </w:r>
    </w:p>
    <w:p w14:paraId="159B8832" w14:textId="77777777" w:rsidR="003071AB" w:rsidRPr="00D16D6F" w:rsidRDefault="005343CB" w:rsidP="001323C4">
      <w:pPr>
        <w:pStyle w:val="DraCorstandard"/>
      </w:pPr>
      <w:r w:rsidRPr="00D16D6F">
        <w:t>Atque magis ius suum urgere et leges bonas</w:t>
      </w:r>
    </w:p>
    <w:p w14:paraId="0AC4AA6D" w14:textId="77777777" w:rsidR="003071AB" w:rsidRPr="00D16D6F" w:rsidRDefault="005343CB" w:rsidP="001323C4">
      <w:pPr>
        <w:pStyle w:val="DraCorstandard"/>
      </w:pPr>
      <w:r w:rsidRPr="00D16D6F">
        <w:t>Inclamare, quibus contendunt ephebiam</w:t>
      </w:r>
    </w:p>
    <w:p w14:paraId="58FE8939" w14:textId="0FE19645" w:rsidR="003071AB" w:rsidRPr="00D16D6F" w:rsidRDefault="00B95B11" w:rsidP="001323C4">
      <w:pPr>
        <w:pStyle w:val="DraCorstandard"/>
      </w:pPr>
      <w:r w:rsidRPr="00B95B11">
        <w:rPr>
          <w:rStyle w:val="DraCormarkversepart"/>
        </w:rPr>
        <w:t>@</w:t>
      </w:r>
      <w:r w:rsidR="005343CB" w:rsidRPr="00D16D6F">
        <w:t>Transmissos solui iure patrio.</w:t>
      </w:r>
      <w:r w:rsidR="006F7C7A" w:rsidRPr="00D16D6F">
        <w:t xml:space="preserve"> </w:t>
      </w:r>
      <w:r w:rsidR="002A77F7">
        <w:rPr>
          <w:rStyle w:val="DraCorspeakerattribution"/>
        </w:rPr>
        <w:t>Ev.</w:t>
      </w:r>
      <w:r w:rsidR="006F7C7A" w:rsidRPr="00D16D6F">
        <w:rPr>
          <w:i/>
          <w:iCs/>
        </w:rPr>
        <w:t xml:space="preserve"> </w:t>
      </w:r>
      <w:r w:rsidRPr="00B95B11">
        <w:rPr>
          <w:rStyle w:val="DraCormarkversepart"/>
        </w:rPr>
        <w:t>@</w:t>
      </w:r>
      <w:r w:rsidR="005343CB" w:rsidRPr="00D16D6F">
        <w:t>Sed quibus</w:t>
      </w:r>
    </w:p>
    <w:p w14:paraId="2A376BDC" w14:textId="5DD0723E" w:rsidR="003071AB" w:rsidRPr="00D16D6F" w:rsidRDefault="005F4323" w:rsidP="001323C4">
      <w:pPr>
        <w:pStyle w:val="DraCorstandard"/>
      </w:pPr>
      <w:r w:rsidRPr="009246B4">
        <w:rPr>
          <w:rStyle w:val="DraCorlinenumber"/>
        </w:rPr>
        <w:t>(1</w:t>
      </w:r>
      <w:r w:rsidR="009246B4" w:rsidRPr="009246B4">
        <w:rPr>
          <w:rStyle w:val="DraCorlinenumber"/>
        </w:rPr>
        <w:t>9</w:t>
      </w:r>
      <w:r w:rsidRPr="009246B4">
        <w:rPr>
          <w:rStyle w:val="DraCorlinenumber"/>
        </w:rPr>
        <w:t>5)</w:t>
      </w:r>
      <w:r>
        <w:t xml:space="preserve"> </w:t>
      </w:r>
      <w:r w:rsidR="00B95B11" w:rsidRPr="00B95B11">
        <w:rPr>
          <w:rStyle w:val="DraCormarkversepart"/>
        </w:rPr>
        <w:t>@</w:t>
      </w:r>
      <w:r w:rsidR="005343CB" w:rsidRPr="00D16D6F">
        <w:t>Tandem uerbis conuenit inter vos?</w:t>
      </w:r>
      <w:r w:rsidR="006F7C7A" w:rsidRPr="00D16D6F">
        <w:t xml:space="preserve"> </w:t>
      </w:r>
      <w:r w:rsidR="002A77F7" w:rsidRPr="002A77F7">
        <w:rPr>
          <w:rStyle w:val="DraCorspeakerattribution"/>
        </w:rPr>
        <w:t>Pel.</w:t>
      </w:r>
      <w:r w:rsidR="006F7C7A" w:rsidRPr="00D16D6F">
        <w:rPr>
          <w:i/>
          <w:iCs/>
        </w:rPr>
        <w:t xml:space="preserve"> </w:t>
      </w:r>
      <w:r w:rsidR="00B95B11" w:rsidRPr="00B95B11">
        <w:rPr>
          <w:rStyle w:val="DraCormarkversepart"/>
        </w:rPr>
        <w:t>@</w:t>
      </w:r>
      <w:r w:rsidR="005343CB" w:rsidRPr="00D16D6F">
        <w:t>Nihil</w:t>
      </w:r>
    </w:p>
    <w:p w14:paraId="2B31B2A3" w14:textId="77777777" w:rsidR="003071AB" w:rsidRPr="00D16D6F" w:rsidRDefault="005343CB" w:rsidP="001323C4">
      <w:pPr>
        <w:pStyle w:val="DraCorstandard"/>
      </w:pPr>
      <w:r w:rsidRPr="00D16D6F">
        <w:t>Conuenit. Hoc tantum respondi, me amplius</w:t>
      </w:r>
    </w:p>
    <w:p w14:paraId="2C9ED748" w14:textId="77777777" w:rsidR="003071AB" w:rsidRPr="00D16D6F" w:rsidRDefault="005343CB" w:rsidP="001323C4">
      <w:pPr>
        <w:pStyle w:val="DraCorstandard"/>
      </w:pPr>
      <w:r w:rsidRPr="00D16D6F">
        <w:t>Super his deliberare uelle. Nunc mihi</w:t>
      </w:r>
    </w:p>
    <w:p w14:paraId="64B5A43E" w14:textId="77777777" w:rsidR="003071AB" w:rsidRPr="00D16D6F" w:rsidRDefault="005343CB" w:rsidP="001323C4">
      <w:pPr>
        <w:pStyle w:val="DraCorstandard"/>
      </w:pPr>
      <w:r w:rsidRPr="00D16D6F">
        <w:t>Quid consulis faciundum esse, Eubule optime?</w:t>
      </w:r>
    </w:p>
    <w:p w14:paraId="49991B1F" w14:textId="5709EFAD" w:rsidR="003071AB" w:rsidRPr="00D16D6F" w:rsidRDefault="002A77F7" w:rsidP="001323C4">
      <w:pPr>
        <w:pStyle w:val="DraCorstandard"/>
      </w:pPr>
      <w:r>
        <w:rPr>
          <w:rStyle w:val="DraCorspeakerattribution"/>
        </w:rPr>
        <w:t>Ev.</w:t>
      </w:r>
      <w:r w:rsidR="006F7C7A" w:rsidRPr="00D16D6F">
        <w:t xml:space="preserve"> </w:t>
      </w:r>
      <w:r w:rsidR="005343CB" w:rsidRPr="00D16D6F">
        <w:t>Dicam. Principio quando obstinate fugam</w:t>
      </w:r>
    </w:p>
    <w:p w14:paraId="76770C8F" w14:textId="1D5C828D" w:rsidR="00ED15BA" w:rsidRDefault="005F4323" w:rsidP="001323C4">
      <w:pPr>
        <w:pStyle w:val="DraCorstandard"/>
      </w:pPr>
      <w:r w:rsidRPr="009246B4">
        <w:rPr>
          <w:rStyle w:val="DraCorlinenumber"/>
        </w:rPr>
        <w:t>(</w:t>
      </w:r>
      <w:r w:rsidR="009246B4" w:rsidRPr="009246B4">
        <w:rPr>
          <w:rStyle w:val="DraCorlinenumber"/>
        </w:rPr>
        <w:t>20</w:t>
      </w:r>
      <w:r w:rsidRPr="009246B4">
        <w:rPr>
          <w:rStyle w:val="DraCorlinenumber"/>
        </w:rPr>
        <w:t>0)</w:t>
      </w:r>
      <w:r>
        <w:t xml:space="preserve"> </w:t>
      </w:r>
      <w:r w:rsidR="005343CB" w:rsidRPr="00D16D6F">
        <w:t>Parat, memineris hoc uere dictum a Sophois:</w:t>
      </w:r>
    </w:p>
    <w:p w14:paraId="01A17F27" w14:textId="129B9A31" w:rsidR="003071AB" w:rsidRPr="00D16D6F" w:rsidRDefault="005343CB" w:rsidP="001323C4">
      <w:pPr>
        <w:pStyle w:val="DraCorstandard"/>
      </w:pPr>
      <w:r w:rsidRPr="00D16D6F">
        <w:t>Inuitum si retineas, exire incitas.</w:t>
      </w:r>
    </w:p>
    <w:p w14:paraId="2B97BD7B" w14:textId="77777777" w:rsidR="003071AB" w:rsidRPr="00D16D6F" w:rsidRDefault="005343CB" w:rsidP="001323C4">
      <w:pPr>
        <w:pStyle w:val="DraCorstandard"/>
      </w:pPr>
      <w:r w:rsidRPr="00D16D6F">
        <w:t>Sine eum modo suo animo obsequi, ut sibi notior</w:t>
      </w:r>
    </w:p>
    <w:p w14:paraId="774CE801" w14:textId="77777777" w:rsidR="003071AB" w:rsidRPr="00D16D6F" w:rsidRDefault="005343CB" w:rsidP="001323C4">
      <w:pPr>
        <w:pStyle w:val="DraCorstandard"/>
      </w:pPr>
      <w:r w:rsidRPr="00D16D6F">
        <w:t>Paulo post redditus, uideat, proteruia</w:t>
      </w:r>
    </w:p>
    <w:p w14:paraId="5C6D6F47" w14:textId="646A9D9B" w:rsidR="003071AB" w:rsidRPr="00D16D6F" w:rsidRDefault="005343CB" w:rsidP="001323C4">
      <w:pPr>
        <w:pStyle w:val="DraCorstandard"/>
      </w:pPr>
      <w:r w:rsidRPr="00D16D6F">
        <w:t>sua quo reciderit malo</w:t>
      </w:r>
      <w:r w:rsidR="005F4323">
        <w:t>ru</w:t>
      </w:r>
      <w:r w:rsidRPr="00D16D6F">
        <w:t>m. Dehinc tuas</w:t>
      </w:r>
    </w:p>
    <w:p w14:paraId="6D52D13B" w14:textId="40343765" w:rsidR="003071AB" w:rsidRPr="00D16D6F" w:rsidRDefault="005F4323" w:rsidP="001323C4">
      <w:pPr>
        <w:pStyle w:val="DraCorstandard"/>
      </w:pPr>
      <w:r w:rsidRPr="009246B4">
        <w:rPr>
          <w:rStyle w:val="DraCorlinenumber"/>
        </w:rPr>
        <w:t>(</w:t>
      </w:r>
      <w:r w:rsidR="009246B4" w:rsidRPr="009246B4">
        <w:rPr>
          <w:rStyle w:val="DraCorlinenumber"/>
        </w:rPr>
        <w:t>20</w:t>
      </w:r>
      <w:r w:rsidRPr="009246B4">
        <w:rPr>
          <w:rStyle w:val="DraCorlinenumber"/>
        </w:rPr>
        <w:t>5)</w:t>
      </w:r>
      <w:r>
        <w:t xml:space="preserve"> </w:t>
      </w:r>
      <w:r w:rsidR="005343CB" w:rsidRPr="00D16D6F">
        <w:t>Sub alas si recurrerit atque supplicem</w:t>
      </w:r>
    </w:p>
    <w:p w14:paraId="1D31A77E" w14:textId="77777777" w:rsidR="003071AB" w:rsidRPr="00D16D6F" w:rsidRDefault="005343CB" w:rsidP="001323C4">
      <w:pPr>
        <w:pStyle w:val="DraCorstandard"/>
      </w:pPr>
      <w:r w:rsidRPr="00D16D6F">
        <w:t>In gratiam tum admiseris, certe hinc magis</w:t>
      </w:r>
    </w:p>
    <w:p w14:paraId="14F34559" w14:textId="77777777" w:rsidR="003071AB" w:rsidRPr="00D16D6F" w:rsidRDefault="005343CB" w:rsidP="001323C4">
      <w:pPr>
        <w:pStyle w:val="DraCorstandard"/>
      </w:pPr>
      <w:r w:rsidRPr="00D16D6F">
        <w:t>Tibi filium alligaueris, ac dudum fuit.</w:t>
      </w:r>
    </w:p>
    <w:p w14:paraId="53B82020" w14:textId="77777777" w:rsidR="003071AB" w:rsidRPr="00D16D6F" w:rsidRDefault="005343CB" w:rsidP="001323C4">
      <w:pPr>
        <w:pStyle w:val="DraCorstandard"/>
      </w:pPr>
      <w:r w:rsidRPr="00D16D6F">
        <w:t>Sic sentiet, quanto sit praesidio pater</w:t>
      </w:r>
    </w:p>
    <w:p w14:paraId="59B55FB0" w14:textId="77777777" w:rsidR="003071AB" w:rsidRPr="00D16D6F" w:rsidRDefault="005343CB" w:rsidP="001323C4">
      <w:pPr>
        <w:pStyle w:val="DraCorstandard"/>
      </w:pPr>
      <w:r w:rsidRPr="00D16D6F">
        <w:t>Ei, qui uel tandem resipiscat perditus,</w:t>
      </w:r>
    </w:p>
    <w:p w14:paraId="6D543676" w14:textId="188D8241" w:rsidR="00ED15BA" w:rsidRDefault="005F4323" w:rsidP="001323C4">
      <w:pPr>
        <w:pStyle w:val="DraCorstandard"/>
      </w:pPr>
      <w:r w:rsidRPr="009246B4">
        <w:rPr>
          <w:rStyle w:val="DraCorlinenumber"/>
        </w:rPr>
        <w:t>(2</w:t>
      </w:r>
      <w:r w:rsidR="009246B4" w:rsidRPr="009246B4">
        <w:rPr>
          <w:rStyle w:val="DraCorlinenumber"/>
        </w:rPr>
        <w:t>1</w:t>
      </w:r>
      <w:r w:rsidRPr="009246B4">
        <w:rPr>
          <w:rStyle w:val="DraCorlinenumber"/>
        </w:rPr>
        <w:t>0)</w:t>
      </w:r>
      <w:r>
        <w:t xml:space="preserve"> </w:t>
      </w:r>
      <w:r w:rsidR="00FD2057" w:rsidRPr="00D16D6F">
        <w:t>V</w:t>
      </w:r>
      <w:r w:rsidR="005343CB" w:rsidRPr="00D16D6F">
        <w:t>t taceam, quod bonitas tua hinc euaserit</w:t>
      </w:r>
    </w:p>
    <w:p w14:paraId="047EB80B" w14:textId="5029C415" w:rsidR="003071AB" w:rsidRPr="00D16D6F" w:rsidRDefault="005343CB" w:rsidP="001323C4">
      <w:pPr>
        <w:pStyle w:val="DraCorstandard"/>
      </w:pPr>
      <w:r w:rsidRPr="00D16D6F">
        <w:t>Longe commendatissima, si sese exerat</w:t>
      </w:r>
    </w:p>
    <w:p w14:paraId="744FCCF7" w14:textId="34770C27" w:rsidR="00FD2057" w:rsidRPr="00D16D6F" w:rsidRDefault="005343CB" w:rsidP="001323C4">
      <w:pPr>
        <w:pStyle w:val="DraCorstandard"/>
      </w:pPr>
      <w:r w:rsidRPr="00D16D6F">
        <w:t>In immerentes et facilem et piam et bonam.</w:t>
      </w:r>
    </w:p>
    <w:p w14:paraId="72E2216D" w14:textId="3906106A" w:rsidR="003071AB" w:rsidRPr="00D16D6F" w:rsidRDefault="002A77F7" w:rsidP="001323C4">
      <w:pPr>
        <w:pStyle w:val="DraCorstandard"/>
      </w:pPr>
      <w:r w:rsidRPr="002A77F7">
        <w:rPr>
          <w:rStyle w:val="DraCorspeakerattribution"/>
        </w:rPr>
        <w:t>Pel.</w:t>
      </w:r>
      <w:r w:rsidR="00FD2057" w:rsidRPr="00D16D6F">
        <w:t xml:space="preserve"> </w:t>
      </w:r>
      <w:r w:rsidR="005343CB" w:rsidRPr="00D16D6F">
        <w:t>Quid? Censen igitur numerandam pecuniam,</w:t>
      </w:r>
    </w:p>
    <w:p w14:paraId="39E2B7B7" w14:textId="1B083999" w:rsidR="003071AB" w:rsidRPr="00D16D6F" w:rsidRDefault="00B95B11" w:rsidP="001323C4">
      <w:pPr>
        <w:pStyle w:val="DraCorstandard"/>
      </w:pPr>
      <w:r w:rsidRPr="00B95B11">
        <w:rPr>
          <w:rStyle w:val="DraCormarkversepart"/>
        </w:rPr>
        <w:t>@</w:t>
      </w:r>
      <w:r w:rsidR="005343CB" w:rsidRPr="00D16D6F">
        <w:t>Qua ablegetur?</w:t>
      </w:r>
      <w:r w:rsidR="00FD2057" w:rsidRPr="00D16D6F">
        <w:t xml:space="preserve"> </w:t>
      </w:r>
      <w:r w:rsidR="002A77F7">
        <w:rPr>
          <w:rStyle w:val="DraCorspeakerattribution"/>
        </w:rPr>
        <w:t>Ev.</w:t>
      </w:r>
      <w:r w:rsidR="00FD2057" w:rsidRPr="00D16D6F">
        <w:rPr>
          <w:i/>
          <w:iCs/>
        </w:rPr>
        <w:t xml:space="preserve"> </w:t>
      </w:r>
      <w:r w:rsidRPr="00B95B11">
        <w:rPr>
          <w:rStyle w:val="DraCormarkversepart"/>
        </w:rPr>
        <w:t>@</w:t>
      </w:r>
      <w:r w:rsidR="005343CB" w:rsidRPr="00D16D6F">
        <w:t>Scilicet.</w:t>
      </w:r>
      <w:r w:rsidR="00FD2057" w:rsidRPr="00D16D6F">
        <w:t xml:space="preserve"> </w:t>
      </w:r>
      <w:r w:rsidR="002A77F7" w:rsidRPr="002A77F7">
        <w:rPr>
          <w:rStyle w:val="DraCorspeakerattribution"/>
        </w:rPr>
        <w:t>Pe.</w:t>
      </w:r>
      <w:r w:rsidR="00FD2057" w:rsidRPr="00D16D6F">
        <w:rPr>
          <w:i/>
          <w:iCs/>
        </w:rPr>
        <w:t xml:space="preserve"> </w:t>
      </w:r>
      <w:r w:rsidRPr="00B95B11">
        <w:rPr>
          <w:rStyle w:val="DraCormarkversepart"/>
        </w:rPr>
        <w:t>@</w:t>
      </w:r>
      <w:r w:rsidR="005343CB" w:rsidRPr="00D16D6F">
        <w:t>Os durum.</w:t>
      </w:r>
      <w:r w:rsidR="00FD2057" w:rsidRPr="00D16D6F">
        <w:t xml:space="preserve"> </w:t>
      </w:r>
      <w:r w:rsidR="002A77F7">
        <w:rPr>
          <w:rStyle w:val="DraCorspeakerattribution"/>
        </w:rPr>
        <w:t>Ev.</w:t>
      </w:r>
      <w:r w:rsidR="00FD2057" w:rsidRPr="00D16D6F">
        <w:rPr>
          <w:i/>
          <w:iCs/>
        </w:rPr>
        <w:t xml:space="preserve"> </w:t>
      </w:r>
      <w:r w:rsidRPr="00B95B11">
        <w:rPr>
          <w:rStyle w:val="DraCormarkversepart"/>
        </w:rPr>
        <w:t>@</w:t>
      </w:r>
      <w:r w:rsidR="005343CB" w:rsidRPr="00D16D6F">
        <w:t>Postulat</w:t>
      </w:r>
    </w:p>
    <w:p w14:paraId="49AEB3FB" w14:textId="095C71A1" w:rsidR="003071AB" w:rsidRPr="00D16D6F" w:rsidRDefault="005F4323" w:rsidP="001323C4">
      <w:pPr>
        <w:pStyle w:val="DraCorstandard"/>
      </w:pPr>
      <w:r w:rsidRPr="009246B4">
        <w:rPr>
          <w:rStyle w:val="DraCorlinenumber"/>
        </w:rPr>
        <w:lastRenderedPageBreak/>
        <w:t>(2</w:t>
      </w:r>
      <w:r w:rsidR="009246B4" w:rsidRPr="009246B4">
        <w:rPr>
          <w:rStyle w:val="DraCorlinenumber"/>
        </w:rPr>
        <w:t>1</w:t>
      </w:r>
      <w:r w:rsidRPr="009246B4">
        <w:rPr>
          <w:rStyle w:val="DraCorlinenumber"/>
        </w:rPr>
        <w:t>5)</w:t>
      </w:r>
      <w:r>
        <w:t xml:space="preserve"> </w:t>
      </w:r>
      <w:r w:rsidR="005343CB" w:rsidRPr="00D16D6F">
        <w:t>Istuc res ipsa, ratio iuraque publica.</w:t>
      </w:r>
    </w:p>
    <w:p w14:paraId="31254E1C" w14:textId="54558B5A" w:rsidR="003071AB" w:rsidRPr="00D16D6F" w:rsidRDefault="00B95B11" w:rsidP="001323C4">
      <w:pPr>
        <w:pStyle w:val="DraCorstandard"/>
      </w:pPr>
      <w:r w:rsidRPr="00B95B11">
        <w:rPr>
          <w:rStyle w:val="DraCormarkversepart"/>
        </w:rPr>
        <w:t>@</w:t>
      </w:r>
      <w:r w:rsidR="005343CB" w:rsidRPr="00D16D6F">
        <w:t>Faciundum est.</w:t>
      </w:r>
      <w:r w:rsidR="00FD2057" w:rsidRPr="00D16D6F">
        <w:t xml:space="preserve"> </w:t>
      </w:r>
      <w:r w:rsidR="002A77F7" w:rsidRPr="002A77F7">
        <w:rPr>
          <w:rStyle w:val="DraCorspeakerattribution"/>
        </w:rPr>
        <w:t>Pel.</w:t>
      </w:r>
      <w:r w:rsidR="00FD2057" w:rsidRPr="00D16D6F">
        <w:rPr>
          <w:i/>
          <w:iCs/>
        </w:rPr>
        <w:t xml:space="preserve"> </w:t>
      </w:r>
      <w:r w:rsidRPr="00B95B11">
        <w:rPr>
          <w:rStyle w:val="DraCormarkversepart"/>
        </w:rPr>
        <w:t>@</w:t>
      </w:r>
      <w:r w:rsidR="005343CB" w:rsidRPr="00D16D6F">
        <w:t>Quid? Non mihi ius est lasciuiam</w:t>
      </w:r>
    </w:p>
    <w:p w14:paraId="0E22EDC3" w14:textId="60C5C76C" w:rsidR="003071AB" w:rsidRPr="00D16D6F" w:rsidRDefault="00B95B11" w:rsidP="001323C4">
      <w:pPr>
        <w:pStyle w:val="DraCorstandard"/>
      </w:pPr>
      <w:r w:rsidRPr="00B95B11">
        <w:rPr>
          <w:rStyle w:val="DraCormarkversepart"/>
        </w:rPr>
        <w:t>@</w:t>
      </w:r>
      <w:r w:rsidR="005343CB" w:rsidRPr="00D16D6F">
        <w:t>Illius, obsecro, retundere?</w:t>
      </w:r>
      <w:r w:rsidR="00FD2057" w:rsidRPr="00D16D6F">
        <w:t xml:space="preserve"> </w:t>
      </w:r>
      <w:r w:rsidR="002A77F7">
        <w:rPr>
          <w:rStyle w:val="DraCorspeakerattribution"/>
        </w:rPr>
        <w:t>Ev.</w:t>
      </w:r>
      <w:r w:rsidR="00FD2057" w:rsidRPr="00D16D6F">
        <w:rPr>
          <w:i/>
          <w:iCs/>
        </w:rPr>
        <w:t xml:space="preserve"> </w:t>
      </w:r>
      <w:r w:rsidRPr="00B95B11">
        <w:rPr>
          <w:rStyle w:val="DraCormarkversepart"/>
        </w:rPr>
        <w:t>@</w:t>
      </w:r>
      <w:r w:rsidR="005343CB" w:rsidRPr="00D16D6F">
        <w:t>Non habes</w:t>
      </w:r>
    </w:p>
    <w:p w14:paraId="6D081AD1" w14:textId="77777777" w:rsidR="003071AB" w:rsidRPr="00D16D6F" w:rsidRDefault="005343CB" w:rsidP="001323C4">
      <w:pPr>
        <w:pStyle w:val="DraCorstandard"/>
      </w:pPr>
      <w:r w:rsidRPr="00D16D6F">
        <w:t>Necesse pro imperio tuo omnia agere. Quin</w:t>
      </w:r>
    </w:p>
    <w:p w14:paraId="1BD06853" w14:textId="3A286499" w:rsidR="003071AB" w:rsidRPr="00D16D6F" w:rsidRDefault="00B95B11" w:rsidP="001323C4">
      <w:pPr>
        <w:pStyle w:val="DraCorstandard"/>
      </w:pPr>
      <w:r w:rsidRPr="00B95B11">
        <w:rPr>
          <w:rStyle w:val="DraCormarkversepart"/>
        </w:rPr>
        <w:t>@</w:t>
      </w:r>
      <w:r w:rsidR="005343CB" w:rsidRPr="00D16D6F">
        <w:t xml:space="preserve">Sine, </w:t>
      </w:r>
      <w:r w:rsidR="005F4323">
        <w:t>a</w:t>
      </w:r>
      <w:r w:rsidR="005343CB" w:rsidRPr="00D16D6F">
        <w:t>beat.</w:t>
      </w:r>
      <w:r w:rsidR="00FD2057" w:rsidRPr="00D16D6F">
        <w:t xml:space="preserve"> </w:t>
      </w:r>
      <w:r w:rsidR="002A77F7" w:rsidRPr="002A77F7">
        <w:rPr>
          <w:rStyle w:val="DraCorspeakerattribution"/>
        </w:rPr>
        <w:t>Pel.</w:t>
      </w:r>
      <w:r w:rsidR="00FD2057" w:rsidRPr="00D16D6F">
        <w:rPr>
          <w:i/>
          <w:iCs/>
        </w:rPr>
        <w:t xml:space="preserve"> </w:t>
      </w:r>
      <w:r w:rsidRPr="00B95B11">
        <w:rPr>
          <w:rStyle w:val="DraCormarkversepart"/>
        </w:rPr>
        <w:t>@</w:t>
      </w:r>
      <w:r w:rsidR="005343CB" w:rsidRPr="00D16D6F">
        <w:t>Quando ita uis, faciam. Magis tibi</w:t>
      </w:r>
    </w:p>
    <w:p w14:paraId="2B32F10F" w14:textId="3784382D" w:rsidR="003071AB" w:rsidRPr="00D16D6F" w:rsidRDefault="005F4323" w:rsidP="001323C4">
      <w:pPr>
        <w:pStyle w:val="DraCorstandard"/>
      </w:pPr>
      <w:r w:rsidRPr="009246B4">
        <w:rPr>
          <w:rStyle w:val="DraCorlinenumber"/>
        </w:rPr>
        <w:t>(2</w:t>
      </w:r>
      <w:r w:rsidR="009246B4" w:rsidRPr="009246B4">
        <w:rPr>
          <w:rStyle w:val="DraCorlinenumber"/>
        </w:rPr>
        <w:t>2</w:t>
      </w:r>
      <w:r w:rsidRPr="009246B4">
        <w:rPr>
          <w:rStyle w:val="DraCorlinenumber"/>
        </w:rPr>
        <w:t>0)</w:t>
      </w:r>
      <w:r>
        <w:t xml:space="preserve"> </w:t>
      </w:r>
      <w:r w:rsidR="00B95B11" w:rsidRPr="00B95B11">
        <w:rPr>
          <w:rStyle w:val="DraCormarkversepart"/>
        </w:rPr>
        <w:t>@</w:t>
      </w:r>
      <w:r w:rsidR="005343CB" w:rsidRPr="00D16D6F">
        <w:t>Credam quam animo meo.</w:t>
      </w:r>
      <w:r w:rsidR="00FD2057" w:rsidRPr="00D16D6F">
        <w:t xml:space="preserve"> </w:t>
      </w:r>
      <w:r w:rsidR="002A77F7">
        <w:rPr>
          <w:rStyle w:val="DraCorspeakerattribution"/>
        </w:rPr>
        <w:t>Ev.</w:t>
      </w:r>
      <w:r w:rsidR="00FD2057" w:rsidRPr="00D16D6F">
        <w:rPr>
          <w:i/>
          <w:iCs/>
        </w:rPr>
        <w:t xml:space="preserve"> </w:t>
      </w:r>
      <w:r w:rsidR="00B95B11" w:rsidRPr="00B95B11">
        <w:rPr>
          <w:rStyle w:val="DraCormarkversepart"/>
        </w:rPr>
        <w:t>@</w:t>
      </w:r>
      <w:r w:rsidR="005343CB" w:rsidRPr="00D16D6F">
        <w:t>Sed heus, ne saeuius</w:t>
      </w:r>
    </w:p>
    <w:p w14:paraId="5C569368" w14:textId="77777777" w:rsidR="003071AB" w:rsidRPr="00D16D6F" w:rsidRDefault="005343CB" w:rsidP="001323C4">
      <w:pPr>
        <w:pStyle w:val="DraCorstandard"/>
      </w:pPr>
      <w:r w:rsidRPr="00D16D6F">
        <w:t>Gnatum tractes, tantum obiurgato amantius</w:t>
      </w:r>
    </w:p>
    <w:p w14:paraId="0061D726" w14:textId="77777777" w:rsidR="003071AB" w:rsidRPr="00D16D6F" w:rsidRDefault="005343CB" w:rsidP="001323C4">
      <w:pPr>
        <w:pStyle w:val="DraCorstandard"/>
      </w:pPr>
      <w:r w:rsidRPr="00D16D6F">
        <w:t>Pariterque moneas, quid cauere oporteat</w:t>
      </w:r>
    </w:p>
    <w:p w14:paraId="37E5E483" w14:textId="321199E2" w:rsidR="003071AB" w:rsidRPr="00D16D6F" w:rsidRDefault="00B95B11" w:rsidP="001323C4">
      <w:pPr>
        <w:pStyle w:val="DraCorstandard"/>
      </w:pPr>
      <w:r w:rsidRPr="00B95B11">
        <w:rPr>
          <w:rStyle w:val="DraCormarkversepart"/>
        </w:rPr>
        <w:t>@</w:t>
      </w:r>
      <w:r w:rsidR="005343CB" w:rsidRPr="00D16D6F">
        <w:t>Periculi</w:t>
      </w:r>
      <w:r w:rsidR="00FD2057" w:rsidRPr="00D16D6F">
        <w:t xml:space="preserve">. </w:t>
      </w:r>
      <w:r w:rsidR="002A77F7" w:rsidRPr="002A77F7">
        <w:rPr>
          <w:rStyle w:val="DraCorspeakerattribution"/>
        </w:rPr>
        <w:t>Pel.</w:t>
      </w:r>
      <w:r w:rsidR="00FD2057" w:rsidRPr="00D16D6F">
        <w:rPr>
          <w:i/>
          <w:iCs/>
        </w:rPr>
        <w:t xml:space="preserve"> </w:t>
      </w:r>
      <w:r w:rsidRPr="00B95B11">
        <w:rPr>
          <w:rStyle w:val="DraCormarkversepart"/>
        </w:rPr>
        <w:t>@</w:t>
      </w:r>
      <w:r w:rsidR="005343CB" w:rsidRPr="00D16D6F">
        <w:t>Meminero. Modo ad aerarium</w:t>
      </w:r>
    </w:p>
    <w:p w14:paraId="097C4A43" w14:textId="77777777" w:rsidR="003071AB" w:rsidRPr="00D16D6F" w:rsidRDefault="005343CB" w:rsidP="001323C4">
      <w:pPr>
        <w:pStyle w:val="DraCorstandard"/>
      </w:pPr>
      <w:r w:rsidRPr="00D16D6F">
        <w:t>Illum expectabo, dum redeat. Quid tu interim?</w:t>
      </w:r>
    </w:p>
    <w:p w14:paraId="507919DE" w14:textId="52AAA0D7" w:rsidR="00ED15BA" w:rsidRDefault="005F4323" w:rsidP="001323C4">
      <w:pPr>
        <w:pStyle w:val="DraCorstandard"/>
      </w:pPr>
      <w:r w:rsidRPr="009246B4">
        <w:rPr>
          <w:rStyle w:val="DraCorlinenumber"/>
        </w:rPr>
        <w:t>(2</w:t>
      </w:r>
      <w:r w:rsidR="009246B4" w:rsidRPr="009246B4">
        <w:rPr>
          <w:rStyle w:val="DraCorlinenumber"/>
        </w:rPr>
        <w:t>2</w:t>
      </w:r>
      <w:r w:rsidRPr="009246B4">
        <w:rPr>
          <w:rStyle w:val="DraCorlinenumber"/>
        </w:rPr>
        <w:t>5)</w:t>
      </w:r>
      <w:r>
        <w:t xml:space="preserve"> </w:t>
      </w:r>
      <w:r w:rsidR="002A77F7" w:rsidRPr="002A77F7">
        <w:rPr>
          <w:rStyle w:val="DraCorspeakerattribution"/>
        </w:rPr>
        <w:t>Evb.</w:t>
      </w:r>
      <w:r w:rsidR="00FD2057" w:rsidRPr="00D16D6F">
        <w:t xml:space="preserve"> </w:t>
      </w:r>
      <w:r w:rsidR="00B95B11" w:rsidRPr="00B95B11">
        <w:rPr>
          <w:rStyle w:val="DraCormarkversepart"/>
        </w:rPr>
        <w:t>@</w:t>
      </w:r>
      <w:r w:rsidR="005343CB" w:rsidRPr="00D16D6F">
        <w:t>Domum eo.</w:t>
      </w:r>
      <w:r w:rsidR="00FD2057" w:rsidRPr="00D16D6F">
        <w:t xml:space="preserve"> </w:t>
      </w:r>
      <w:r w:rsidR="002A77F7" w:rsidRPr="002A77F7">
        <w:rPr>
          <w:rStyle w:val="DraCorspeakerattribution"/>
        </w:rPr>
        <w:t>Pe.</w:t>
      </w:r>
      <w:r w:rsidR="00FD2057" w:rsidRPr="00D16D6F">
        <w:t xml:space="preserve"> </w:t>
      </w:r>
      <w:r w:rsidR="00B95B11" w:rsidRPr="00B95B11">
        <w:rPr>
          <w:rStyle w:val="DraCormarkversepart"/>
        </w:rPr>
        <w:t>@</w:t>
      </w:r>
      <w:r w:rsidR="005343CB" w:rsidRPr="00D16D6F">
        <w:t>Quid quod te oro?</w:t>
      </w:r>
      <w:r w:rsidR="00FD2057" w:rsidRPr="00D16D6F">
        <w:t xml:space="preserve"> </w:t>
      </w:r>
      <w:r w:rsidR="002A77F7" w:rsidRPr="002A77F7">
        <w:rPr>
          <w:rStyle w:val="DraCorspeakerattribution"/>
        </w:rPr>
        <w:t>Evb.</w:t>
      </w:r>
      <w:r w:rsidR="00FD2057" w:rsidRPr="00D16D6F">
        <w:rPr>
          <w:i/>
          <w:iCs/>
        </w:rPr>
        <w:t xml:space="preserve"> </w:t>
      </w:r>
      <w:r w:rsidR="00B95B11" w:rsidRPr="00B95B11">
        <w:rPr>
          <w:rStyle w:val="DraCormarkversepart"/>
        </w:rPr>
        <w:t>@</w:t>
      </w:r>
      <w:r w:rsidR="005343CB" w:rsidRPr="00D16D6F">
        <w:t xml:space="preserve">Quid? </w:t>
      </w:r>
      <w:r w:rsidR="002A77F7" w:rsidRPr="002A77F7">
        <w:rPr>
          <w:rStyle w:val="DraCorspeakerattribution"/>
        </w:rPr>
        <w:t>Pe.</w:t>
      </w:r>
      <w:r w:rsidR="00FD2057" w:rsidRPr="00D16D6F">
        <w:rPr>
          <w:i/>
          <w:iCs/>
        </w:rPr>
        <w:t xml:space="preserve"> </w:t>
      </w:r>
      <w:r w:rsidR="00B95B11" w:rsidRPr="00B95B11">
        <w:rPr>
          <w:rStyle w:val="DraCormarkversepart"/>
        </w:rPr>
        <w:t>@</w:t>
      </w:r>
      <w:r w:rsidR="00FD2057" w:rsidRPr="00D16D6F">
        <w:t>V</w:t>
      </w:r>
      <w:r w:rsidR="005343CB" w:rsidRPr="00D16D6F">
        <w:t>t ne sit mihi</w:t>
      </w:r>
    </w:p>
    <w:p w14:paraId="25E61E98" w14:textId="06F6FFC4" w:rsidR="003071AB" w:rsidRPr="00D16D6F" w:rsidRDefault="00B95B11" w:rsidP="001323C4">
      <w:pPr>
        <w:pStyle w:val="DraCorstandard"/>
      </w:pPr>
      <w:r w:rsidRPr="00B95B11">
        <w:rPr>
          <w:rStyle w:val="DraCormarkversepart"/>
        </w:rPr>
        <w:t>@</w:t>
      </w:r>
      <w:r w:rsidR="005343CB" w:rsidRPr="00D16D6F">
        <w:t xml:space="preserve">Te consultore diu carendum. </w:t>
      </w:r>
      <w:r w:rsidR="002A77F7">
        <w:rPr>
          <w:rStyle w:val="DraCorspeakerattribution"/>
        </w:rPr>
        <w:t>Ev.</w:t>
      </w:r>
      <w:r w:rsidR="00FD2057" w:rsidRPr="00D16D6F">
        <w:rPr>
          <w:i/>
          <w:iCs/>
        </w:rPr>
        <w:t xml:space="preserve"> </w:t>
      </w:r>
      <w:r w:rsidRPr="00B95B11">
        <w:rPr>
          <w:rStyle w:val="DraCormarkversepart"/>
        </w:rPr>
        <w:t>@</w:t>
      </w:r>
      <w:r w:rsidR="005343CB" w:rsidRPr="00D16D6F">
        <w:t>Vah, quasi</w:t>
      </w:r>
    </w:p>
    <w:p w14:paraId="7D8EB521" w14:textId="71119BA1" w:rsidR="003071AB" w:rsidRPr="00D16D6F" w:rsidRDefault="00B95B11" w:rsidP="001323C4">
      <w:pPr>
        <w:pStyle w:val="DraCorstandard"/>
      </w:pPr>
      <w:r w:rsidRPr="00B95B11">
        <w:rPr>
          <w:rStyle w:val="DraCormarkversepart"/>
        </w:rPr>
        <w:t>@</w:t>
      </w:r>
      <w:r w:rsidR="00FD2057" w:rsidRPr="00D16D6F">
        <w:t>V</w:t>
      </w:r>
      <w:r w:rsidR="005343CB" w:rsidRPr="00D16D6F">
        <w:t>nquam diu carueris.</w:t>
      </w:r>
      <w:r w:rsidR="00FD2057" w:rsidRPr="00D16D6F">
        <w:t xml:space="preserve"> </w:t>
      </w:r>
      <w:r w:rsidR="002A77F7" w:rsidRPr="002A77F7">
        <w:rPr>
          <w:rStyle w:val="DraCorspeakerattribution"/>
        </w:rPr>
        <w:t>Pel.</w:t>
      </w:r>
      <w:r w:rsidR="00FD2057" w:rsidRPr="00D16D6F">
        <w:rPr>
          <w:i/>
          <w:iCs/>
        </w:rPr>
        <w:t xml:space="preserve"> </w:t>
      </w:r>
      <w:r w:rsidRPr="00B95B11">
        <w:rPr>
          <w:rStyle w:val="DraCormarkversepart"/>
        </w:rPr>
        <w:t>@</w:t>
      </w:r>
      <w:r w:rsidR="005343CB" w:rsidRPr="00D16D6F">
        <w:t>D</w:t>
      </w:r>
      <w:r w:rsidR="0087532A" w:rsidRPr="00D16D6F">
        <w:t>ij</w:t>
      </w:r>
      <w:r w:rsidR="005343CB" w:rsidRPr="00D16D6F">
        <w:t xml:space="preserve"> boni, ut sapit</w:t>
      </w:r>
    </w:p>
    <w:p w14:paraId="66C7BE94" w14:textId="16019DFD" w:rsidR="003071AB" w:rsidRPr="00D16D6F" w:rsidRDefault="005343CB" w:rsidP="001323C4">
      <w:pPr>
        <w:pStyle w:val="DraCorstandard"/>
      </w:pPr>
      <w:r w:rsidRPr="00D16D6F">
        <w:t xml:space="preserve">Eubulus, ut prudenter consulit, ut uidet </w:t>
      </w:r>
      <w:r w:rsidR="005F4323">
        <w:t>omnia?</w:t>
      </w:r>
    </w:p>
    <w:p w14:paraId="13761636" w14:textId="77777777" w:rsidR="00ED15BA" w:rsidRDefault="005343CB" w:rsidP="001323C4">
      <w:pPr>
        <w:pStyle w:val="DraCorstandard"/>
      </w:pPr>
      <w:r w:rsidRPr="00D16D6F">
        <w:t>Ianum bifrontem hunc u</w:t>
      </w:r>
      <w:r w:rsidR="005F4323">
        <w:t>a</w:t>
      </w:r>
      <w:r w:rsidRPr="00D16D6F">
        <w:t>ere dixeris,</w:t>
      </w:r>
    </w:p>
    <w:p w14:paraId="184C2A9A" w14:textId="44406EEC" w:rsidR="003071AB" w:rsidRPr="00D16D6F" w:rsidRDefault="005F4323" w:rsidP="001323C4">
      <w:pPr>
        <w:pStyle w:val="DraCorstandard"/>
      </w:pPr>
      <w:r w:rsidRPr="009246B4">
        <w:rPr>
          <w:rStyle w:val="DraCorlinenumber"/>
        </w:rPr>
        <w:t>(2</w:t>
      </w:r>
      <w:r w:rsidR="009246B4" w:rsidRPr="009246B4">
        <w:rPr>
          <w:rStyle w:val="DraCorlinenumber"/>
        </w:rPr>
        <w:t>3</w:t>
      </w:r>
      <w:r w:rsidRPr="009246B4">
        <w:rPr>
          <w:rStyle w:val="DraCorlinenumber"/>
        </w:rPr>
        <w:t>0)</w:t>
      </w:r>
      <w:r>
        <w:t xml:space="preserve"> </w:t>
      </w:r>
      <w:r w:rsidR="005343CB" w:rsidRPr="00D16D6F">
        <w:t>Tam in occipitio quoque oculos multos habet.</w:t>
      </w:r>
    </w:p>
    <w:p w14:paraId="3D0B0C45" w14:textId="77777777" w:rsidR="003071AB" w:rsidRPr="00D16D6F" w:rsidRDefault="005343CB" w:rsidP="001323C4">
      <w:pPr>
        <w:pStyle w:val="DraCorstandard"/>
      </w:pPr>
      <w:r w:rsidRPr="00D16D6F">
        <w:t>Huius consilium ut ex animo meo parum</w:t>
      </w:r>
    </w:p>
    <w:p w14:paraId="68B543E1" w14:textId="77777777" w:rsidR="00ED15BA" w:rsidRDefault="005343CB" w:rsidP="001323C4">
      <w:pPr>
        <w:pStyle w:val="DraCorstandard"/>
      </w:pPr>
      <w:r w:rsidRPr="00D16D6F">
        <w:t>Sit, fecisse tamen non pigebit forsitan.</w:t>
      </w:r>
    </w:p>
    <w:p w14:paraId="6CD1CB1D" w14:textId="77777777" w:rsidR="00ED15BA" w:rsidRDefault="005343CB" w:rsidP="001323C4">
      <w:pPr>
        <w:pStyle w:val="DraCorstandard"/>
      </w:pPr>
      <w:r w:rsidRPr="00D16D6F">
        <w:t>Nunc ut diei gnato dictae tempus est,</w:t>
      </w:r>
    </w:p>
    <w:p w14:paraId="061F490C" w14:textId="77777777" w:rsidR="00ED15BA" w:rsidRDefault="005343CB" w:rsidP="001323C4">
      <w:pPr>
        <w:pStyle w:val="DraCorstandard"/>
      </w:pPr>
      <w:r w:rsidRPr="00D16D6F">
        <w:t>Rationes omne</w:t>
      </w:r>
      <w:r w:rsidR="005F4323">
        <w:t>i</w:t>
      </w:r>
      <w:r w:rsidRPr="00D16D6F">
        <w:t>s concinnabo ad calculos.</w:t>
      </w:r>
    </w:p>
    <w:p w14:paraId="77F67258" w14:textId="61FE3791" w:rsidR="002C70D8" w:rsidRDefault="002C70D8" w:rsidP="002C70D8">
      <w:pPr>
        <w:pStyle w:val="DraCoradditions"/>
      </w:pPr>
      <w:r>
        <w:t>/act=1, scene=2/</w:t>
      </w:r>
    </w:p>
    <w:p w14:paraId="4554D3A0" w14:textId="175DD774" w:rsidR="003071AB" w:rsidRPr="00D16D6F" w:rsidRDefault="00C8074A" w:rsidP="003029A4">
      <w:pPr>
        <w:pStyle w:val="DraCorhead"/>
      </w:pPr>
      <w:r w:rsidRPr="00D16D6F">
        <w:t xml:space="preserve">Actus primi. </w:t>
      </w:r>
      <w:r w:rsidR="005343CB" w:rsidRPr="00D16D6F">
        <w:t>S</w:t>
      </w:r>
      <w:r w:rsidRPr="00D16D6F">
        <w:t>coena</w:t>
      </w:r>
      <w:r w:rsidR="005343CB" w:rsidRPr="00D16D6F">
        <w:t xml:space="preserve"> </w:t>
      </w:r>
      <w:r w:rsidRPr="00D16D6F">
        <w:t>secunda.</w:t>
      </w:r>
    </w:p>
    <w:p w14:paraId="624783F4" w14:textId="0A0FA3EC" w:rsidR="003071AB" w:rsidRPr="00F86DDF" w:rsidRDefault="005343CB" w:rsidP="001323C4">
      <w:pPr>
        <w:pStyle w:val="DraCorstandard"/>
        <w:rPr>
          <w:rStyle w:val="DraCorstagedirectionsetc"/>
        </w:rPr>
      </w:pPr>
      <w:r w:rsidRPr="00F86DDF">
        <w:rPr>
          <w:rStyle w:val="DraCorstagedirectionsetc"/>
        </w:rPr>
        <w:t>Acolast</w:t>
      </w:r>
      <w:r w:rsidR="00E52924" w:rsidRPr="00F86DDF">
        <w:rPr>
          <w:rStyle w:val="DraCorstagedirectionsetc"/>
        </w:rPr>
        <w:t>v</w:t>
      </w:r>
      <w:r w:rsidRPr="00F86DDF">
        <w:rPr>
          <w:rStyle w:val="DraCorstagedirectionsetc"/>
        </w:rPr>
        <w:t>s</w:t>
      </w:r>
      <w:r w:rsidR="00E52924" w:rsidRPr="00F86DDF">
        <w:rPr>
          <w:rStyle w:val="DraCorstagedirectionsetc"/>
        </w:rPr>
        <w:t>.</w:t>
      </w:r>
      <w:r w:rsidRPr="00F86DDF">
        <w:rPr>
          <w:rStyle w:val="DraCorstagedirectionsetc"/>
        </w:rPr>
        <w:t xml:space="preserve"> Phila</w:t>
      </w:r>
      <w:r w:rsidR="00E52924" w:rsidRPr="00F86DDF">
        <w:rPr>
          <w:rStyle w:val="DraCorstagedirectionsetc"/>
        </w:rPr>
        <w:t>v</w:t>
      </w:r>
      <w:r w:rsidRPr="00F86DDF">
        <w:rPr>
          <w:rStyle w:val="DraCorstagedirectionsetc"/>
        </w:rPr>
        <w:t>t</w:t>
      </w:r>
      <w:r w:rsidR="00E52924" w:rsidRPr="00F86DDF">
        <w:rPr>
          <w:rStyle w:val="DraCorstagedirectionsetc"/>
        </w:rPr>
        <w:t>v</w:t>
      </w:r>
      <w:r w:rsidRPr="00F86DDF">
        <w:rPr>
          <w:rStyle w:val="DraCorstagedirectionsetc"/>
        </w:rPr>
        <w:t>s</w:t>
      </w:r>
      <w:r w:rsidR="00E52924" w:rsidRPr="00F86DDF">
        <w:rPr>
          <w:rStyle w:val="DraCorstagedirectionsetc"/>
        </w:rPr>
        <w:t>.</w:t>
      </w:r>
    </w:p>
    <w:p w14:paraId="5943E807" w14:textId="77777777" w:rsidR="00ED15BA" w:rsidRPr="00F86DDF" w:rsidRDefault="005343CB" w:rsidP="001323C4">
      <w:pPr>
        <w:pStyle w:val="DraCorstandard"/>
        <w:rPr>
          <w:rStyle w:val="DraCorstagedirectionsetc"/>
        </w:rPr>
      </w:pPr>
      <w:r w:rsidRPr="00F86DDF">
        <w:rPr>
          <w:rStyle w:val="DraCorstagedirectionsetc"/>
        </w:rPr>
        <w:t>Trochaici catalectici.</w:t>
      </w:r>
    </w:p>
    <w:p w14:paraId="44101D1B" w14:textId="2E766627" w:rsidR="003071AB" w:rsidRPr="00D16D6F" w:rsidRDefault="00E52924" w:rsidP="001323C4">
      <w:pPr>
        <w:pStyle w:val="DraCorstandard"/>
      </w:pPr>
      <w:r w:rsidRPr="009246B4">
        <w:rPr>
          <w:rStyle w:val="DraCorlinenumber"/>
        </w:rPr>
        <w:t>(2</w:t>
      </w:r>
      <w:r w:rsidR="009246B4" w:rsidRPr="009246B4">
        <w:rPr>
          <w:rStyle w:val="DraCorlinenumber"/>
        </w:rPr>
        <w:t>3</w:t>
      </w:r>
      <w:r w:rsidRPr="009246B4">
        <w:rPr>
          <w:rStyle w:val="DraCorlinenumber"/>
        </w:rPr>
        <w:t>5)</w:t>
      </w:r>
      <w:r>
        <w:t xml:space="preserve"> </w:t>
      </w:r>
      <w:r w:rsidR="00B95B11" w:rsidRPr="00B95B11">
        <w:rPr>
          <w:rStyle w:val="DraCormarkversepart"/>
        </w:rPr>
        <w:t>@</w:t>
      </w:r>
      <w:r w:rsidR="005343CB" w:rsidRPr="00D16D6F">
        <w:t>Me nisi animus fallit, omnia succ</w:t>
      </w:r>
      <w:r>
        <w:t>o</w:t>
      </w:r>
      <w:r w:rsidR="005343CB" w:rsidRPr="00D16D6F">
        <w:t>edent bene.</w:t>
      </w:r>
      <w:r w:rsidR="00FD2057" w:rsidRPr="00D16D6F">
        <w:t xml:space="preserve"> </w:t>
      </w:r>
      <w:r w:rsidR="002A77F7" w:rsidRPr="002A77F7">
        <w:rPr>
          <w:rStyle w:val="DraCorspeakerattribution"/>
        </w:rPr>
        <w:t>Ph.</w:t>
      </w:r>
      <w:r w:rsidR="00FD2057" w:rsidRPr="00D16D6F">
        <w:rPr>
          <w:i/>
          <w:iCs/>
        </w:rPr>
        <w:t xml:space="preserve"> </w:t>
      </w:r>
      <w:r w:rsidR="00B95B11" w:rsidRPr="00B95B11">
        <w:rPr>
          <w:rStyle w:val="DraCormarkversepart"/>
        </w:rPr>
        <w:t>@</w:t>
      </w:r>
      <w:r w:rsidR="005343CB" w:rsidRPr="00D16D6F">
        <w:t>Sed patris</w:t>
      </w:r>
    </w:p>
    <w:p w14:paraId="490702E5" w14:textId="4F85FF74" w:rsidR="00ED15BA" w:rsidRDefault="00B95B11" w:rsidP="001323C4">
      <w:pPr>
        <w:pStyle w:val="DraCorstandard"/>
      </w:pPr>
      <w:r w:rsidRPr="00B95B11">
        <w:rPr>
          <w:rStyle w:val="DraCormarkversepart"/>
        </w:rPr>
        <w:t>@</w:t>
      </w:r>
      <w:r w:rsidR="005343CB" w:rsidRPr="00D16D6F">
        <w:t>Vim et facundiam uereor ut fortiter feras.</w:t>
      </w:r>
      <w:r w:rsidR="00FD2057" w:rsidRPr="00D16D6F">
        <w:t xml:space="preserve"> </w:t>
      </w:r>
      <w:r w:rsidR="002A77F7" w:rsidRPr="002A77F7">
        <w:rPr>
          <w:rStyle w:val="DraCorspeakerattribution"/>
        </w:rPr>
        <w:t>Ac.</w:t>
      </w:r>
      <w:r w:rsidR="00FD2057" w:rsidRPr="00D16D6F">
        <w:rPr>
          <w:i/>
          <w:iCs/>
        </w:rPr>
        <w:t xml:space="preserve"> </w:t>
      </w:r>
      <w:r w:rsidRPr="00B95B11">
        <w:rPr>
          <w:rStyle w:val="DraCormarkversepart"/>
        </w:rPr>
        <w:t>@</w:t>
      </w:r>
      <w:r w:rsidR="005343CB" w:rsidRPr="00D16D6F">
        <w:t>Egon?</w:t>
      </w:r>
    </w:p>
    <w:p w14:paraId="7F983287" w14:textId="7D6AA741" w:rsidR="00ED15BA" w:rsidRDefault="00B95B11" w:rsidP="001323C4">
      <w:pPr>
        <w:pStyle w:val="DraCorstandard"/>
      </w:pPr>
      <w:r w:rsidRPr="00B95B11">
        <w:rPr>
          <w:rStyle w:val="DraCormarkversepart"/>
        </w:rPr>
        <w:lastRenderedPageBreak/>
        <w:t>@</w:t>
      </w:r>
      <w:r w:rsidR="005343CB" w:rsidRPr="00D16D6F">
        <w:t>O</w:t>
      </w:r>
      <w:r w:rsidR="00E52924">
        <w:t>b</w:t>
      </w:r>
      <w:r w:rsidR="005343CB" w:rsidRPr="00D16D6F">
        <w:t>firmato animo meam rem agam.</w:t>
      </w:r>
      <w:r w:rsidR="00FD2057" w:rsidRPr="00D16D6F">
        <w:t xml:space="preserve"> </w:t>
      </w:r>
      <w:r w:rsidR="002A77F7" w:rsidRPr="002A77F7">
        <w:rPr>
          <w:rStyle w:val="DraCorspeakerattribution"/>
        </w:rPr>
        <w:t>Phi.</w:t>
      </w:r>
      <w:r w:rsidR="00FD2057" w:rsidRPr="00D16D6F">
        <w:rPr>
          <w:i/>
          <w:iCs/>
        </w:rPr>
        <w:t xml:space="preserve"> </w:t>
      </w:r>
      <w:r w:rsidRPr="00B95B11">
        <w:rPr>
          <w:rStyle w:val="DraCormarkversepart"/>
        </w:rPr>
        <w:t>@</w:t>
      </w:r>
      <w:r w:rsidR="005343CB" w:rsidRPr="00D16D6F">
        <w:t>Tantum caue, suis</w:t>
      </w:r>
    </w:p>
    <w:p w14:paraId="4543F013" w14:textId="412C9269" w:rsidR="003071AB" w:rsidRPr="00D16D6F" w:rsidRDefault="00B95B11" w:rsidP="001323C4">
      <w:pPr>
        <w:pStyle w:val="DraCorstandard"/>
      </w:pPr>
      <w:r w:rsidRPr="00B95B11">
        <w:rPr>
          <w:rStyle w:val="DraCormarkversepart"/>
        </w:rPr>
        <w:t>@</w:t>
      </w:r>
      <w:r w:rsidR="005343CB" w:rsidRPr="00D16D6F">
        <w:t>Ne te s</w:t>
      </w:r>
      <w:r w:rsidR="00E52924">
        <w:t>o</w:t>
      </w:r>
      <w:r w:rsidR="005343CB" w:rsidRPr="00D16D6F">
        <w:t>euis dictis protelet.</w:t>
      </w:r>
      <w:r w:rsidR="00FD2057" w:rsidRPr="00D16D6F">
        <w:t xml:space="preserve"> </w:t>
      </w:r>
      <w:r w:rsidR="002A77F7" w:rsidRPr="002A77F7">
        <w:rPr>
          <w:rStyle w:val="DraCorspeakerattribution"/>
        </w:rPr>
        <w:t>Aco.</w:t>
      </w:r>
      <w:r w:rsidR="00FD2057" w:rsidRPr="00D16D6F">
        <w:rPr>
          <w:i/>
          <w:iCs/>
        </w:rPr>
        <w:t xml:space="preserve"> </w:t>
      </w:r>
      <w:r w:rsidRPr="00B95B11">
        <w:rPr>
          <w:rStyle w:val="DraCormarkversepart"/>
        </w:rPr>
        <w:t>@</w:t>
      </w:r>
      <w:r w:rsidR="005343CB" w:rsidRPr="00D16D6F">
        <w:t>Protelet? Omnia</w:t>
      </w:r>
    </w:p>
    <w:p w14:paraId="3D9EDBB5" w14:textId="77777777" w:rsidR="00ED15BA" w:rsidRDefault="005343CB" w:rsidP="001323C4">
      <w:pPr>
        <w:pStyle w:val="DraCorstandard"/>
      </w:pPr>
      <w:r w:rsidRPr="00D16D6F">
        <w:t>Mea mihi meditata sunt. Nihil formidem congredi</w:t>
      </w:r>
    </w:p>
    <w:p w14:paraId="74A0B10E" w14:textId="71F45A4D" w:rsidR="00ED15BA" w:rsidRDefault="00E0000D" w:rsidP="001323C4">
      <w:pPr>
        <w:pStyle w:val="DraCorstandard"/>
      </w:pPr>
      <w:r w:rsidRPr="009246B4">
        <w:rPr>
          <w:rStyle w:val="DraCorlinenumber"/>
        </w:rPr>
        <w:t>(2</w:t>
      </w:r>
      <w:r w:rsidR="009246B4" w:rsidRPr="009246B4">
        <w:rPr>
          <w:rStyle w:val="DraCorlinenumber"/>
        </w:rPr>
        <w:t>4</w:t>
      </w:r>
      <w:r w:rsidRPr="009246B4">
        <w:rPr>
          <w:rStyle w:val="DraCorlinenumber"/>
        </w:rPr>
        <w:t>0)</w:t>
      </w:r>
      <w:r>
        <w:t xml:space="preserve"> </w:t>
      </w:r>
      <w:r w:rsidR="00B95B11" w:rsidRPr="00B95B11">
        <w:rPr>
          <w:rStyle w:val="DraCormarkversepart"/>
        </w:rPr>
        <w:t>@</w:t>
      </w:r>
      <w:r w:rsidR="005343CB" w:rsidRPr="00D16D6F">
        <w:t>Ve</w:t>
      </w:r>
      <w:r>
        <w:t>l</w:t>
      </w:r>
      <w:r w:rsidR="005343CB" w:rsidRPr="00D16D6F">
        <w:t xml:space="preserve"> cum tribus oratoribus.</w:t>
      </w:r>
      <w:r w:rsidR="00FD2057" w:rsidRPr="00D16D6F">
        <w:t xml:space="preserve"> </w:t>
      </w:r>
      <w:r w:rsidR="002A77F7" w:rsidRPr="002A77F7">
        <w:rPr>
          <w:rStyle w:val="DraCorspeakerattribution"/>
        </w:rPr>
        <w:t>Phi.</w:t>
      </w:r>
      <w:r w:rsidR="00FD2057" w:rsidRPr="00D16D6F">
        <w:rPr>
          <w:i/>
          <w:iCs/>
        </w:rPr>
        <w:t xml:space="preserve"> </w:t>
      </w:r>
      <w:r w:rsidR="00B95B11" w:rsidRPr="00B95B11">
        <w:rPr>
          <w:rStyle w:val="DraCormarkversepart"/>
        </w:rPr>
        <w:t>@</w:t>
      </w:r>
      <w:r w:rsidR="005343CB" w:rsidRPr="00D16D6F">
        <w:t>At iam credo, satis diu</w:t>
      </w:r>
    </w:p>
    <w:p w14:paraId="6DC67D38" w14:textId="77777777" w:rsidR="00ED15BA" w:rsidRDefault="005343CB" w:rsidP="001323C4">
      <w:pPr>
        <w:pStyle w:val="DraCorstandard"/>
      </w:pPr>
      <w:r w:rsidRPr="00D16D6F">
        <w:t>Rem tuam deliberasse patrem. Quid respondeat,</w:t>
      </w:r>
    </w:p>
    <w:p w14:paraId="28541F7C" w14:textId="584FFF1C" w:rsidR="003071AB" w:rsidRPr="00D16D6F" w:rsidRDefault="00B95B11" w:rsidP="001323C4">
      <w:pPr>
        <w:pStyle w:val="DraCorstandard"/>
      </w:pPr>
      <w:r w:rsidRPr="00B95B11">
        <w:rPr>
          <w:rStyle w:val="DraCormarkversepart"/>
        </w:rPr>
        <w:t>@</w:t>
      </w:r>
      <w:r w:rsidR="005343CB" w:rsidRPr="00D16D6F">
        <w:t>Vise.</w:t>
      </w:r>
      <w:r w:rsidR="00FD2057" w:rsidRPr="00D16D6F">
        <w:t xml:space="preserve"> </w:t>
      </w:r>
      <w:r w:rsidR="002A77F7" w:rsidRPr="002A77F7">
        <w:rPr>
          <w:rStyle w:val="DraCorspeakerattribution"/>
        </w:rPr>
        <w:t>Aco.</w:t>
      </w:r>
      <w:r w:rsidR="005343CB" w:rsidRPr="00D16D6F">
        <w:t xml:space="preserve"> </w:t>
      </w:r>
      <w:r w:rsidRPr="00B95B11">
        <w:rPr>
          <w:rStyle w:val="DraCormarkversepart"/>
        </w:rPr>
        <w:t>@</w:t>
      </w:r>
      <w:r w:rsidR="005343CB" w:rsidRPr="00D16D6F">
        <w:t>Aggrediar.</w:t>
      </w:r>
      <w:r w:rsidR="00C8074A" w:rsidRPr="00D16D6F">
        <w:t xml:space="preserve"> </w:t>
      </w:r>
      <w:r w:rsidR="002A77F7" w:rsidRPr="002A77F7">
        <w:rPr>
          <w:rStyle w:val="DraCorspeakerattribution"/>
        </w:rPr>
        <w:t>Phi.</w:t>
      </w:r>
      <w:r w:rsidR="002E78E7">
        <w:t xml:space="preserve"> </w:t>
      </w:r>
      <w:r w:rsidRPr="00B95B11">
        <w:rPr>
          <w:rStyle w:val="DraCormarkversepart"/>
        </w:rPr>
        <w:t>@</w:t>
      </w:r>
      <w:r w:rsidR="005343CB" w:rsidRPr="00D16D6F">
        <w:t>Hem, macte animo. I sane, quo tua te uocat</w:t>
      </w:r>
    </w:p>
    <w:p w14:paraId="3E489EA1" w14:textId="77777777" w:rsidR="003071AB" w:rsidRPr="00D16D6F" w:rsidRDefault="005343CB" w:rsidP="001323C4">
      <w:pPr>
        <w:pStyle w:val="DraCorstandard"/>
      </w:pPr>
      <w:r w:rsidRPr="00D16D6F">
        <w:t>Virtus. I pede fausto. Miror, si res ex sententia</w:t>
      </w:r>
    </w:p>
    <w:p w14:paraId="1D7E5E92" w14:textId="77777777" w:rsidR="00ED15BA" w:rsidRDefault="005343CB" w:rsidP="001323C4">
      <w:pPr>
        <w:pStyle w:val="DraCorstandard"/>
      </w:pPr>
      <w:r w:rsidRPr="00D16D6F">
        <w:t>Huic cesserit. Aut fallor aut repelletur, ne causam agat,</w:t>
      </w:r>
    </w:p>
    <w:p w14:paraId="5AE98134" w14:textId="76DA4EC2" w:rsidR="003071AB" w:rsidRPr="00D16D6F" w:rsidRDefault="00E0000D" w:rsidP="001323C4">
      <w:pPr>
        <w:pStyle w:val="DraCorstandard"/>
      </w:pPr>
      <w:r w:rsidRPr="009246B4">
        <w:rPr>
          <w:rStyle w:val="DraCorlinenumber"/>
        </w:rPr>
        <w:t>(2</w:t>
      </w:r>
      <w:r w:rsidR="009246B4" w:rsidRPr="009246B4">
        <w:rPr>
          <w:rStyle w:val="DraCorlinenumber"/>
        </w:rPr>
        <w:t>4</w:t>
      </w:r>
      <w:r w:rsidRPr="009246B4">
        <w:rPr>
          <w:rStyle w:val="DraCorlinenumber"/>
        </w:rPr>
        <w:t>5)</w:t>
      </w:r>
      <w:r>
        <w:t xml:space="preserve"> </w:t>
      </w:r>
      <w:r w:rsidR="005343CB" w:rsidRPr="00D16D6F">
        <w:t>Tam meas rationes omnes hic Pelargus abicit.</w:t>
      </w:r>
    </w:p>
    <w:p w14:paraId="495EA580" w14:textId="1FD68F3A" w:rsidR="003071AB" w:rsidRPr="00D16D6F" w:rsidRDefault="005343CB" w:rsidP="001323C4">
      <w:pPr>
        <w:pStyle w:val="DraCorstandard"/>
      </w:pPr>
      <w:r w:rsidRPr="00D16D6F">
        <w:t>Quare cum illo fatali pugno odio.</w:t>
      </w:r>
      <w:r w:rsidR="00C8074A" w:rsidRPr="00D16D6F">
        <w:t xml:space="preserve"> </w:t>
      </w:r>
      <w:r w:rsidR="002A77F7" w:rsidRPr="002A77F7">
        <w:rPr>
          <w:rStyle w:val="DraCorspeakerattribution"/>
        </w:rPr>
        <w:t>Ac.</w:t>
      </w:r>
      <w:r w:rsidR="00C8074A" w:rsidRPr="00D16D6F">
        <w:rPr>
          <w:i/>
          <w:iCs/>
        </w:rPr>
        <w:t xml:space="preserve"> </w:t>
      </w:r>
      <w:r w:rsidR="00B95B11" w:rsidRPr="00B95B11">
        <w:rPr>
          <w:rStyle w:val="DraCormarkversepart"/>
        </w:rPr>
        <w:t>@</w:t>
      </w:r>
      <w:r w:rsidRPr="00D16D6F">
        <w:t>Philaute mi, heus,</w:t>
      </w:r>
    </w:p>
    <w:p w14:paraId="0C6CCEC9" w14:textId="5C0D0A93" w:rsidR="003071AB" w:rsidRPr="00D16D6F" w:rsidRDefault="00B95B11" w:rsidP="001323C4">
      <w:pPr>
        <w:pStyle w:val="DraCorstandard"/>
      </w:pPr>
      <w:r w:rsidRPr="00B95B11">
        <w:rPr>
          <w:rStyle w:val="DraCormarkversepart"/>
        </w:rPr>
        <w:t>@</w:t>
      </w:r>
      <w:r w:rsidR="005343CB" w:rsidRPr="00D16D6F">
        <w:t>Heus, Philaute</w:t>
      </w:r>
      <w:r w:rsidR="00E52924">
        <w:t>?</w:t>
      </w:r>
      <w:r w:rsidR="00C8074A" w:rsidRPr="00D16D6F">
        <w:t xml:space="preserve"> </w:t>
      </w:r>
      <w:r w:rsidR="002A77F7" w:rsidRPr="002A77F7">
        <w:rPr>
          <w:rStyle w:val="DraCorspeakerattribution"/>
        </w:rPr>
        <w:t>Phil.</w:t>
      </w:r>
      <w:r w:rsidR="00C8074A" w:rsidRPr="00D16D6F">
        <w:rPr>
          <w:i/>
          <w:iCs/>
        </w:rPr>
        <w:t xml:space="preserve"> </w:t>
      </w:r>
      <w:r w:rsidRPr="00B95B11">
        <w:rPr>
          <w:rStyle w:val="DraCormarkversepart"/>
        </w:rPr>
        <w:t>@</w:t>
      </w:r>
      <w:r w:rsidR="005343CB" w:rsidRPr="00D16D6F">
        <w:t>Quis me?</w:t>
      </w:r>
      <w:r w:rsidR="00C8074A" w:rsidRPr="00D16D6F">
        <w:t xml:space="preserve"> </w:t>
      </w:r>
      <w:r w:rsidR="002A77F7" w:rsidRPr="002A77F7">
        <w:rPr>
          <w:rStyle w:val="DraCorspeakerattribution"/>
        </w:rPr>
        <w:t>Acol.</w:t>
      </w:r>
      <w:r w:rsidR="00C8074A" w:rsidRPr="00D16D6F">
        <w:rPr>
          <w:i/>
          <w:iCs/>
        </w:rPr>
        <w:t xml:space="preserve"> </w:t>
      </w:r>
      <w:r w:rsidRPr="00B95B11">
        <w:rPr>
          <w:rStyle w:val="DraCormarkversepart"/>
        </w:rPr>
        <w:t>@</w:t>
      </w:r>
      <w:r w:rsidR="005343CB" w:rsidRPr="00D16D6F">
        <w:t>Cor mihi salire iam incipit.</w:t>
      </w:r>
    </w:p>
    <w:p w14:paraId="0FC8FFB9" w14:textId="1896FEE0" w:rsidR="003071AB" w:rsidRPr="00D16D6F" w:rsidRDefault="002A77F7" w:rsidP="001323C4">
      <w:pPr>
        <w:pStyle w:val="DraCorstandard"/>
      </w:pPr>
      <w:r w:rsidRPr="002A77F7">
        <w:rPr>
          <w:rStyle w:val="DraCorspeakerattribution"/>
        </w:rPr>
        <w:t>Phi.</w:t>
      </w:r>
      <w:r w:rsidR="00C8074A" w:rsidRPr="00D16D6F">
        <w:t xml:space="preserve"> </w:t>
      </w:r>
      <w:r w:rsidR="00B95B11" w:rsidRPr="00B95B11">
        <w:rPr>
          <w:rStyle w:val="DraCormarkversepart"/>
        </w:rPr>
        <w:t>@</w:t>
      </w:r>
      <w:r w:rsidR="005343CB" w:rsidRPr="00D16D6F">
        <w:t>Hem, quidum, Acolaste?</w:t>
      </w:r>
      <w:r w:rsidR="00C8074A" w:rsidRPr="00D16D6F">
        <w:t xml:space="preserve"> </w:t>
      </w:r>
      <w:r w:rsidRPr="002A77F7">
        <w:rPr>
          <w:rStyle w:val="DraCorspeakerattribution"/>
        </w:rPr>
        <w:t>Aco.</w:t>
      </w:r>
      <w:r w:rsidR="00C8074A" w:rsidRPr="00D16D6F">
        <w:rPr>
          <w:i/>
          <w:iCs/>
        </w:rPr>
        <w:t xml:space="preserve"> </w:t>
      </w:r>
      <w:r w:rsidR="00B95B11" w:rsidRPr="00B95B11">
        <w:rPr>
          <w:rStyle w:val="DraCormarkversepart"/>
        </w:rPr>
        <w:t>@</w:t>
      </w:r>
      <w:r w:rsidR="005343CB" w:rsidRPr="00D16D6F">
        <w:t>Quia pater aerario assidet suum</w:t>
      </w:r>
    </w:p>
    <w:p w14:paraId="2D07287C" w14:textId="77777777" w:rsidR="003071AB" w:rsidRPr="00D16D6F" w:rsidRDefault="005343CB" w:rsidP="001323C4">
      <w:pPr>
        <w:pStyle w:val="DraCorstandard"/>
      </w:pPr>
      <w:r w:rsidRPr="00D16D6F">
        <w:t>Censum supputans, ut opinor. Quippe auribus meis</w:t>
      </w:r>
    </w:p>
    <w:p w14:paraId="2079F523" w14:textId="64E5464E" w:rsidR="003071AB" w:rsidRPr="00D16D6F" w:rsidRDefault="00E0000D" w:rsidP="001323C4">
      <w:pPr>
        <w:pStyle w:val="DraCorstandard"/>
      </w:pPr>
      <w:r w:rsidRPr="009246B4">
        <w:rPr>
          <w:rStyle w:val="DraCorlinenumber"/>
        </w:rPr>
        <w:t>(2</w:t>
      </w:r>
      <w:r w:rsidR="009246B4" w:rsidRPr="009246B4">
        <w:rPr>
          <w:rStyle w:val="DraCorlinenumber"/>
        </w:rPr>
        <w:t>5</w:t>
      </w:r>
      <w:r w:rsidRPr="009246B4">
        <w:rPr>
          <w:rStyle w:val="DraCorlinenumber"/>
        </w:rPr>
        <w:t>0)</w:t>
      </w:r>
      <w:r>
        <w:t xml:space="preserve"> </w:t>
      </w:r>
      <w:r w:rsidR="005343CB" w:rsidRPr="00D16D6F">
        <w:t>Hausi tinnitum ad fores placide assistens nostras.</w:t>
      </w:r>
      <w:r w:rsidR="00C8074A" w:rsidRPr="00D16D6F">
        <w:t xml:space="preserve"> </w:t>
      </w:r>
      <w:r w:rsidR="002A77F7" w:rsidRPr="002A77F7">
        <w:rPr>
          <w:rStyle w:val="DraCorspeakerattribution"/>
        </w:rPr>
        <w:t>Phi.</w:t>
      </w:r>
      <w:r w:rsidR="00C8074A" w:rsidRPr="00D16D6F">
        <w:rPr>
          <w:i/>
          <w:iCs/>
        </w:rPr>
        <w:t xml:space="preserve"> </w:t>
      </w:r>
      <w:r w:rsidR="005343CB" w:rsidRPr="00D16D6F">
        <w:t>Bene</w:t>
      </w:r>
    </w:p>
    <w:p w14:paraId="74C33748" w14:textId="77777777" w:rsidR="00ED15BA" w:rsidRDefault="005343CB" w:rsidP="001323C4">
      <w:pPr>
        <w:pStyle w:val="DraCorstandard"/>
      </w:pPr>
      <w:r w:rsidRPr="00D16D6F">
        <w:t>Est. Tu intro irrumpe ad senem, expectabo te domi meae.</w:t>
      </w:r>
    </w:p>
    <w:p w14:paraId="41160A0A" w14:textId="22190970" w:rsidR="002C70D8" w:rsidRPr="009246B4" w:rsidRDefault="002C70D8" w:rsidP="002C70D8">
      <w:pPr>
        <w:pStyle w:val="DraCoradditions"/>
        <w:rPr>
          <w:lang w:val="it-CH"/>
        </w:rPr>
      </w:pPr>
      <w:r w:rsidRPr="009246B4">
        <w:rPr>
          <w:lang w:val="it-CH"/>
        </w:rPr>
        <w:t>/act=1, scene=3/</w:t>
      </w:r>
    </w:p>
    <w:p w14:paraId="25202463" w14:textId="794204E8" w:rsidR="003071AB" w:rsidRPr="00D16D6F" w:rsidRDefault="00C8074A" w:rsidP="003029A4">
      <w:pPr>
        <w:pStyle w:val="DraCorhead"/>
      </w:pPr>
      <w:r w:rsidRPr="00D16D6F">
        <w:t>Actus primi. Scoena tertia.</w:t>
      </w:r>
    </w:p>
    <w:p w14:paraId="17C51B82" w14:textId="77777777" w:rsidR="00E0000D" w:rsidRPr="00F86DDF" w:rsidRDefault="00E0000D" w:rsidP="001323C4">
      <w:pPr>
        <w:pStyle w:val="DraCorstandard"/>
        <w:rPr>
          <w:rStyle w:val="DraCorstagedirectionsetc"/>
        </w:rPr>
      </w:pPr>
      <w:r w:rsidRPr="00F86DDF">
        <w:rPr>
          <w:rStyle w:val="DraCorstagedirectionsetc"/>
        </w:rPr>
        <w:t>Trimetri.</w:t>
      </w:r>
    </w:p>
    <w:p w14:paraId="400A28FD" w14:textId="77777777" w:rsidR="00ED15BA" w:rsidRPr="00F86DDF" w:rsidRDefault="005343CB" w:rsidP="001323C4">
      <w:pPr>
        <w:pStyle w:val="DraCorstandard"/>
        <w:rPr>
          <w:rStyle w:val="DraCorstagedirectionsetc"/>
        </w:rPr>
      </w:pPr>
      <w:r w:rsidRPr="00F86DDF">
        <w:rPr>
          <w:rStyle w:val="DraCorstagedirectionsetc"/>
        </w:rPr>
        <w:t>Acolast</w:t>
      </w:r>
      <w:r w:rsidR="00E0000D" w:rsidRPr="00F86DDF">
        <w:rPr>
          <w:rStyle w:val="DraCorstagedirectionsetc"/>
        </w:rPr>
        <w:t>v</w:t>
      </w:r>
      <w:r w:rsidRPr="00F86DDF">
        <w:rPr>
          <w:rStyle w:val="DraCorstagedirectionsetc"/>
        </w:rPr>
        <w:t>s</w:t>
      </w:r>
      <w:r w:rsidR="00E0000D" w:rsidRPr="00F86DDF">
        <w:rPr>
          <w:rStyle w:val="DraCorstagedirectionsetc"/>
        </w:rPr>
        <w:t>.</w:t>
      </w:r>
      <w:r w:rsidRPr="00F86DDF">
        <w:rPr>
          <w:rStyle w:val="DraCorstagedirectionsetc"/>
        </w:rPr>
        <w:t xml:space="preserve"> Pelarg</w:t>
      </w:r>
      <w:r w:rsidR="00E0000D" w:rsidRPr="00F86DDF">
        <w:rPr>
          <w:rStyle w:val="DraCorstagedirectionsetc"/>
        </w:rPr>
        <w:t>v</w:t>
      </w:r>
      <w:r w:rsidRPr="00F86DDF">
        <w:rPr>
          <w:rStyle w:val="DraCorstagedirectionsetc"/>
        </w:rPr>
        <w:t>s</w:t>
      </w:r>
      <w:r w:rsidR="00E0000D" w:rsidRPr="00F86DDF">
        <w:rPr>
          <w:rStyle w:val="DraCorstagedirectionsetc"/>
        </w:rPr>
        <w:t>.</w:t>
      </w:r>
    </w:p>
    <w:p w14:paraId="701FCB8D" w14:textId="48F37CDE" w:rsidR="003071AB" w:rsidRPr="00D16D6F" w:rsidRDefault="005343CB" w:rsidP="001323C4">
      <w:pPr>
        <w:pStyle w:val="DraCorstandard"/>
      </w:pPr>
      <w:r w:rsidRPr="00D16D6F">
        <w:t>Nunc quod futurum est, colligo. Nunquam dabit</w:t>
      </w:r>
    </w:p>
    <w:p w14:paraId="0ED0C11C" w14:textId="77777777" w:rsidR="003071AB" w:rsidRPr="00D16D6F" w:rsidRDefault="005343CB" w:rsidP="001323C4">
      <w:pPr>
        <w:pStyle w:val="DraCorstandard"/>
      </w:pPr>
      <w:r w:rsidRPr="00D16D6F">
        <w:t>Pecuniam pater, nisi moneat prius,</w:t>
      </w:r>
    </w:p>
    <w:p w14:paraId="798CFD66" w14:textId="7AEA70A9" w:rsidR="003071AB" w:rsidRPr="00D16D6F" w:rsidRDefault="00FD2057" w:rsidP="001323C4">
      <w:pPr>
        <w:pStyle w:val="DraCorstandard"/>
      </w:pPr>
      <w:r w:rsidRPr="00D16D6F">
        <w:t>V</w:t>
      </w:r>
      <w:r w:rsidR="005343CB" w:rsidRPr="00D16D6F">
        <w:t>t ne profundam, perdam, confringam male</w:t>
      </w:r>
    </w:p>
    <w:p w14:paraId="30E23508" w14:textId="4F763925" w:rsidR="003071AB" w:rsidRPr="00D16D6F" w:rsidRDefault="00E0000D" w:rsidP="001323C4">
      <w:pPr>
        <w:pStyle w:val="DraCorstandard"/>
      </w:pPr>
      <w:r w:rsidRPr="009246B4">
        <w:rPr>
          <w:rStyle w:val="DraCorlinenumber"/>
        </w:rPr>
        <w:t>(2</w:t>
      </w:r>
      <w:r w:rsidR="009246B4" w:rsidRPr="009246B4">
        <w:rPr>
          <w:rStyle w:val="DraCorlinenumber"/>
        </w:rPr>
        <w:t>5</w:t>
      </w:r>
      <w:r w:rsidRPr="009246B4">
        <w:rPr>
          <w:rStyle w:val="DraCorlinenumber"/>
        </w:rPr>
        <w:t>5)</w:t>
      </w:r>
      <w:r>
        <w:t xml:space="preserve"> </w:t>
      </w:r>
      <w:r w:rsidR="005343CB" w:rsidRPr="00D16D6F">
        <w:t>Rem omnem, idque aget u</w:t>
      </w:r>
      <w:r w:rsidR="0067436B">
        <w:t>a</w:t>
      </w:r>
      <w:r w:rsidR="005343CB" w:rsidRPr="00D16D6F">
        <w:t>ero uoltu, tam mihi timet.</w:t>
      </w:r>
    </w:p>
    <w:p w14:paraId="71193ADC" w14:textId="77777777" w:rsidR="003071AB" w:rsidRPr="00D16D6F" w:rsidRDefault="005343CB" w:rsidP="001323C4">
      <w:pPr>
        <w:pStyle w:val="DraCorstandard"/>
      </w:pPr>
      <w:r w:rsidRPr="00D16D6F">
        <w:t>Sed nescit, quam surdo narrabit fabulam.</w:t>
      </w:r>
    </w:p>
    <w:p w14:paraId="6FF40AA5" w14:textId="77777777" w:rsidR="003071AB" w:rsidRPr="00D16D6F" w:rsidRDefault="005343CB" w:rsidP="001323C4">
      <w:pPr>
        <w:pStyle w:val="DraCorstandard"/>
      </w:pPr>
      <w:r w:rsidRPr="00D16D6F">
        <w:t>Ego faciam tamen, ut pulchre respondeam</w:t>
      </w:r>
    </w:p>
    <w:p w14:paraId="00495E8C" w14:textId="77777777" w:rsidR="003071AB" w:rsidRPr="00D16D6F" w:rsidRDefault="005343CB" w:rsidP="001323C4">
      <w:pPr>
        <w:pStyle w:val="DraCorstandard"/>
      </w:pPr>
      <w:r w:rsidRPr="00D16D6F">
        <w:t>Illius uerbis alia quam cogitem loquens,</w:t>
      </w:r>
    </w:p>
    <w:p w14:paraId="19BCC50D" w14:textId="77777777" w:rsidR="003071AB" w:rsidRPr="00D16D6F" w:rsidRDefault="005343CB" w:rsidP="001323C4">
      <w:pPr>
        <w:pStyle w:val="DraCorstandard"/>
      </w:pPr>
      <w:r w:rsidRPr="00D16D6F">
        <w:lastRenderedPageBreak/>
        <w:t>Meus dum dinumeret mihi argentum senex.</w:t>
      </w:r>
    </w:p>
    <w:p w14:paraId="79E0534B" w14:textId="625243CC" w:rsidR="003071AB" w:rsidRPr="00D16D6F" w:rsidRDefault="0082144F" w:rsidP="001323C4">
      <w:pPr>
        <w:pStyle w:val="DraCorstandard"/>
      </w:pPr>
      <w:r w:rsidRPr="009246B4">
        <w:rPr>
          <w:rStyle w:val="DraCorlinenumber"/>
        </w:rPr>
        <w:t>(2</w:t>
      </w:r>
      <w:r w:rsidR="009246B4" w:rsidRPr="009246B4">
        <w:rPr>
          <w:rStyle w:val="DraCorlinenumber"/>
        </w:rPr>
        <w:t>6</w:t>
      </w:r>
      <w:r w:rsidRPr="009246B4">
        <w:rPr>
          <w:rStyle w:val="DraCorlinenumber"/>
        </w:rPr>
        <w:t>0)</w:t>
      </w:r>
      <w:r>
        <w:t xml:space="preserve"> </w:t>
      </w:r>
      <w:r w:rsidR="005343CB" w:rsidRPr="00D16D6F">
        <w:t>Sic illudendi sunt patres isti, nimis</w:t>
      </w:r>
    </w:p>
    <w:p w14:paraId="2DE86F12" w14:textId="77777777" w:rsidR="003071AB" w:rsidRPr="00D16D6F" w:rsidRDefault="005343CB" w:rsidP="001323C4">
      <w:pPr>
        <w:pStyle w:val="DraCorstandard"/>
      </w:pPr>
      <w:r w:rsidRPr="00D16D6F">
        <w:t>Rigidi in nos iudices. Sic imperium cadit,</w:t>
      </w:r>
    </w:p>
    <w:p w14:paraId="48F9D723" w14:textId="77777777" w:rsidR="003071AB" w:rsidRPr="00D16D6F" w:rsidRDefault="005343CB" w:rsidP="001323C4">
      <w:pPr>
        <w:pStyle w:val="DraCorstandard"/>
      </w:pPr>
      <w:r w:rsidRPr="00D16D6F">
        <w:t>Quod ui magis quam beneuolentia asserunt.</w:t>
      </w:r>
    </w:p>
    <w:p w14:paraId="33BF2C23" w14:textId="4DA2A7A8" w:rsidR="003071AB" w:rsidRPr="00D16D6F" w:rsidRDefault="00FD2057" w:rsidP="001323C4">
      <w:pPr>
        <w:pStyle w:val="DraCorstandard"/>
      </w:pPr>
      <w:r w:rsidRPr="00D16D6F">
        <w:t>V</w:t>
      </w:r>
      <w:r w:rsidR="005343CB" w:rsidRPr="00D16D6F">
        <w:t>t sim omnibus gratus pro frugi nomine,</w:t>
      </w:r>
    </w:p>
    <w:p w14:paraId="480D0D10" w14:textId="77777777" w:rsidR="003071AB" w:rsidRPr="00D16D6F" w:rsidRDefault="005343CB" w:rsidP="001323C4">
      <w:pPr>
        <w:pStyle w:val="DraCorstandard"/>
      </w:pPr>
      <w:r w:rsidRPr="00D16D6F">
        <w:t>Mihi quod pater inditum uoluit, ex re meus</w:t>
      </w:r>
    </w:p>
    <w:p w14:paraId="37BAEA31" w14:textId="5756D0E8" w:rsidR="003071AB" w:rsidRPr="00D16D6F" w:rsidRDefault="0082144F" w:rsidP="001323C4">
      <w:pPr>
        <w:pStyle w:val="DraCorstandard"/>
      </w:pPr>
      <w:r w:rsidRPr="009246B4">
        <w:rPr>
          <w:rStyle w:val="DraCorlinenumber"/>
        </w:rPr>
        <w:t>(2</w:t>
      </w:r>
      <w:r w:rsidR="009246B4" w:rsidRPr="009246B4">
        <w:rPr>
          <w:rStyle w:val="DraCorlinenumber"/>
        </w:rPr>
        <w:t>6</w:t>
      </w:r>
      <w:r w:rsidRPr="009246B4">
        <w:rPr>
          <w:rStyle w:val="DraCorlinenumber"/>
        </w:rPr>
        <w:t>5)</w:t>
      </w:r>
      <w:r>
        <w:t xml:space="preserve"> </w:t>
      </w:r>
      <w:r w:rsidR="005343CB" w:rsidRPr="00D16D6F">
        <w:t>Philautus aliud subdidit concinnius,</w:t>
      </w:r>
    </w:p>
    <w:p w14:paraId="18B7294D" w14:textId="77777777" w:rsidR="003071AB" w:rsidRPr="00D16D6F" w:rsidRDefault="005343CB" w:rsidP="001323C4">
      <w:pPr>
        <w:pStyle w:val="DraCorstandard"/>
      </w:pPr>
      <w:r w:rsidRPr="00D16D6F">
        <w:t>Acolastus siquidem et esse et dici gaudeo.</w:t>
      </w:r>
    </w:p>
    <w:p w14:paraId="45B83E19" w14:textId="77777777" w:rsidR="003071AB" w:rsidRPr="00D16D6F" w:rsidRDefault="005343CB" w:rsidP="001323C4">
      <w:pPr>
        <w:pStyle w:val="DraCorstandard"/>
      </w:pPr>
      <w:r w:rsidRPr="00D16D6F">
        <w:t>Satis adhuc cessatum est. Adire eum uolo.</w:t>
      </w:r>
    </w:p>
    <w:p w14:paraId="483317BA" w14:textId="77777777" w:rsidR="003071AB" w:rsidRPr="00D16D6F" w:rsidRDefault="005343CB" w:rsidP="001323C4">
      <w:pPr>
        <w:pStyle w:val="DraCorstandard"/>
      </w:pPr>
      <w:r w:rsidRPr="00D16D6F">
        <w:t>Adsum, pater, ut, quid uel tandem respondeas,</w:t>
      </w:r>
    </w:p>
    <w:p w14:paraId="6B2221D2" w14:textId="77777777" w:rsidR="003071AB" w:rsidRPr="00D16D6F" w:rsidRDefault="005343CB" w:rsidP="001323C4">
      <w:pPr>
        <w:pStyle w:val="DraCorstandard"/>
      </w:pPr>
      <w:r w:rsidRPr="00D16D6F">
        <w:t>Audiam. Itane rationes studiose conficis</w:t>
      </w:r>
    </w:p>
    <w:p w14:paraId="17785AAB" w14:textId="66631A41" w:rsidR="003071AB" w:rsidRPr="00D16D6F" w:rsidRDefault="0082144F" w:rsidP="001323C4">
      <w:pPr>
        <w:pStyle w:val="DraCorstandard"/>
      </w:pPr>
      <w:r w:rsidRPr="009246B4">
        <w:rPr>
          <w:rStyle w:val="DraCorlinenumber"/>
        </w:rPr>
        <w:t>(2</w:t>
      </w:r>
      <w:r w:rsidR="009246B4" w:rsidRPr="009246B4">
        <w:rPr>
          <w:rStyle w:val="DraCorlinenumber"/>
        </w:rPr>
        <w:t>7</w:t>
      </w:r>
      <w:r w:rsidRPr="009246B4">
        <w:rPr>
          <w:rStyle w:val="DraCorlinenumber"/>
        </w:rPr>
        <w:t>0)</w:t>
      </w:r>
      <w:r>
        <w:t xml:space="preserve"> </w:t>
      </w:r>
      <w:r w:rsidR="005343CB" w:rsidRPr="00D16D6F">
        <w:t>Omnes, ut portionem conscribas mihi?</w:t>
      </w:r>
    </w:p>
    <w:p w14:paraId="30D58E24" w14:textId="2C12DBC7" w:rsidR="00ED15BA" w:rsidRDefault="002A77F7" w:rsidP="001323C4">
      <w:pPr>
        <w:pStyle w:val="DraCorstandard"/>
      </w:pPr>
      <w:r w:rsidRPr="002A77F7">
        <w:rPr>
          <w:rStyle w:val="DraCorspeakerattribution"/>
        </w:rPr>
        <w:t>Pel.</w:t>
      </w:r>
      <w:r w:rsidR="00C8074A" w:rsidRPr="00D16D6F">
        <w:t xml:space="preserve"> </w:t>
      </w:r>
      <w:r w:rsidR="00B95B11" w:rsidRPr="00B95B11">
        <w:rPr>
          <w:rStyle w:val="DraCormarkversepart"/>
        </w:rPr>
        <w:t>@</w:t>
      </w:r>
      <w:r w:rsidR="005343CB" w:rsidRPr="00D16D6F">
        <w:t>Nempe ut hariolare, fili</w:t>
      </w:r>
      <w:r w:rsidR="00C8074A" w:rsidRPr="00D16D6F">
        <w:t xml:space="preserve">. </w:t>
      </w:r>
      <w:r w:rsidRPr="002A77F7">
        <w:rPr>
          <w:rStyle w:val="DraCorspeakerattribution"/>
        </w:rPr>
        <w:t>Ac.</w:t>
      </w:r>
      <w:r w:rsidR="00C8074A" w:rsidRPr="00D16D6F">
        <w:rPr>
          <w:i/>
          <w:iCs/>
        </w:rPr>
        <w:t xml:space="preserve"> </w:t>
      </w:r>
      <w:r w:rsidR="00B95B11" w:rsidRPr="00B95B11">
        <w:rPr>
          <w:rStyle w:val="DraCormarkversepart"/>
        </w:rPr>
        <w:t>@</w:t>
      </w:r>
      <w:r w:rsidR="005343CB" w:rsidRPr="00D16D6F">
        <w:t>Amo te plurimum</w:t>
      </w:r>
    </w:p>
    <w:p w14:paraId="2F6C89AB" w14:textId="13FECB9A" w:rsidR="003071AB" w:rsidRPr="00D16D6F" w:rsidRDefault="005343CB" w:rsidP="001323C4">
      <w:pPr>
        <w:pStyle w:val="DraCorstandard"/>
      </w:pPr>
      <w:r w:rsidRPr="00D16D6F">
        <w:t>Et non neglexisse habeo imprimis gratiam.</w:t>
      </w:r>
    </w:p>
    <w:p w14:paraId="62DE0568" w14:textId="126A9399" w:rsidR="003071AB" w:rsidRPr="00D16D6F" w:rsidRDefault="002A77F7" w:rsidP="001323C4">
      <w:pPr>
        <w:pStyle w:val="DraCorstandard"/>
      </w:pPr>
      <w:r w:rsidRPr="002A77F7">
        <w:rPr>
          <w:rStyle w:val="DraCorspeakerattribution"/>
        </w:rPr>
        <w:t>Pel.</w:t>
      </w:r>
      <w:r w:rsidR="00C8074A" w:rsidRPr="00D16D6F">
        <w:t xml:space="preserve"> </w:t>
      </w:r>
      <w:r w:rsidR="00B95B11" w:rsidRPr="00B95B11">
        <w:rPr>
          <w:rStyle w:val="DraCormarkversepart"/>
        </w:rPr>
        <w:t>@</w:t>
      </w:r>
      <w:r w:rsidR="005343CB" w:rsidRPr="00D16D6F">
        <w:t>Quod o cum salute tua fiat.</w:t>
      </w:r>
      <w:r w:rsidR="00C8074A" w:rsidRPr="00D16D6F">
        <w:t xml:space="preserve"> </w:t>
      </w:r>
      <w:r w:rsidRPr="002A77F7">
        <w:rPr>
          <w:rStyle w:val="DraCorspeakerattribution"/>
        </w:rPr>
        <w:t>Aco.</w:t>
      </w:r>
      <w:r w:rsidR="00C8074A" w:rsidRPr="00D16D6F">
        <w:rPr>
          <w:i/>
          <w:iCs/>
        </w:rPr>
        <w:t xml:space="preserve"> </w:t>
      </w:r>
      <w:r w:rsidR="00B95B11" w:rsidRPr="00B95B11">
        <w:rPr>
          <w:rStyle w:val="DraCormarkversepart"/>
        </w:rPr>
        <w:t>@</w:t>
      </w:r>
      <w:r w:rsidR="005343CB" w:rsidRPr="00D16D6F">
        <w:t>Fiet, pater</w:t>
      </w:r>
    </w:p>
    <w:p w14:paraId="7A82597E" w14:textId="77777777" w:rsidR="003071AB" w:rsidRPr="00D16D6F" w:rsidRDefault="005343CB" w:rsidP="001323C4">
      <w:pPr>
        <w:pStyle w:val="DraCorstandard"/>
      </w:pPr>
      <w:r w:rsidRPr="00D16D6F">
        <w:t>Ne quid time. Sed obsecro, quantum dabis?</w:t>
      </w:r>
    </w:p>
    <w:p w14:paraId="04C10091" w14:textId="410C1552" w:rsidR="003071AB" w:rsidRPr="00D16D6F" w:rsidRDefault="0082144F" w:rsidP="001323C4">
      <w:pPr>
        <w:pStyle w:val="DraCorstandard"/>
      </w:pPr>
      <w:r w:rsidRPr="009246B4">
        <w:rPr>
          <w:rStyle w:val="DraCorlinenumber"/>
        </w:rPr>
        <w:t>(2</w:t>
      </w:r>
      <w:r w:rsidR="009246B4" w:rsidRPr="009246B4">
        <w:rPr>
          <w:rStyle w:val="DraCorlinenumber"/>
        </w:rPr>
        <w:t>7</w:t>
      </w:r>
      <w:r w:rsidRPr="009246B4">
        <w:rPr>
          <w:rStyle w:val="DraCorlinenumber"/>
        </w:rPr>
        <w:t>5)</w:t>
      </w:r>
      <w:r>
        <w:t xml:space="preserve"> </w:t>
      </w:r>
      <w:r w:rsidR="002A77F7" w:rsidRPr="002A77F7">
        <w:rPr>
          <w:rStyle w:val="DraCorspeakerattribution"/>
        </w:rPr>
        <w:t>Pel.</w:t>
      </w:r>
      <w:r w:rsidR="00C8074A" w:rsidRPr="00D16D6F">
        <w:t xml:space="preserve"> </w:t>
      </w:r>
      <w:r w:rsidR="005343CB" w:rsidRPr="00D16D6F">
        <w:t>Adeon tibi in pecunia est animus, nihil</w:t>
      </w:r>
    </w:p>
    <w:p w14:paraId="7B3F79D6" w14:textId="3C60071C" w:rsidR="003071AB" w:rsidRPr="00D16D6F" w:rsidRDefault="00FD2057" w:rsidP="001323C4">
      <w:pPr>
        <w:pStyle w:val="DraCorstandard"/>
      </w:pPr>
      <w:r w:rsidRPr="00D16D6F">
        <w:t>V</w:t>
      </w:r>
      <w:r w:rsidR="005343CB" w:rsidRPr="00D16D6F">
        <w:t>t imperes ist</w:t>
      </w:r>
      <w:r w:rsidR="0067436B">
        <w:t>i</w:t>
      </w:r>
      <w:r w:rsidR="005343CB" w:rsidRPr="00D16D6F">
        <w:t xml:space="preserve"> tuae libidini?</w:t>
      </w:r>
    </w:p>
    <w:p w14:paraId="4D320BAA" w14:textId="77777777" w:rsidR="003071AB" w:rsidRPr="00D16D6F" w:rsidRDefault="005343CB" w:rsidP="001323C4">
      <w:pPr>
        <w:pStyle w:val="DraCorstandard"/>
      </w:pPr>
      <w:r w:rsidRPr="00D16D6F">
        <w:t>Fili, id adeo edico tibi: nisi quieueris,</w:t>
      </w:r>
    </w:p>
    <w:p w14:paraId="2B5EFEE2" w14:textId="74F86B56" w:rsidR="003071AB" w:rsidRPr="00D16D6F" w:rsidRDefault="00B95B11" w:rsidP="001323C4">
      <w:pPr>
        <w:pStyle w:val="DraCorstandard"/>
      </w:pPr>
      <w:r w:rsidRPr="00B95B11">
        <w:rPr>
          <w:rStyle w:val="DraCormarkversepart"/>
        </w:rPr>
        <w:t>@</w:t>
      </w:r>
      <w:r w:rsidR="005343CB" w:rsidRPr="00D16D6F">
        <w:t>Reducam calculum.</w:t>
      </w:r>
      <w:r w:rsidR="00C8074A" w:rsidRPr="00D16D6F">
        <w:t xml:space="preserve"> </w:t>
      </w:r>
      <w:r w:rsidR="002A77F7" w:rsidRPr="002A77F7">
        <w:rPr>
          <w:rStyle w:val="DraCorspeakerattribution"/>
        </w:rPr>
        <w:t>Aco.</w:t>
      </w:r>
      <w:r w:rsidR="00C8074A" w:rsidRPr="00D16D6F">
        <w:rPr>
          <w:i/>
          <w:iCs/>
        </w:rPr>
        <w:t xml:space="preserve"> </w:t>
      </w:r>
      <w:r w:rsidRPr="00B95B11">
        <w:rPr>
          <w:rStyle w:val="DraCormarkversepart"/>
        </w:rPr>
        <w:t>@</w:t>
      </w:r>
      <w:r w:rsidR="005343CB" w:rsidRPr="00D16D6F">
        <w:t>Recte pater. Obsecro,</w:t>
      </w:r>
    </w:p>
    <w:p w14:paraId="18428F51" w14:textId="2E5471D0" w:rsidR="003071AB" w:rsidRPr="00D16D6F" w:rsidRDefault="00B95B11" w:rsidP="001323C4">
      <w:pPr>
        <w:pStyle w:val="DraCorstandard"/>
      </w:pPr>
      <w:r w:rsidRPr="00B95B11">
        <w:rPr>
          <w:rStyle w:val="DraCormarkversepart"/>
        </w:rPr>
        <w:t>@</w:t>
      </w:r>
      <w:r w:rsidR="005343CB" w:rsidRPr="00D16D6F">
        <w:t>Perge.</w:t>
      </w:r>
      <w:r w:rsidR="00C8074A" w:rsidRPr="00D16D6F">
        <w:t xml:space="preserve"> </w:t>
      </w:r>
      <w:r w:rsidR="002A77F7" w:rsidRPr="002A77F7">
        <w:rPr>
          <w:rStyle w:val="DraCorspeakerattribution"/>
        </w:rPr>
        <w:t>Pel.</w:t>
      </w:r>
      <w:r w:rsidR="00C8074A" w:rsidRPr="00D16D6F">
        <w:t xml:space="preserve"> </w:t>
      </w:r>
      <w:r w:rsidRPr="00B95B11">
        <w:rPr>
          <w:rStyle w:val="DraCormarkversepart"/>
        </w:rPr>
        <w:t>@</w:t>
      </w:r>
      <w:r w:rsidR="00FD2057" w:rsidRPr="00D16D6F">
        <w:t>V</w:t>
      </w:r>
      <w:r w:rsidR="005343CB" w:rsidRPr="00D16D6F">
        <w:t>t pergam</w:t>
      </w:r>
      <w:r w:rsidR="00C8074A" w:rsidRPr="00D16D6F">
        <w:t>?</w:t>
      </w:r>
      <w:r w:rsidR="005343CB" w:rsidRPr="00D16D6F">
        <w:t xml:space="preserve"> </w:t>
      </w:r>
      <w:r w:rsidR="0067436B" w:rsidRPr="00D16D6F">
        <w:t>N</w:t>
      </w:r>
      <w:r w:rsidR="005343CB" w:rsidRPr="00D16D6F">
        <w:t>e me obturbaris pessime,</w:t>
      </w:r>
    </w:p>
    <w:p w14:paraId="4C80CBED" w14:textId="57F79758" w:rsidR="003071AB" w:rsidRPr="00D16D6F" w:rsidRDefault="0082144F" w:rsidP="001323C4">
      <w:pPr>
        <w:pStyle w:val="DraCorstandard"/>
      </w:pPr>
      <w:r w:rsidRPr="009246B4">
        <w:rPr>
          <w:rStyle w:val="DraCorlinenumber"/>
        </w:rPr>
        <w:t>(2</w:t>
      </w:r>
      <w:r w:rsidR="009246B4" w:rsidRPr="009246B4">
        <w:rPr>
          <w:rStyle w:val="DraCorlinenumber"/>
        </w:rPr>
        <w:t>8</w:t>
      </w:r>
      <w:r w:rsidRPr="009246B4">
        <w:rPr>
          <w:rStyle w:val="DraCorlinenumber"/>
        </w:rPr>
        <w:t>0)</w:t>
      </w:r>
      <w:r>
        <w:t xml:space="preserve"> </w:t>
      </w:r>
      <w:r w:rsidR="005343CB" w:rsidRPr="00D16D6F">
        <w:t>Concede istorsum aliquantisper, dum te uocem.</w:t>
      </w:r>
    </w:p>
    <w:p w14:paraId="16A16E69" w14:textId="02B3B28F" w:rsidR="00ED15BA" w:rsidRDefault="002A77F7" w:rsidP="001323C4">
      <w:pPr>
        <w:pStyle w:val="DraCorstandard"/>
      </w:pPr>
      <w:r w:rsidRPr="002A77F7">
        <w:rPr>
          <w:rStyle w:val="DraCorspeakerattribution"/>
        </w:rPr>
        <w:t>Ac.</w:t>
      </w:r>
      <w:r w:rsidR="00C8074A" w:rsidRPr="00D16D6F">
        <w:t xml:space="preserve"> </w:t>
      </w:r>
      <w:r w:rsidR="005343CB" w:rsidRPr="00D16D6F">
        <w:t xml:space="preserve">Faciam. Hem, quid </w:t>
      </w:r>
      <w:r w:rsidR="0067436B">
        <w:t>a</w:t>
      </w:r>
      <w:r w:rsidR="005343CB" w:rsidRPr="00D16D6F">
        <w:t>egi? Nunc male metuo miser,</w:t>
      </w:r>
    </w:p>
    <w:p w14:paraId="08DF1A97" w14:textId="0BBAC197" w:rsidR="003071AB" w:rsidRPr="00D16D6F" w:rsidRDefault="005343CB" w:rsidP="001323C4">
      <w:pPr>
        <w:pStyle w:val="DraCorstandard"/>
      </w:pPr>
      <w:r w:rsidRPr="00D16D6F">
        <w:t>Ne non aes omne reddat, uel quod auidior</w:t>
      </w:r>
    </w:p>
    <w:p w14:paraId="720BCC3F" w14:textId="77777777" w:rsidR="003071AB" w:rsidRPr="00D16D6F" w:rsidRDefault="005343CB" w:rsidP="001323C4">
      <w:pPr>
        <w:pStyle w:val="DraCorstandard"/>
      </w:pPr>
      <w:r w:rsidRPr="00D16D6F">
        <w:t>Est ad rem uel quod est commotus. Ineptias</w:t>
      </w:r>
    </w:p>
    <w:p w14:paraId="49A79255" w14:textId="77777777" w:rsidR="003071AB" w:rsidRPr="00D16D6F" w:rsidRDefault="005343CB" w:rsidP="001323C4">
      <w:pPr>
        <w:pStyle w:val="DraCorstandard"/>
      </w:pPr>
      <w:r w:rsidRPr="00D16D6F">
        <w:t>Hominis, nescis tractare aegrotum animum patris,</w:t>
      </w:r>
    </w:p>
    <w:p w14:paraId="3CA5B40D" w14:textId="555EF04D" w:rsidR="003071AB" w:rsidRPr="00D16D6F" w:rsidRDefault="0082144F" w:rsidP="001323C4">
      <w:pPr>
        <w:pStyle w:val="DraCorstandard"/>
      </w:pPr>
      <w:r w:rsidRPr="009246B4">
        <w:rPr>
          <w:rStyle w:val="DraCorlinenumber"/>
        </w:rPr>
        <w:lastRenderedPageBreak/>
        <w:t>(2</w:t>
      </w:r>
      <w:r w:rsidR="009246B4" w:rsidRPr="009246B4">
        <w:rPr>
          <w:rStyle w:val="DraCorlinenumber"/>
        </w:rPr>
        <w:t>8</w:t>
      </w:r>
      <w:r w:rsidRPr="009246B4">
        <w:rPr>
          <w:rStyle w:val="DraCorlinenumber"/>
        </w:rPr>
        <w:t>5)</w:t>
      </w:r>
      <w:r>
        <w:t xml:space="preserve"> </w:t>
      </w:r>
      <w:r w:rsidR="005343CB" w:rsidRPr="00D16D6F">
        <w:t>Quem debebas meminisse tam irritabilem.</w:t>
      </w:r>
    </w:p>
    <w:p w14:paraId="5FC64D22" w14:textId="7D631595" w:rsidR="003071AB" w:rsidRPr="00D16D6F" w:rsidRDefault="002A77F7" w:rsidP="001323C4">
      <w:pPr>
        <w:pStyle w:val="DraCorstandard"/>
      </w:pPr>
      <w:r w:rsidRPr="002A77F7">
        <w:rPr>
          <w:rStyle w:val="DraCorspeakerattribution"/>
        </w:rPr>
        <w:t>Pel.</w:t>
      </w:r>
      <w:r w:rsidR="00C8074A" w:rsidRPr="00D16D6F">
        <w:t xml:space="preserve"> </w:t>
      </w:r>
      <w:r w:rsidR="005343CB" w:rsidRPr="00D16D6F">
        <w:t>Ehodum ad me, fili. Nunc utrum uis sub meo</w:t>
      </w:r>
    </w:p>
    <w:p w14:paraId="5589F382" w14:textId="77777777" w:rsidR="003071AB" w:rsidRPr="00D16D6F" w:rsidRDefault="005343CB" w:rsidP="001323C4">
      <w:pPr>
        <w:pStyle w:val="DraCorstandard"/>
      </w:pPr>
      <w:r w:rsidRPr="00D16D6F">
        <w:t>Praesidio degere an peregrinari foris?</w:t>
      </w:r>
    </w:p>
    <w:p w14:paraId="5516E210" w14:textId="21245BAB" w:rsidR="003071AB" w:rsidRPr="00D16D6F" w:rsidRDefault="00B95B11" w:rsidP="001323C4">
      <w:pPr>
        <w:pStyle w:val="DraCorstandard"/>
      </w:pPr>
      <w:r w:rsidRPr="00B95B11">
        <w:rPr>
          <w:rStyle w:val="DraCormarkversepart"/>
        </w:rPr>
        <w:t>@</w:t>
      </w:r>
      <w:r w:rsidR="005343CB" w:rsidRPr="00D16D6F">
        <w:t>Fac cordate respondeas.</w:t>
      </w:r>
      <w:r w:rsidR="00C8074A" w:rsidRPr="00D16D6F">
        <w:t xml:space="preserve"> </w:t>
      </w:r>
      <w:r w:rsidR="002A77F7" w:rsidRPr="002A77F7">
        <w:rPr>
          <w:rStyle w:val="DraCorspeakerattribution"/>
        </w:rPr>
        <w:t>Aco.</w:t>
      </w:r>
      <w:r w:rsidR="00C8074A" w:rsidRPr="00D16D6F">
        <w:rPr>
          <w:i/>
          <w:iCs/>
        </w:rPr>
        <w:t xml:space="preserve"> </w:t>
      </w:r>
      <w:r w:rsidRPr="00B95B11">
        <w:rPr>
          <w:rStyle w:val="DraCormarkversepart"/>
        </w:rPr>
        <w:t>@</w:t>
      </w:r>
      <w:r w:rsidR="005343CB" w:rsidRPr="00D16D6F">
        <w:t>Pater, foras</w:t>
      </w:r>
    </w:p>
    <w:p w14:paraId="2FD7212D" w14:textId="24D0D2C4" w:rsidR="003071AB" w:rsidRPr="00D16D6F" w:rsidRDefault="00B95B11" w:rsidP="001323C4">
      <w:pPr>
        <w:pStyle w:val="DraCorstandard"/>
      </w:pPr>
      <w:r w:rsidRPr="00B95B11">
        <w:rPr>
          <w:rStyle w:val="DraCormarkversepart"/>
        </w:rPr>
        <w:t>@</w:t>
      </w:r>
      <w:r w:rsidR="005343CB" w:rsidRPr="00D16D6F">
        <w:t>Me animus uocat.</w:t>
      </w:r>
      <w:r w:rsidR="00C8074A" w:rsidRPr="00D16D6F">
        <w:t xml:space="preserve"> </w:t>
      </w:r>
      <w:r w:rsidR="002A77F7" w:rsidRPr="002A77F7">
        <w:rPr>
          <w:rStyle w:val="DraCorspeakerattribution"/>
        </w:rPr>
        <w:t>Pe.</w:t>
      </w:r>
      <w:r w:rsidR="00C8074A" w:rsidRPr="00D16D6F">
        <w:rPr>
          <w:i/>
          <w:iCs/>
        </w:rPr>
        <w:t xml:space="preserve"> </w:t>
      </w:r>
      <w:r w:rsidRPr="00B95B11">
        <w:rPr>
          <w:rStyle w:val="DraCormarkversepart"/>
        </w:rPr>
        <w:t>@</w:t>
      </w:r>
      <w:r w:rsidR="005343CB" w:rsidRPr="00D16D6F">
        <w:t>Prauus sane. Quid si sinas</w:t>
      </w:r>
    </w:p>
    <w:p w14:paraId="6B2091E3" w14:textId="43544321" w:rsidR="003071AB" w:rsidRPr="00D16D6F" w:rsidRDefault="0082144F" w:rsidP="001323C4">
      <w:pPr>
        <w:pStyle w:val="DraCorstandard"/>
      </w:pPr>
      <w:r w:rsidRPr="009246B4">
        <w:rPr>
          <w:rStyle w:val="DraCorlinenumber"/>
        </w:rPr>
        <w:t>(2</w:t>
      </w:r>
      <w:r w:rsidR="009246B4" w:rsidRPr="009246B4">
        <w:rPr>
          <w:rStyle w:val="DraCorlinenumber"/>
        </w:rPr>
        <w:t>9</w:t>
      </w:r>
      <w:r w:rsidRPr="009246B4">
        <w:rPr>
          <w:rStyle w:val="DraCorlinenumber"/>
        </w:rPr>
        <w:t>0)</w:t>
      </w:r>
      <w:r>
        <w:t xml:space="preserve"> </w:t>
      </w:r>
      <w:r w:rsidR="005343CB" w:rsidRPr="00D16D6F">
        <w:t>Te exorari, ut maneas domi meis bonis</w:t>
      </w:r>
    </w:p>
    <w:p w14:paraId="35F327E1" w14:textId="77777777" w:rsidR="00ED15BA" w:rsidRDefault="005343CB" w:rsidP="001323C4">
      <w:pPr>
        <w:pStyle w:val="DraCorstandard"/>
      </w:pPr>
      <w:r w:rsidRPr="00D16D6F">
        <w:t>Fruiturus perpetuo? Certe patrem foris</w:t>
      </w:r>
    </w:p>
    <w:p w14:paraId="28DC3A6F" w14:textId="79A06733" w:rsidR="003071AB" w:rsidRPr="00D16D6F" w:rsidRDefault="00B95B11" w:rsidP="001323C4">
      <w:pPr>
        <w:pStyle w:val="DraCorstandard"/>
      </w:pPr>
      <w:r w:rsidRPr="00B95B11">
        <w:rPr>
          <w:rStyle w:val="DraCormarkversepart"/>
        </w:rPr>
        <w:t>@</w:t>
      </w:r>
      <w:r w:rsidR="005343CB" w:rsidRPr="00D16D6F">
        <w:t>Tu nusquam inuenias gentium.</w:t>
      </w:r>
      <w:r w:rsidR="00C8074A" w:rsidRPr="00D16D6F">
        <w:t xml:space="preserve"> </w:t>
      </w:r>
      <w:r w:rsidR="002A77F7" w:rsidRPr="002A77F7">
        <w:rPr>
          <w:rStyle w:val="DraCorspeakerattribution"/>
        </w:rPr>
        <w:t>Aco.</w:t>
      </w:r>
      <w:r w:rsidR="00C8074A" w:rsidRPr="00D16D6F">
        <w:rPr>
          <w:i/>
          <w:iCs/>
        </w:rPr>
        <w:t xml:space="preserve"> </w:t>
      </w:r>
      <w:r w:rsidRPr="00B95B11">
        <w:rPr>
          <w:rStyle w:val="DraCormarkversepart"/>
        </w:rPr>
        <w:t>@</w:t>
      </w:r>
      <w:r w:rsidR="005343CB" w:rsidRPr="00D16D6F">
        <w:t>Credo, pater,</w:t>
      </w:r>
    </w:p>
    <w:p w14:paraId="23BA72F7" w14:textId="77777777" w:rsidR="003071AB" w:rsidRPr="00D16D6F" w:rsidRDefault="005343CB" w:rsidP="001323C4">
      <w:pPr>
        <w:pStyle w:val="DraCorstandard"/>
      </w:pPr>
      <w:r w:rsidRPr="00D16D6F">
        <w:t>Sed proficiscendum est, decretum stat, me feras.</w:t>
      </w:r>
    </w:p>
    <w:p w14:paraId="595A38B3" w14:textId="763597C5" w:rsidR="00ED15BA" w:rsidRDefault="002A77F7" w:rsidP="001323C4">
      <w:pPr>
        <w:pStyle w:val="DraCorstandard"/>
      </w:pPr>
      <w:r w:rsidRPr="002A77F7">
        <w:rPr>
          <w:rStyle w:val="DraCorspeakerattribution"/>
        </w:rPr>
        <w:t>Pel.</w:t>
      </w:r>
      <w:r w:rsidR="00C8074A" w:rsidRPr="00D16D6F">
        <w:t xml:space="preserve"> </w:t>
      </w:r>
      <w:r w:rsidR="005343CB" w:rsidRPr="00D16D6F">
        <w:t>Non possum tam blande, mi fili, discere,</w:t>
      </w:r>
    </w:p>
    <w:p w14:paraId="6AABE385" w14:textId="2DEA9F21" w:rsidR="00ED15BA" w:rsidRDefault="0082144F" w:rsidP="001323C4">
      <w:pPr>
        <w:pStyle w:val="DraCorstandard"/>
      </w:pPr>
      <w:r w:rsidRPr="009246B4">
        <w:rPr>
          <w:rStyle w:val="DraCorlinenumber"/>
        </w:rPr>
        <w:t>(2</w:t>
      </w:r>
      <w:r w:rsidR="009246B4" w:rsidRPr="009246B4">
        <w:rPr>
          <w:rStyle w:val="DraCorlinenumber"/>
        </w:rPr>
        <w:t>9</w:t>
      </w:r>
      <w:r w:rsidRPr="009246B4">
        <w:rPr>
          <w:rStyle w:val="DraCorlinenumber"/>
        </w:rPr>
        <w:t>5)</w:t>
      </w:r>
      <w:r>
        <w:t xml:space="preserve"> </w:t>
      </w:r>
      <w:r w:rsidR="00B95B11" w:rsidRPr="00B95B11">
        <w:rPr>
          <w:rStyle w:val="DraCormarkversepart"/>
        </w:rPr>
        <w:t>@</w:t>
      </w:r>
      <w:r w:rsidR="00FD2057" w:rsidRPr="00D16D6F">
        <w:t>V</w:t>
      </w:r>
      <w:r w:rsidR="005343CB" w:rsidRPr="00D16D6F">
        <w:t>t animum mutes?</w:t>
      </w:r>
      <w:r w:rsidR="00C8074A" w:rsidRPr="00D16D6F">
        <w:t xml:space="preserve"> </w:t>
      </w:r>
      <w:r w:rsidR="002A77F7" w:rsidRPr="002A77F7">
        <w:rPr>
          <w:rStyle w:val="DraCorspeakerattribution"/>
        </w:rPr>
        <w:t>Aco.</w:t>
      </w:r>
      <w:r w:rsidR="00C8074A" w:rsidRPr="00D16D6F">
        <w:rPr>
          <w:i/>
          <w:iCs/>
        </w:rPr>
        <w:t xml:space="preserve"> </w:t>
      </w:r>
      <w:r w:rsidR="00B95B11" w:rsidRPr="00B95B11">
        <w:rPr>
          <w:rStyle w:val="DraCormarkversepart"/>
        </w:rPr>
        <w:t>@</w:t>
      </w:r>
      <w:r w:rsidR="005343CB" w:rsidRPr="00D16D6F">
        <w:t>Operam omnem ludis, pater.</w:t>
      </w:r>
    </w:p>
    <w:p w14:paraId="09F29248" w14:textId="753E1B58" w:rsidR="003071AB" w:rsidRPr="00D16D6F" w:rsidRDefault="005343CB" w:rsidP="001323C4">
      <w:pPr>
        <w:pStyle w:val="DraCorstandard"/>
      </w:pPr>
      <w:r w:rsidRPr="00D16D6F">
        <w:t>Potius tentabo, quid possim uel legibus,</w:t>
      </w:r>
    </w:p>
    <w:p w14:paraId="39E299C4" w14:textId="2191AFDD" w:rsidR="003071AB" w:rsidRPr="00D16D6F" w:rsidRDefault="00FD2057" w:rsidP="001323C4">
      <w:pPr>
        <w:pStyle w:val="DraCorstandard"/>
      </w:pPr>
      <w:r w:rsidRPr="00D16D6F">
        <w:t>V</w:t>
      </w:r>
      <w:r w:rsidR="005343CB" w:rsidRPr="00D16D6F">
        <w:t>t istuc cum tua dicam pace interim,</w:t>
      </w:r>
    </w:p>
    <w:p w14:paraId="4531C43A" w14:textId="77777777" w:rsidR="003071AB" w:rsidRPr="00D16D6F" w:rsidRDefault="005343CB" w:rsidP="001323C4">
      <w:pPr>
        <w:pStyle w:val="DraCorstandard"/>
      </w:pPr>
      <w:r w:rsidRPr="00D16D6F">
        <w:t>Si, quod rogo, non impetrem cum gratia.</w:t>
      </w:r>
    </w:p>
    <w:p w14:paraId="723A42D5" w14:textId="4F70FF59" w:rsidR="003071AB" w:rsidRPr="00D16D6F" w:rsidRDefault="002A77F7" w:rsidP="001323C4">
      <w:pPr>
        <w:pStyle w:val="DraCorstandard"/>
      </w:pPr>
      <w:r w:rsidRPr="002A77F7">
        <w:rPr>
          <w:rStyle w:val="DraCorspeakerattribution"/>
        </w:rPr>
        <w:t>Pel.</w:t>
      </w:r>
      <w:r w:rsidR="00C8074A" w:rsidRPr="00D16D6F">
        <w:t xml:space="preserve"> </w:t>
      </w:r>
      <w:r w:rsidR="005343CB" w:rsidRPr="00D16D6F">
        <w:t>Quando obstinate operam uideo te dare, meum</w:t>
      </w:r>
    </w:p>
    <w:p w14:paraId="4022CF41" w14:textId="1EF79F40" w:rsidR="003071AB" w:rsidRPr="00D16D6F" w:rsidRDefault="0082144F" w:rsidP="001323C4">
      <w:pPr>
        <w:pStyle w:val="DraCorstandard"/>
      </w:pPr>
      <w:r w:rsidRPr="009246B4">
        <w:rPr>
          <w:rStyle w:val="DraCorlinenumber"/>
        </w:rPr>
        <w:t>(</w:t>
      </w:r>
      <w:r w:rsidR="009246B4" w:rsidRPr="009246B4">
        <w:rPr>
          <w:rStyle w:val="DraCorlinenumber"/>
        </w:rPr>
        <w:t>30</w:t>
      </w:r>
      <w:r w:rsidRPr="009246B4">
        <w:rPr>
          <w:rStyle w:val="DraCorlinenumber"/>
        </w:rPr>
        <w:t>0)</w:t>
      </w:r>
      <w:r>
        <w:t xml:space="preserve"> </w:t>
      </w:r>
      <w:r w:rsidR="00FD2057" w:rsidRPr="00D16D6F">
        <w:t>V</w:t>
      </w:r>
      <w:r w:rsidR="005343CB" w:rsidRPr="00D16D6F">
        <w:t>t tibi iugum excutias, alioqui amabile,</w:t>
      </w:r>
    </w:p>
    <w:p w14:paraId="1275BD6B" w14:textId="77777777" w:rsidR="003071AB" w:rsidRPr="00D16D6F" w:rsidRDefault="005343CB" w:rsidP="001323C4">
      <w:pPr>
        <w:pStyle w:val="DraCorstandard"/>
      </w:pPr>
      <w:r w:rsidRPr="00D16D6F">
        <w:t>Age, non libet tecum pugnare, sed habe</w:t>
      </w:r>
    </w:p>
    <w:p w14:paraId="49F06C51" w14:textId="77777777" w:rsidR="003071AB" w:rsidRPr="00D16D6F" w:rsidRDefault="005343CB" w:rsidP="001323C4">
      <w:pPr>
        <w:pStyle w:val="DraCorstandard"/>
      </w:pPr>
      <w:r w:rsidRPr="00D16D6F">
        <w:t>Hanc zonam tibi. Decem talentum rem tenet.</w:t>
      </w:r>
    </w:p>
    <w:p w14:paraId="27782CFA" w14:textId="77777777" w:rsidR="003071AB" w:rsidRPr="00D16D6F" w:rsidRDefault="005343CB" w:rsidP="001323C4">
      <w:pPr>
        <w:pStyle w:val="DraCorstandard"/>
      </w:pPr>
      <w:r w:rsidRPr="00D16D6F">
        <w:t>Ea est substantiae tuae aequa portio.</w:t>
      </w:r>
    </w:p>
    <w:p w14:paraId="48624C96" w14:textId="77777777" w:rsidR="003071AB" w:rsidRPr="00D16D6F" w:rsidRDefault="005343CB" w:rsidP="001323C4">
      <w:pPr>
        <w:pStyle w:val="DraCorstandard"/>
      </w:pPr>
      <w:r w:rsidRPr="00D16D6F">
        <w:t>Quid gestis, gnate mi? Ah nescis, quid gaudeas.</w:t>
      </w:r>
    </w:p>
    <w:p w14:paraId="7E20E131" w14:textId="5E601B59" w:rsidR="003071AB" w:rsidRPr="00D16D6F" w:rsidRDefault="0082144F" w:rsidP="001323C4">
      <w:pPr>
        <w:pStyle w:val="DraCorstandard"/>
      </w:pPr>
      <w:r w:rsidRPr="009246B4">
        <w:rPr>
          <w:rStyle w:val="DraCorlinenumber"/>
        </w:rPr>
        <w:t>(</w:t>
      </w:r>
      <w:r w:rsidR="009246B4" w:rsidRPr="009246B4">
        <w:rPr>
          <w:rStyle w:val="DraCorlinenumber"/>
        </w:rPr>
        <w:t>30</w:t>
      </w:r>
      <w:r w:rsidRPr="009246B4">
        <w:rPr>
          <w:rStyle w:val="DraCorlinenumber"/>
        </w:rPr>
        <w:t>5)</w:t>
      </w:r>
      <w:r>
        <w:t xml:space="preserve"> </w:t>
      </w:r>
      <w:r w:rsidR="005343CB" w:rsidRPr="00D16D6F">
        <w:t>Crede hoc mihi, si quid unquam monui bene:</w:t>
      </w:r>
    </w:p>
    <w:p w14:paraId="4E6C18AD" w14:textId="77777777" w:rsidR="003071AB" w:rsidRPr="00D16D6F" w:rsidRDefault="005343CB" w:rsidP="001323C4">
      <w:pPr>
        <w:pStyle w:val="DraCorstandard"/>
      </w:pPr>
      <w:r w:rsidRPr="00D16D6F">
        <w:t>Acerbius flebis, quod temere niteris.</w:t>
      </w:r>
    </w:p>
    <w:p w14:paraId="23FB72B3" w14:textId="0CA71019" w:rsidR="003071AB" w:rsidRPr="00D16D6F" w:rsidRDefault="005343CB" w:rsidP="001323C4">
      <w:pPr>
        <w:pStyle w:val="DraCorstandard"/>
      </w:pPr>
      <w:r w:rsidRPr="00D16D6F">
        <w:t>Ego s</w:t>
      </w:r>
      <w:r w:rsidR="0067436B">
        <w:t>o</w:t>
      </w:r>
      <w:r w:rsidRPr="00D16D6F">
        <w:t>eculum hoc noui, quibus sit moribus,</w:t>
      </w:r>
    </w:p>
    <w:p w14:paraId="006C0C4E" w14:textId="77777777" w:rsidR="003071AB" w:rsidRPr="00D16D6F" w:rsidRDefault="005343CB" w:rsidP="001323C4">
      <w:pPr>
        <w:pStyle w:val="DraCorstandard"/>
      </w:pPr>
      <w:r w:rsidRPr="00D16D6F">
        <w:t>Tum te pernoui, quo sis ingenio. Tuum</w:t>
      </w:r>
    </w:p>
    <w:p w14:paraId="4C20C68E" w14:textId="77777777" w:rsidR="003071AB" w:rsidRPr="00D16D6F" w:rsidRDefault="005343CB" w:rsidP="001323C4">
      <w:pPr>
        <w:pStyle w:val="DraCorstandard"/>
      </w:pPr>
      <w:r w:rsidRPr="00D16D6F">
        <w:t>Si animum uicisti, potius quam animus te, sino,</w:t>
      </w:r>
    </w:p>
    <w:p w14:paraId="206E1499" w14:textId="0AF27773" w:rsidR="003071AB" w:rsidRPr="00D16D6F" w:rsidRDefault="0082144F" w:rsidP="001323C4">
      <w:pPr>
        <w:pStyle w:val="DraCorstandard"/>
      </w:pPr>
      <w:r w:rsidRPr="009246B4">
        <w:rPr>
          <w:rStyle w:val="DraCorlinenumber"/>
        </w:rPr>
        <w:t>(3</w:t>
      </w:r>
      <w:r w:rsidR="009246B4" w:rsidRPr="009246B4">
        <w:rPr>
          <w:rStyle w:val="DraCorlinenumber"/>
        </w:rPr>
        <w:t>1</w:t>
      </w:r>
      <w:r w:rsidRPr="009246B4">
        <w:rPr>
          <w:rStyle w:val="DraCorlinenumber"/>
        </w:rPr>
        <w:t>0)</w:t>
      </w:r>
      <w:r>
        <w:t xml:space="preserve"> </w:t>
      </w:r>
      <w:r w:rsidR="00FD2057" w:rsidRPr="00D16D6F">
        <w:t>V</w:t>
      </w:r>
      <w:r w:rsidR="005343CB" w:rsidRPr="00D16D6F">
        <w:t>t gaudeas. V</w:t>
      </w:r>
      <w:r w:rsidR="0067436B">
        <w:t>a</w:t>
      </w:r>
      <w:r w:rsidR="005343CB" w:rsidRPr="00D16D6F">
        <w:t>erum quoniam uideo secus</w:t>
      </w:r>
    </w:p>
    <w:p w14:paraId="3A18FCD0" w14:textId="77777777" w:rsidR="003071AB" w:rsidRPr="00D16D6F" w:rsidRDefault="005343CB" w:rsidP="001323C4">
      <w:pPr>
        <w:pStyle w:val="DraCorstandard"/>
      </w:pPr>
      <w:r w:rsidRPr="00D16D6F">
        <w:lastRenderedPageBreak/>
        <w:t>Te esse habitum, non possum, quin deplorem tuam</w:t>
      </w:r>
    </w:p>
    <w:p w14:paraId="6BA7791F" w14:textId="7B6C2B46" w:rsidR="003071AB" w:rsidRPr="00D16D6F" w:rsidRDefault="005343CB" w:rsidP="001323C4">
      <w:pPr>
        <w:pStyle w:val="DraCorstandard"/>
      </w:pPr>
      <w:r w:rsidRPr="00D16D6F">
        <w:t>Stulti</w:t>
      </w:r>
      <w:r w:rsidR="0067436B">
        <w:t>c</w:t>
      </w:r>
      <w:r w:rsidRPr="00D16D6F">
        <w:t>iam pariterque doleam te abc</w:t>
      </w:r>
      <w:r w:rsidR="0067436B">
        <w:t>a</w:t>
      </w:r>
      <w:r w:rsidRPr="00D16D6F">
        <w:t>edere.</w:t>
      </w:r>
    </w:p>
    <w:p w14:paraId="0079BD53" w14:textId="5A1D0469" w:rsidR="003071AB" w:rsidRPr="00D16D6F" w:rsidRDefault="002A77F7" w:rsidP="001323C4">
      <w:pPr>
        <w:pStyle w:val="DraCorstandard"/>
      </w:pPr>
      <w:r w:rsidRPr="002A77F7">
        <w:rPr>
          <w:rStyle w:val="DraCorspeakerattribution"/>
        </w:rPr>
        <w:t>Aco.</w:t>
      </w:r>
      <w:r w:rsidR="00C8074A" w:rsidRPr="00D16D6F">
        <w:t xml:space="preserve"> </w:t>
      </w:r>
      <w:r w:rsidR="005343CB" w:rsidRPr="00D16D6F">
        <w:t>Pater, obsecro, ne quid te excrucies mea</w:t>
      </w:r>
    </w:p>
    <w:p w14:paraId="5960C8A8" w14:textId="77777777" w:rsidR="003071AB" w:rsidRPr="00D16D6F" w:rsidRDefault="005343CB" w:rsidP="001323C4">
      <w:pPr>
        <w:pStyle w:val="DraCorstandard"/>
      </w:pPr>
      <w:r w:rsidRPr="00D16D6F">
        <w:t>Causa. Nullam peperero tibi aegritudinem.</w:t>
      </w:r>
    </w:p>
    <w:p w14:paraId="14967D56" w14:textId="091E851E" w:rsidR="003071AB" w:rsidRPr="00D16D6F" w:rsidRDefault="0082144F" w:rsidP="001323C4">
      <w:pPr>
        <w:pStyle w:val="DraCorstandard"/>
      </w:pPr>
      <w:r w:rsidRPr="009246B4">
        <w:rPr>
          <w:rStyle w:val="DraCorlinenumber"/>
        </w:rPr>
        <w:t>(3</w:t>
      </w:r>
      <w:r w:rsidR="009246B4" w:rsidRPr="009246B4">
        <w:rPr>
          <w:rStyle w:val="DraCorlinenumber"/>
        </w:rPr>
        <w:t>1</w:t>
      </w:r>
      <w:r w:rsidRPr="009246B4">
        <w:rPr>
          <w:rStyle w:val="DraCorlinenumber"/>
        </w:rPr>
        <w:t>5)</w:t>
      </w:r>
      <w:r>
        <w:t xml:space="preserve"> </w:t>
      </w:r>
      <w:r w:rsidR="002A77F7" w:rsidRPr="002A77F7">
        <w:rPr>
          <w:rStyle w:val="DraCorspeakerattribution"/>
        </w:rPr>
        <w:t>Pe.</w:t>
      </w:r>
      <w:r w:rsidR="00C8074A" w:rsidRPr="00D16D6F">
        <w:t xml:space="preserve"> </w:t>
      </w:r>
      <w:r w:rsidR="00B95B11" w:rsidRPr="00B95B11">
        <w:rPr>
          <w:rStyle w:val="DraCormarkversepart"/>
        </w:rPr>
        <w:t>@</w:t>
      </w:r>
      <w:r w:rsidR="00FD2057" w:rsidRPr="00D16D6F">
        <w:t>V</w:t>
      </w:r>
      <w:r w:rsidR="005343CB" w:rsidRPr="00D16D6F">
        <w:t>tinam.</w:t>
      </w:r>
      <w:r w:rsidR="00C8074A" w:rsidRPr="00D16D6F">
        <w:t xml:space="preserve"> </w:t>
      </w:r>
      <w:r w:rsidR="002A77F7" w:rsidRPr="002A77F7">
        <w:rPr>
          <w:rStyle w:val="DraCorspeakerattribution"/>
        </w:rPr>
        <w:t>Ac.</w:t>
      </w:r>
      <w:r w:rsidR="00C8074A" w:rsidRPr="00D16D6F">
        <w:rPr>
          <w:i/>
          <w:iCs/>
        </w:rPr>
        <w:t xml:space="preserve"> </w:t>
      </w:r>
      <w:r w:rsidR="00B95B11" w:rsidRPr="00B95B11">
        <w:rPr>
          <w:rStyle w:val="DraCormarkversepart"/>
        </w:rPr>
        <w:t>@</w:t>
      </w:r>
      <w:r w:rsidR="005343CB" w:rsidRPr="00D16D6F">
        <w:t>Certe, Pater. Nunquid me uis?</w:t>
      </w:r>
      <w:r w:rsidR="00C8074A" w:rsidRPr="00D16D6F">
        <w:t xml:space="preserve"> </w:t>
      </w:r>
      <w:r w:rsidR="002A77F7" w:rsidRPr="002A77F7">
        <w:rPr>
          <w:rStyle w:val="DraCorspeakerattribution"/>
        </w:rPr>
        <w:t>Pe.</w:t>
      </w:r>
      <w:r w:rsidR="00C8074A" w:rsidRPr="00D16D6F">
        <w:rPr>
          <w:i/>
          <w:iCs/>
        </w:rPr>
        <w:t xml:space="preserve"> </w:t>
      </w:r>
      <w:r w:rsidR="00B95B11" w:rsidRPr="00B95B11">
        <w:rPr>
          <w:rStyle w:val="DraCormarkversepart"/>
        </w:rPr>
        <w:t>@</w:t>
      </w:r>
      <w:r w:rsidR="005343CB" w:rsidRPr="00D16D6F">
        <w:t>Puer,</w:t>
      </w:r>
    </w:p>
    <w:p w14:paraId="6C52FCF1" w14:textId="77777777" w:rsidR="003071AB" w:rsidRPr="00D16D6F" w:rsidRDefault="005343CB" w:rsidP="001323C4">
      <w:pPr>
        <w:pStyle w:val="DraCorstandard"/>
      </w:pPr>
      <w:r w:rsidRPr="00D16D6F">
        <w:t>Hem, aegre propter me consistis, uideo, pedes</w:t>
      </w:r>
    </w:p>
    <w:p w14:paraId="46BEAC4D" w14:textId="77777777" w:rsidR="003071AB" w:rsidRPr="00D16D6F" w:rsidRDefault="005343CB" w:rsidP="001323C4">
      <w:pPr>
        <w:pStyle w:val="DraCorstandard"/>
      </w:pPr>
      <w:r w:rsidRPr="00D16D6F">
        <w:t>Tibi pruriunt, ardentque fugam. Sed haec prius</w:t>
      </w:r>
    </w:p>
    <w:p w14:paraId="1BE4DE77" w14:textId="77777777" w:rsidR="003071AB" w:rsidRPr="00D16D6F" w:rsidRDefault="005343CB" w:rsidP="001323C4">
      <w:pPr>
        <w:pStyle w:val="DraCorstandard"/>
      </w:pPr>
      <w:r w:rsidRPr="00D16D6F">
        <w:t>A me sic imperia capesses multa in pectore</w:t>
      </w:r>
    </w:p>
    <w:p w14:paraId="36374290" w14:textId="77777777" w:rsidR="003071AB" w:rsidRPr="00D16D6F" w:rsidRDefault="005343CB" w:rsidP="001323C4">
      <w:pPr>
        <w:pStyle w:val="DraCorstandard"/>
      </w:pPr>
      <w:r w:rsidRPr="00D16D6F">
        <w:t>Tuo bona considebunt. Principio tuam</w:t>
      </w:r>
    </w:p>
    <w:p w14:paraId="01016529" w14:textId="4FB85D65" w:rsidR="003071AB" w:rsidRPr="00D16D6F" w:rsidRDefault="0082144F" w:rsidP="001323C4">
      <w:pPr>
        <w:pStyle w:val="DraCorstandard"/>
      </w:pPr>
      <w:r w:rsidRPr="009246B4">
        <w:rPr>
          <w:rStyle w:val="DraCorlinenumber"/>
        </w:rPr>
        <w:t>(3</w:t>
      </w:r>
      <w:r w:rsidR="009246B4" w:rsidRPr="009246B4">
        <w:rPr>
          <w:rStyle w:val="DraCorlinenumber"/>
        </w:rPr>
        <w:t>2</w:t>
      </w:r>
      <w:r w:rsidRPr="009246B4">
        <w:rPr>
          <w:rStyle w:val="DraCorlinenumber"/>
        </w:rPr>
        <w:t>0)</w:t>
      </w:r>
      <w:r>
        <w:t xml:space="preserve"> </w:t>
      </w:r>
      <w:r w:rsidR="005343CB" w:rsidRPr="00D16D6F">
        <w:t>Mentem fac nullis artibus imbuas, nisi</w:t>
      </w:r>
    </w:p>
    <w:p w14:paraId="2D927704" w14:textId="4983522E" w:rsidR="003071AB" w:rsidRPr="00D16D6F" w:rsidRDefault="005343CB" w:rsidP="001323C4">
      <w:pPr>
        <w:pStyle w:val="DraCorstandard"/>
      </w:pPr>
      <w:r w:rsidRPr="00D16D6F">
        <w:t>Quarum in me exemplar adu</w:t>
      </w:r>
      <w:r w:rsidR="0067436B">
        <w:t>o</w:t>
      </w:r>
      <w:r w:rsidRPr="00D16D6F">
        <w:t>rtis, meis item</w:t>
      </w:r>
    </w:p>
    <w:p w14:paraId="66EC92DE" w14:textId="391BDB6A" w:rsidR="003071AB" w:rsidRPr="00D16D6F" w:rsidRDefault="005343CB" w:rsidP="001323C4">
      <w:pPr>
        <w:pStyle w:val="DraCorstandard"/>
      </w:pPr>
      <w:r w:rsidRPr="00D16D6F">
        <w:t>Fac uiuas moribus, ut qui p</w:t>
      </w:r>
      <w:r w:rsidR="0067436B">
        <w:t>o</w:t>
      </w:r>
      <w:r w:rsidRPr="00D16D6F">
        <w:t>enitendum habent</w:t>
      </w:r>
    </w:p>
    <w:p w14:paraId="1CCB3FC1" w14:textId="77777777" w:rsidR="003071AB" w:rsidRPr="00D16D6F" w:rsidRDefault="005343CB" w:rsidP="001323C4">
      <w:pPr>
        <w:pStyle w:val="DraCorstandard"/>
      </w:pPr>
      <w:r w:rsidRPr="00D16D6F">
        <w:t>Nihil. Volo, tuo animo haudquaquam seruias,</w:t>
      </w:r>
    </w:p>
    <w:p w14:paraId="3C599CE4" w14:textId="77C5ADD6" w:rsidR="003071AB" w:rsidRPr="00D16D6F" w:rsidRDefault="005343CB" w:rsidP="001323C4">
      <w:pPr>
        <w:pStyle w:val="DraCorstandard"/>
      </w:pPr>
      <w:r w:rsidRPr="00D16D6F">
        <w:t>Quem p</w:t>
      </w:r>
      <w:r w:rsidR="0067436B">
        <w:t>r</w:t>
      </w:r>
      <w:r w:rsidRPr="00D16D6F">
        <w:t>aestat sempe</w:t>
      </w:r>
      <w:r w:rsidR="0067436B">
        <w:t>r</w:t>
      </w:r>
      <w:r w:rsidRPr="00D16D6F">
        <w:t xml:space="preserve"> habe</w:t>
      </w:r>
      <w:r w:rsidR="0067436B">
        <w:t>re</w:t>
      </w:r>
      <w:r w:rsidRPr="00D16D6F">
        <w:t xml:space="preserve"> suspect</w:t>
      </w:r>
      <w:r w:rsidR="0067436B">
        <w:t>u</w:t>
      </w:r>
      <w:r w:rsidRPr="00D16D6F">
        <w:t>m. Caue,</w:t>
      </w:r>
    </w:p>
    <w:p w14:paraId="54E49F22" w14:textId="27AB9C13" w:rsidR="003071AB" w:rsidRPr="00D16D6F" w:rsidRDefault="0082144F" w:rsidP="001323C4">
      <w:pPr>
        <w:pStyle w:val="DraCorstandard"/>
      </w:pPr>
      <w:r w:rsidRPr="006A5525">
        <w:rPr>
          <w:rStyle w:val="DraCorlinenumber"/>
        </w:rPr>
        <w:t>(3</w:t>
      </w:r>
      <w:r w:rsidR="006A5525" w:rsidRPr="006A5525">
        <w:rPr>
          <w:rStyle w:val="DraCorlinenumber"/>
        </w:rPr>
        <w:t>2</w:t>
      </w:r>
      <w:r w:rsidRPr="006A5525">
        <w:rPr>
          <w:rStyle w:val="DraCorlinenumber"/>
        </w:rPr>
        <w:t>5)</w:t>
      </w:r>
      <w:r>
        <w:t xml:space="preserve"> </w:t>
      </w:r>
      <w:r w:rsidR="005343CB" w:rsidRPr="00D16D6F">
        <w:t>Diuertas ad nequioca a praec</w:t>
      </w:r>
      <w:r w:rsidR="0067436B">
        <w:t>oep</w:t>
      </w:r>
      <w:r w:rsidR="005343CB" w:rsidRPr="00D16D6F">
        <w:t>tis meis.</w:t>
      </w:r>
    </w:p>
    <w:p w14:paraId="61B9C00E" w14:textId="7B2A50FE" w:rsidR="003071AB" w:rsidRPr="00D16D6F" w:rsidRDefault="005343CB" w:rsidP="001323C4">
      <w:pPr>
        <w:pStyle w:val="DraCorstandard"/>
      </w:pPr>
      <w:r w:rsidRPr="00D16D6F">
        <w:t>Post</w:t>
      </w:r>
      <w:r w:rsidR="0082144F">
        <w:t>r</w:t>
      </w:r>
      <w:r w:rsidRPr="00D16D6F">
        <w:t>emo habe hoc tibi mo</w:t>
      </w:r>
      <w:r w:rsidR="0067436B">
        <w:t>n</w:t>
      </w:r>
      <w:r w:rsidRPr="00D16D6F">
        <w:t>umentum ut regulam,</w:t>
      </w:r>
    </w:p>
    <w:p w14:paraId="2E09B7B9" w14:textId="23143CD8" w:rsidR="003071AB" w:rsidRPr="00D16D6F" w:rsidRDefault="005343CB" w:rsidP="001323C4">
      <w:pPr>
        <w:pStyle w:val="DraCorstandard"/>
      </w:pPr>
      <w:r w:rsidRPr="00D16D6F">
        <w:t xml:space="preserve">Ad quam mores, uitam et </w:t>
      </w:r>
      <w:r w:rsidR="0067436B">
        <w:t>men</w:t>
      </w:r>
      <w:r w:rsidRPr="00D16D6F">
        <w:t>tem instituas tunm.</w:t>
      </w:r>
    </w:p>
    <w:p w14:paraId="45D9F77E" w14:textId="6DC9161B" w:rsidR="003071AB" w:rsidRPr="00D16D6F" w:rsidRDefault="005343CB" w:rsidP="001323C4">
      <w:pPr>
        <w:pStyle w:val="DraCorstandard"/>
      </w:pPr>
      <w:r w:rsidRPr="00D16D6F">
        <w:t xml:space="preserve">Haec sedulo </w:t>
      </w:r>
      <w:r w:rsidR="0067436B">
        <w:t>u</w:t>
      </w:r>
      <w:r w:rsidRPr="00D16D6F">
        <w:t>erses, haec mentc tracti</w:t>
      </w:r>
      <w:r w:rsidR="00797629" w:rsidRPr="00D16D6F">
        <w:t>t</w:t>
      </w:r>
      <w:r w:rsidRPr="00D16D6F">
        <w:t>es,</w:t>
      </w:r>
    </w:p>
    <w:p w14:paraId="55F87AF5" w14:textId="09F22BEE" w:rsidR="003071AB" w:rsidRPr="00D16D6F" w:rsidRDefault="005343CB" w:rsidP="001323C4">
      <w:pPr>
        <w:pStyle w:val="DraCorstandard"/>
      </w:pPr>
      <w:r w:rsidRPr="00D16D6F">
        <w:t>Haec pro Cynosu</w:t>
      </w:r>
      <w:r w:rsidR="0067436B">
        <w:t>r</w:t>
      </w:r>
      <w:r w:rsidRPr="00D16D6F">
        <w:t>a qu</w:t>
      </w:r>
      <w:r w:rsidR="0067436B">
        <w:t>a</w:t>
      </w:r>
      <w:r w:rsidRPr="00D16D6F">
        <w:t>pia</w:t>
      </w:r>
      <w:r w:rsidR="0067436B">
        <w:t>m</w:t>
      </w:r>
      <w:r w:rsidRPr="00D16D6F">
        <w:t xml:space="preserve"> limet oculus.</w:t>
      </w:r>
    </w:p>
    <w:p w14:paraId="3891EF35" w14:textId="7C10A049" w:rsidR="003071AB" w:rsidRPr="00D16D6F" w:rsidRDefault="0082144F" w:rsidP="001323C4">
      <w:pPr>
        <w:pStyle w:val="DraCorstandard"/>
      </w:pPr>
      <w:r>
        <w:t>(3</w:t>
      </w:r>
      <w:r w:rsidR="006A5525">
        <w:t>3</w:t>
      </w:r>
      <w:r>
        <w:t xml:space="preserve">0) </w:t>
      </w:r>
      <w:r w:rsidR="005343CB" w:rsidRPr="00D16D6F">
        <w:t>Haec sint tibi ceu lapis L</w:t>
      </w:r>
      <w:r w:rsidR="0067436B">
        <w:t>i</w:t>
      </w:r>
      <w:r w:rsidR="005343CB" w:rsidRPr="00D16D6F">
        <w:t>d</w:t>
      </w:r>
      <w:r w:rsidR="00797629" w:rsidRPr="00D16D6F">
        <w:t>iu</w:t>
      </w:r>
      <w:r w:rsidR="005343CB" w:rsidRPr="00D16D6F">
        <w:t>s, ad quem p</w:t>
      </w:r>
      <w:r w:rsidR="00797629" w:rsidRPr="00D16D6F">
        <w:t>r</w:t>
      </w:r>
      <w:r w:rsidR="005343CB" w:rsidRPr="00D16D6F">
        <w:t>obe</w:t>
      </w:r>
    </w:p>
    <w:p w14:paraId="519294CD" w14:textId="7A6035DC" w:rsidR="003071AB" w:rsidRPr="00D16D6F" w:rsidRDefault="005343CB" w:rsidP="001323C4">
      <w:pPr>
        <w:pStyle w:val="DraCorstandard"/>
      </w:pPr>
      <w:r w:rsidRPr="00D16D6F">
        <w:t>Te</w:t>
      </w:r>
      <w:r w:rsidR="0067436B">
        <w:t xml:space="preserve"> </w:t>
      </w:r>
      <w:r w:rsidRPr="00D16D6F">
        <w:t>te explores, ut, qui sis, noscas intime.</w:t>
      </w:r>
    </w:p>
    <w:p w14:paraId="7F63606C" w14:textId="32FA648E" w:rsidR="003071AB" w:rsidRPr="00D16D6F" w:rsidRDefault="005343CB" w:rsidP="001323C4">
      <w:pPr>
        <w:pStyle w:val="DraCorstandard"/>
      </w:pPr>
      <w:r w:rsidRPr="00D16D6F">
        <w:t xml:space="preserve">Ab </w:t>
      </w:r>
      <w:r w:rsidR="0087532A" w:rsidRPr="00D16D6F">
        <w:t>ij</w:t>
      </w:r>
      <w:r w:rsidRPr="00D16D6F">
        <w:t xml:space="preserve">s enim si </w:t>
      </w:r>
      <w:r w:rsidR="0067436B">
        <w:t>qu</w:t>
      </w:r>
      <w:r w:rsidRPr="00D16D6F">
        <w:t>id uel uita uel animus</w:t>
      </w:r>
    </w:p>
    <w:p w14:paraId="22771B47" w14:textId="77777777" w:rsidR="003071AB" w:rsidRPr="00D16D6F" w:rsidRDefault="005343CB" w:rsidP="001323C4">
      <w:pPr>
        <w:pStyle w:val="DraCorstandard"/>
      </w:pPr>
      <w:r w:rsidRPr="00D16D6F">
        <w:t>Deliret, peccatum id quidem esse memineris.</w:t>
      </w:r>
    </w:p>
    <w:p w14:paraId="58C9A26D" w14:textId="7B61A1C8" w:rsidR="003071AB" w:rsidRPr="00D16D6F" w:rsidRDefault="002A77F7" w:rsidP="001323C4">
      <w:pPr>
        <w:pStyle w:val="DraCorstandard"/>
      </w:pPr>
      <w:r w:rsidRPr="002A77F7">
        <w:rPr>
          <w:rStyle w:val="DraCorspeakerattribution"/>
        </w:rPr>
        <w:t>Aco.</w:t>
      </w:r>
      <w:r w:rsidR="00797629" w:rsidRPr="00D16D6F">
        <w:t xml:space="preserve"> </w:t>
      </w:r>
      <w:r w:rsidR="00B95B11" w:rsidRPr="00B95B11">
        <w:rPr>
          <w:rStyle w:val="DraCormarkversepart"/>
        </w:rPr>
        <w:t>@</w:t>
      </w:r>
      <w:r w:rsidR="005343CB" w:rsidRPr="00D16D6F">
        <w:t>Est praete</w:t>
      </w:r>
      <w:r w:rsidR="00797629" w:rsidRPr="00D16D6F">
        <w:t>r</w:t>
      </w:r>
      <w:r w:rsidR="005343CB" w:rsidRPr="00D16D6F">
        <w:t>ea, quod uis?</w:t>
      </w:r>
      <w:r w:rsidR="00797629" w:rsidRPr="00D16D6F">
        <w:t xml:space="preserve"> </w:t>
      </w:r>
      <w:r w:rsidRPr="002A77F7">
        <w:rPr>
          <w:rStyle w:val="DraCorspeakerattribution"/>
        </w:rPr>
        <w:t>Pel.</w:t>
      </w:r>
      <w:r w:rsidR="00797629" w:rsidRPr="00D16D6F">
        <w:t xml:space="preserve"> </w:t>
      </w:r>
      <w:r w:rsidR="00B95B11" w:rsidRPr="00B95B11">
        <w:rPr>
          <w:rStyle w:val="DraCormarkversepart"/>
        </w:rPr>
        <w:t>@</w:t>
      </w:r>
      <w:r w:rsidR="00FD2057" w:rsidRPr="00D16D6F">
        <w:t>V</w:t>
      </w:r>
      <w:r w:rsidR="005343CB" w:rsidRPr="00D16D6F">
        <w:t>t perpetuo bene</w:t>
      </w:r>
    </w:p>
    <w:p w14:paraId="2A9A0867" w14:textId="27A032A8" w:rsidR="003071AB" w:rsidRPr="00D16D6F" w:rsidRDefault="0082144F" w:rsidP="001323C4">
      <w:pPr>
        <w:pStyle w:val="DraCorstandard"/>
      </w:pPr>
      <w:r w:rsidRPr="006A5525">
        <w:rPr>
          <w:rStyle w:val="DraCorlinenumber"/>
        </w:rPr>
        <w:t>(3</w:t>
      </w:r>
      <w:r w:rsidR="006A5525" w:rsidRPr="006A5525">
        <w:rPr>
          <w:rStyle w:val="DraCorlinenumber"/>
        </w:rPr>
        <w:t>3</w:t>
      </w:r>
      <w:r w:rsidRPr="006A5525">
        <w:rPr>
          <w:rStyle w:val="DraCorlinenumber"/>
        </w:rPr>
        <w:t>5)</w:t>
      </w:r>
      <w:r>
        <w:t xml:space="preserve"> </w:t>
      </w:r>
      <w:r w:rsidR="00B95B11" w:rsidRPr="00B95B11">
        <w:rPr>
          <w:rStyle w:val="DraCormarkversepart"/>
        </w:rPr>
        <w:t>@</w:t>
      </w:r>
      <w:r w:rsidR="005343CB" w:rsidRPr="00D16D6F">
        <w:t>Valeas.</w:t>
      </w:r>
      <w:r w:rsidR="00797629" w:rsidRPr="00D16D6F">
        <w:t xml:space="preserve"> </w:t>
      </w:r>
      <w:r w:rsidR="002A77F7" w:rsidRPr="002A77F7">
        <w:rPr>
          <w:rStyle w:val="DraCorspeakerattribution"/>
        </w:rPr>
        <w:t>Aco.</w:t>
      </w:r>
      <w:r w:rsidR="00797629" w:rsidRPr="00D16D6F">
        <w:t xml:space="preserve"> </w:t>
      </w:r>
      <w:r w:rsidR="00B95B11" w:rsidRPr="00B95B11">
        <w:rPr>
          <w:rStyle w:val="DraCormarkversepart"/>
        </w:rPr>
        <w:t>@</w:t>
      </w:r>
      <w:r w:rsidR="005343CB" w:rsidRPr="00D16D6F">
        <w:t>Valebis igitur, mi parens.</w:t>
      </w:r>
      <w:r w:rsidR="00797629" w:rsidRPr="00D16D6F">
        <w:t xml:space="preserve"> </w:t>
      </w:r>
      <w:r w:rsidR="002A77F7" w:rsidRPr="002A77F7">
        <w:rPr>
          <w:rStyle w:val="DraCorspeakerattribution"/>
        </w:rPr>
        <w:t>Pe.</w:t>
      </w:r>
      <w:r w:rsidR="00797629" w:rsidRPr="00D16D6F">
        <w:t xml:space="preserve"> </w:t>
      </w:r>
      <w:r w:rsidR="00B95B11" w:rsidRPr="00B95B11">
        <w:rPr>
          <w:rStyle w:val="DraCormarkversepart"/>
        </w:rPr>
        <w:t>@</w:t>
      </w:r>
      <w:r w:rsidR="005343CB" w:rsidRPr="00D16D6F">
        <w:t>Vale,</w:t>
      </w:r>
    </w:p>
    <w:p w14:paraId="72412AE3" w14:textId="06542295" w:rsidR="003071AB" w:rsidRPr="00D16D6F" w:rsidRDefault="005343CB" w:rsidP="001323C4">
      <w:pPr>
        <w:pStyle w:val="DraCorstandard"/>
      </w:pPr>
      <w:r w:rsidRPr="00D16D6F">
        <w:t xml:space="preserve">Vale, inquam, gnate mi, </w:t>
      </w:r>
      <w:r w:rsidR="0067436B">
        <w:t>G</w:t>
      </w:r>
      <w:r w:rsidRPr="00D16D6F">
        <w:t>nate, aeternum uale.</w:t>
      </w:r>
    </w:p>
    <w:p w14:paraId="49172DA4" w14:textId="77777777" w:rsidR="003071AB" w:rsidRPr="00D16D6F" w:rsidRDefault="005343CB" w:rsidP="001323C4">
      <w:pPr>
        <w:pStyle w:val="DraCorstandard"/>
      </w:pPr>
      <w:r w:rsidRPr="00D16D6F">
        <w:lastRenderedPageBreak/>
        <w:t>Quae haec est miseria, pro deum atque hominum fidem,</w:t>
      </w:r>
    </w:p>
    <w:p w14:paraId="193ECB11" w14:textId="64BF6BA5" w:rsidR="003071AB" w:rsidRPr="00D16D6F" w:rsidRDefault="005343CB" w:rsidP="001323C4">
      <w:pPr>
        <w:pStyle w:val="DraCorstandard"/>
      </w:pPr>
      <w:r w:rsidRPr="00D16D6F">
        <w:t>Itan diuelli a me, quod erat c</w:t>
      </w:r>
      <w:r w:rsidR="0067436B">
        <w:t>h</w:t>
      </w:r>
      <w:r w:rsidRPr="00D16D6F">
        <w:t>arissimum.</w:t>
      </w:r>
    </w:p>
    <w:p w14:paraId="19010087" w14:textId="1E9177A7" w:rsidR="003071AB" w:rsidRPr="00D16D6F" w:rsidRDefault="005343CB" w:rsidP="001323C4">
      <w:pPr>
        <w:pStyle w:val="DraCorstandard"/>
      </w:pPr>
      <w:r w:rsidRPr="00D16D6F">
        <w:t>O, quem luctum paras, quas curas ini</w:t>
      </w:r>
      <w:r w:rsidR="0067436B">
        <w:t>j</w:t>
      </w:r>
      <w:r w:rsidRPr="00D16D6F">
        <w:t>cis</w:t>
      </w:r>
    </w:p>
    <w:p w14:paraId="567DFB1B" w14:textId="69AD0FA0" w:rsidR="003071AB" w:rsidRPr="00D16D6F" w:rsidRDefault="0082144F" w:rsidP="001323C4">
      <w:pPr>
        <w:pStyle w:val="DraCorstandard"/>
      </w:pPr>
      <w:r w:rsidRPr="006A5525">
        <w:rPr>
          <w:rStyle w:val="DraCorlinenumber"/>
        </w:rPr>
        <w:t>(3</w:t>
      </w:r>
      <w:r w:rsidR="006A5525" w:rsidRPr="006A5525">
        <w:rPr>
          <w:rStyle w:val="DraCorlinenumber"/>
        </w:rPr>
        <w:t>4</w:t>
      </w:r>
      <w:r w:rsidRPr="006A5525">
        <w:rPr>
          <w:rStyle w:val="DraCorlinenumber"/>
        </w:rPr>
        <w:t>0)</w:t>
      </w:r>
      <w:r>
        <w:t xml:space="preserve"> </w:t>
      </w:r>
      <w:r w:rsidR="005343CB" w:rsidRPr="00D16D6F">
        <w:t>Patri, ipse securus nimis. Pulchre quidem</w:t>
      </w:r>
    </w:p>
    <w:p w14:paraId="3A172043" w14:textId="77777777" w:rsidR="003071AB" w:rsidRPr="00D16D6F" w:rsidRDefault="005343CB" w:rsidP="001323C4">
      <w:pPr>
        <w:pStyle w:val="DraCorstandard"/>
      </w:pPr>
      <w:r w:rsidRPr="00D16D6F">
        <w:t>Tuam rem abiens stabiliuisti. Sed nescis, ah</w:t>
      </w:r>
    </w:p>
    <w:p w14:paraId="243D81EF" w14:textId="2F7B0D11" w:rsidR="003071AB" w:rsidRPr="00D16D6F" w:rsidRDefault="005343CB" w:rsidP="001323C4">
      <w:pPr>
        <w:pStyle w:val="DraCorstandard"/>
      </w:pPr>
      <w:r w:rsidRPr="00D16D6F">
        <w:t>Nescis, s</w:t>
      </w:r>
      <w:r w:rsidR="00763944">
        <w:t>a</w:t>
      </w:r>
      <w:r w:rsidRPr="00D16D6F">
        <w:t>erus quos exitus uesper uehat.</w:t>
      </w:r>
    </w:p>
    <w:p w14:paraId="66AE6E43" w14:textId="77777777" w:rsidR="003071AB" w:rsidRPr="00D16D6F" w:rsidRDefault="005343CB" w:rsidP="001323C4">
      <w:pPr>
        <w:pStyle w:val="DraCorstandard"/>
      </w:pPr>
      <w:r w:rsidRPr="00D16D6F">
        <w:t>Sane illud demiror, qui fiat, ut, mihi</w:t>
      </w:r>
    </w:p>
    <w:p w14:paraId="4CC8E245" w14:textId="77777777" w:rsidR="003071AB" w:rsidRPr="00D16D6F" w:rsidRDefault="005343CB" w:rsidP="001323C4">
      <w:pPr>
        <w:pStyle w:val="DraCorstandard"/>
      </w:pPr>
      <w:r w:rsidRPr="00D16D6F">
        <w:t>Cum maxime peccet gnatus, nequeam tamen</w:t>
      </w:r>
    </w:p>
    <w:p w14:paraId="519D5A6A" w14:textId="62D45E78" w:rsidR="003071AB" w:rsidRPr="00D16D6F" w:rsidRDefault="0082144F" w:rsidP="001323C4">
      <w:pPr>
        <w:pStyle w:val="DraCorstandard"/>
      </w:pPr>
      <w:r w:rsidRPr="006A5525">
        <w:rPr>
          <w:rStyle w:val="DraCorlinenumber"/>
        </w:rPr>
        <w:t>(3</w:t>
      </w:r>
      <w:r w:rsidR="006A5525" w:rsidRPr="006A5525">
        <w:rPr>
          <w:rStyle w:val="DraCorlinenumber"/>
        </w:rPr>
        <w:t>4</w:t>
      </w:r>
      <w:r w:rsidRPr="006A5525">
        <w:rPr>
          <w:rStyle w:val="DraCorlinenumber"/>
        </w:rPr>
        <w:t>5)</w:t>
      </w:r>
      <w:r>
        <w:t xml:space="preserve"> </w:t>
      </w:r>
      <w:r w:rsidR="005343CB" w:rsidRPr="00D16D6F">
        <w:t xml:space="preserve">Acerbiore in eum esse animo. </w:t>
      </w:r>
      <w:r w:rsidR="00FD2057" w:rsidRPr="00D16D6F">
        <w:t>V</w:t>
      </w:r>
      <w:r w:rsidR="005343CB" w:rsidRPr="00D16D6F">
        <w:t>t nunc res ferunt,</w:t>
      </w:r>
    </w:p>
    <w:p w14:paraId="1CA27D2F" w14:textId="3B9E0E4D" w:rsidR="003071AB" w:rsidRPr="00D16D6F" w:rsidRDefault="00FD2057" w:rsidP="001323C4">
      <w:pPr>
        <w:pStyle w:val="DraCorstandard"/>
      </w:pPr>
      <w:r w:rsidRPr="00D16D6F">
        <w:t>V</w:t>
      </w:r>
      <w:r w:rsidR="005343CB" w:rsidRPr="00D16D6F">
        <w:t>tinam tam possem fil</w:t>
      </w:r>
      <w:r w:rsidR="0087532A" w:rsidRPr="00D16D6F">
        <w:t>ij</w:t>
      </w:r>
      <w:r w:rsidR="005343CB" w:rsidRPr="00D16D6F">
        <w:t xml:space="preserve"> obliuiscier,</w:t>
      </w:r>
    </w:p>
    <w:p w14:paraId="20A94466" w14:textId="77777777" w:rsidR="003071AB" w:rsidRPr="00D16D6F" w:rsidRDefault="005343CB" w:rsidP="001323C4">
      <w:pPr>
        <w:pStyle w:val="DraCorstandard"/>
      </w:pPr>
      <w:r w:rsidRPr="00D16D6F">
        <w:t>Quam ille, o dementiam, me auersatur libens.</w:t>
      </w:r>
    </w:p>
    <w:p w14:paraId="18B1CC1B" w14:textId="77777777" w:rsidR="003071AB" w:rsidRPr="00D16D6F" w:rsidRDefault="005343CB" w:rsidP="001323C4">
      <w:pPr>
        <w:pStyle w:val="DraCorstandard"/>
      </w:pPr>
      <w:r w:rsidRPr="00D16D6F">
        <w:t>Huc, huc calamitatis scilicet tuo,</w:t>
      </w:r>
    </w:p>
    <w:p w14:paraId="4FEFB3ED" w14:textId="77777777" w:rsidR="00ED15BA" w:rsidRDefault="005343CB" w:rsidP="001323C4">
      <w:pPr>
        <w:pStyle w:val="DraCorstandard"/>
      </w:pPr>
      <w:r w:rsidRPr="00D16D6F">
        <w:t>Philaute concilio inferor. O dolor grauis.</w:t>
      </w:r>
    </w:p>
    <w:p w14:paraId="5097963C" w14:textId="70C14241" w:rsidR="002C70D8" w:rsidRDefault="002C70D8" w:rsidP="002C70D8">
      <w:pPr>
        <w:pStyle w:val="DraCoradditions"/>
      </w:pPr>
      <w:r>
        <w:t>/act=1, scene=4/</w:t>
      </w:r>
    </w:p>
    <w:p w14:paraId="63A49D63" w14:textId="002CC0DE" w:rsidR="003071AB" w:rsidRPr="00D16D6F" w:rsidRDefault="00797629" w:rsidP="003029A4">
      <w:pPr>
        <w:pStyle w:val="DraCorhead"/>
      </w:pPr>
      <w:r w:rsidRPr="00D16D6F">
        <w:t>Actus primi. Scaena quarta.</w:t>
      </w:r>
    </w:p>
    <w:p w14:paraId="3D36DA5F" w14:textId="5231AB50" w:rsidR="003071AB" w:rsidRPr="00F86DDF" w:rsidRDefault="005343CB" w:rsidP="001323C4">
      <w:pPr>
        <w:pStyle w:val="DraCorstandard"/>
        <w:rPr>
          <w:rStyle w:val="DraCorstagedirectionsetc"/>
        </w:rPr>
      </w:pPr>
      <w:r w:rsidRPr="00F86DDF">
        <w:rPr>
          <w:rStyle w:val="DraCorstagedirectionsetc"/>
        </w:rPr>
        <w:t>Acolast</w:t>
      </w:r>
      <w:r w:rsidR="00763944" w:rsidRPr="00F86DDF">
        <w:rPr>
          <w:rStyle w:val="DraCorstagedirectionsetc"/>
        </w:rPr>
        <w:t>v</w:t>
      </w:r>
      <w:r w:rsidRPr="00F86DDF">
        <w:rPr>
          <w:rStyle w:val="DraCorstagedirectionsetc"/>
        </w:rPr>
        <w:t>s</w:t>
      </w:r>
      <w:r w:rsidR="00763944" w:rsidRPr="00F86DDF">
        <w:rPr>
          <w:rStyle w:val="DraCorstagedirectionsetc"/>
        </w:rPr>
        <w:t>.</w:t>
      </w:r>
      <w:r w:rsidRPr="00F86DDF">
        <w:rPr>
          <w:rStyle w:val="DraCorstagedirectionsetc"/>
        </w:rPr>
        <w:t xml:space="preserve"> Phila</w:t>
      </w:r>
      <w:r w:rsidR="00763944" w:rsidRPr="00F86DDF">
        <w:rPr>
          <w:rStyle w:val="DraCorstagedirectionsetc"/>
        </w:rPr>
        <w:t>v</w:t>
      </w:r>
      <w:r w:rsidRPr="00F86DDF">
        <w:rPr>
          <w:rStyle w:val="DraCorstagedirectionsetc"/>
        </w:rPr>
        <w:t>t</w:t>
      </w:r>
      <w:r w:rsidR="00763944" w:rsidRPr="00F86DDF">
        <w:rPr>
          <w:rStyle w:val="DraCorstagedirectionsetc"/>
        </w:rPr>
        <w:t>v</w:t>
      </w:r>
      <w:r w:rsidRPr="00F86DDF">
        <w:rPr>
          <w:rStyle w:val="DraCorstagedirectionsetc"/>
        </w:rPr>
        <w:t>s</w:t>
      </w:r>
      <w:r w:rsidR="00763944" w:rsidRPr="00F86DDF">
        <w:rPr>
          <w:rStyle w:val="DraCorstagedirectionsetc"/>
        </w:rPr>
        <w:t>.</w:t>
      </w:r>
    </w:p>
    <w:p w14:paraId="4148765E" w14:textId="77777777" w:rsidR="00ED15BA" w:rsidRPr="00F86DDF" w:rsidRDefault="00763944" w:rsidP="001323C4">
      <w:pPr>
        <w:pStyle w:val="DraCorstandard"/>
        <w:rPr>
          <w:rStyle w:val="DraCorstagedirectionsetc"/>
        </w:rPr>
      </w:pPr>
      <w:r w:rsidRPr="00F86DDF">
        <w:rPr>
          <w:rStyle w:val="DraCorstagedirectionsetc"/>
        </w:rPr>
        <w:t>Σκάζοντες.</w:t>
      </w:r>
    </w:p>
    <w:p w14:paraId="0897D610" w14:textId="11489281" w:rsidR="003071AB" w:rsidRPr="00D16D6F" w:rsidRDefault="0082144F" w:rsidP="001323C4">
      <w:pPr>
        <w:pStyle w:val="DraCorstandard"/>
      </w:pPr>
      <w:r w:rsidRPr="006A5525">
        <w:rPr>
          <w:rStyle w:val="DraCorlinenumber"/>
        </w:rPr>
        <w:t>(3</w:t>
      </w:r>
      <w:r w:rsidR="006A5525" w:rsidRPr="006A5525">
        <w:rPr>
          <w:rStyle w:val="DraCorlinenumber"/>
        </w:rPr>
        <w:t>5</w:t>
      </w:r>
      <w:r w:rsidRPr="006A5525">
        <w:rPr>
          <w:rStyle w:val="DraCorlinenumber"/>
        </w:rPr>
        <w:t>0)</w:t>
      </w:r>
      <w:r>
        <w:t xml:space="preserve"> </w:t>
      </w:r>
      <w:r w:rsidR="005343CB" w:rsidRPr="00D16D6F">
        <w:t>Num quis me uiuit fortunatior? Num quis</w:t>
      </w:r>
    </w:p>
    <w:p w14:paraId="43FBD3B1" w14:textId="77777777" w:rsidR="003071AB" w:rsidRPr="00D16D6F" w:rsidRDefault="005343CB" w:rsidP="001323C4">
      <w:pPr>
        <w:pStyle w:val="DraCorstandard"/>
      </w:pPr>
      <w:r w:rsidRPr="00D16D6F">
        <w:t>Fortunae filius dici magis debet</w:t>
      </w:r>
    </w:p>
    <w:p w14:paraId="2EF509C3" w14:textId="77777777" w:rsidR="003071AB" w:rsidRPr="00D16D6F" w:rsidRDefault="005343CB" w:rsidP="001323C4">
      <w:pPr>
        <w:pStyle w:val="DraCorstandard"/>
      </w:pPr>
      <w:r w:rsidRPr="00D16D6F">
        <w:t>Ex merito quam ego, cui contigere pro uoto</w:t>
      </w:r>
    </w:p>
    <w:p w14:paraId="34A57667" w14:textId="2179CECC" w:rsidR="003071AB" w:rsidRPr="00D16D6F" w:rsidRDefault="00B95B11" w:rsidP="001323C4">
      <w:pPr>
        <w:pStyle w:val="DraCorstandard"/>
      </w:pPr>
      <w:r w:rsidRPr="00B95B11">
        <w:rPr>
          <w:rStyle w:val="DraCormarkversepart"/>
        </w:rPr>
        <w:t>@</w:t>
      </w:r>
      <w:r w:rsidR="005343CB" w:rsidRPr="00D16D6F">
        <w:t>Omnia?</w:t>
      </w:r>
      <w:r w:rsidR="00797629" w:rsidRPr="00D16D6F">
        <w:t xml:space="preserve"> </w:t>
      </w:r>
      <w:r w:rsidR="002A77F7" w:rsidRPr="002A77F7">
        <w:rPr>
          <w:rStyle w:val="DraCorspeakerattribution"/>
        </w:rPr>
        <w:t>Phi.</w:t>
      </w:r>
      <w:r w:rsidR="00797629" w:rsidRPr="00D16D6F">
        <w:rPr>
          <w:i/>
          <w:iCs/>
        </w:rPr>
        <w:t xml:space="preserve"> </w:t>
      </w:r>
      <w:r w:rsidRPr="00B95B11">
        <w:rPr>
          <w:rStyle w:val="DraCormarkversepart"/>
        </w:rPr>
        <w:t>@</w:t>
      </w:r>
      <w:r w:rsidR="005343CB" w:rsidRPr="00D16D6F">
        <w:t>Quis h</w:t>
      </w:r>
      <w:r w:rsidR="00763944">
        <w:t>e</w:t>
      </w:r>
      <w:r w:rsidR="005343CB" w:rsidRPr="00D16D6F">
        <w:t>ic beatum uendidat sese? Hem,</w:t>
      </w:r>
    </w:p>
    <w:p w14:paraId="1118402C" w14:textId="692EE14E" w:rsidR="003071AB" w:rsidRPr="00D16D6F" w:rsidRDefault="00B95B11" w:rsidP="001323C4">
      <w:pPr>
        <w:pStyle w:val="DraCorstandard"/>
      </w:pPr>
      <w:r w:rsidRPr="00B95B11">
        <w:rPr>
          <w:rStyle w:val="DraCormarkversepart"/>
        </w:rPr>
        <w:t>@</w:t>
      </w:r>
      <w:r w:rsidR="005343CB" w:rsidRPr="00D16D6F">
        <w:t>Aurumne habes, Acolaste?</w:t>
      </w:r>
      <w:r w:rsidR="00797629" w:rsidRPr="00D16D6F">
        <w:t xml:space="preserve"> </w:t>
      </w:r>
      <w:r w:rsidR="002A77F7" w:rsidRPr="002A77F7">
        <w:rPr>
          <w:rStyle w:val="DraCorspeakerattribution"/>
        </w:rPr>
        <w:t>Aco.</w:t>
      </w:r>
      <w:r w:rsidR="00797629" w:rsidRPr="00D16D6F">
        <w:rPr>
          <w:i/>
          <w:iCs/>
        </w:rPr>
        <w:t xml:space="preserve"> </w:t>
      </w:r>
      <w:r w:rsidRPr="00B95B11">
        <w:rPr>
          <w:rStyle w:val="DraCormarkversepart"/>
        </w:rPr>
        <w:t>@</w:t>
      </w:r>
      <w:r w:rsidR="005343CB" w:rsidRPr="00D16D6F">
        <w:t>Habeam, rogas? Zona</w:t>
      </w:r>
    </w:p>
    <w:p w14:paraId="294D25A9" w14:textId="11A24A0D" w:rsidR="003071AB" w:rsidRPr="00D16D6F" w:rsidRDefault="00763944" w:rsidP="001323C4">
      <w:pPr>
        <w:pStyle w:val="DraCorstandard"/>
      </w:pPr>
      <w:r w:rsidRPr="006A5525">
        <w:rPr>
          <w:rStyle w:val="DraCorlinenumber"/>
        </w:rPr>
        <w:t>(3</w:t>
      </w:r>
      <w:r w:rsidR="006A5525" w:rsidRPr="006A5525">
        <w:rPr>
          <w:rStyle w:val="DraCorlinenumber"/>
        </w:rPr>
        <w:t>5</w:t>
      </w:r>
      <w:r w:rsidRPr="006A5525">
        <w:rPr>
          <w:rStyle w:val="DraCorlinenumber"/>
        </w:rPr>
        <w:t>5)</w:t>
      </w:r>
      <w:r>
        <w:t xml:space="preserve"> </w:t>
      </w:r>
      <w:r w:rsidR="00B95B11" w:rsidRPr="00B95B11">
        <w:rPr>
          <w:rStyle w:val="DraCormarkversepart"/>
        </w:rPr>
        <w:t>@</w:t>
      </w:r>
      <w:r w:rsidR="005343CB" w:rsidRPr="00D16D6F">
        <w:t>Vide ut tumeat.</w:t>
      </w:r>
      <w:r w:rsidR="00797629" w:rsidRPr="00D16D6F">
        <w:t xml:space="preserve"> </w:t>
      </w:r>
      <w:r w:rsidR="002A77F7" w:rsidRPr="002A77F7">
        <w:rPr>
          <w:rStyle w:val="DraCorspeakerattribution"/>
        </w:rPr>
        <w:t>Phi.</w:t>
      </w:r>
      <w:r w:rsidR="00797629" w:rsidRPr="00D16D6F">
        <w:rPr>
          <w:i/>
          <w:iCs/>
        </w:rPr>
        <w:t xml:space="preserve"> </w:t>
      </w:r>
      <w:r w:rsidR="00B95B11" w:rsidRPr="00B95B11">
        <w:rPr>
          <w:rStyle w:val="DraCormarkversepart"/>
        </w:rPr>
        <w:t>@</w:t>
      </w:r>
      <w:r w:rsidR="005343CB" w:rsidRPr="00D16D6F">
        <w:t>Ho, ho. Talenta quot?</w:t>
      </w:r>
      <w:r w:rsidR="00797629" w:rsidRPr="00D16D6F">
        <w:t xml:space="preserve"> </w:t>
      </w:r>
      <w:r w:rsidR="002A77F7" w:rsidRPr="002A77F7">
        <w:rPr>
          <w:rStyle w:val="DraCorspeakerattribution"/>
        </w:rPr>
        <w:t>Ac.</w:t>
      </w:r>
      <w:r w:rsidR="00797629" w:rsidRPr="00D16D6F">
        <w:rPr>
          <w:i/>
          <w:iCs/>
        </w:rPr>
        <w:t xml:space="preserve"> </w:t>
      </w:r>
      <w:r w:rsidR="00B95B11" w:rsidRPr="00B95B11">
        <w:rPr>
          <w:rStyle w:val="DraCormarkversepart"/>
        </w:rPr>
        <w:t>@</w:t>
      </w:r>
      <w:r w:rsidR="005343CB" w:rsidRPr="00D16D6F">
        <w:t>Decem.</w:t>
      </w:r>
    </w:p>
    <w:p w14:paraId="44A35799" w14:textId="25EB694C" w:rsidR="003071AB" w:rsidRPr="00D16D6F" w:rsidRDefault="002A77F7" w:rsidP="001323C4">
      <w:pPr>
        <w:pStyle w:val="DraCorstandard"/>
      </w:pPr>
      <w:r w:rsidRPr="002A77F7">
        <w:rPr>
          <w:rStyle w:val="DraCorspeakerattribution"/>
        </w:rPr>
        <w:t>Phi.</w:t>
      </w:r>
      <w:r w:rsidR="00797629" w:rsidRPr="00D16D6F">
        <w:t xml:space="preserve"> </w:t>
      </w:r>
      <w:r w:rsidR="00B95B11" w:rsidRPr="00B95B11">
        <w:rPr>
          <w:rStyle w:val="DraCormarkversepart"/>
        </w:rPr>
        <w:t>@</w:t>
      </w:r>
      <w:r w:rsidR="005343CB" w:rsidRPr="00D16D6F">
        <w:t>Hui, tantamne auri uim?</w:t>
      </w:r>
      <w:r w:rsidR="00797629" w:rsidRPr="00D16D6F">
        <w:t xml:space="preserve"> </w:t>
      </w:r>
      <w:r w:rsidRPr="002A77F7">
        <w:rPr>
          <w:rStyle w:val="DraCorspeakerattribution"/>
        </w:rPr>
        <w:t>Aco.</w:t>
      </w:r>
      <w:r w:rsidR="00797629" w:rsidRPr="00D16D6F">
        <w:rPr>
          <w:i/>
          <w:iCs/>
        </w:rPr>
        <w:t xml:space="preserve"> </w:t>
      </w:r>
      <w:r w:rsidR="00B95B11" w:rsidRPr="00B95B11">
        <w:rPr>
          <w:rStyle w:val="DraCormarkversepart"/>
        </w:rPr>
        <w:t>@</w:t>
      </w:r>
      <w:r w:rsidR="005343CB" w:rsidRPr="00D16D6F">
        <w:t>Tantam.</w:t>
      </w:r>
      <w:r w:rsidR="00797629" w:rsidRPr="00D16D6F">
        <w:t xml:space="preserve"> </w:t>
      </w:r>
      <w:r w:rsidRPr="002A77F7">
        <w:rPr>
          <w:rStyle w:val="DraCorspeakerattribution"/>
        </w:rPr>
        <w:t>Phil.</w:t>
      </w:r>
      <w:r w:rsidR="00797629" w:rsidRPr="00D16D6F">
        <w:rPr>
          <w:i/>
          <w:iCs/>
        </w:rPr>
        <w:t xml:space="preserve"> </w:t>
      </w:r>
      <w:r w:rsidR="00B95B11" w:rsidRPr="00B95B11">
        <w:rPr>
          <w:rStyle w:val="DraCormarkversepart"/>
        </w:rPr>
        <w:t>@</w:t>
      </w:r>
      <w:r w:rsidR="00FD2057" w:rsidRPr="00D16D6F">
        <w:t>V</w:t>
      </w:r>
      <w:r w:rsidR="005343CB" w:rsidRPr="00D16D6F">
        <w:t>nde, quacso te,</w:t>
      </w:r>
    </w:p>
    <w:p w14:paraId="5C9E8082" w14:textId="13B9E029" w:rsidR="00ED15BA" w:rsidRDefault="00B95B11" w:rsidP="001323C4">
      <w:pPr>
        <w:pStyle w:val="DraCorstandard"/>
      </w:pPr>
      <w:r w:rsidRPr="00B95B11">
        <w:rPr>
          <w:rStyle w:val="DraCormarkversepart"/>
        </w:rPr>
        <w:t>@</w:t>
      </w:r>
      <w:r w:rsidR="005343CB" w:rsidRPr="00D16D6F">
        <w:t>Patri ista largitas?</w:t>
      </w:r>
      <w:r w:rsidR="00797629" w:rsidRPr="00D16D6F">
        <w:t xml:space="preserve"> </w:t>
      </w:r>
      <w:r w:rsidR="002A77F7" w:rsidRPr="002A77F7">
        <w:rPr>
          <w:rStyle w:val="DraCorspeakerattribution"/>
        </w:rPr>
        <w:t>Aco.</w:t>
      </w:r>
      <w:r w:rsidR="00797629" w:rsidRPr="00D16D6F">
        <w:rPr>
          <w:i/>
          <w:iCs/>
        </w:rPr>
        <w:t xml:space="preserve"> </w:t>
      </w:r>
      <w:r w:rsidRPr="00B95B11">
        <w:rPr>
          <w:rStyle w:val="DraCormarkversepart"/>
        </w:rPr>
        <w:t>@</w:t>
      </w:r>
      <w:r w:rsidR="005343CB" w:rsidRPr="00D16D6F">
        <w:t>Quia arte tractabam</w:t>
      </w:r>
    </w:p>
    <w:p w14:paraId="3EB38635" w14:textId="11323537" w:rsidR="003071AB" w:rsidRPr="00D16D6F" w:rsidRDefault="00B95B11" w:rsidP="001323C4">
      <w:pPr>
        <w:pStyle w:val="DraCorstandard"/>
      </w:pPr>
      <w:r w:rsidRPr="00B95B11">
        <w:rPr>
          <w:rStyle w:val="DraCormarkversepart"/>
        </w:rPr>
        <w:t>@</w:t>
      </w:r>
      <w:r w:rsidR="005343CB" w:rsidRPr="00D16D6F">
        <w:t>Virum doli ignarum.</w:t>
      </w:r>
      <w:r w:rsidR="00797629" w:rsidRPr="00D16D6F">
        <w:t xml:space="preserve"> </w:t>
      </w:r>
      <w:r w:rsidR="002A77F7" w:rsidRPr="002A77F7">
        <w:rPr>
          <w:rStyle w:val="DraCorspeakerattribution"/>
        </w:rPr>
        <w:t>Phi.</w:t>
      </w:r>
      <w:r w:rsidR="00797629" w:rsidRPr="00D16D6F">
        <w:rPr>
          <w:i/>
          <w:iCs/>
        </w:rPr>
        <w:t xml:space="preserve"> </w:t>
      </w:r>
      <w:r w:rsidRPr="00B95B11">
        <w:rPr>
          <w:rStyle w:val="DraCormarkversepart"/>
        </w:rPr>
        <w:t>@</w:t>
      </w:r>
      <w:r w:rsidR="005343CB" w:rsidRPr="00D16D6F">
        <w:t>O lepidum caput, laudo.</w:t>
      </w:r>
    </w:p>
    <w:p w14:paraId="08307BB8" w14:textId="77777777" w:rsidR="003071AB" w:rsidRPr="00D16D6F" w:rsidRDefault="005343CB" w:rsidP="001323C4">
      <w:pPr>
        <w:pStyle w:val="DraCorstandard"/>
      </w:pPr>
      <w:r w:rsidRPr="00D16D6F">
        <w:lastRenderedPageBreak/>
        <w:t>Praesidium forte expugnasti hodie. Quid restat,</w:t>
      </w:r>
    </w:p>
    <w:p w14:paraId="3FF1502B" w14:textId="4705AA73" w:rsidR="003071AB" w:rsidRPr="00D16D6F" w:rsidRDefault="00763944" w:rsidP="001323C4">
      <w:pPr>
        <w:pStyle w:val="DraCorstandard"/>
      </w:pPr>
      <w:r w:rsidRPr="006A5525">
        <w:rPr>
          <w:rStyle w:val="DraCorlinenumber"/>
        </w:rPr>
        <w:t>(3</w:t>
      </w:r>
      <w:r w:rsidR="006A5525" w:rsidRPr="006A5525">
        <w:rPr>
          <w:rStyle w:val="DraCorlinenumber"/>
        </w:rPr>
        <w:t>6</w:t>
      </w:r>
      <w:r w:rsidRPr="006A5525">
        <w:rPr>
          <w:rStyle w:val="DraCorlinenumber"/>
        </w:rPr>
        <w:t>0)</w:t>
      </w:r>
      <w:r>
        <w:t xml:space="preserve"> </w:t>
      </w:r>
      <w:r w:rsidR="00B95B11" w:rsidRPr="00B95B11">
        <w:rPr>
          <w:rStyle w:val="DraCormarkversepart"/>
        </w:rPr>
        <w:t>@</w:t>
      </w:r>
      <w:r w:rsidR="005343CB" w:rsidRPr="00D16D6F">
        <w:t>Nisi ut triumphum agamus intus?</w:t>
      </w:r>
      <w:r w:rsidR="00797629" w:rsidRPr="00D16D6F">
        <w:t xml:space="preserve"> </w:t>
      </w:r>
      <w:r w:rsidR="002A77F7" w:rsidRPr="002A77F7">
        <w:rPr>
          <w:rStyle w:val="DraCorspeakerattribution"/>
        </w:rPr>
        <w:t>Aco.</w:t>
      </w:r>
      <w:r w:rsidR="00797629" w:rsidRPr="00D16D6F">
        <w:rPr>
          <w:i/>
          <w:iCs/>
        </w:rPr>
        <w:t xml:space="preserve"> </w:t>
      </w:r>
      <w:r w:rsidR="00B95B11" w:rsidRPr="00B95B11">
        <w:rPr>
          <w:rStyle w:val="DraCormarkversepart"/>
        </w:rPr>
        <w:t>@</w:t>
      </w:r>
      <w:r w:rsidR="005343CB" w:rsidRPr="00D16D6F">
        <w:t>Accedo</w:t>
      </w:r>
    </w:p>
    <w:p w14:paraId="26870AE3" w14:textId="03FBE8EF" w:rsidR="003071AB" w:rsidRPr="00D16D6F" w:rsidRDefault="00B95B11" w:rsidP="001323C4">
      <w:pPr>
        <w:pStyle w:val="DraCorstandard"/>
      </w:pPr>
      <w:r w:rsidRPr="00B95B11">
        <w:rPr>
          <w:rStyle w:val="DraCormarkversepart"/>
        </w:rPr>
        <w:t>@</w:t>
      </w:r>
      <w:r w:rsidR="005343CB" w:rsidRPr="00D16D6F">
        <w:t>Tuae sententiae.</w:t>
      </w:r>
      <w:r w:rsidR="00797629" w:rsidRPr="00D16D6F">
        <w:t xml:space="preserve"> </w:t>
      </w:r>
      <w:r w:rsidR="002A77F7" w:rsidRPr="002A77F7">
        <w:rPr>
          <w:rStyle w:val="DraCorspeakerattribution"/>
        </w:rPr>
        <w:t>Phil.</w:t>
      </w:r>
      <w:r w:rsidR="00797629" w:rsidRPr="00D16D6F">
        <w:rPr>
          <w:i/>
          <w:iCs/>
        </w:rPr>
        <w:t xml:space="preserve"> </w:t>
      </w:r>
      <w:r w:rsidRPr="00B95B11">
        <w:rPr>
          <w:rStyle w:val="DraCormarkversepart"/>
        </w:rPr>
        <w:t>@</w:t>
      </w:r>
      <w:r w:rsidR="005343CB" w:rsidRPr="00D16D6F">
        <w:t>Sed quid libri h</w:t>
      </w:r>
      <w:r w:rsidR="00763944">
        <w:t>e</w:t>
      </w:r>
      <w:r w:rsidR="005343CB" w:rsidRPr="00D16D6F">
        <w:t>ic gestas?</w:t>
      </w:r>
    </w:p>
    <w:p w14:paraId="575F6ECF" w14:textId="62DD1215" w:rsidR="003071AB" w:rsidRPr="00D16D6F" w:rsidRDefault="002A77F7" w:rsidP="001323C4">
      <w:pPr>
        <w:pStyle w:val="DraCorstandard"/>
      </w:pPr>
      <w:r w:rsidRPr="002A77F7">
        <w:rPr>
          <w:rStyle w:val="DraCorspeakerattribution"/>
        </w:rPr>
        <w:t>Aco.</w:t>
      </w:r>
      <w:r w:rsidR="00797629" w:rsidRPr="00D16D6F">
        <w:t xml:space="preserve"> </w:t>
      </w:r>
      <w:r w:rsidR="00B95B11" w:rsidRPr="00B95B11">
        <w:rPr>
          <w:rStyle w:val="DraCormarkversepart"/>
        </w:rPr>
        <w:t>@</w:t>
      </w:r>
      <w:r w:rsidR="005343CB" w:rsidRPr="00D16D6F">
        <w:t>Id pignoris pater mihi relinquebat.</w:t>
      </w:r>
    </w:p>
    <w:p w14:paraId="20D0A90D" w14:textId="15C7B9B2" w:rsidR="003071AB" w:rsidRPr="00D16D6F" w:rsidRDefault="002A77F7" w:rsidP="001323C4">
      <w:pPr>
        <w:pStyle w:val="DraCorstandard"/>
      </w:pPr>
      <w:r w:rsidRPr="002A77F7">
        <w:rPr>
          <w:rStyle w:val="DraCorspeakerattribution"/>
        </w:rPr>
        <w:t>Phi.</w:t>
      </w:r>
      <w:r w:rsidR="00797629" w:rsidRPr="00D16D6F">
        <w:t xml:space="preserve"> </w:t>
      </w:r>
      <w:r w:rsidR="00B95B11" w:rsidRPr="00B95B11">
        <w:rPr>
          <w:rStyle w:val="DraCormarkversepart"/>
        </w:rPr>
        <w:t>@</w:t>
      </w:r>
      <w:r w:rsidR="005343CB" w:rsidRPr="00D16D6F">
        <w:t>Phy, bibliorum codex est, ualeat. Insiste</w:t>
      </w:r>
    </w:p>
    <w:p w14:paraId="7FF226D8" w14:textId="77777777" w:rsidR="003071AB" w:rsidRPr="00D16D6F" w:rsidRDefault="005343CB" w:rsidP="001323C4">
      <w:pPr>
        <w:pStyle w:val="DraCorstandard"/>
      </w:pPr>
      <w:r w:rsidRPr="00D16D6F">
        <w:t>Tuas tibi res curare, nempe, quo pacto</w:t>
      </w:r>
    </w:p>
    <w:p w14:paraId="07C93C7C" w14:textId="0EAA5CAE" w:rsidR="003071AB" w:rsidRPr="00D16D6F" w:rsidRDefault="00763944" w:rsidP="001323C4">
      <w:pPr>
        <w:pStyle w:val="DraCorstandard"/>
      </w:pPr>
      <w:r w:rsidRPr="006A5525">
        <w:rPr>
          <w:rStyle w:val="DraCorlinenumber"/>
        </w:rPr>
        <w:t>(3</w:t>
      </w:r>
      <w:r w:rsidR="006A5525" w:rsidRPr="006A5525">
        <w:rPr>
          <w:rStyle w:val="DraCorlinenumber"/>
        </w:rPr>
        <w:t>6</w:t>
      </w:r>
      <w:r w:rsidRPr="006A5525">
        <w:rPr>
          <w:rStyle w:val="DraCorlinenumber"/>
        </w:rPr>
        <w:t>5)</w:t>
      </w:r>
      <w:r>
        <w:t xml:space="preserve"> </w:t>
      </w:r>
      <w:r w:rsidR="005343CB" w:rsidRPr="00D16D6F">
        <w:t>Iter tuum instituas, peregre profecturus.</w:t>
      </w:r>
    </w:p>
    <w:p w14:paraId="4E221905" w14:textId="77777777" w:rsidR="003071AB" w:rsidRPr="00D16D6F" w:rsidRDefault="005343CB" w:rsidP="001323C4">
      <w:pPr>
        <w:pStyle w:val="DraCorstandard"/>
      </w:pPr>
      <w:r w:rsidRPr="00D16D6F">
        <w:t>Codex non aeque inimicus, atque hic est nobis.</w:t>
      </w:r>
    </w:p>
    <w:p w14:paraId="0D26A298" w14:textId="77777777" w:rsidR="003071AB" w:rsidRPr="00D16D6F" w:rsidRDefault="005343CB" w:rsidP="001323C4">
      <w:pPr>
        <w:pStyle w:val="DraCorstandard"/>
      </w:pPr>
      <w:r w:rsidRPr="00D16D6F">
        <w:t>Ego tibi mox alia instillaro praecepta.</w:t>
      </w:r>
    </w:p>
    <w:p w14:paraId="75351E61" w14:textId="68583178" w:rsidR="003071AB" w:rsidRPr="00D16D6F" w:rsidRDefault="002A77F7" w:rsidP="001323C4">
      <w:pPr>
        <w:pStyle w:val="DraCorstandard"/>
      </w:pPr>
      <w:r w:rsidRPr="002A77F7">
        <w:rPr>
          <w:rStyle w:val="DraCorspeakerattribution"/>
        </w:rPr>
        <w:t>Aco.</w:t>
      </w:r>
      <w:r w:rsidR="00797629" w:rsidRPr="00D16D6F">
        <w:t xml:space="preserve"> </w:t>
      </w:r>
      <w:r w:rsidR="00B95B11" w:rsidRPr="00B95B11">
        <w:rPr>
          <w:rStyle w:val="DraCormarkversepart"/>
        </w:rPr>
        <w:t>@</w:t>
      </w:r>
      <w:r w:rsidR="005343CB" w:rsidRPr="00D16D6F">
        <w:t>Sed mihi grauiter pater est interminatus, ne</w:t>
      </w:r>
    </w:p>
    <w:p w14:paraId="4851D278" w14:textId="21F0D3A4" w:rsidR="003071AB" w:rsidRPr="00D16D6F" w:rsidRDefault="00B95B11" w:rsidP="001323C4">
      <w:pPr>
        <w:pStyle w:val="DraCorstandard"/>
      </w:pPr>
      <w:r w:rsidRPr="00B95B11">
        <w:rPr>
          <w:rStyle w:val="DraCormarkversepart"/>
        </w:rPr>
        <w:t>@</w:t>
      </w:r>
      <w:r w:rsidR="005343CB" w:rsidRPr="00D16D6F">
        <w:t>Haec a me amitterem.</w:t>
      </w:r>
      <w:r w:rsidR="00797629" w:rsidRPr="00D16D6F">
        <w:t xml:space="preserve"> </w:t>
      </w:r>
      <w:r w:rsidR="002A77F7" w:rsidRPr="002A77F7">
        <w:rPr>
          <w:rStyle w:val="DraCorspeakerattribution"/>
        </w:rPr>
        <w:t>Phi.</w:t>
      </w:r>
      <w:r w:rsidR="00797629" w:rsidRPr="00D16D6F">
        <w:t xml:space="preserve"> </w:t>
      </w:r>
      <w:r w:rsidRPr="00B95B11">
        <w:rPr>
          <w:rStyle w:val="DraCormarkversepart"/>
        </w:rPr>
        <w:t>@</w:t>
      </w:r>
      <w:r w:rsidR="005343CB" w:rsidRPr="00D16D6F">
        <w:t>Istaec uerba sunt, mitte.</w:t>
      </w:r>
    </w:p>
    <w:p w14:paraId="40A8BB5D" w14:textId="63A3F3F9" w:rsidR="00ED15BA" w:rsidRDefault="00763944" w:rsidP="001323C4">
      <w:pPr>
        <w:pStyle w:val="DraCorstandard"/>
      </w:pPr>
      <w:r w:rsidRPr="006A5525">
        <w:rPr>
          <w:rStyle w:val="DraCorlinenumber"/>
        </w:rPr>
        <w:t>(3</w:t>
      </w:r>
      <w:r w:rsidR="006A5525" w:rsidRPr="006A5525">
        <w:rPr>
          <w:rStyle w:val="DraCorlinenumber"/>
        </w:rPr>
        <w:t>7</w:t>
      </w:r>
      <w:r w:rsidRPr="006A5525">
        <w:rPr>
          <w:rStyle w:val="DraCorlinenumber"/>
        </w:rPr>
        <w:t>0)</w:t>
      </w:r>
      <w:r>
        <w:t xml:space="preserve"> </w:t>
      </w:r>
      <w:r w:rsidR="00B95B11" w:rsidRPr="00B95B11">
        <w:rPr>
          <w:rStyle w:val="DraCormarkversepart"/>
        </w:rPr>
        <w:t>@</w:t>
      </w:r>
      <w:r w:rsidR="005343CB" w:rsidRPr="00D16D6F">
        <w:t>Quin concedimus intro?</w:t>
      </w:r>
      <w:r w:rsidR="00797629" w:rsidRPr="00D16D6F">
        <w:t xml:space="preserve"> </w:t>
      </w:r>
      <w:r w:rsidR="002A77F7" w:rsidRPr="002A77F7">
        <w:rPr>
          <w:rStyle w:val="DraCorspeakerattribution"/>
        </w:rPr>
        <w:t>Aco.</w:t>
      </w:r>
      <w:r w:rsidR="00797629" w:rsidRPr="00D16D6F">
        <w:rPr>
          <w:i/>
          <w:iCs/>
        </w:rPr>
        <w:t xml:space="preserve"> </w:t>
      </w:r>
      <w:r w:rsidR="00B95B11" w:rsidRPr="00B95B11">
        <w:rPr>
          <w:rStyle w:val="DraCormarkversepart"/>
        </w:rPr>
        <w:t>@</w:t>
      </w:r>
      <w:r w:rsidR="005343CB" w:rsidRPr="00D16D6F">
        <w:t>Impera et puta factum.</w:t>
      </w:r>
    </w:p>
    <w:p w14:paraId="18D42BE9" w14:textId="13F1DC9A" w:rsidR="003071AB" w:rsidRPr="00D16D6F" w:rsidRDefault="00797629" w:rsidP="001323C4">
      <w:pPr>
        <w:pStyle w:val="DraCorstandard"/>
      </w:pPr>
      <w:r w:rsidRPr="00D16D6F">
        <w:t>Actus Secundus. [Scaena prima]</w:t>
      </w:r>
    </w:p>
    <w:p w14:paraId="4759DB13" w14:textId="0B0B6A80" w:rsidR="003071AB" w:rsidRPr="00F86DDF" w:rsidRDefault="005343CB" w:rsidP="001323C4">
      <w:pPr>
        <w:pStyle w:val="DraCorstandard"/>
        <w:rPr>
          <w:rStyle w:val="DraCorstagedirectionsetc"/>
        </w:rPr>
      </w:pPr>
      <w:r w:rsidRPr="00F86DDF">
        <w:rPr>
          <w:rStyle w:val="DraCorstagedirectionsetc"/>
        </w:rPr>
        <w:t>Pantolab</w:t>
      </w:r>
      <w:r w:rsidR="00763944" w:rsidRPr="00F86DDF">
        <w:rPr>
          <w:rStyle w:val="DraCorstagedirectionsetc"/>
        </w:rPr>
        <w:t>v</w:t>
      </w:r>
      <w:r w:rsidRPr="00F86DDF">
        <w:rPr>
          <w:rStyle w:val="DraCorstagedirectionsetc"/>
        </w:rPr>
        <w:t>s</w:t>
      </w:r>
      <w:r w:rsidR="00763944" w:rsidRPr="00F86DDF">
        <w:rPr>
          <w:rStyle w:val="DraCorstagedirectionsetc"/>
        </w:rPr>
        <w:t>.</w:t>
      </w:r>
      <w:r w:rsidRPr="00F86DDF">
        <w:rPr>
          <w:rStyle w:val="DraCorstagedirectionsetc"/>
        </w:rPr>
        <w:t xml:space="preserve"> Pamphag</w:t>
      </w:r>
      <w:r w:rsidR="00763944" w:rsidRPr="00F86DDF">
        <w:rPr>
          <w:rStyle w:val="DraCorstagedirectionsetc"/>
        </w:rPr>
        <w:t>v</w:t>
      </w:r>
      <w:r w:rsidRPr="00F86DDF">
        <w:rPr>
          <w:rStyle w:val="DraCorstagedirectionsetc"/>
        </w:rPr>
        <w:t>s</w:t>
      </w:r>
      <w:r w:rsidR="00763944" w:rsidRPr="00F86DDF">
        <w:rPr>
          <w:rStyle w:val="DraCorstagedirectionsetc"/>
        </w:rPr>
        <w:t>.</w:t>
      </w:r>
    </w:p>
    <w:p w14:paraId="497C0115" w14:textId="77777777" w:rsidR="00ED15BA" w:rsidRPr="00F86DDF" w:rsidRDefault="005343CB" w:rsidP="001323C4">
      <w:pPr>
        <w:pStyle w:val="DraCorstandard"/>
        <w:rPr>
          <w:rStyle w:val="DraCorstagedirectionsetc"/>
        </w:rPr>
      </w:pPr>
      <w:r w:rsidRPr="00F86DDF">
        <w:rPr>
          <w:rStyle w:val="DraCorstagedirectionsetc"/>
        </w:rPr>
        <w:t>Octonari</w:t>
      </w:r>
      <w:r w:rsidR="00797629" w:rsidRPr="00F86DDF">
        <w:rPr>
          <w:rStyle w:val="DraCorstagedirectionsetc"/>
        </w:rPr>
        <w:t>j</w:t>
      </w:r>
      <w:r w:rsidRPr="00F86DDF">
        <w:rPr>
          <w:rStyle w:val="DraCorstagedirectionsetc"/>
        </w:rPr>
        <w:t xml:space="preserve"> omnes</w:t>
      </w:r>
    </w:p>
    <w:p w14:paraId="7EAC86DD" w14:textId="2428BA33" w:rsidR="00ED15BA" w:rsidRDefault="005343CB" w:rsidP="001323C4">
      <w:pPr>
        <w:pStyle w:val="DraCorstandard"/>
      </w:pPr>
      <w:r w:rsidRPr="00D16D6F">
        <w:rPr>
          <w:rFonts w:ascii="Vusillus" w:hAnsi="Vusillus" w:cs="Vusillus"/>
          <w:noProof/>
        </w:rPr>
        <w:t>N</w:t>
      </w:r>
      <w:r w:rsidR="00797629" w:rsidRPr="00D16D6F">
        <w:rPr>
          <w:rFonts w:ascii="Vusillus" w:hAnsi="Vusillus" w:cs="Vusillus"/>
          <w:noProof/>
        </w:rPr>
        <w:t xml:space="preserve">αὶ </w:t>
      </w:r>
      <w:r w:rsidRPr="00D16D6F">
        <w:rPr>
          <w:noProof/>
        </w:rPr>
        <w:t>miser</w:t>
      </w:r>
      <w:r w:rsidRPr="00D16D6F">
        <w:t xml:space="preserve"> ego sum, qui quod edam, quaero et id aegre inuenio. Gulam</w:t>
      </w:r>
    </w:p>
    <w:p w14:paraId="1FB24070" w14:textId="77777777" w:rsidR="00ED15BA" w:rsidRDefault="005343CB" w:rsidP="001323C4">
      <w:pPr>
        <w:pStyle w:val="DraCorstandard"/>
      </w:pPr>
      <w:r w:rsidRPr="00D16D6F">
        <w:t>Habeo extrema fame pene strangulat</w:t>
      </w:r>
      <w:r w:rsidR="00763944">
        <w:t>a</w:t>
      </w:r>
      <w:r w:rsidRPr="00D16D6F">
        <w:t>m, uenter in</w:t>
      </w:r>
      <w:r w:rsidR="00763944">
        <w:t>a</w:t>
      </w:r>
      <w:r w:rsidRPr="00D16D6F">
        <w:t>edia</w:t>
      </w:r>
    </w:p>
    <w:p w14:paraId="144DE770" w14:textId="77777777" w:rsidR="00ED15BA" w:rsidRDefault="005343CB" w:rsidP="001323C4">
      <w:pPr>
        <w:pStyle w:val="DraCorstandard"/>
      </w:pPr>
      <w:r w:rsidRPr="00D16D6F">
        <w:t>Exhaustus est, stomachus latrat, tum pendulae marcent genae.</w:t>
      </w:r>
    </w:p>
    <w:p w14:paraId="3FBB314D" w14:textId="145ECF93" w:rsidR="003071AB" w:rsidRPr="00D16D6F" w:rsidRDefault="005343CB" w:rsidP="001323C4">
      <w:pPr>
        <w:pStyle w:val="DraCorstandard"/>
      </w:pPr>
      <w:r w:rsidRPr="00D16D6F">
        <w:t>Pol dentes pruriunt, me nullus est ieiuniosior</w:t>
      </w:r>
    </w:p>
    <w:p w14:paraId="0B5F384F" w14:textId="7067555E" w:rsidR="003071AB" w:rsidRPr="00D16D6F" w:rsidRDefault="006E7A36" w:rsidP="001323C4">
      <w:pPr>
        <w:pStyle w:val="DraCorstandard"/>
      </w:pPr>
      <w:r w:rsidRPr="006A5525">
        <w:rPr>
          <w:rStyle w:val="DraCorlinenumber"/>
        </w:rPr>
        <w:t>(3</w:t>
      </w:r>
      <w:r w:rsidR="006A5525" w:rsidRPr="006A5525">
        <w:rPr>
          <w:rStyle w:val="DraCorlinenumber"/>
        </w:rPr>
        <w:t>7</w:t>
      </w:r>
      <w:r w:rsidRPr="006A5525">
        <w:rPr>
          <w:rStyle w:val="DraCorlinenumber"/>
        </w:rPr>
        <w:t>5)</w:t>
      </w:r>
      <w:r>
        <w:t xml:space="preserve"> </w:t>
      </w:r>
      <w:r w:rsidR="005343CB" w:rsidRPr="00D16D6F">
        <w:t>Neque magis effractus fame. Scabri rubigine</w:t>
      </w:r>
    </w:p>
    <w:p w14:paraId="23DADCF0" w14:textId="77777777" w:rsidR="00ED15BA" w:rsidRDefault="005343CB" w:rsidP="001323C4">
      <w:pPr>
        <w:pStyle w:val="DraCorstandard"/>
      </w:pPr>
      <w:r w:rsidRPr="00D16D6F">
        <w:t>Dentes, labiaque incana situ loquuntur me famelicum.</w:t>
      </w:r>
    </w:p>
    <w:p w14:paraId="1940B0A9" w14:textId="77777777" w:rsidR="00ED15BA" w:rsidRDefault="005343CB" w:rsidP="001323C4">
      <w:pPr>
        <w:pStyle w:val="DraCorstandard"/>
      </w:pPr>
      <w:r w:rsidRPr="00D16D6F">
        <w:t>Quare, hunc haberem praesentem deum, placaret qui mihi</w:t>
      </w:r>
    </w:p>
    <w:p w14:paraId="01A285F0" w14:textId="77777777" w:rsidR="00ED15BA" w:rsidRDefault="005343CB" w:rsidP="001323C4">
      <w:pPr>
        <w:pStyle w:val="DraCorstandard"/>
      </w:pPr>
      <w:r w:rsidRPr="00D16D6F">
        <w:t>Ventrem iratum. Parasiticae artis gnarum optem dari obuiam,</w:t>
      </w:r>
    </w:p>
    <w:p w14:paraId="4E82F969" w14:textId="61C5F05A" w:rsidR="003071AB" w:rsidRPr="00D16D6F" w:rsidRDefault="005343CB" w:rsidP="001323C4">
      <w:pPr>
        <w:pStyle w:val="DraCorstandard"/>
      </w:pPr>
      <w:r w:rsidRPr="00D16D6F">
        <w:t>Quem sectari liceat, postquam in fumum cineremque uersa s</w:t>
      </w:r>
      <w:r w:rsidR="00763944">
        <w:t>i</w:t>
      </w:r>
      <w:r w:rsidRPr="00D16D6F">
        <w:t>nt</w:t>
      </w:r>
    </w:p>
    <w:p w14:paraId="11A70837" w14:textId="6C6EC82A" w:rsidR="003071AB" w:rsidRPr="00D16D6F" w:rsidRDefault="006E7A36" w:rsidP="001323C4">
      <w:pPr>
        <w:pStyle w:val="DraCorstandard"/>
      </w:pPr>
      <w:r w:rsidRPr="006A5525">
        <w:rPr>
          <w:rStyle w:val="DraCorlinenumber"/>
        </w:rPr>
        <w:t>(3</w:t>
      </w:r>
      <w:r w:rsidR="006A5525" w:rsidRPr="006A5525">
        <w:rPr>
          <w:rStyle w:val="DraCorlinenumber"/>
        </w:rPr>
        <w:t>8</w:t>
      </w:r>
      <w:r w:rsidRPr="006A5525">
        <w:rPr>
          <w:rStyle w:val="DraCorlinenumber"/>
        </w:rPr>
        <w:t>0)</w:t>
      </w:r>
      <w:r>
        <w:t xml:space="preserve"> </w:t>
      </w:r>
      <w:r w:rsidR="005343CB" w:rsidRPr="00D16D6F">
        <w:t>Quae posse</w:t>
      </w:r>
      <w:r w:rsidR="00763944">
        <w:t>d</w:t>
      </w:r>
      <w:r w:rsidR="005343CB" w:rsidRPr="00D16D6F">
        <w:t>i omnia. Vel e flamma non grauarer impiger</w:t>
      </w:r>
    </w:p>
    <w:p w14:paraId="4FF2DC01" w14:textId="72421A72" w:rsidR="003071AB" w:rsidRPr="00D16D6F" w:rsidRDefault="005343CB" w:rsidP="001323C4">
      <w:pPr>
        <w:pStyle w:val="DraCorstandard"/>
      </w:pPr>
      <w:r w:rsidRPr="00D16D6F">
        <w:t xml:space="preserve">Cibum petere. O </w:t>
      </w:r>
      <w:r w:rsidR="00763944">
        <w:t>f</w:t>
      </w:r>
      <w:r w:rsidRPr="00D16D6F">
        <w:t>or</w:t>
      </w:r>
      <w:r w:rsidR="00763944">
        <w:t>t</w:t>
      </w:r>
      <w:r w:rsidRPr="00D16D6F">
        <w:t>una, ut nunquam perpetuo bona es. Sed hic</w:t>
      </w:r>
    </w:p>
    <w:p w14:paraId="32EEEAC8" w14:textId="77777777" w:rsidR="003071AB" w:rsidRPr="00D16D6F" w:rsidRDefault="005343CB" w:rsidP="001323C4">
      <w:pPr>
        <w:pStyle w:val="DraCorstandard"/>
      </w:pPr>
      <w:r w:rsidRPr="00D16D6F">
        <w:lastRenderedPageBreak/>
        <w:t>Ne est Pamphagus, meo quem iuui beneficio toties? Is est.</w:t>
      </w:r>
    </w:p>
    <w:p w14:paraId="36C70451" w14:textId="0A52643F" w:rsidR="00ED15BA" w:rsidRDefault="00D55964" w:rsidP="001323C4">
      <w:pPr>
        <w:pStyle w:val="DraCorstandard"/>
      </w:pPr>
      <w:r w:rsidRPr="00D55964">
        <w:rPr>
          <w:rStyle w:val="DraCorspeakerattribution"/>
        </w:rPr>
        <w:t>Pam.</w:t>
      </w:r>
      <w:r w:rsidR="00797629" w:rsidRPr="00D16D6F">
        <w:t xml:space="preserve"> </w:t>
      </w:r>
      <w:r w:rsidR="005343CB" w:rsidRPr="00D16D6F">
        <w:t>Quis h</w:t>
      </w:r>
      <w:r w:rsidR="00763944">
        <w:t>e</w:t>
      </w:r>
      <w:r w:rsidR="005343CB" w:rsidRPr="00D16D6F">
        <w:t>ic nouus subsistit hospes? Pantolabus est. Insolens</w:t>
      </w:r>
    </w:p>
    <w:p w14:paraId="5D9284C3" w14:textId="52F9087A" w:rsidR="003071AB" w:rsidRPr="00D16D6F" w:rsidRDefault="005343CB" w:rsidP="001323C4">
      <w:pPr>
        <w:pStyle w:val="DraCorstandard"/>
      </w:pPr>
      <w:r w:rsidRPr="00D16D6F">
        <w:t>Istuc quidem facit. Non possum, quin salutem et colloquar.</w:t>
      </w:r>
    </w:p>
    <w:p w14:paraId="498C1664" w14:textId="555F3B7C" w:rsidR="003071AB" w:rsidRPr="00D16D6F" w:rsidRDefault="006E7A36" w:rsidP="001323C4">
      <w:pPr>
        <w:pStyle w:val="DraCorstandard"/>
      </w:pPr>
      <w:r w:rsidRPr="006A5525">
        <w:rPr>
          <w:rStyle w:val="DraCorlinenumber"/>
        </w:rPr>
        <w:t>(3</w:t>
      </w:r>
      <w:r w:rsidR="006A5525" w:rsidRPr="006A5525">
        <w:rPr>
          <w:rStyle w:val="DraCorlinenumber"/>
        </w:rPr>
        <w:t>8</w:t>
      </w:r>
      <w:r w:rsidRPr="006A5525">
        <w:rPr>
          <w:rStyle w:val="DraCorlinenumber"/>
        </w:rPr>
        <w:t>5)</w:t>
      </w:r>
      <w:r>
        <w:t xml:space="preserve"> </w:t>
      </w:r>
      <w:r w:rsidR="00B95B11" w:rsidRPr="00B95B11">
        <w:rPr>
          <w:rStyle w:val="DraCormarkversepart"/>
        </w:rPr>
        <w:t>@</w:t>
      </w:r>
      <w:r w:rsidR="005343CB" w:rsidRPr="00D16D6F">
        <w:t>O salue plurimum merito tuo, uir optime.</w:t>
      </w:r>
      <w:r w:rsidR="00797629" w:rsidRPr="00D16D6F">
        <w:t xml:space="preserve"> </w:t>
      </w:r>
      <w:r w:rsidR="00D55964" w:rsidRPr="00D55964">
        <w:rPr>
          <w:rStyle w:val="DraCorspeakerattribution"/>
        </w:rPr>
        <w:t>Panto.</w:t>
      </w:r>
      <w:r w:rsidR="00797629" w:rsidRPr="00D16D6F">
        <w:t xml:space="preserve"> </w:t>
      </w:r>
      <w:r w:rsidR="00B95B11" w:rsidRPr="00B95B11">
        <w:rPr>
          <w:rStyle w:val="DraCormarkversepart"/>
        </w:rPr>
        <w:t>@</w:t>
      </w:r>
      <w:r w:rsidR="005343CB" w:rsidRPr="00D16D6F">
        <w:t>Pamphage,</w:t>
      </w:r>
    </w:p>
    <w:p w14:paraId="147654CF" w14:textId="006972E2" w:rsidR="00ED15BA" w:rsidRDefault="00B95B11" w:rsidP="001323C4">
      <w:pPr>
        <w:pStyle w:val="DraCorstandard"/>
      </w:pPr>
      <w:r w:rsidRPr="00B95B11">
        <w:rPr>
          <w:rStyle w:val="DraCormarkversepart"/>
        </w:rPr>
        <w:t>@</w:t>
      </w:r>
      <w:r w:rsidR="005343CB" w:rsidRPr="00D16D6F">
        <w:t>Salue plus millies.</w:t>
      </w:r>
      <w:r w:rsidR="00797629" w:rsidRPr="00D16D6F">
        <w:t xml:space="preserve"> </w:t>
      </w:r>
      <w:r w:rsidR="00D55964" w:rsidRPr="00D55964">
        <w:rPr>
          <w:rStyle w:val="DraCorspeakerattribution"/>
        </w:rPr>
        <w:t>Pam.</w:t>
      </w:r>
      <w:r w:rsidR="00797629" w:rsidRPr="00D16D6F">
        <w:rPr>
          <w:i/>
          <w:iCs/>
        </w:rPr>
        <w:t xml:space="preserve"> </w:t>
      </w:r>
      <w:r w:rsidRPr="00B95B11">
        <w:rPr>
          <w:rStyle w:val="DraCormarkversepart"/>
        </w:rPr>
        <w:t>@</w:t>
      </w:r>
      <w:r w:rsidR="005343CB" w:rsidRPr="00D16D6F">
        <w:t>Quid h</w:t>
      </w:r>
      <w:r w:rsidR="00763944">
        <w:t>e</w:t>
      </w:r>
      <w:r w:rsidR="005343CB" w:rsidRPr="00D16D6F">
        <w:t>ic nego</w:t>
      </w:r>
      <w:r w:rsidR="00763944">
        <w:t>c</w:t>
      </w:r>
      <w:r w:rsidR="0087532A" w:rsidRPr="00D16D6F">
        <w:t>ij</w:t>
      </w:r>
      <w:r w:rsidR="005343CB" w:rsidRPr="00D16D6F">
        <w:t xml:space="preserve"> tibi? An uenis</w:t>
      </w:r>
    </w:p>
    <w:p w14:paraId="1324696A" w14:textId="77777777" w:rsidR="00ED15BA" w:rsidRDefault="005343CB" w:rsidP="001323C4">
      <w:pPr>
        <w:pStyle w:val="DraCorstandard"/>
      </w:pPr>
      <w:r w:rsidRPr="00D16D6F">
        <w:t xml:space="preserve">Obsonatum ad forum </w:t>
      </w:r>
      <w:r w:rsidR="00763944">
        <w:t>C</w:t>
      </w:r>
      <w:r w:rsidRPr="00D16D6F">
        <w:t>upedinis? Atqui ea est prouincia</w:t>
      </w:r>
    </w:p>
    <w:p w14:paraId="759CC6E2" w14:textId="139AA2EE" w:rsidR="00ED15BA" w:rsidRDefault="00B95B11" w:rsidP="001323C4">
      <w:pPr>
        <w:pStyle w:val="DraCorstandard"/>
      </w:pPr>
      <w:r w:rsidRPr="00B95B11">
        <w:rPr>
          <w:rStyle w:val="DraCormarkversepart"/>
        </w:rPr>
        <w:t>@</w:t>
      </w:r>
      <w:r w:rsidR="005343CB" w:rsidRPr="00D16D6F">
        <w:t>Parasitorum.</w:t>
      </w:r>
      <w:r w:rsidR="00690003" w:rsidRPr="00D16D6F">
        <w:t xml:space="preserve"> </w:t>
      </w:r>
      <w:r w:rsidR="00D55964" w:rsidRPr="00D55964">
        <w:rPr>
          <w:rStyle w:val="DraCorspeakerattribution"/>
        </w:rPr>
        <w:t>Panto.</w:t>
      </w:r>
      <w:r w:rsidR="00690003" w:rsidRPr="00D16D6F">
        <w:rPr>
          <w:i/>
          <w:iCs/>
        </w:rPr>
        <w:t xml:space="preserve"> </w:t>
      </w:r>
      <w:r w:rsidRPr="00B95B11">
        <w:rPr>
          <w:rStyle w:val="DraCormarkversepart"/>
        </w:rPr>
        <w:t>@</w:t>
      </w:r>
      <w:r w:rsidR="005343CB" w:rsidRPr="00D16D6F">
        <w:t>Memini. Sed eo res red</w:t>
      </w:r>
      <w:r w:rsidR="0087532A" w:rsidRPr="00D16D6F">
        <w:t>ij</w:t>
      </w:r>
      <w:r w:rsidR="005343CB" w:rsidRPr="00D16D6F">
        <w:t>t ut t</w:t>
      </w:r>
      <w:r w:rsidR="00763944">
        <w:t>r</w:t>
      </w:r>
      <w:r w:rsidR="005343CB" w:rsidRPr="00D16D6F">
        <w:t>anscurs</w:t>
      </w:r>
      <w:r w:rsidR="00763944">
        <w:t>o</w:t>
      </w:r>
      <w:r w:rsidR="005343CB" w:rsidRPr="00D16D6F">
        <w:t xml:space="preserve"> opus</w:t>
      </w:r>
    </w:p>
    <w:p w14:paraId="411C154A" w14:textId="07F13E47" w:rsidR="00ED15BA" w:rsidRDefault="00B95B11" w:rsidP="001323C4">
      <w:pPr>
        <w:pStyle w:val="DraCorstandard"/>
      </w:pPr>
      <w:r w:rsidRPr="00B95B11">
        <w:rPr>
          <w:rStyle w:val="DraCormarkversepart"/>
        </w:rPr>
        <w:t>@</w:t>
      </w:r>
      <w:r w:rsidR="005343CB" w:rsidRPr="00D16D6F">
        <w:t>Mihi sit ad ordinem uestrum.</w:t>
      </w:r>
      <w:r w:rsidR="00690003" w:rsidRPr="00D16D6F">
        <w:t xml:space="preserve"> </w:t>
      </w:r>
      <w:r w:rsidR="00D55964" w:rsidRPr="00D55964">
        <w:rPr>
          <w:rStyle w:val="DraCorspeakerattribution"/>
        </w:rPr>
        <w:t>Pam.</w:t>
      </w:r>
      <w:r w:rsidR="00690003" w:rsidRPr="00D16D6F">
        <w:rPr>
          <w:i/>
          <w:iCs/>
        </w:rPr>
        <w:t xml:space="preserve"> </w:t>
      </w:r>
      <w:r w:rsidRPr="00B95B11">
        <w:rPr>
          <w:rStyle w:val="DraCormarkversepart"/>
        </w:rPr>
        <w:t>@</w:t>
      </w:r>
      <w:r w:rsidR="005343CB" w:rsidRPr="00D16D6F">
        <w:t xml:space="preserve">Ad nostrum ordinem? </w:t>
      </w:r>
      <w:r w:rsidR="00763944" w:rsidRPr="00D16D6F">
        <w:t>Q</w:t>
      </w:r>
      <w:r w:rsidR="005343CB" w:rsidRPr="00D16D6F">
        <w:t>uid audio?</w:t>
      </w:r>
    </w:p>
    <w:p w14:paraId="0541E0CE" w14:textId="31D007CB" w:rsidR="00ED15BA" w:rsidRDefault="006E7A36" w:rsidP="001323C4">
      <w:pPr>
        <w:pStyle w:val="DraCorstandard"/>
      </w:pPr>
      <w:r w:rsidRPr="006A5525">
        <w:rPr>
          <w:rStyle w:val="DraCorlinenumber"/>
        </w:rPr>
        <w:t>(3</w:t>
      </w:r>
      <w:r w:rsidR="006A5525" w:rsidRPr="006A5525">
        <w:rPr>
          <w:rStyle w:val="DraCorlinenumber"/>
        </w:rPr>
        <w:t>9</w:t>
      </w:r>
      <w:r w:rsidRPr="006A5525">
        <w:rPr>
          <w:rStyle w:val="DraCorlinenumber"/>
        </w:rPr>
        <w:t>0)</w:t>
      </w:r>
      <w:r>
        <w:t xml:space="preserve"> </w:t>
      </w:r>
      <w:r w:rsidR="00D55964" w:rsidRPr="00D55964">
        <w:rPr>
          <w:rStyle w:val="DraCorspeakerattribution"/>
        </w:rPr>
        <w:t>Panto.</w:t>
      </w:r>
      <w:r w:rsidR="00690003" w:rsidRPr="00D16D6F">
        <w:t xml:space="preserve"> </w:t>
      </w:r>
      <w:r w:rsidR="00B95B11" w:rsidRPr="00B95B11">
        <w:rPr>
          <w:rStyle w:val="DraCormarkversepart"/>
        </w:rPr>
        <w:t>@</w:t>
      </w:r>
      <w:r w:rsidR="005343CB" w:rsidRPr="00D16D6F">
        <w:t>Sic fors fert.</w:t>
      </w:r>
      <w:r w:rsidR="00690003" w:rsidRPr="00D16D6F">
        <w:t xml:space="preserve"> </w:t>
      </w:r>
      <w:r w:rsidR="00D55964" w:rsidRPr="00D55964">
        <w:rPr>
          <w:rStyle w:val="DraCorspeakerattribution"/>
        </w:rPr>
        <w:t>Pam.</w:t>
      </w:r>
      <w:r w:rsidR="00690003" w:rsidRPr="00D16D6F">
        <w:rPr>
          <w:i/>
          <w:iCs/>
        </w:rPr>
        <w:t xml:space="preserve"> </w:t>
      </w:r>
      <w:r w:rsidR="00B95B11" w:rsidRPr="00B95B11">
        <w:rPr>
          <w:rStyle w:val="DraCormarkversepart"/>
        </w:rPr>
        <w:t>@</w:t>
      </w:r>
      <w:r w:rsidR="005343CB" w:rsidRPr="00D16D6F">
        <w:t>Sed turpe est nimis a bubus ad asinos transcendere.</w:t>
      </w:r>
    </w:p>
    <w:p w14:paraId="17B0F78A" w14:textId="5CB4104C" w:rsidR="003071AB" w:rsidRPr="00D16D6F" w:rsidRDefault="00D55964" w:rsidP="001323C4">
      <w:pPr>
        <w:pStyle w:val="DraCorstandard"/>
      </w:pPr>
      <w:r w:rsidRPr="00D55964">
        <w:rPr>
          <w:rStyle w:val="DraCorspeakerattribution"/>
        </w:rPr>
        <w:t>Panto.</w:t>
      </w:r>
      <w:r w:rsidR="00690003" w:rsidRPr="00D16D6F">
        <w:t xml:space="preserve"> </w:t>
      </w:r>
      <w:r w:rsidR="00B95B11" w:rsidRPr="00B95B11">
        <w:rPr>
          <w:rStyle w:val="DraCormarkversepart"/>
        </w:rPr>
        <w:t>@</w:t>
      </w:r>
      <w:r w:rsidR="00FD2057" w:rsidRPr="00D16D6F">
        <w:t>V</w:t>
      </w:r>
      <w:r w:rsidR="005343CB" w:rsidRPr="00D16D6F">
        <w:t>t sit. Durum telum necessitas.</w:t>
      </w:r>
      <w:r w:rsidR="00690003" w:rsidRPr="00D16D6F">
        <w:t xml:space="preserve"> </w:t>
      </w:r>
      <w:r w:rsidRPr="00D55964">
        <w:rPr>
          <w:rStyle w:val="DraCorspeakerattribution"/>
        </w:rPr>
        <w:t>Pamp.</w:t>
      </w:r>
      <w:r w:rsidR="00690003" w:rsidRPr="00D16D6F">
        <w:rPr>
          <w:i/>
          <w:iCs/>
        </w:rPr>
        <w:t xml:space="preserve"> </w:t>
      </w:r>
      <w:r w:rsidR="00B95B11" w:rsidRPr="00B95B11">
        <w:rPr>
          <w:rStyle w:val="DraCormarkversepart"/>
        </w:rPr>
        <w:t>@</w:t>
      </w:r>
      <w:r w:rsidR="005343CB" w:rsidRPr="00D16D6F">
        <w:t>Nihilne est amplius</w:t>
      </w:r>
    </w:p>
    <w:p w14:paraId="62319952" w14:textId="6D2DA4AD" w:rsidR="003071AB" w:rsidRPr="00D16D6F" w:rsidRDefault="00B95B11" w:rsidP="001323C4">
      <w:pPr>
        <w:pStyle w:val="DraCorstandard"/>
      </w:pPr>
      <w:r w:rsidRPr="00B95B11">
        <w:rPr>
          <w:rStyle w:val="DraCormarkversepart"/>
        </w:rPr>
        <w:t>@</w:t>
      </w:r>
      <w:r w:rsidR="005343CB" w:rsidRPr="00D16D6F">
        <w:t>Rei?</w:t>
      </w:r>
      <w:r w:rsidR="00690003" w:rsidRPr="00D16D6F">
        <w:t xml:space="preserve"> </w:t>
      </w:r>
      <w:r w:rsidR="00D55964" w:rsidRPr="00D55964">
        <w:rPr>
          <w:rStyle w:val="DraCorspeakerattribution"/>
        </w:rPr>
        <w:t>Panto.</w:t>
      </w:r>
      <w:r w:rsidR="00690003" w:rsidRPr="00D16D6F">
        <w:rPr>
          <w:i/>
          <w:iCs/>
        </w:rPr>
        <w:t xml:space="preserve"> </w:t>
      </w:r>
      <w:r w:rsidRPr="00B95B11">
        <w:rPr>
          <w:rStyle w:val="DraCormarkversepart"/>
        </w:rPr>
        <w:t>@</w:t>
      </w:r>
      <w:r w:rsidR="005343CB" w:rsidRPr="00D16D6F">
        <w:t>Nihil quicquam, abliguriui omnia. Hinc memet foro</w:t>
      </w:r>
    </w:p>
    <w:p w14:paraId="23D3DACC" w14:textId="49D82C1F" w:rsidR="003071AB" w:rsidRPr="00D16D6F" w:rsidRDefault="005343CB" w:rsidP="001323C4">
      <w:pPr>
        <w:pStyle w:val="DraCorstandard"/>
      </w:pPr>
      <w:r w:rsidRPr="00D16D6F">
        <w:t>Subducens lateo domi hunc totum mensem, ibi uapam bibo, panem</w:t>
      </w:r>
    </w:p>
    <w:p w14:paraId="117D8F31" w14:textId="346AEFAC" w:rsidR="003071AB" w:rsidRPr="00D16D6F" w:rsidRDefault="005343CB" w:rsidP="001323C4">
      <w:pPr>
        <w:pStyle w:val="DraCorstandard"/>
      </w:pPr>
      <w:r w:rsidRPr="00D16D6F">
        <w:t>Atrum uoro, in</w:t>
      </w:r>
      <w:r w:rsidR="006E7A36">
        <w:t>a</w:t>
      </w:r>
      <w:r w:rsidRPr="00D16D6F">
        <w:t>edia ringor, cochlearum instar, uiuens miser.</w:t>
      </w:r>
    </w:p>
    <w:p w14:paraId="0A2F7B36" w14:textId="6B3E1027" w:rsidR="003071AB" w:rsidRPr="00D16D6F" w:rsidRDefault="006E7A36" w:rsidP="001323C4">
      <w:pPr>
        <w:pStyle w:val="DraCorstandard"/>
      </w:pPr>
      <w:r w:rsidRPr="006A5525">
        <w:rPr>
          <w:rStyle w:val="DraCorlinenumber"/>
        </w:rPr>
        <w:t>(3</w:t>
      </w:r>
      <w:r w:rsidR="006A5525" w:rsidRPr="006A5525">
        <w:rPr>
          <w:rStyle w:val="DraCorlinenumber"/>
        </w:rPr>
        <w:t>9</w:t>
      </w:r>
      <w:r w:rsidRPr="006A5525">
        <w:rPr>
          <w:rStyle w:val="DraCorlinenumber"/>
        </w:rPr>
        <w:t>5)</w:t>
      </w:r>
      <w:r>
        <w:t xml:space="preserve"> </w:t>
      </w:r>
      <w:r w:rsidR="00D55964" w:rsidRPr="00D55964">
        <w:rPr>
          <w:rStyle w:val="DraCorspeakerattribution"/>
        </w:rPr>
        <w:t>Pam.</w:t>
      </w:r>
      <w:r w:rsidR="00197646" w:rsidRPr="00D16D6F">
        <w:t xml:space="preserve"> </w:t>
      </w:r>
      <w:r w:rsidR="005343CB" w:rsidRPr="00D16D6F">
        <w:t>O me ter f</w:t>
      </w:r>
      <w:r>
        <w:t>o</w:t>
      </w:r>
      <w:r w:rsidR="005343CB" w:rsidRPr="00D16D6F">
        <w:t>elicem, cui tam acre bellum cum penia haud fuit,</w:t>
      </w:r>
    </w:p>
    <w:p w14:paraId="5A967166" w14:textId="77777777" w:rsidR="003071AB" w:rsidRPr="00D16D6F" w:rsidRDefault="005343CB" w:rsidP="001323C4">
      <w:pPr>
        <w:pStyle w:val="DraCorstandard"/>
      </w:pPr>
      <w:r w:rsidRPr="00D16D6F">
        <w:t>Qui suetus sum ut mures alienum semper arrodere cibum.</w:t>
      </w:r>
    </w:p>
    <w:p w14:paraId="6DB4068C" w14:textId="69CF6E48" w:rsidR="003071AB" w:rsidRPr="00D16D6F" w:rsidRDefault="00B95B11" w:rsidP="001323C4">
      <w:pPr>
        <w:pStyle w:val="DraCorstandard"/>
      </w:pPr>
      <w:r w:rsidRPr="00B95B11">
        <w:rPr>
          <w:rStyle w:val="DraCormarkversepart"/>
        </w:rPr>
        <w:t>@</w:t>
      </w:r>
      <w:r w:rsidR="005343CB" w:rsidRPr="00D16D6F">
        <w:t>Quid, an non te piget tam acerbae sortis?</w:t>
      </w:r>
      <w:r w:rsidR="008542C9" w:rsidRPr="00D16D6F">
        <w:t xml:space="preserve"> </w:t>
      </w:r>
      <w:r w:rsidR="00D55964" w:rsidRPr="00D55964">
        <w:rPr>
          <w:rStyle w:val="DraCorspeakerattribution"/>
        </w:rPr>
        <w:t>Pan.</w:t>
      </w:r>
      <w:r w:rsidR="008542C9" w:rsidRPr="00D16D6F">
        <w:rPr>
          <w:i/>
          <w:iCs/>
        </w:rPr>
        <w:t xml:space="preserve"> </w:t>
      </w:r>
      <w:r w:rsidRPr="00B95B11">
        <w:rPr>
          <w:rStyle w:val="DraCormarkversepart"/>
        </w:rPr>
        <w:t>@</w:t>
      </w:r>
      <w:r w:rsidR="005343CB" w:rsidRPr="00D16D6F">
        <w:t>Non tantum quidem</w:t>
      </w:r>
    </w:p>
    <w:p w14:paraId="2E6C0D7D" w14:textId="77777777" w:rsidR="003071AB" w:rsidRPr="00D16D6F" w:rsidRDefault="005343CB" w:rsidP="001323C4">
      <w:pPr>
        <w:pStyle w:val="DraCorstandard"/>
      </w:pPr>
      <w:r w:rsidRPr="00D16D6F">
        <w:t>Pigeret, si modo tuam disciplinam nunc sectarier</w:t>
      </w:r>
    </w:p>
    <w:p w14:paraId="0721A831" w14:textId="6DE4FA85" w:rsidR="003071AB" w:rsidRPr="00D16D6F" w:rsidRDefault="00B95B11" w:rsidP="001323C4">
      <w:pPr>
        <w:pStyle w:val="DraCorstandard"/>
      </w:pPr>
      <w:r w:rsidRPr="00B95B11">
        <w:rPr>
          <w:rStyle w:val="DraCormarkversepart"/>
        </w:rPr>
        <w:t>@</w:t>
      </w:r>
      <w:r w:rsidR="005343CB" w:rsidRPr="00D16D6F">
        <w:t>Liceret.</w:t>
      </w:r>
      <w:r w:rsidR="008542C9" w:rsidRPr="00D16D6F">
        <w:t xml:space="preserve"> </w:t>
      </w:r>
      <w:r w:rsidR="00D55964" w:rsidRPr="00D55964">
        <w:rPr>
          <w:rStyle w:val="DraCorspeakerattribution"/>
        </w:rPr>
        <w:t>Pam.</w:t>
      </w:r>
      <w:r w:rsidR="008542C9" w:rsidRPr="00D16D6F">
        <w:t xml:space="preserve"> </w:t>
      </w:r>
      <w:r w:rsidRPr="00B95B11">
        <w:rPr>
          <w:rStyle w:val="DraCormarkversepart"/>
        </w:rPr>
        <w:t>@</w:t>
      </w:r>
      <w:r w:rsidR="005343CB" w:rsidRPr="00D16D6F">
        <w:t>Forsitan liceret, si potis esses assequi.</w:t>
      </w:r>
    </w:p>
    <w:p w14:paraId="3598DAEA" w14:textId="3172A658" w:rsidR="003071AB" w:rsidRPr="00D16D6F" w:rsidRDefault="006E7A36" w:rsidP="001323C4">
      <w:pPr>
        <w:pStyle w:val="DraCorstandard"/>
      </w:pPr>
      <w:r w:rsidRPr="006A5525">
        <w:rPr>
          <w:rStyle w:val="DraCorlinenumber"/>
        </w:rPr>
        <w:t>(</w:t>
      </w:r>
      <w:r w:rsidR="006A5525" w:rsidRPr="006A5525">
        <w:rPr>
          <w:rStyle w:val="DraCorlinenumber"/>
        </w:rPr>
        <w:t>40</w:t>
      </w:r>
      <w:r w:rsidRPr="006A5525">
        <w:rPr>
          <w:rStyle w:val="DraCorlinenumber"/>
        </w:rPr>
        <w:t>0)</w:t>
      </w:r>
      <w:r>
        <w:t xml:space="preserve"> </w:t>
      </w:r>
      <w:r w:rsidR="00D55964" w:rsidRPr="00D55964">
        <w:rPr>
          <w:rStyle w:val="DraCorspeakerattribution"/>
        </w:rPr>
        <w:t>Pant.</w:t>
      </w:r>
      <w:r w:rsidR="008542C9" w:rsidRPr="00D16D6F">
        <w:t xml:space="preserve"> </w:t>
      </w:r>
      <w:r w:rsidR="00B95B11" w:rsidRPr="00B95B11">
        <w:rPr>
          <w:rStyle w:val="DraCormarkversepart"/>
        </w:rPr>
        <w:t>@</w:t>
      </w:r>
      <w:r w:rsidR="005343CB" w:rsidRPr="00D16D6F">
        <w:t xml:space="preserve">Conarer, ut possem, Pamphage. </w:t>
      </w:r>
      <w:r w:rsidR="00FD2057" w:rsidRPr="00D16D6F">
        <w:t>V</w:t>
      </w:r>
      <w:r w:rsidR="005343CB" w:rsidRPr="00D16D6F">
        <w:t>enter magister ingeni</w:t>
      </w:r>
    </w:p>
    <w:p w14:paraId="51ADB517" w14:textId="06485733" w:rsidR="003071AB" w:rsidRPr="00D16D6F" w:rsidRDefault="00B95B11" w:rsidP="001323C4">
      <w:pPr>
        <w:pStyle w:val="DraCorstandard"/>
      </w:pPr>
      <w:r w:rsidRPr="00B95B11">
        <w:rPr>
          <w:rStyle w:val="DraCormarkversepart"/>
        </w:rPr>
        <w:t>@</w:t>
      </w:r>
      <w:r w:rsidR="005343CB" w:rsidRPr="00D16D6F">
        <w:t>Meos conatus iuuerit.</w:t>
      </w:r>
      <w:r w:rsidR="008B1FE9" w:rsidRPr="00D16D6F">
        <w:t xml:space="preserve"> </w:t>
      </w:r>
      <w:r w:rsidR="00D55964" w:rsidRPr="00D55964">
        <w:rPr>
          <w:rStyle w:val="DraCorspeakerattribution"/>
        </w:rPr>
        <w:t>Pam.</w:t>
      </w:r>
      <w:r w:rsidR="008B1FE9" w:rsidRPr="00D16D6F">
        <w:t xml:space="preserve"> </w:t>
      </w:r>
      <w:r w:rsidRPr="00B95B11">
        <w:rPr>
          <w:rStyle w:val="DraCormarkversepart"/>
        </w:rPr>
        <w:t>@</w:t>
      </w:r>
      <w:r w:rsidR="005343CB" w:rsidRPr="00D16D6F">
        <w:t>Sed nescio, quam f</w:t>
      </w:r>
      <w:r w:rsidR="006E7A36">
        <w:t>o</w:t>
      </w:r>
      <w:r w:rsidR="005343CB" w:rsidRPr="00D16D6F">
        <w:t>eliciter.</w:t>
      </w:r>
    </w:p>
    <w:p w14:paraId="47689C08" w14:textId="25EF2196" w:rsidR="003071AB" w:rsidRPr="00D16D6F" w:rsidRDefault="00D55964" w:rsidP="001323C4">
      <w:pPr>
        <w:pStyle w:val="DraCorstandard"/>
      </w:pPr>
      <w:r w:rsidRPr="00D55964">
        <w:rPr>
          <w:rStyle w:val="DraCorspeakerattribution"/>
        </w:rPr>
        <w:t>Pantol.</w:t>
      </w:r>
      <w:r w:rsidR="008B1FE9" w:rsidRPr="00D16D6F">
        <w:t xml:space="preserve"> </w:t>
      </w:r>
      <w:r w:rsidR="005343CB" w:rsidRPr="00D16D6F">
        <w:t>Hem, me uide, ut prolixe agis. Rape me sodes, collegio</w:t>
      </w:r>
    </w:p>
    <w:p w14:paraId="1336C64F" w14:textId="77777777" w:rsidR="003071AB" w:rsidRPr="00D16D6F" w:rsidRDefault="005343CB" w:rsidP="001323C4">
      <w:pPr>
        <w:pStyle w:val="DraCorstandard"/>
      </w:pPr>
      <w:r w:rsidRPr="00D16D6F">
        <w:t>Tuo inauctorandum, rape, postquam nullam plane artem calleo,</w:t>
      </w:r>
    </w:p>
    <w:p w14:paraId="04F5C409" w14:textId="39B9C6B2" w:rsidR="003071AB" w:rsidRPr="00D16D6F" w:rsidRDefault="00B95B11" w:rsidP="001323C4">
      <w:pPr>
        <w:pStyle w:val="DraCorstandard"/>
      </w:pPr>
      <w:r w:rsidRPr="00B95B11">
        <w:rPr>
          <w:rStyle w:val="DraCormarkversepart"/>
        </w:rPr>
        <w:t>@</w:t>
      </w:r>
      <w:r w:rsidR="005343CB" w:rsidRPr="00D16D6F">
        <w:t>Qua possim uiuere</w:t>
      </w:r>
      <w:r w:rsidR="00D55964">
        <w:t xml:space="preserve"> </w:t>
      </w:r>
      <w:r w:rsidR="008B1FE9" w:rsidRPr="00D16D6F">
        <w:rPr>
          <w:rFonts w:ascii="Vusillus" w:hAnsi="Vusillus" w:cs="Vusillus"/>
          <w:noProof/>
        </w:rPr>
        <w:t>ο</w:t>
      </w:r>
      <w:r w:rsidR="000E6BA9" w:rsidRPr="00D16D6F">
        <w:rPr>
          <w:rFonts w:ascii="Vusillus" w:hAnsi="Vusillus" w:cs="Vusillus"/>
          <w:noProof/>
        </w:rPr>
        <w:t>ἰ</w:t>
      </w:r>
      <w:r w:rsidR="008B1FE9" w:rsidRPr="00D16D6F">
        <w:rPr>
          <w:rFonts w:ascii="Vusillus" w:hAnsi="Vusillus" w:cs="Vusillus"/>
          <w:noProof/>
        </w:rPr>
        <w:t>κ</w:t>
      </w:r>
      <w:r w:rsidR="000E6BA9" w:rsidRPr="00D16D6F">
        <w:rPr>
          <w:rFonts w:ascii="Vusillus" w:hAnsi="Vusillus" w:cs="Vusillus"/>
          <w:noProof/>
        </w:rPr>
        <w:t>ό</w:t>
      </w:r>
      <w:r w:rsidR="008B1FE9" w:rsidRPr="00D16D6F">
        <w:rPr>
          <w:rFonts w:ascii="Vusillus" w:hAnsi="Vusillus" w:cs="Vusillus"/>
          <w:noProof/>
        </w:rPr>
        <w:t>σιτος</w:t>
      </w:r>
      <w:r w:rsidR="005343CB" w:rsidRPr="00D16D6F">
        <w:t>.</w:t>
      </w:r>
      <w:r w:rsidR="000E6BA9" w:rsidRPr="00D16D6F">
        <w:rPr>
          <w:rFonts w:ascii="Vusillus" w:hAnsi="Vusillus" w:cs="Vusillus"/>
          <w:noProof/>
        </w:rPr>
        <w:t xml:space="preserve"> </w:t>
      </w:r>
      <w:r w:rsidR="00D55964" w:rsidRPr="00D55964">
        <w:rPr>
          <w:rStyle w:val="DraCorspeakerattribution"/>
        </w:rPr>
        <w:t>Pam.</w:t>
      </w:r>
      <w:r w:rsidR="000E6BA9" w:rsidRPr="00D16D6F">
        <w:rPr>
          <w:rFonts w:ascii="Vusillus" w:hAnsi="Vusillus" w:cs="Vusillus"/>
          <w:noProof/>
        </w:rPr>
        <w:t xml:space="preserve"> </w:t>
      </w:r>
      <w:r w:rsidRPr="00B95B11">
        <w:rPr>
          <w:rStyle w:val="DraCormarkversepart"/>
        </w:rPr>
        <w:t>@</w:t>
      </w:r>
      <w:r w:rsidR="005343CB" w:rsidRPr="00D16D6F">
        <w:t>Au, non sunt illotis sacra haec</w:t>
      </w:r>
    </w:p>
    <w:p w14:paraId="372D1EDB" w14:textId="463A4AE0" w:rsidR="003071AB" w:rsidRPr="00D16D6F" w:rsidRDefault="006E7A36" w:rsidP="001323C4">
      <w:pPr>
        <w:pStyle w:val="DraCorstandard"/>
      </w:pPr>
      <w:r w:rsidRPr="006A5525">
        <w:rPr>
          <w:rStyle w:val="DraCorlinenumber"/>
        </w:rPr>
        <w:t>(</w:t>
      </w:r>
      <w:r w:rsidR="006A5525" w:rsidRPr="006A5525">
        <w:rPr>
          <w:rStyle w:val="DraCorlinenumber"/>
        </w:rPr>
        <w:t>40</w:t>
      </w:r>
      <w:r w:rsidRPr="006A5525">
        <w:rPr>
          <w:rStyle w:val="DraCorlinenumber"/>
        </w:rPr>
        <w:t>5)</w:t>
      </w:r>
      <w:r>
        <w:t xml:space="preserve"> </w:t>
      </w:r>
      <w:r w:rsidR="00B95B11" w:rsidRPr="00B95B11">
        <w:rPr>
          <w:rStyle w:val="DraCormarkversepart"/>
        </w:rPr>
        <w:t>@</w:t>
      </w:r>
      <w:r w:rsidR="005343CB" w:rsidRPr="00D16D6F">
        <w:t>Manibus tractanda.</w:t>
      </w:r>
      <w:r w:rsidR="000E6BA9" w:rsidRPr="00D16D6F">
        <w:t xml:space="preserve"> </w:t>
      </w:r>
      <w:r w:rsidR="00D55964" w:rsidRPr="00D55964">
        <w:rPr>
          <w:rStyle w:val="DraCorspeakerattribution"/>
        </w:rPr>
        <w:t>Panto.</w:t>
      </w:r>
      <w:r w:rsidR="000E6BA9" w:rsidRPr="00D16D6F">
        <w:rPr>
          <w:i/>
          <w:iCs/>
        </w:rPr>
        <w:t xml:space="preserve"> </w:t>
      </w:r>
      <w:r w:rsidR="00B95B11" w:rsidRPr="00B95B11">
        <w:rPr>
          <w:rStyle w:val="DraCormarkversepart"/>
        </w:rPr>
        <w:t>@</w:t>
      </w:r>
      <w:r w:rsidR="005343CB" w:rsidRPr="00D16D6F">
        <w:t>Satisne lotus sim, qui corruger fame?</w:t>
      </w:r>
    </w:p>
    <w:p w14:paraId="446B95F4" w14:textId="4159A73B" w:rsidR="003071AB" w:rsidRPr="00D16D6F" w:rsidRDefault="00D55964" w:rsidP="001323C4">
      <w:pPr>
        <w:pStyle w:val="DraCorstandard"/>
      </w:pPr>
      <w:r w:rsidRPr="00D55964">
        <w:rPr>
          <w:rStyle w:val="DraCorspeakerattribution"/>
        </w:rPr>
        <w:t>Pampha.</w:t>
      </w:r>
      <w:r w:rsidR="000E6BA9" w:rsidRPr="00D16D6F">
        <w:t xml:space="preserve"> </w:t>
      </w:r>
      <w:r w:rsidR="00B95B11" w:rsidRPr="00B95B11">
        <w:rPr>
          <w:rStyle w:val="DraCormarkversepart"/>
        </w:rPr>
        <w:t>@</w:t>
      </w:r>
      <w:r w:rsidR="005343CB" w:rsidRPr="00D16D6F">
        <w:t>Specimen tuae des artis oportet, dehinc nostris comi</w:t>
      </w:r>
      <w:r w:rsidR="006E7A36">
        <w:t>c</w:t>
      </w:r>
      <w:r w:rsidR="0087532A" w:rsidRPr="00D16D6F">
        <w:t>ij</w:t>
      </w:r>
      <w:r w:rsidR="005343CB" w:rsidRPr="00D16D6F">
        <w:t>s</w:t>
      </w:r>
    </w:p>
    <w:p w14:paraId="6E6483FC" w14:textId="1821CC3D" w:rsidR="003071AB" w:rsidRPr="00D16D6F" w:rsidRDefault="005343CB" w:rsidP="001323C4">
      <w:pPr>
        <w:pStyle w:val="DraCorstandard"/>
      </w:pPr>
      <w:r w:rsidRPr="00D16D6F">
        <w:t>Indictis, si uoles, nomen dabis cum plausu et gloria.</w:t>
      </w:r>
    </w:p>
    <w:p w14:paraId="22038289" w14:textId="10EAAA33" w:rsidR="003071AB" w:rsidRPr="00D16D6F" w:rsidRDefault="00D55964" w:rsidP="001323C4">
      <w:pPr>
        <w:pStyle w:val="DraCorstandard"/>
      </w:pPr>
      <w:r w:rsidRPr="00D55964">
        <w:rPr>
          <w:rStyle w:val="DraCorspeakerattribution"/>
        </w:rPr>
        <w:lastRenderedPageBreak/>
        <w:t>Pant.</w:t>
      </w:r>
      <w:r w:rsidR="000E6BA9" w:rsidRPr="00D16D6F">
        <w:t xml:space="preserve"> </w:t>
      </w:r>
      <w:r w:rsidR="005343CB" w:rsidRPr="00D16D6F">
        <w:t>Ea lege, obsecro, me discipulum habe tibi, cui profui,</w:t>
      </w:r>
    </w:p>
    <w:p w14:paraId="2E1FE7B7" w14:textId="3AA9B4E5" w:rsidR="003071AB" w:rsidRPr="00D16D6F" w:rsidRDefault="00B95B11" w:rsidP="001323C4">
      <w:pPr>
        <w:pStyle w:val="DraCorstandard"/>
      </w:pPr>
      <w:r w:rsidRPr="00B95B11">
        <w:rPr>
          <w:rStyle w:val="DraCormarkversepart"/>
        </w:rPr>
        <w:t>@</w:t>
      </w:r>
      <w:r w:rsidR="005343CB" w:rsidRPr="00D16D6F">
        <w:t>Re salua saepe, nisi immemor es benefic</w:t>
      </w:r>
      <w:r w:rsidR="0087532A" w:rsidRPr="00D16D6F">
        <w:t>ij</w:t>
      </w:r>
      <w:r w:rsidR="005343CB" w:rsidRPr="00D16D6F">
        <w:t xml:space="preserve"> accepti.</w:t>
      </w:r>
      <w:r w:rsidR="000E6BA9" w:rsidRPr="00D16D6F">
        <w:t xml:space="preserve"> </w:t>
      </w:r>
      <w:r w:rsidR="00D55964" w:rsidRPr="00D55964">
        <w:rPr>
          <w:rStyle w:val="DraCorspeakerattribution"/>
        </w:rPr>
        <w:t>Pampha.</w:t>
      </w:r>
      <w:r w:rsidR="000E6BA9" w:rsidRPr="00D16D6F">
        <w:rPr>
          <w:i/>
          <w:iCs/>
        </w:rPr>
        <w:t xml:space="preserve"> </w:t>
      </w:r>
      <w:r w:rsidRPr="00B95B11">
        <w:rPr>
          <w:rStyle w:val="DraCormarkversepart"/>
        </w:rPr>
        <w:t>@</w:t>
      </w:r>
      <w:r w:rsidR="005343CB" w:rsidRPr="00D16D6F">
        <w:t>Immemor?</w:t>
      </w:r>
    </w:p>
    <w:p w14:paraId="08E55183" w14:textId="63A679C2" w:rsidR="003071AB" w:rsidRPr="00D16D6F" w:rsidRDefault="00EA7301" w:rsidP="001323C4">
      <w:pPr>
        <w:pStyle w:val="DraCorstandard"/>
      </w:pPr>
      <w:r w:rsidRPr="006A5525">
        <w:rPr>
          <w:rStyle w:val="DraCorlinenumber"/>
        </w:rPr>
        <w:t>(4</w:t>
      </w:r>
      <w:r w:rsidR="006A5525" w:rsidRPr="006A5525">
        <w:rPr>
          <w:rStyle w:val="DraCorlinenumber"/>
        </w:rPr>
        <w:t>1</w:t>
      </w:r>
      <w:r w:rsidRPr="006A5525">
        <w:rPr>
          <w:rStyle w:val="DraCorlinenumber"/>
        </w:rPr>
        <w:t>0)</w:t>
      </w:r>
      <w:r>
        <w:t xml:space="preserve"> </w:t>
      </w:r>
      <w:r w:rsidR="00B95B11" w:rsidRPr="00B95B11">
        <w:rPr>
          <w:rStyle w:val="DraCormarkversepart"/>
        </w:rPr>
        <w:t>@</w:t>
      </w:r>
      <w:r w:rsidR="005343CB" w:rsidRPr="00D16D6F">
        <w:t>Age, suscipio te parasitastrum.</w:t>
      </w:r>
      <w:r w:rsidR="000E6BA9" w:rsidRPr="00D16D6F">
        <w:t xml:space="preserve"> </w:t>
      </w:r>
      <w:r w:rsidR="00D55964" w:rsidRPr="00D55964">
        <w:rPr>
          <w:rStyle w:val="DraCorspeakerattribution"/>
        </w:rPr>
        <w:t>Pan.</w:t>
      </w:r>
      <w:r w:rsidR="000E6BA9" w:rsidRPr="00D16D6F">
        <w:rPr>
          <w:i/>
          <w:iCs/>
        </w:rPr>
        <w:t xml:space="preserve"> </w:t>
      </w:r>
      <w:r w:rsidR="00B95B11" w:rsidRPr="00B95B11">
        <w:rPr>
          <w:rStyle w:val="DraCormarkversepart"/>
        </w:rPr>
        <w:t>@</w:t>
      </w:r>
      <w:r w:rsidR="005343CB" w:rsidRPr="00D16D6F">
        <w:t>Habeo pol gratiam. Quid est,</w:t>
      </w:r>
    </w:p>
    <w:p w14:paraId="75006AFC" w14:textId="67696B23" w:rsidR="003071AB" w:rsidRPr="00D16D6F" w:rsidRDefault="00B95B11" w:rsidP="001323C4">
      <w:pPr>
        <w:pStyle w:val="DraCorstandard"/>
      </w:pPr>
      <w:r w:rsidRPr="00B95B11">
        <w:rPr>
          <w:rStyle w:val="DraCormarkversepart"/>
        </w:rPr>
        <w:t>@</w:t>
      </w:r>
      <w:r w:rsidR="005343CB" w:rsidRPr="00D16D6F">
        <w:t>Quod me nunc uis facere?</w:t>
      </w:r>
      <w:r w:rsidR="000E6BA9" w:rsidRPr="00D16D6F">
        <w:t xml:space="preserve"> </w:t>
      </w:r>
      <w:r w:rsidR="00D55964" w:rsidRPr="00D55964">
        <w:rPr>
          <w:rStyle w:val="DraCorspeakerattribution"/>
        </w:rPr>
        <w:t>Pam.</w:t>
      </w:r>
      <w:r w:rsidR="000E6BA9" w:rsidRPr="00D16D6F">
        <w:rPr>
          <w:i/>
          <w:iCs/>
        </w:rPr>
        <w:t xml:space="preserve"> </w:t>
      </w:r>
      <w:r w:rsidRPr="00B95B11">
        <w:rPr>
          <w:rStyle w:val="DraCormarkversepart"/>
        </w:rPr>
        <w:t>@</w:t>
      </w:r>
      <w:r w:rsidR="00FD2057" w:rsidRPr="00D16D6F">
        <w:t>V</w:t>
      </w:r>
      <w:r w:rsidR="005343CB" w:rsidRPr="00D16D6F">
        <w:t>t me obserues sedulo.</w:t>
      </w:r>
      <w:r w:rsidR="000E6BA9" w:rsidRPr="00D16D6F">
        <w:t xml:space="preserve"> </w:t>
      </w:r>
      <w:r w:rsidR="00D55964" w:rsidRPr="00D55964">
        <w:rPr>
          <w:rStyle w:val="DraCorspeakerattribution"/>
        </w:rPr>
        <w:t>Pan.</w:t>
      </w:r>
      <w:r w:rsidR="000E6BA9" w:rsidRPr="00D16D6F">
        <w:rPr>
          <w:i/>
          <w:iCs/>
        </w:rPr>
        <w:t xml:space="preserve"> </w:t>
      </w:r>
      <w:r w:rsidRPr="00B95B11">
        <w:rPr>
          <w:rStyle w:val="DraCormarkversepart"/>
        </w:rPr>
        <w:t>@</w:t>
      </w:r>
      <w:r w:rsidR="005343CB" w:rsidRPr="00D16D6F">
        <w:t>Qui dum?</w:t>
      </w:r>
      <w:r w:rsidR="000E6BA9" w:rsidRPr="00D16D6F">
        <w:t xml:space="preserve"> </w:t>
      </w:r>
      <w:r w:rsidR="00D55964" w:rsidRPr="00D55964">
        <w:rPr>
          <w:rStyle w:val="DraCorspeakerattribution"/>
        </w:rPr>
        <w:t>Pam.</w:t>
      </w:r>
      <w:r w:rsidR="000E6BA9" w:rsidRPr="00D16D6F">
        <w:rPr>
          <w:i/>
          <w:iCs/>
        </w:rPr>
        <w:t xml:space="preserve"> </w:t>
      </w:r>
      <w:r w:rsidRPr="00B95B11">
        <w:rPr>
          <w:rStyle w:val="DraCormarkversepart"/>
        </w:rPr>
        <w:t>@</w:t>
      </w:r>
      <w:r w:rsidR="000E6BA9" w:rsidRPr="00D16D6F">
        <w:t>Sa</w:t>
      </w:r>
      <w:r w:rsidR="005343CB" w:rsidRPr="00D16D6F">
        <w:t>eria</w:t>
      </w:r>
    </w:p>
    <w:p w14:paraId="6D9FB609" w14:textId="045C27A1" w:rsidR="003071AB" w:rsidRPr="00D16D6F" w:rsidRDefault="00B95B11" w:rsidP="001323C4">
      <w:pPr>
        <w:pStyle w:val="DraCorstandard"/>
      </w:pPr>
      <w:r w:rsidRPr="00B95B11">
        <w:rPr>
          <w:rStyle w:val="DraCormarkversepart"/>
        </w:rPr>
        <w:t>@</w:t>
      </w:r>
      <w:r w:rsidR="005343CB" w:rsidRPr="00D16D6F">
        <w:t>Curanda sunt.</w:t>
      </w:r>
      <w:r w:rsidR="000E6BA9" w:rsidRPr="00D16D6F">
        <w:t xml:space="preserve"> </w:t>
      </w:r>
      <w:r w:rsidR="00D55964" w:rsidRPr="00D55964">
        <w:rPr>
          <w:rStyle w:val="DraCorspeakerattribution"/>
        </w:rPr>
        <w:t>Pant.</w:t>
      </w:r>
      <w:r w:rsidR="000E6BA9" w:rsidRPr="00D16D6F">
        <w:rPr>
          <w:i/>
          <w:iCs/>
        </w:rPr>
        <w:t xml:space="preserve"> </w:t>
      </w:r>
      <w:r w:rsidRPr="00B95B11">
        <w:rPr>
          <w:rStyle w:val="DraCormarkversepart"/>
        </w:rPr>
        <w:t>@</w:t>
      </w:r>
      <w:r w:rsidR="005343CB" w:rsidRPr="00D16D6F">
        <w:t>Quid s</w:t>
      </w:r>
      <w:r w:rsidR="000E6BA9" w:rsidRPr="00D16D6F">
        <w:t>a</w:t>
      </w:r>
      <w:r w:rsidR="005343CB" w:rsidRPr="00D16D6F">
        <w:t>eria? Securus quonam ferrer pede?</w:t>
      </w:r>
    </w:p>
    <w:p w14:paraId="23176A36" w14:textId="71ECDE90" w:rsidR="003071AB" w:rsidRPr="00D16D6F" w:rsidRDefault="005343CB" w:rsidP="001323C4">
      <w:pPr>
        <w:pStyle w:val="DraCorstandard"/>
      </w:pPr>
      <w:r w:rsidRPr="00D16D6F">
        <w:t>S</w:t>
      </w:r>
      <w:r w:rsidR="006E7A36">
        <w:t>a</w:t>
      </w:r>
      <w:r w:rsidRPr="00D16D6F">
        <w:t>eria curaui n</w:t>
      </w:r>
      <w:r w:rsidR="006E7A36">
        <w:t>o</w:t>
      </w:r>
      <w:r w:rsidRPr="00D16D6F">
        <w:t>nquam, nisi s</w:t>
      </w:r>
      <w:r w:rsidR="006E7A36">
        <w:t>a</w:t>
      </w:r>
      <w:r w:rsidRPr="00D16D6F">
        <w:t>eria uentris nego</w:t>
      </w:r>
      <w:r w:rsidR="006E7A36">
        <w:t>c</w:t>
      </w:r>
      <w:r w:rsidRPr="00D16D6F">
        <w:t>ia</w:t>
      </w:r>
    </w:p>
    <w:p w14:paraId="01A0B832" w14:textId="78B01523" w:rsidR="003071AB" w:rsidRPr="00D16D6F" w:rsidRDefault="00B95B11" w:rsidP="001323C4">
      <w:pPr>
        <w:pStyle w:val="DraCorstandard"/>
      </w:pPr>
      <w:r w:rsidRPr="00B95B11">
        <w:rPr>
          <w:rStyle w:val="DraCormarkversepart"/>
        </w:rPr>
        <w:t>@</w:t>
      </w:r>
      <w:r w:rsidR="005343CB" w:rsidRPr="00D16D6F">
        <w:t>Appellites.</w:t>
      </w:r>
      <w:r w:rsidR="000E6BA9" w:rsidRPr="00D16D6F">
        <w:t xml:space="preserve"> </w:t>
      </w:r>
      <w:r w:rsidR="00D55964" w:rsidRPr="00D55964">
        <w:rPr>
          <w:rStyle w:val="DraCorspeakerattribution"/>
        </w:rPr>
        <w:t>Pam.</w:t>
      </w:r>
      <w:r w:rsidR="000E6BA9" w:rsidRPr="00D16D6F">
        <w:t xml:space="preserve"> </w:t>
      </w:r>
      <w:r w:rsidRPr="00B95B11">
        <w:rPr>
          <w:rStyle w:val="DraCormarkversepart"/>
        </w:rPr>
        <w:t>@</w:t>
      </w:r>
      <w:r w:rsidR="005343CB" w:rsidRPr="00D16D6F">
        <w:t>Scilicet.</w:t>
      </w:r>
      <w:r w:rsidR="000E6BA9" w:rsidRPr="00D16D6F">
        <w:t xml:space="preserve"> </w:t>
      </w:r>
      <w:r w:rsidR="00D55964" w:rsidRPr="00D55964">
        <w:rPr>
          <w:rStyle w:val="DraCorspeakerattribution"/>
        </w:rPr>
        <w:t>Pant.</w:t>
      </w:r>
      <w:r w:rsidR="000E6BA9" w:rsidRPr="00D16D6F">
        <w:t xml:space="preserve"> </w:t>
      </w:r>
      <w:r w:rsidRPr="00B95B11">
        <w:rPr>
          <w:rStyle w:val="DraCormarkversepart"/>
        </w:rPr>
        <w:t>@</w:t>
      </w:r>
      <w:r w:rsidR="005343CB" w:rsidRPr="00D16D6F">
        <w:t>Istuc persuadeas Cat</w:t>
      </w:r>
      <w:r w:rsidR="006E7A36">
        <w:t>h</w:t>
      </w:r>
      <w:r w:rsidR="005343CB" w:rsidRPr="00D16D6F">
        <w:t>onibus,</w:t>
      </w:r>
    </w:p>
    <w:p w14:paraId="1D576D43" w14:textId="18577CE8" w:rsidR="003071AB" w:rsidRPr="00D16D6F" w:rsidRDefault="00EA7301" w:rsidP="001323C4">
      <w:pPr>
        <w:pStyle w:val="DraCorstandard"/>
      </w:pPr>
      <w:r w:rsidRPr="006A5525">
        <w:rPr>
          <w:rStyle w:val="DraCorlinenumber"/>
        </w:rPr>
        <w:t>(4</w:t>
      </w:r>
      <w:r w:rsidR="006A5525" w:rsidRPr="006A5525">
        <w:rPr>
          <w:rStyle w:val="DraCorlinenumber"/>
        </w:rPr>
        <w:t>1</w:t>
      </w:r>
      <w:r w:rsidRPr="006A5525">
        <w:rPr>
          <w:rStyle w:val="DraCorlinenumber"/>
        </w:rPr>
        <w:t>5)</w:t>
      </w:r>
      <w:r>
        <w:t xml:space="preserve"> </w:t>
      </w:r>
      <w:r w:rsidR="00B95B11" w:rsidRPr="00B95B11">
        <w:rPr>
          <w:rStyle w:val="DraCormarkversepart"/>
        </w:rPr>
        <w:t>@</w:t>
      </w:r>
      <w:r w:rsidR="005343CB" w:rsidRPr="00D16D6F">
        <w:t>Rigidisque Sophois, si quid uales oratione.</w:t>
      </w:r>
      <w:r w:rsidR="000E6BA9" w:rsidRPr="00D16D6F">
        <w:t xml:space="preserve"> </w:t>
      </w:r>
      <w:r w:rsidR="00E9556D" w:rsidRPr="00E9556D">
        <w:rPr>
          <w:rStyle w:val="DraCorspeakerattribution"/>
        </w:rPr>
        <w:t>Pamph.</w:t>
      </w:r>
      <w:r w:rsidR="000E6BA9" w:rsidRPr="00D16D6F">
        <w:rPr>
          <w:i/>
          <w:iCs/>
        </w:rPr>
        <w:t xml:space="preserve"> </w:t>
      </w:r>
      <w:r w:rsidR="00B95B11" w:rsidRPr="00B95B11">
        <w:rPr>
          <w:rStyle w:val="DraCormarkversepart"/>
        </w:rPr>
        <w:t>@</w:t>
      </w:r>
      <w:r w:rsidR="005343CB" w:rsidRPr="00D16D6F">
        <w:t>Pro suo</w:t>
      </w:r>
    </w:p>
    <w:p w14:paraId="3E0773AA" w14:textId="77777777" w:rsidR="003071AB" w:rsidRPr="00D16D6F" w:rsidRDefault="005343CB" w:rsidP="001323C4">
      <w:pPr>
        <w:pStyle w:val="DraCorstandard"/>
      </w:pPr>
      <w:r w:rsidRPr="00D16D6F">
        <w:t>Illi sapiant ingenio, non equidem inuideo, nobis item</w:t>
      </w:r>
    </w:p>
    <w:p w14:paraId="3EED0FCF" w14:textId="6BDDEDEA" w:rsidR="003071AB" w:rsidRPr="00D16D6F" w:rsidRDefault="005343CB" w:rsidP="001323C4">
      <w:pPr>
        <w:pStyle w:val="DraCorstandard"/>
      </w:pPr>
      <w:r w:rsidRPr="00D16D6F">
        <w:t>Palatum neutiquam desipit. H</w:t>
      </w:r>
      <w:r w:rsidR="000E6BA9" w:rsidRPr="00D16D6F">
        <w:t>e</w:t>
      </w:r>
      <w:r w:rsidRPr="00D16D6F">
        <w:t>ic et nos philosophoi sumus</w:t>
      </w:r>
    </w:p>
    <w:p w14:paraId="278443E1" w14:textId="0DE4A791" w:rsidR="003071AB" w:rsidRPr="00D16D6F" w:rsidRDefault="005343CB" w:rsidP="001323C4">
      <w:pPr>
        <w:pStyle w:val="DraCorstandard"/>
      </w:pPr>
      <w:r w:rsidRPr="00D16D6F">
        <w:t>Aesopici Gnatonicique, cuius sectae plurimos</w:t>
      </w:r>
    </w:p>
    <w:p w14:paraId="22C16F7A" w14:textId="7E357044" w:rsidR="003071AB" w:rsidRPr="00D16D6F" w:rsidRDefault="00B95B11" w:rsidP="001323C4">
      <w:pPr>
        <w:pStyle w:val="DraCorstandard"/>
      </w:pPr>
      <w:r w:rsidRPr="00B95B11">
        <w:rPr>
          <w:rStyle w:val="DraCormarkversepart"/>
        </w:rPr>
        <w:t>@</w:t>
      </w:r>
      <w:r w:rsidR="005343CB" w:rsidRPr="00D16D6F">
        <w:t>Clientes in forum producimus.</w:t>
      </w:r>
      <w:r w:rsidR="000E6BA9" w:rsidRPr="00D16D6F">
        <w:t xml:space="preserve"> </w:t>
      </w:r>
      <w:r w:rsidR="00D55964" w:rsidRPr="00D55964">
        <w:rPr>
          <w:rStyle w:val="DraCorspeakerattribution"/>
        </w:rPr>
        <w:t>Pantol.</w:t>
      </w:r>
      <w:r w:rsidR="000E6BA9" w:rsidRPr="00D16D6F">
        <w:rPr>
          <w:i/>
          <w:iCs/>
        </w:rPr>
        <w:t xml:space="preserve"> </w:t>
      </w:r>
      <w:r w:rsidRPr="00B95B11">
        <w:rPr>
          <w:rStyle w:val="DraCormarkversepart"/>
        </w:rPr>
        <w:t>@</w:t>
      </w:r>
      <w:r w:rsidR="005343CB" w:rsidRPr="00D16D6F">
        <w:t>Quibus sed ducibus</w:t>
      </w:r>
    </w:p>
    <w:p w14:paraId="5701DE18" w14:textId="78C56F4A" w:rsidR="00ED15BA" w:rsidRDefault="00EA7301" w:rsidP="001323C4">
      <w:pPr>
        <w:pStyle w:val="DraCorstandard"/>
      </w:pPr>
      <w:r w:rsidRPr="006A5525">
        <w:rPr>
          <w:rStyle w:val="DraCorlinenumber"/>
        </w:rPr>
        <w:t>(4</w:t>
      </w:r>
      <w:r w:rsidR="006A5525" w:rsidRPr="006A5525">
        <w:rPr>
          <w:rStyle w:val="DraCorlinenumber"/>
        </w:rPr>
        <w:t>2</w:t>
      </w:r>
      <w:r w:rsidRPr="006A5525">
        <w:rPr>
          <w:rStyle w:val="DraCorlinenumber"/>
        </w:rPr>
        <w:t>0)</w:t>
      </w:r>
      <w:r>
        <w:t xml:space="preserve"> </w:t>
      </w:r>
      <w:r w:rsidR="00B95B11" w:rsidRPr="00B95B11">
        <w:rPr>
          <w:rStyle w:val="DraCormarkversepart"/>
        </w:rPr>
        <w:t>@</w:t>
      </w:r>
      <w:r w:rsidR="005343CB" w:rsidRPr="00D16D6F">
        <w:t>Fr</w:t>
      </w:r>
      <w:r w:rsidR="000E6BA9" w:rsidRPr="00D16D6F">
        <w:t>o</w:t>
      </w:r>
      <w:r w:rsidR="005343CB" w:rsidRPr="00D16D6F">
        <w:t>eti?</w:t>
      </w:r>
      <w:r w:rsidR="000E6BA9" w:rsidRPr="00D16D6F">
        <w:t xml:space="preserve"> </w:t>
      </w:r>
      <w:r w:rsidR="00E9556D" w:rsidRPr="00E9556D">
        <w:rPr>
          <w:rStyle w:val="DraCorspeakerattribution"/>
        </w:rPr>
        <w:t>Pamph.</w:t>
      </w:r>
      <w:r w:rsidR="000E6BA9" w:rsidRPr="00D16D6F">
        <w:rPr>
          <w:i/>
          <w:iCs/>
        </w:rPr>
        <w:t xml:space="preserve"> </w:t>
      </w:r>
      <w:r w:rsidR="00B95B11" w:rsidRPr="00B95B11">
        <w:rPr>
          <w:rStyle w:val="DraCormarkversepart"/>
        </w:rPr>
        <w:t>@</w:t>
      </w:r>
      <w:r w:rsidR="005343CB" w:rsidRPr="00D16D6F">
        <w:t>Magnis: Epicuro, Aristippo, Cat</w:t>
      </w:r>
      <w:r w:rsidR="0087532A" w:rsidRPr="00D16D6F">
        <w:t>ij</w:t>
      </w:r>
      <w:r w:rsidR="005343CB" w:rsidRPr="00D16D6F">
        <w:t>s et Apic</w:t>
      </w:r>
      <w:r w:rsidR="0087532A" w:rsidRPr="00D16D6F">
        <w:t>ij</w:t>
      </w:r>
      <w:r w:rsidR="005343CB" w:rsidRPr="00D16D6F">
        <w:t>s.</w:t>
      </w:r>
    </w:p>
    <w:p w14:paraId="1AA86EB0" w14:textId="06D45C4B" w:rsidR="003071AB" w:rsidRPr="00D16D6F" w:rsidRDefault="00D55964" w:rsidP="001323C4">
      <w:pPr>
        <w:pStyle w:val="DraCorstandard"/>
      </w:pPr>
      <w:r w:rsidRPr="00D55964">
        <w:rPr>
          <w:rStyle w:val="DraCorspeakerattribution"/>
        </w:rPr>
        <w:t>Panto.</w:t>
      </w:r>
      <w:r w:rsidR="000E6BA9" w:rsidRPr="00D16D6F">
        <w:t xml:space="preserve"> </w:t>
      </w:r>
      <w:r w:rsidR="005343CB" w:rsidRPr="00D16D6F">
        <w:t>Duces illi haud sunt p</w:t>
      </w:r>
      <w:r w:rsidR="006E7A36">
        <w:t>o</w:t>
      </w:r>
      <w:r w:rsidR="005343CB" w:rsidRPr="00D16D6F">
        <w:t xml:space="preserve">enitendi per </w:t>
      </w:r>
      <w:r w:rsidR="006E7A36">
        <w:t>G</w:t>
      </w:r>
      <w:r w:rsidR="005343CB" w:rsidRPr="00D16D6F">
        <w:t>enium. Perdoctus es,</w:t>
      </w:r>
    </w:p>
    <w:p w14:paraId="08F79E1D" w14:textId="494942D6" w:rsidR="003071AB" w:rsidRPr="00D16D6F" w:rsidRDefault="00B95B11" w:rsidP="001323C4">
      <w:pPr>
        <w:pStyle w:val="DraCorstandard"/>
      </w:pPr>
      <w:r w:rsidRPr="00B95B11">
        <w:rPr>
          <w:rStyle w:val="DraCormarkversepart"/>
        </w:rPr>
        <w:t>@</w:t>
      </w:r>
      <w:r w:rsidR="005343CB" w:rsidRPr="00D16D6F">
        <w:t>Laudo. Sed ad s</w:t>
      </w:r>
      <w:r w:rsidR="006E7A36">
        <w:t>a</w:t>
      </w:r>
      <w:r w:rsidR="005343CB" w:rsidRPr="00D16D6F">
        <w:t>eria redi.</w:t>
      </w:r>
      <w:r w:rsidR="000E6BA9" w:rsidRPr="00D16D6F">
        <w:t xml:space="preserve"> </w:t>
      </w:r>
      <w:r w:rsidR="00D55964" w:rsidRPr="00D55964">
        <w:rPr>
          <w:rStyle w:val="DraCorspeakerattribution"/>
        </w:rPr>
        <w:t>Pampha.</w:t>
      </w:r>
      <w:r w:rsidR="000E6BA9" w:rsidRPr="00D16D6F">
        <w:rPr>
          <w:i/>
          <w:iCs/>
        </w:rPr>
        <w:t xml:space="preserve"> </w:t>
      </w:r>
      <w:r w:rsidRPr="00B95B11">
        <w:rPr>
          <w:rStyle w:val="DraCormarkversepart"/>
        </w:rPr>
        <w:t>@</w:t>
      </w:r>
      <w:r w:rsidR="005343CB" w:rsidRPr="00D16D6F">
        <w:t>Recte. Nescis, quae uiderim</w:t>
      </w:r>
    </w:p>
    <w:p w14:paraId="3CA15A56" w14:textId="0A073FBA" w:rsidR="003071AB" w:rsidRPr="00D16D6F" w:rsidRDefault="00B95B11" w:rsidP="001323C4">
      <w:pPr>
        <w:pStyle w:val="DraCorstandard"/>
      </w:pPr>
      <w:r w:rsidRPr="00B95B11">
        <w:rPr>
          <w:rStyle w:val="DraCormarkversepart"/>
        </w:rPr>
        <w:t>@</w:t>
      </w:r>
      <w:r w:rsidR="005343CB" w:rsidRPr="00D16D6F">
        <w:t>Insomnia.</w:t>
      </w:r>
      <w:r w:rsidR="000E6BA9" w:rsidRPr="00D16D6F">
        <w:t xml:space="preserve"> </w:t>
      </w:r>
      <w:r w:rsidR="00D55964" w:rsidRPr="00D55964">
        <w:rPr>
          <w:rStyle w:val="DraCorspeakerattribution"/>
        </w:rPr>
        <w:t>Pan.</w:t>
      </w:r>
      <w:r w:rsidR="000E6BA9" w:rsidRPr="00D16D6F">
        <w:rPr>
          <w:i/>
          <w:iCs/>
        </w:rPr>
        <w:t xml:space="preserve"> </w:t>
      </w:r>
      <w:r w:rsidRPr="00B95B11">
        <w:rPr>
          <w:rStyle w:val="DraCormarkversepart"/>
        </w:rPr>
        <w:t>@</w:t>
      </w:r>
      <w:r w:rsidR="005343CB" w:rsidRPr="00D16D6F">
        <w:t>Falsa?</w:t>
      </w:r>
      <w:r w:rsidR="000E6BA9" w:rsidRPr="00D16D6F">
        <w:t xml:space="preserve"> </w:t>
      </w:r>
      <w:r w:rsidR="00D55964" w:rsidRPr="00D55964">
        <w:rPr>
          <w:rStyle w:val="DraCorspeakerattribution"/>
        </w:rPr>
        <w:t>Pam.</w:t>
      </w:r>
      <w:r w:rsidR="000E6BA9" w:rsidRPr="00D16D6F">
        <w:rPr>
          <w:i/>
          <w:iCs/>
        </w:rPr>
        <w:t xml:space="preserve"> </w:t>
      </w:r>
      <w:r w:rsidRPr="00B95B11">
        <w:rPr>
          <w:rStyle w:val="DraCormarkversepart"/>
        </w:rPr>
        <w:t>@</w:t>
      </w:r>
      <w:r w:rsidR="005343CB" w:rsidRPr="00D16D6F">
        <w:t>Non opinor. Post medium noctis ferunt</w:t>
      </w:r>
    </w:p>
    <w:p w14:paraId="15137946" w14:textId="1BF23776" w:rsidR="003071AB" w:rsidRPr="00D16D6F" w:rsidRDefault="005343CB" w:rsidP="001323C4">
      <w:pPr>
        <w:pStyle w:val="DraCorstandard"/>
      </w:pPr>
      <w:r w:rsidRPr="00D16D6F">
        <w:t>V</w:t>
      </w:r>
      <w:r w:rsidR="006E7A36">
        <w:t>a</w:t>
      </w:r>
      <w:r w:rsidRPr="00D16D6F">
        <w:t xml:space="preserve">era esse somnia, </w:t>
      </w:r>
      <w:r w:rsidR="006E7A36">
        <w:t>quo</w:t>
      </w:r>
      <w:r w:rsidRPr="00D16D6F">
        <w:t>m sumus purgatiores scilicet.</w:t>
      </w:r>
    </w:p>
    <w:p w14:paraId="1175DC07" w14:textId="47938218" w:rsidR="003071AB" w:rsidRPr="00D16D6F" w:rsidRDefault="00EA7301" w:rsidP="001323C4">
      <w:pPr>
        <w:pStyle w:val="DraCorstandard"/>
      </w:pPr>
      <w:r w:rsidRPr="006A5525">
        <w:rPr>
          <w:rStyle w:val="DraCorlinenumber"/>
        </w:rPr>
        <w:t>(4</w:t>
      </w:r>
      <w:r w:rsidR="006A5525" w:rsidRPr="006A5525">
        <w:rPr>
          <w:rStyle w:val="DraCorlinenumber"/>
        </w:rPr>
        <w:t>2</w:t>
      </w:r>
      <w:r w:rsidRPr="006A5525">
        <w:rPr>
          <w:rStyle w:val="DraCorlinenumber"/>
        </w:rPr>
        <w:t>5)</w:t>
      </w:r>
      <w:r>
        <w:t xml:space="preserve"> </w:t>
      </w:r>
      <w:r w:rsidR="00D55964" w:rsidRPr="00D55964">
        <w:rPr>
          <w:rStyle w:val="DraCorspeakerattribution"/>
        </w:rPr>
        <w:t>Pan.</w:t>
      </w:r>
      <w:r w:rsidR="000E6BA9" w:rsidRPr="00D16D6F">
        <w:t xml:space="preserve"> </w:t>
      </w:r>
      <w:r w:rsidR="00B95B11" w:rsidRPr="00B95B11">
        <w:rPr>
          <w:rStyle w:val="DraCormarkversepart"/>
        </w:rPr>
        <w:t>@</w:t>
      </w:r>
      <w:r w:rsidR="005343CB" w:rsidRPr="00D16D6F">
        <w:t>Intelligo. Sed narra somnium.</w:t>
      </w:r>
      <w:r w:rsidR="000E6BA9" w:rsidRPr="00D16D6F">
        <w:t xml:space="preserve"> </w:t>
      </w:r>
      <w:r w:rsidR="00D55964" w:rsidRPr="00D55964">
        <w:rPr>
          <w:rStyle w:val="DraCorspeakerattribution"/>
        </w:rPr>
        <w:t>Pam.</w:t>
      </w:r>
      <w:r w:rsidR="000E6BA9" w:rsidRPr="00D16D6F">
        <w:rPr>
          <w:i/>
          <w:iCs/>
        </w:rPr>
        <w:t xml:space="preserve"> </w:t>
      </w:r>
      <w:r w:rsidR="00B95B11" w:rsidRPr="00B95B11">
        <w:rPr>
          <w:rStyle w:val="DraCormarkversepart"/>
        </w:rPr>
        <w:t>@</w:t>
      </w:r>
      <w:r w:rsidR="005343CB" w:rsidRPr="00D16D6F">
        <w:t>Hodie constrato in t</w:t>
      </w:r>
      <w:r w:rsidR="006E7A36">
        <w:t>h</w:t>
      </w:r>
      <w:r w:rsidR="005343CB" w:rsidRPr="00D16D6F">
        <w:t>oro</w:t>
      </w:r>
    </w:p>
    <w:p w14:paraId="7186C2B8" w14:textId="77777777" w:rsidR="003071AB" w:rsidRPr="00D16D6F" w:rsidRDefault="005343CB" w:rsidP="001323C4">
      <w:pPr>
        <w:pStyle w:val="DraCorstandard"/>
      </w:pPr>
      <w:r w:rsidRPr="00D16D6F">
        <w:t>Videbar ad mensam plenam lautusque unctusque accumbere.</w:t>
      </w:r>
    </w:p>
    <w:p w14:paraId="59E9064D" w14:textId="77777777" w:rsidR="003071AB" w:rsidRPr="00D16D6F" w:rsidRDefault="005343CB" w:rsidP="001323C4">
      <w:pPr>
        <w:pStyle w:val="DraCorstandard"/>
      </w:pPr>
      <w:r w:rsidRPr="00D16D6F">
        <w:t>Cerealem dixisses coenam. Hinc uelut e pleno cornu datum,</w:t>
      </w:r>
    </w:p>
    <w:p w14:paraId="5BA3A2BE" w14:textId="77777777" w:rsidR="003071AB" w:rsidRPr="00D16D6F" w:rsidRDefault="005343CB" w:rsidP="001323C4">
      <w:pPr>
        <w:pStyle w:val="DraCorstandard"/>
      </w:pPr>
      <w:r w:rsidRPr="00D16D6F">
        <w:t>Et quod ederem et quod potarem. Inde adeo, in digitos pedis mihi</w:t>
      </w:r>
    </w:p>
    <w:p w14:paraId="2FA74D02" w14:textId="77777777" w:rsidR="003071AB" w:rsidRPr="00D16D6F" w:rsidRDefault="005343CB" w:rsidP="001323C4">
      <w:pPr>
        <w:pStyle w:val="DraCorstandard"/>
      </w:pPr>
      <w:r w:rsidRPr="00D16D6F">
        <w:t>Standum erat, ut de summo quicquam peterem. Vis dicam? Dis quidem</w:t>
      </w:r>
    </w:p>
    <w:p w14:paraId="339600EF" w14:textId="76AAD473" w:rsidR="00ED15BA" w:rsidRDefault="00EA7301" w:rsidP="001323C4">
      <w:pPr>
        <w:pStyle w:val="DraCorstandard"/>
      </w:pPr>
      <w:r w:rsidRPr="006A5525">
        <w:rPr>
          <w:rStyle w:val="DraCorlinenumber"/>
        </w:rPr>
        <w:t>(4</w:t>
      </w:r>
      <w:r w:rsidR="006A5525" w:rsidRPr="006A5525">
        <w:rPr>
          <w:rStyle w:val="DraCorlinenumber"/>
        </w:rPr>
        <w:t>3</w:t>
      </w:r>
      <w:r w:rsidRPr="006A5525">
        <w:rPr>
          <w:rStyle w:val="DraCorlinenumber"/>
        </w:rPr>
        <w:t>0)</w:t>
      </w:r>
      <w:r>
        <w:t xml:space="preserve"> </w:t>
      </w:r>
      <w:r w:rsidR="005343CB" w:rsidRPr="00D16D6F">
        <w:t>Videbar, cui affluerent bonae undique deliciae.</w:t>
      </w:r>
      <w:r w:rsidR="000E6BA9" w:rsidRPr="00D16D6F">
        <w:t xml:space="preserve"> </w:t>
      </w:r>
      <w:r w:rsidR="00D55964" w:rsidRPr="00D55964">
        <w:rPr>
          <w:rStyle w:val="DraCorspeakerattribution"/>
        </w:rPr>
        <w:t>Pan.</w:t>
      </w:r>
      <w:r w:rsidR="000E6BA9" w:rsidRPr="00D16D6F">
        <w:rPr>
          <w:i/>
          <w:iCs/>
        </w:rPr>
        <w:t xml:space="preserve"> </w:t>
      </w:r>
      <w:r w:rsidR="00B95B11" w:rsidRPr="00B95B11">
        <w:rPr>
          <w:rStyle w:val="DraCormarkversepart"/>
        </w:rPr>
        <w:t>@</w:t>
      </w:r>
      <w:r w:rsidR="005343CB" w:rsidRPr="00D16D6F">
        <w:t>Tam grata sunt,</w:t>
      </w:r>
    </w:p>
    <w:p w14:paraId="72439F88" w14:textId="77777777" w:rsidR="00ED15BA" w:rsidRDefault="005343CB" w:rsidP="001323C4">
      <w:pPr>
        <w:pStyle w:val="DraCorstandard"/>
      </w:pPr>
      <w:r w:rsidRPr="00D16D6F">
        <w:t>Quae memoras, ut dentes uenterque hinc gestiant mihi. Vigilans</w:t>
      </w:r>
    </w:p>
    <w:p w14:paraId="7643D68B" w14:textId="04E0A869" w:rsidR="003071AB" w:rsidRPr="00D16D6F" w:rsidRDefault="00B95B11" w:rsidP="001323C4">
      <w:pPr>
        <w:pStyle w:val="DraCorstandard"/>
      </w:pPr>
      <w:r w:rsidRPr="00B95B11">
        <w:rPr>
          <w:rStyle w:val="DraCormarkversepart"/>
        </w:rPr>
        <w:t>@</w:t>
      </w:r>
      <w:r w:rsidR="005343CB" w:rsidRPr="00D16D6F">
        <w:t>Vix ausim optare, dormiens quae somnias.</w:t>
      </w:r>
      <w:r w:rsidR="000E6BA9" w:rsidRPr="00D16D6F">
        <w:t xml:space="preserve"> </w:t>
      </w:r>
      <w:r w:rsidR="00E9556D" w:rsidRPr="00E9556D">
        <w:rPr>
          <w:rStyle w:val="DraCorspeakerattribution"/>
        </w:rPr>
        <w:t>Pamph.</w:t>
      </w:r>
      <w:r w:rsidR="000E6BA9" w:rsidRPr="00D16D6F">
        <w:rPr>
          <w:i/>
          <w:iCs/>
        </w:rPr>
        <w:t xml:space="preserve"> </w:t>
      </w:r>
      <w:r w:rsidRPr="00B95B11">
        <w:rPr>
          <w:rStyle w:val="DraCormarkversepart"/>
        </w:rPr>
        <w:t>@</w:t>
      </w:r>
      <w:r w:rsidR="005343CB" w:rsidRPr="00D16D6F">
        <w:t>Tum nescio</w:t>
      </w:r>
    </w:p>
    <w:p w14:paraId="238A8AAF" w14:textId="77777777" w:rsidR="003071AB" w:rsidRPr="00D16D6F" w:rsidRDefault="005343CB" w:rsidP="001323C4">
      <w:pPr>
        <w:pStyle w:val="DraCorstandard"/>
      </w:pPr>
      <w:r w:rsidRPr="00D16D6F">
        <w:t>Quid uisus talorum iactus portendat ominis boni.</w:t>
      </w:r>
    </w:p>
    <w:p w14:paraId="1822135B" w14:textId="082D7B2A" w:rsidR="003071AB" w:rsidRPr="00D16D6F" w:rsidRDefault="00E9556D" w:rsidP="001323C4">
      <w:pPr>
        <w:pStyle w:val="DraCorstandard"/>
      </w:pPr>
      <w:r w:rsidRPr="00E9556D">
        <w:rPr>
          <w:rStyle w:val="DraCorspeakerattribution"/>
        </w:rPr>
        <w:lastRenderedPageBreak/>
        <w:t>Pantola.</w:t>
      </w:r>
      <w:r w:rsidR="000E6BA9" w:rsidRPr="00D16D6F">
        <w:t xml:space="preserve"> </w:t>
      </w:r>
      <w:r w:rsidR="00B95B11" w:rsidRPr="00B95B11">
        <w:rPr>
          <w:rStyle w:val="DraCormarkversepart"/>
        </w:rPr>
        <w:t>@</w:t>
      </w:r>
      <w:r w:rsidR="005343CB" w:rsidRPr="00D16D6F">
        <w:t>Vah somnium hominis, quae narrat?</w:t>
      </w:r>
      <w:r w:rsidR="000E6BA9" w:rsidRPr="00D16D6F">
        <w:t xml:space="preserve"> </w:t>
      </w:r>
      <w:r w:rsidR="00D55964" w:rsidRPr="00D55964">
        <w:rPr>
          <w:rStyle w:val="DraCorspeakerattribution"/>
        </w:rPr>
        <w:t>Pam.</w:t>
      </w:r>
      <w:r w:rsidR="000E6BA9" w:rsidRPr="00D16D6F">
        <w:rPr>
          <w:i/>
          <w:iCs/>
        </w:rPr>
        <w:t xml:space="preserve"> </w:t>
      </w:r>
      <w:r w:rsidR="00B95B11" w:rsidRPr="00B95B11">
        <w:rPr>
          <w:rStyle w:val="DraCormarkversepart"/>
        </w:rPr>
        <w:t>@</w:t>
      </w:r>
      <w:r w:rsidR="005343CB" w:rsidRPr="00D16D6F">
        <w:t>Quid hoc? Satin tibi placet?</w:t>
      </w:r>
    </w:p>
    <w:p w14:paraId="3264C260" w14:textId="085B82C4" w:rsidR="003071AB" w:rsidRPr="00D16D6F" w:rsidRDefault="00EA7301" w:rsidP="001323C4">
      <w:pPr>
        <w:pStyle w:val="DraCorstandard"/>
      </w:pPr>
      <w:r w:rsidRPr="006A5525">
        <w:rPr>
          <w:rStyle w:val="DraCorlinenumber"/>
        </w:rPr>
        <w:t>(4</w:t>
      </w:r>
      <w:r w:rsidR="006A5525" w:rsidRPr="006A5525">
        <w:rPr>
          <w:rStyle w:val="DraCorlinenumber"/>
        </w:rPr>
        <w:t>3</w:t>
      </w:r>
      <w:r w:rsidRPr="006A5525">
        <w:rPr>
          <w:rStyle w:val="DraCorlinenumber"/>
        </w:rPr>
        <w:t>5)</w:t>
      </w:r>
      <w:r>
        <w:t xml:space="preserve"> </w:t>
      </w:r>
      <w:r w:rsidR="00D55964" w:rsidRPr="00D55964">
        <w:rPr>
          <w:rStyle w:val="DraCorspeakerattribution"/>
        </w:rPr>
        <w:t>Pan.</w:t>
      </w:r>
      <w:r w:rsidR="000E6BA9" w:rsidRPr="00D16D6F">
        <w:t xml:space="preserve"> </w:t>
      </w:r>
      <w:r w:rsidR="00B95B11" w:rsidRPr="00B95B11">
        <w:rPr>
          <w:rStyle w:val="DraCormarkversepart"/>
        </w:rPr>
        <w:t>@</w:t>
      </w:r>
      <w:r w:rsidR="005343CB" w:rsidRPr="00D16D6F">
        <w:t>Vereor, ne laeuus h</w:t>
      </w:r>
      <w:r w:rsidR="006E7A36">
        <w:t>e</w:t>
      </w:r>
      <w:r w:rsidR="005343CB" w:rsidRPr="00D16D6F">
        <w:t>ic augur sis.</w:t>
      </w:r>
      <w:r w:rsidR="000E6BA9" w:rsidRPr="00D16D6F">
        <w:t xml:space="preserve"> </w:t>
      </w:r>
      <w:r w:rsidR="00D55964" w:rsidRPr="00D55964">
        <w:rPr>
          <w:rStyle w:val="DraCorspeakerattribution"/>
        </w:rPr>
        <w:t>Pamp.</w:t>
      </w:r>
      <w:r w:rsidR="000E6BA9" w:rsidRPr="00D16D6F">
        <w:t xml:space="preserve"> </w:t>
      </w:r>
      <w:r w:rsidR="00B95B11" w:rsidRPr="00B95B11">
        <w:rPr>
          <w:rStyle w:val="DraCormarkversepart"/>
        </w:rPr>
        <w:t>@</w:t>
      </w:r>
      <w:r w:rsidR="005343CB" w:rsidRPr="00D16D6F">
        <w:t>Nil credis, nisi quod uides?</w:t>
      </w:r>
    </w:p>
    <w:p w14:paraId="5E819AFD" w14:textId="7082ADF3" w:rsidR="003071AB" w:rsidRPr="00D16D6F" w:rsidRDefault="005343CB" w:rsidP="001323C4">
      <w:pPr>
        <w:pStyle w:val="DraCorstandard"/>
      </w:pPr>
      <w:r w:rsidRPr="00D16D6F">
        <w:t>Abi in malam crucem dignus, quem n</w:t>
      </w:r>
      <w:r w:rsidR="006E7A36">
        <w:t>o</w:t>
      </w:r>
      <w:r w:rsidRPr="00D16D6F">
        <w:t>nquam sancta Saturitas</w:t>
      </w:r>
    </w:p>
    <w:p w14:paraId="6DFDDA26" w14:textId="32BCA3AE" w:rsidR="003071AB" w:rsidRPr="00D16D6F" w:rsidRDefault="00B95B11" w:rsidP="001323C4">
      <w:pPr>
        <w:pStyle w:val="DraCorstandard"/>
      </w:pPr>
      <w:r w:rsidRPr="00B95B11">
        <w:rPr>
          <w:rStyle w:val="DraCormarkversepart"/>
        </w:rPr>
        <w:t>@</w:t>
      </w:r>
      <w:r w:rsidR="005343CB" w:rsidRPr="00D16D6F">
        <w:t>Beet, cum istac tua incredulitate.</w:t>
      </w:r>
      <w:r w:rsidR="000E6BA9" w:rsidRPr="00D16D6F">
        <w:t xml:space="preserve"> </w:t>
      </w:r>
      <w:r w:rsidR="00D55964" w:rsidRPr="00D55964">
        <w:rPr>
          <w:rStyle w:val="DraCorspeakerattribution"/>
        </w:rPr>
        <w:t>Pant.</w:t>
      </w:r>
      <w:r w:rsidR="000E6BA9" w:rsidRPr="00D16D6F">
        <w:rPr>
          <w:i/>
          <w:iCs/>
        </w:rPr>
        <w:t xml:space="preserve"> </w:t>
      </w:r>
      <w:r w:rsidRPr="00B95B11">
        <w:rPr>
          <w:rStyle w:val="DraCormarkversepart"/>
        </w:rPr>
        <w:t>@</w:t>
      </w:r>
      <w:r w:rsidR="005343CB" w:rsidRPr="00D16D6F">
        <w:t>Obsecro, famelicum</w:t>
      </w:r>
    </w:p>
    <w:p w14:paraId="3EA6D492" w14:textId="7E777431" w:rsidR="003071AB" w:rsidRPr="00D16D6F" w:rsidRDefault="005343CB" w:rsidP="001323C4">
      <w:pPr>
        <w:pStyle w:val="DraCorstandard"/>
      </w:pPr>
      <w:r w:rsidRPr="00D16D6F">
        <w:t>Meum uentrem fac somn</w:t>
      </w:r>
      <w:r w:rsidR="0087532A" w:rsidRPr="00D16D6F">
        <w:t>ij</w:t>
      </w:r>
      <w:r w:rsidRPr="00D16D6F">
        <w:t>s tuis satures, si quid habent</w:t>
      </w:r>
    </w:p>
    <w:p w14:paraId="2D018380" w14:textId="35791A36" w:rsidR="003071AB" w:rsidRPr="00D16D6F" w:rsidRDefault="00B95B11" w:rsidP="001323C4">
      <w:pPr>
        <w:pStyle w:val="DraCorstandard"/>
      </w:pPr>
      <w:r w:rsidRPr="00B95B11">
        <w:rPr>
          <w:rStyle w:val="DraCormarkversepart"/>
        </w:rPr>
        <w:t>@</w:t>
      </w:r>
      <w:r w:rsidR="005343CB" w:rsidRPr="00D16D6F">
        <w:t>Rei.</w:t>
      </w:r>
      <w:r w:rsidR="000E6BA9" w:rsidRPr="00D16D6F">
        <w:t xml:space="preserve"> </w:t>
      </w:r>
      <w:r w:rsidR="00E9556D" w:rsidRPr="00E9556D">
        <w:rPr>
          <w:rStyle w:val="DraCorspeakerattribution"/>
        </w:rPr>
        <w:t>Pamph.</w:t>
      </w:r>
      <w:r w:rsidR="000E6BA9" w:rsidRPr="00D16D6F">
        <w:rPr>
          <w:i/>
          <w:iCs/>
        </w:rPr>
        <w:t xml:space="preserve"> </w:t>
      </w:r>
      <w:r w:rsidRPr="00B95B11">
        <w:rPr>
          <w:rStyle w:val="DraCormarkversepart"/>
        </w:rPr>
        <w:t>@</w:t>
      </w:r>
      <w:r w:rsidR="005343CB" w:rsidRPr="00D16D6F">
        <w:t>Irrides?</w:t>
      </w:r>
      <w:r w:rsidR="000E6BA9" w:rsidRPr="00D16D6F">
        <w:t xml:space="preserve"> </w:t>
      </w:r>
      <w:r w:rsidR="00D55964" w:rsidRPr="00D55964">
        <w:rPr>
          <w:rStyle w:val="DraCorspeakerattribution"/>
        </w:rPr>
        <w:t>Panto.</w:t>
      </w:r>
      <w:r w:rsidR="000E6BA9" w:rsidRPr="00D16D6F">
        <w:rPr>
          <w:i/>
          <w:iCs/>
        </w:rPr>
        <w:t xml:space="preserve"> </w:t>
      </w:r>
      <w:r w:rsidRPr="00B95B11">
        <w:rPr>
          <w:rStyle w:val="DraCormarkversepart"/>
        </w:rPr>
        <w:t>@</w:t>
      </w:r>
      <w:r w:rsidR="005343CB" w:rsidRPr="00D16D6F">
        <w:t>Non rideam, quod carbonarias opes</w:t>
      </w:r>
    </w:p>
    <w:p w14:paraId="58629C40" w14:textId="4B950240" w:rsidR="003071AB" w:rsidRPr="00D16D6F" w:rsidRDefault="00EA7301" w:rsidP="001323C4">
      <w:pPr>
        <w:pStyle w:val="DraCorstandard"/>
      </w:pPr>
      <w:r w:rsidRPr="006A5525">
        <w:rPr>
          <w:rStyle w:val="DraCorlinenumber"/>
        </w:rPr>
        <w:t>(4</w:t>
      </w:r>
      <w:r w:rsidR="006A5525" w:rsidRPr="006A5525">
        <w:rPr>
          <w:rStyle w:val="DraCorlinenumber"/>
        </w:rPr>
        <w:t>4</w:t>
      </w:r>
      <w:r w:rsidRPr="006A5525">
        <w:rPr>
          <w:rStyle w:val="DraCorlinenumber"/>
        </w:rPr>
        <w:t>0)</w:t>
      </w:r>
      <w:r>
        <w:t xml:space="preserve"> </w:t>
      </w:r>
      <w:r w:rsidR="005343CB" w:rsidRPr="00D16D6F">
        <w:t xml:space="preserve">Pro </w:t>
      </w:r>
      <w:r w:rsidR="006E7A36">
        <w:t>G</w:t>
      </w:r>
      <w:r w:rsidR="005343CB" w:rsidRPr="00D16D6F">
        <w:t>ermanis ostentes, somn</w:t>
      </w:r>
      <w:r w:rsidR="0087532A" w:rsidRPr="00D16D6F">
        <w:t>ij</w:t>
      </w:r>
      <w:r w:rsidR="005343CB" w:rsidRPr="00D16D6F">
        <w:t>s f</w:t>
      </w:r>
      <w:r w:rsidR="006E7A36">
        <w:t>o</w:t>
      </w:r>
      <w:r w:rsidR="005343CB" w:rsidRPr="00D16D6F">
        <w:t>elix? Ridiculum.</w:t>
      </w:r>
      <w:r w:rsidR="000E6BA9" w:rsidRPr="00D16D6F">
        <w:t xml:space="preserve"> </w:t>
      </w:r>
      <w:r w:rsidR="00D55964" w:rsidRPr="00D55964">
        <w:rPr>
          <w:rStyle w:val="DraCorspeakerattribution"/>
        </w:rPr>
        <w:t>Pampha.</w:t>
      </w:r>
      <w:r w:rsidR="000E6BA9" w:rsidRPr="00D16D6F">
        <w:rPr>
          <w:i/>
          <w:iCs/>
        </w:rPr>
        <w:t xml:space="preserve"> </w:t>
      </w:r>
      <w:r w:rsidR="005343CB" w:rsidRPr="00D16D6F">
        <w:t>Age,</w:t>
      </w:r>
    </w:p>
    <w:p w14:paraId="5A113584" w14:textId="77777777" w:rsidR="003071AB" w:rsidRPr="00D16D6F" w:rsidRDefault="005343CB" w:rsidP="001323C4">
      <w:pPr>
        <w:pStyle w:val="DraCorstandard"/>
      </w:pPr>
      <w:r w:rsidRPr="00D16D6F">
        <w:t>Ridiculum sit, quando ita lubet. Porro, quam non sim stultulus</w:t>
      </w:r>
    </w:p>
    <w:p w14:paraId="613EE2DE" w14:textId="77777777" w:rsidR="003071AB" w:rsidRPr="00D16D6F" w:rsidRDefault="005343CB" w:rsidP="001323C4">
      <w:pPr>
        <w:pStyle w:val="DraCorstandard"/>
      </w:pPr>
      <w:r w:rsidRPr="00D16D6F">
        <w:t>Vates, uidebis, dum fiam hinc cellarius cuiuspiam</w:t>
      </w:r>
    </w:p>
    <w:p w14:paraId="4492374A" w14:textId="77777777" w:rsidR="003071AB" w:rsidRPr="00D16D6F" w:rsidRDefault="005343CB" w:rsidP="001323C4">
      <w:pPr>
        <w:pStyle w:val="DraCorstandard"/>
      </w:pPr>
      <w:r w:rsidRPr="00D16D6F">
        <w:t>Nummatioris domini, opulentia cuius construxero</w:t>
      </w:r>
    </w:p>
    <w:p w14:paraId="385FE727" w14:textId="77777777" w:rsidR="003071AB" w:rsidRPr="00D16D6F" w:rsidRDefault="005343CB" w:rsidP="001323C4">
      <w:pPr>
        <w:pStyle w:val="DraCorstandard"/>
      </w:pPr>
      <w:r w:rsidRPr="00D16D6F">
        <w:t>Tam largum uentri commeatum, ut si regum sim maximus.</w:t>
      </w:r>
    </w:p>
    <w:p w14:paraId="1F6BFACD" w14:textId="1EBDEB4E" w:rsidR="003071AB" w:rsidRPr="00D16D6F" w:rsidRDefault="00EA7301" w:rsidP="001323C4">
      <w:pPr>
        <w:pStyle w:val="DraCorstandard"/>
      </w:pPr>
      <w:r w:rsidRPr="006A5525">
        <w:rPr>
          <w:rStyle w:val="DraCorlinenumber"/>
        </w:rPr>
        <w:t>(4</w:t>
      </w:r>
      <w:r w:rsidR="006A5525" w:rsidRPr="006A5525">
        <w:rPr>
          <w:rStyle w:val="DraCorlinenumber"/>
        </w:rPr>
        <w:t>4</w:t>
      </w:r>
      <w:r w:rsidRPr="006A5525">
        <w:rPr>
          <w:rStyle w:val="DraCorlinenumber"/>
        </w:rPr>
        <w:t>5)</w:t>
      </w:r>
      <w:r>
        <w:t xml:space="preserve"> </w:t>
      </w:r>
      <w:r w:rsidR="00D55964" w:rsidRPr="00D55964">
        <w:rPr>
          <w:rStyle w:val="DraCorspeakerattribution"/>
        </w:rPr>
        <w:t>Panto.</w:t>
      </w:r>
      <w:r w:rsidR="000E6BA9" w:rsidRPr="00D16D6F">
        <w:t xml:space="preserve"> </w:t>
      </w:r>
      <w:r w:rsidR="005343CB" w:rsidRPr="00D16D6F">
        <w:t>Hic, credo, uigilans somniat. Pamphage, beatum me in tuo</w:t>
      </w:r>
    </w:p>
    <w:p w14:paraId="6FA519FB" w14:textId="13D96FE9" w:rsidR="003071AB" w:rsidRPr="00D16D6F" w:rsidRDefault="00B95B11" w:rsidP="001323C4">
      <w:pPr>
        <w:pStyle w:val="DraCorstandard"/>
      </w:pPr>
      <w:r w:rsidRPr="00B95B11">
        <w:rPr>
          <w:rStyle w:val="DraCormarkversepart"/>
        </w:rPr>
        <w:t>@</w:t>
      </w:r>
      <w:r w:rsidR="005343CB" w:rsidRPr="00D16D6F">
        <w:t>Regno tum, quaeso, facias.</w:t>
      </w:r>
      <w:r w:rsidR="000E6BA9" w:rsidRPr="00D16D6F">
        <w:t xml:space="preserve"> </w:t>
      </w:r>
      <w:r w:rsidR="00887136" w:rsidRPr="00887136">
        <w:rPr>
          <w:rStyle w:val="DraCorspeakerattribution"/>
        </w:rPr>
        <w:t>Pamphag.</w:t>
      </w:r>
      <w:r w:rsidR="000E6BA9" w:rsidRPr="00D16D6F">
        <w:rPr>
          <w:i/>
          <w:iCs/>
        </w:rPr>
        <w:t xml:space="preserve"> </w:t>
      </w:r>
      <w:r w:rsidRPr="00B95B11">
        <w:rPr>
          <w:rStyle w:val="DraCormarkversepart"/>
        </w:rPr>
        <w:t>@</w:t>
      </w:r>
      <w:r w:rsidR="005343CB" w:rsidRPr="00D16D6F">
        <w:t>Vel primus eris apud me, si probe</w:t>
      </w:r>
    </w:p>
    <w:p w14:paraId="5D705A1A" w14:textId="5633800C" w:rsidR="003071AB" w:rsidRPr="00D16D6F" w:rsidRDefault="00B95B11" w:rsidP="001323C4">
      <w:pPr>
        <w:pStyle w:val="DraCorstandard"/>
      </w:pPr>
      <w:r w:rsidRPr="00B95B11">
        <w:rPr>
          <w:rStyle w:val="DraCormarkversepart"/>
        </w:rPr>
        <w:t>@</w:t>
      </w:r>
      <w:r w:rsidR="005343CB" w:rsidRPr="00D16D6F">
        <w:t>Aduleris.</w:t>
      </w:r>
      <w:r w:rsidR="00DB3C00" w:rsidRPr="00D16D6F">
        <w:t xml:space="preserve"> </w:t>
      </w:r>
      <w:r w:rsidR="00E9556D" w:rsidRPr="00E9556D">
        <w:rPr>
          <w:rStyle w:val="DraCorspeakerattribution"/>
        </w:rPr>
        <w:t>Pantola.</w:t>
      </w:r>
      <w:r w:rsidR="00FC25F3">
        <w:rPr>
          <w:i/>
          <w:iCs/>
        </w:rPr>
        <w:t xml:space="preserve"> </w:t>
      </w:r>
      <w:r w:rsidRPr="00B95B11">
        <w:rPr>
          <w:rStyle w:val="DraCormarkversepart"/>
        </w:rPr>
        <w:t>@</w:t>
      </w:r>
      <w:r w:rsidR="005343CB" w:rsidRPr="00D16D6F">
        <w:t>Sed unde plebiscita ordinis uestri petam?</w:t>
      </w:r>
    </w:p>
    <w:p w14:paraId="66575F57" w14:textId="124DE7C8" w:rsidR="003071AB" w:rsidRPr="00D16D6F" w:rsidRDefault="00E9556D" w:rsidP="001323C4">
      <w:pPr>
        <w:pStyle w:val="DraCorstandard"/>
      </w:pPr>
      <w:r w:rsidRPr="00E9556D">
        <w:rPr>
          <w:rStyle w:val="DraCorspeakerattribution"/>
        </w:rPr>
        <w:t>Pamph.</w:t>
      </w:r>
      <w:r w:rsidR="00DB3C00" w:rsidRPr="00D16D6F">
        <w:t xml:space="preserve"> </w:t>
      </w:r>
      <w:r w:rsidR="00FD2057" w:rsidRPr="00D16D6F">
        <w:t>V</w:t>
      </w:r>
      <w:r w:rsidR="005343CB" w:rsidRPr="00D16D6F">
        <w:t>nde rogas? A T</w:t>
      </w:r>
      <w:r w:rsidR="006E7A36">
        <w:t>h</w:t>
      </w:r>
      <w:r w:rsidR="005343CB" w:rsidRPr="00D16D6F">
        <w:t>erentiano illo Gnathone principe</w:t>
      </w:r>
    </w:p>
    <w:p w14:paraId="1F2970D4" w14:textId="0FD17F27" w:rsidR="003071AB" w:rsidRPr="00D16D6F" w:rsidRDefault="00B95B11" w:rsidP="001323C4">
      <w:pPr>
        <w:pStyle w:val="DraCorstandard"/>
      </w:pPr>
      <w:r w:rsidRPr="00B95B11">
        <w:rPr>
          <w:rStyle w:val="DraCormarkversepart"/>
        </w:rPr>
        <w:t>@</w:t>
      </w:r>
      <w:r w:rsidR="005343CB" w:rsidRPr="00D16D6F">
        <w:t>Viro.</w:t>
      </w:r>
      <w:r w:rsidR="00DB3C00" w:rsidRPr="00D16D6F">
        <w:t xml:space="preserve"> </w:t>
      </w:r>
      <w:r w:rsidR="00D55964" w:rsidRPr="00D55964">
        <w:rPr>
          <w:rStyle w:val="DraCorspeakerattribution"/>
        </w:rPr>
        <w:t>Pan.</w:t>
      </w:r>
      <w:r w:rsidR="00DB3C00" w:rsidRPr="00D16D6F">
        <w:rPr>
          <w:i/>
          <w:iCs/>
        </w:rPr>
        <w:t xml:space="preserve"> </w:t>
      </w:r>
      <w:r w:rsidRPr="00B95B11">
        <w:rPr>
          <w:rStyle w:val="DraCormarkversepart"/>
        </w:rPr>
        <w:t>@</w:t>
      </w:r>
      <w:r w:rsidR="005343CB" w:rsidRPr="00D16D6F">
        <w:t>H</w:t>
      </w:r>
      <w:r w:rsidR="006E7A36">
        <w:t>e</w:t>
      </w:r>
      <w:r w:rsidR="005343CB" w:rsidRPr="00D16D6F">
        <w:t xml:space="preserve">ic te opus </w:t>
      </w:r>
      <w:r w:rsidR="006E7A36">
        <w:t>f</w:t>
      </w:r>
      <w:r w:rsidR="005343CB" w:rsidRPr="00D16D6F">
        <w:t>uerit interprete optimo. Nemo artifex</w:t>
      </w:r>
    </w:p>
    <w:p w14:paraId="2F4D849C" w14:textId="6770528C" w:rsidR="00ED15BA" w:rsidRDefault="00EA7301" w:rsidP="001323C4">
      <w:pPr>
        <w:pStyle w:val="DraCorstandard"/>
      </w:pPr>
      <w:r w:rsidRPr="006A5525">
        <w:rPr>
          <w:rStyle w:val="DraCorlinenumber"/>
        </w:rPr>
        <w:t>(4</w:t>
      </w:r>
      <w:r w:rsidR="006A5525" w:rsidRPr="006A5525">
        <w:rPr>
          <w:rStyle w:val="DraCorlinenumber"/>
        </w:rPr>
        <w:t>5</w:t>
      </w:r>
      <w:r w:rsidRPr="006A5525">
        <w:rPr>
          <w:rStyle w:val="DraCorlinenumber"/>
        </w:rPr>
        <w:t>0)</w:t>
      </w:r>
      <w:r>
        <w:t xml:space="preserve"> </w:t>
      </w:r>
      <w:r w:rsidR="00B95B11" w:rsidRPr="00B95B11">
        <w:rPr>
          <w:rStyle w:val="DraCormarkversepart"/>
        </w:rPr>
        <w:t>@</w:t>
      </w:r>
      <w:r w:rsidR="005343CB" w:rsidRPr="00D16D6F">
        <w:t>Nascitur.</w:t>
      </w:r>
      <w:r w:rsidR="00DB3C00" w:rsidRPr="00D16D6F">
        <w:t xml:space="preserve"> </w:t>
      </w:r>
      <w:r w:rsidR="00D55964" w:rsidRPr="00D55964">
        <w:rPr>
          <w:rStyle w:val="DraCorspeakerattribution"/>
        </w:rPr>
        <w:t>Pam.</w:t>
      </w:r>
      <w:r w:rsidR="00DB3C00" w:rsidRPr="00D16D6F">
        <w:rPr>
          <w:i/>
          <w:iCs/>
        </w:rPr>
        <w:t xml:space="preserve"> </w:t>
      </w:r>
      <w:r w:rsidR="00B95B11" w:rsidRPr="00B95B11">
        <w:rPr>
          <w:rStyle w:val="DraCormarkversepart"/>
        </w:rPr>
        <w:t>@</w:t>
      </w:r>
      <w:r w:rsidR="005343CB" w:rsidRPr="00D16D6F">
        <w:t>Operam meam tibi dico.</w:t>
      </w:r>
      <w:r w:rsidR="00DB3C00" w:rsidRPr="00D16D6F">
        <w:t xml:space="preserve"> </w:t>
      </w:r>
      <w:r w:rsidR="00D55964" w:rsidRPr="00D55964">
        <w:rPr>
          <w:rStyle w:val="DraCorspeakerattribution"/>
        </w:rPr>
        <w:t>Pan.</w:t>
      </w:r>
      <w:r w:rsidR="00DB3C00" w:rsidRPr="00D16D6F">
        <w:rPr>
          <w:i/>
          <w:iCs/>
        </w:rPr>
        <w:t xml:space="preserve"> </w:t>
      </w:r>
      <w:r w:rsidR="00B95B11" w:rsidRPr="00B95B11">
        <w:rPr>
          <w:rStyle w:val="DraCormarkversepart"/>
        </w:rPr>
        <w:t>@</w:t>
      </w:r>
      <w:r w:rsidR="005343CB" w:rsidRPr="00D16D6F">
        <w:t>Age</w:t>
      </w:r>
      <w:r w:rsidR="00DB3C00" w:rsidRPr="00D16D6F">
        <w:t>,</w:t>
      </w:r>
      <w:r w:rsidR="005343CB" w:rsidRPr="00D16D6F">
        <w:t xml:space="preserve"> doctoris suscipe</w:t>
      </w:r>
    </w:p>
    <w:p w14:paraId="7273B95B" w14:textId="4B2F5271" w:rsidR="003071AB" w:rsidRPr="00D16D6F" w:rsidRDefault="00B95B11" w:rsidP="001323C4">
      <w:pPr>
        <w:pStyle w:val="DraCorstandard"/>
      </w:pPr>
      <w:r w:rsidRPr="00B95B11">
        <w:rPr>
          <w:rStyle w:val="DraCormarkversepart"/>
        </w:rPr>
        <w:t>@</w:t>
      </w:r>
      <w:r w:rsidR="005343CB" w:rsidRPr="00D16D6F">
        <w:t>Partes.</w:t>
      </w:r>
      <w:r w:rsidR="00DB3C00" w:rsidRPr="00D16D6F">
        <w:t xml:space="preserve"> </w:t>
      </w:r>
      <w:r w:rsidR="00D55964" w:rsidRPr="00D55964">
        <w:rPr>
          <w:rStyle w:val="DraCorspeakerattribution"/>
        </w:rPr>
        <w:t>Pam.</w:t>
      </w:r>
      <w:r w:rsidR="00DB3C00" w:rsidRPr="00D16D6F">
        <w:t xml:space="preserve"> </w:t>
      </w:r>
      <w:r w:rsidRPr="00B95B11">
        <w:rPr>
          <w:rStyle w:val="DraCormarkversepart"/>
        </w:rPr>
        <w:t>@</w:t>
      </w:r>
      <w:r w:rsidR="005343CB" w:rsidRPr="00D16D6F">
        <w:t>Nolo arbitrum quemquam esse nobis. Sed pone fabricam hanc</w:t>
      </w:r>
    </w:p>
    <w:p w14:paraId="5C9AD377" w14:textId="77777777" w:rsidR="003071AB" w:rsidRPr="00D16D6F" w:rsidRDefault="005343CB" w:rsidP="001323C4">
      <w:pPr>
        <w:pStyle w:val="DraCorstandard"/>
      </w:pPr>
      <w:r w:rsidRPr="00D16D6F">
        <w:t>Tutus locus est, ibi elementa dabo. Fac te docibilem probes</w:t>
      </w:r>
    </w:p>
    <w:p w14:paraId="7474A281" w14:textId="2B3CD2F0" w:rsidR="00ED15BA" w:rsidRDefault="00B95B11" w:rsidP="001323C4">
      <w:pPr>
        <w:pStyle w:val="DraCorstandard"/>
      </w:pPr>
      <w:r w:rsidRPr="00B95B11">
        <w:rPr>
          <w:rStyle w:val="DraCormarkversepart"/>
        </w:rPr>
        <w:t>@</w:t>
      </w:r>
      <w:r w:rsidR="005343CB" w:rsidRPr="00D16D6F">
        <w:t>Discipulum.</w:t>
      </w:r>
      <w:r w:rsidR="00DB3C00" w:rsidRPr="00D16D6F">
        <w:t xml:space="preserve"> </w:t>
      </w:r>
      <w:r w:rsidR="00D55964" w:rsidRPr="00D55964">
        <w:rPr>
          <w:rStyle w:val="DraCorspeakerattribution"/>
        </w:rPr>
        <w:t>Pant.</w:t>
      </w:r>
      <w:r w:rsidR="00DB3C00" w:rsidRPr="00D16D6F">
        <w:rPr>
          <w:i/>
          <w:iCs/>
        </w:rPr>
        <w:t xml:space="preserve"> </w:t>
      </w:r>
      <w:r w:rsidRPr="00B95B11">
        <w:rPr>
          <w:rStyle w:val="DraCormarkversepart"/>
        </w:rPr>
        <w:t>@</w:t>
      </w:r>
      <w:r w:rsidR="005343CB" w:rsidRPr="00D16D6F">
        <w:t>En aurem utramque surrigo ad magistri dogmata.</w:t>
      </w:r>
    </w:p>
    <w:p w14:paraId="42086BE2" w14:textId="7BC1B997" w:rsidR="002C70D8" w:rsidRDefault="002C70D8" w:rsidP="002C70D8">
      <w:pPr>
        <w:pStyle w:val="DraCoradditions"/>
      </w:pPr>
      <w:r>
        <w:t>/act=2, scene=1/</w:t>
      </w:r>
    </w:p>
    <w:p w14:paraId="36F439B4" w14:textId="39D67C8B" w:rsidR="003071AB" w:rsidRPr="00D16D6F" w:rsidRDefault="00DB3C00" w:rsidP="003029A4">
      <w:pPr>
        <w:pStyle w:val="DraCorhead"/>
      </w:pPr>
      <w:r w:rsidRPr="00D16D6F">
        <w:t>Actus Secundi. Scaena secunda.</w:t>
      </w:r>
    </w:p>
    <w:p w14:paraId="58A75FCA" w14:textId="6ADC5E65" w:rsidR="003071AB" w:rsidRPr="00F86DDF" w:rsidRDefault="005343CB" w:rsidP="001323C4">
      <w:pPr>
        <w:pStyle w:val="DraCorstandard"/>
        <w:rPr>
          <w:rStyle w:val="DraCorstagedirectionsetc"/>
        </w:rPr>
      </w:pPr>
      <w:r w:rsidRPr="00F86DDF">
        <w:rPr>
          <w:rStyle w:val="DraCorstagedirectionsetc"/>
        </w:rPr>
        <w:t>Phila</w:t>
      </w:r>
      <w:r w:rsidR="00EA7301" w:rsidRPr="00F86DDF">
        <w:rPr>
          <w:rStyle w:val="DraCorstagedirectionsetc"/>
        </w:rPr>
        <w:t>v</w:t>
      </w:r>
      <w:r w:rsidRPr="00F86DDF">
        <w:rPr>
          <w:rStyle w:val="DraCorstagedirectionsetc"/>
        </w:rPr>
        <w:t>t</w:t>
      </w:r>
      <w:r w:rsidR="00EA7301" w:rsidRPr="00F86DDF">
        <w:rPr>
          <w:rStyle w:val="DraCorstagedirectionsetc"/>
        </w:rPr>
        <w:t>v</w:t>
      </w:r>
      <w:r w:rsidRPr="00F86DDF">
        <w:rPr>
          <w:rStyle w:val="DraCorstagedirectionsetc"/>
        </w:rPr>
        <w:t>s</w:t>
      </w:r>
      <w:r w:rsidR="00375889" w:rsidRPr="00F86DDF">
        <w:rPr>
          <w:rStyle w:val="DraCorstagedirectionsetc"/>
        </w:rPr>
        <w:t>.</w:t>
      </w:r>
      <w:r w:rsidRPr="00F86DDF">
        <w:rPr>
          <w:rStyle w:val="DraCorstagedirectionsetc"/>
        </w:rPr>
        <w:t xml:space="preserve"> Acolast</w:t>
      </w:r>
      <w:r w:rsidR="00EA7301" w:rsidRPr="00F86DDF">
        <w:rPr>
          <w:rStyle w:val="DraCorstagedirectionsetc"/>
        </w:rPr>
        <w:t>v</w:t>
      </w:r>
      <w:r w:rsidRPr="00F86DDF">
        <w:rPr>
          <w:rStyle w:val="DraCorstagedirectionsetc"/>
        </w:rPr>
        <w:t>s</w:t>
      </w:r>
      <w:r w:rsidR="00375889" w:rsidRPr="00F86DDF">
        <w:rPr>
          <w:rStyle w:val="DraCorstagedirectionsetc"/>
        </w:rPr>
        <w:t>.</w:t>
      </w:r>
    </w:p>
    <w:p w14:paraId="4BC7DE2A" w14:textId="77777777" w:rsidR="00ED15BA" w:rsidRPr="00F86DDF" w:rsidRDefault="005343CB" w:rsidP="001323C4">
      <w:pPr>
        <w:pStyle w:val="DraCorstandard"/>
        <w:rPr>
          <w:rStyle w:val="DraCorstagedirectionsetc"/>
        </w:rPr>
      </w:pPr>
      <w:r w:rsidRPr="00F86DDF">
        <w:rPr>
          <w:rStyle w:val="DraCorstagedirectionsetc"/>
        </w:rPr>
        <w:t>Senari</w:t>
      </w:r>
      <w:r w:rsidR="00DB3C00" w:rsidRPr="00F86DDF">
        <w:rPr>
          <w:rStyle w:val="DraCorstagedirectionsetc"/>
        </w:rPr>
        <w:t>j</w:t>
      </w:r>
      <w:r w:rsidRPr="00F86DDF">
        <w:rPr>
          <w:rStyle w:val="DraCorstagedirectionsetc"/>
        </w:rPr>
        <w:t>.</w:t>
      </w:r>
    </w:p>
    <w:p w14:paraId="1E690E8E" w14:textId="770D1412" w:rsidR="003071AB" w:rsidRPr="00D16D6F" w:rsidRDefault="005343CB" w:rsidP="001323C4">
      <w:pPr>
        <w:pStyle w:val="DraCorstandard"/>
      </w:pPr>
      <w:r w:rsidRPr="00D16D6F">
        <w:t>Quid haec Acolaste, prae ut illa, quae pater dedit?</w:t>
      </w:r>
    </w:p>
    <w:p w14:paraId="630869A8" w14:textId="046E034A" w:rsidR="003071AB" w:rsidRPr="00D16D6F" w:rsidRDefault="009129E2" w:rsidP="001323C4">
      <w:pPr>
        <w:pStyle w:val="DraCorstandard"/>
      </w:pPr>
      <w:r w:rsidRPr="006A5525">
        <w:rPr>
          <w:rStyle w:val="DraCorlinenumber"/>
        </w:rPr>
        <w:t>(4</w:t>
      </w:r>
      <w:r w:rsidR="006A5525" w:rsidRPr="006A5525">
        <w:rPr>
          <w:rStyle w:val="DraCorlinenumber"/>
        </w:rPr>
        <w:t>5</w:t>
      </w:r>
      <w:r w:rsidRPr="006A5525">
        <w:rPr>
          <w:rStyle w:val="DraCorlinenumber"/>
        </w:rPr>
        <w:t>5)</w:t>
      </w:r>
      <w:r>
        <w:t xml:space="preserve"> </w:t>
      </w:r>
      <w:r w:rsidR="002A77F7" w:rsidRPr="002A77F7">
        <w:rPr>
          <w:rStyle w:val="DraCorspeakerattribution"/>
        </w:rPr>
        <w:t>Aco.</w:t>
      </w:r>
      <w:r w:rsidR="00552A02" w:rsidRPr="00D16D6F">
        <w:t xml:space="preserve"> </w:t>
      </w:r>
      <w:r w:rsidR="005343CB" w:rsidRPr="00D16D6F">
        <w:t>Pater futilis est, somnium, iners. Valeat. Magis</w:t>
      </w:r>
    </w:p>
    <w:p w14:paraId="257E0601" w14:textId="168BE0AD" w:rsidR="003071AB" w:rsidRPr="00D16D6F" w:rsidRDefault="005343CB" w:rsidP="001323C4">
      <w:pPr>
        <w:pStyle w:val="DraCorstandard"/>
      </w:pPr>
      <w:r w:rsidRPr="00D16D6F">
        <w:lastRenderedPageBreak/>
        <w:t>Tua me, Philaute, dicta stim</w:t>
      </w:r>
      <w:r w:rsidR="00552A02" w:rsidRPr="00D16D6F">
        <w:t>u</w:t>
      </w:r>
      <w:r w:rsidRPr="00D16D6F">
        <w:t>lant</w:t>
      </w:r>
      <w:r w:rsidR="00D82157" w:rsidRPr="00D16D6F">
        <w:t>, f</w:t>
      </w:r>
      <w:r w:rsidRPr="00D16D6F">
        <w:t>ac tibi</w:t>
      </w:r>
    </w:p>
    <w:p w14:paraId="6EB90CA2" w14:textId="77777777" w:rsidR="003071AB" w:rsidRPr="00D16D6F" w:rsidRDefault="005343CB" w:rsidP="001323C4">
      <w:pPr>
        <w:pStyle w:val="DraCorstandard"/>
      </w:pPr>
      <w:r w:rsidRPr="00D16D6F">
        <w:t>Fidas. Quodcunque inciderit in mentem, uoles.</w:t>
      </w:r>
    </w:p>
    <w:p w14:paraId="4C268C80" w14:textId="77777777" w:rsidR="003071AB" w:rsidRPr="00D16D6F" w:rsidRDefault="005343CB" w:rsidP="001323C4">
      <w:pPr>
        <w:pStyle w:val="DraCorstandard"/>
      </w:pPr>
      <w:r w:rsidRPr="00D16D6F">
        <w:t>Te ipso fruere. Spes omnis in te sit tibi.</w:t>
      </w:r>
    </w:p>
    <w:p w14:paraId="0AADE1C7" w14:textId="31A92CA9" w:rsidR="003071AB" w:rsidRPr="00D16D6F" w:rsidRDefault="005343CB" w:rsidP="001323C4">
      <w:pPr>
        <w:pStyle w:val="DraCorstandard"/>
      </w:pPr>
      <w:r w:rsidRPr="00D16D6F">
        <w:t>Sic uiues felix ac beatus</w:t>
      </w:r>
      <w:r w:rsidR="00D82157" w:rsidRPr="00D16D6F">
        <w:t>, a</w:t>
      </w:r>
      <w:r w:rsidRPr="00D16D6F">
        <w:t>ltius</w:t>
      </w:r>
    </w:p>
    <w:p w14:paraId="4BBB3548" w14:textId="6AA89436" w:rsidR="003071AB" w:rsidRPr="00D16D6F" w:rsidRDefault="009129E2" w:rsidP="001323C4">
      <w:pPr>
        <w:pStyle w:val="DraCorstandard"/>
      </w:pPr>
      <w:r w:rsidRPr="006A5525">
        <w:rPr>
          <w:rStyle w:val="DraCorlinenumber"/>
        </w:rPr>
        <w:t>(4</w:t>
      </w:r>
      <w:r w:rsidR="006A5525" w:rsidRPr="006A5525">
        <w:rPr>
          <w:rStyle w:val="DraCorlinenumber"/>
        </w:rPr>
        <w:t>6</w:t>
      </w:r>
      <w:r w:rsidRPr="006A5525">
        <w:rPr>
          <w:rStyle w:val="DraCorlinenumber"/>
        </w:rPr>
        <w:t>0)</w:t>
      </w:r>
      <w:r>
        <w:t xml:space="preserve"> </w:t>
      </w:r>
      <w:r w:rsidR="005343CB" w:rsidRPr="00D16D6F">
        <w:t>Haec cordi haerent, quam ut momento leui excidant,</w:t>
      </w:r>
    </w:p>
    <w:p w14:paraId="561BA61C" w14:textId="5EB6DE63" w:rsidR="003071AB" w:rsidRPr="00D16D6F" w:rsidRDefault="002A77F7" w:rsidP="001323C4">
      <w:pPr>
        <w:pStyle w:val="DraCorstandard"/>
      </w:pPr>
      <w:r w:rsidRPr="002A77F7">
        <w:rPr>
          <w:rStyle w:val="DraCorspeakerattribution"/>
        </w:rPr>
        <w:t>Phi.</w:t>
      </w:r>
      <w:r w:rsidR="00D82157" w:rsidRPr="00D16D6F">
        <w:t xml:space="preserve"> </w:t>
      </w:r>
      <w:r w:rsidR="00B95B11" w:rsidRPr="00B95B11">
        <w:rPr>
          <w:rStyle w:val="DraCormarkversepart"/>
        </w:rPr>
        <w:t>@</w:t>
      </w:r>
      <w:r w:rsidR="005343CB" w:rsidRPr="00D16D6F">
        <w:t>Macte es uirtute.</w:t>
      </w:r>
      <w:r w:rsidR="00D82157" w:rsidRPr="00D16D6F">
        <w:t xml:space="preserve"> </w:t>
      </w:r>
      <w:r w:rsidRPr="002A77F7">
        <w:rPr>
          <w:rStyle w:val="DraCorspeakerattribution"/>
        </w:rPr>
        <w:t>Aco.</w:t>
      </w:r>
      <w:r w:rsidR="00D82157" w:rsidRPr="00D16D6F">
        <w:t xml:space="preserve"> </w:t>
      </w:r>
      <w:r w:rsidR="00B95B11" w:rsidRPr="00B95B11">
        <w:rPr>
          <w:rStyle w:val="DraCormarkversepart"/>
        </w:rPr>
        <w:t>@</w:t>
      </w:r>
      <w:r w:rsidR="005343CB" w:rsidRPr="00D16D6F">
        <w:t>Iam uale, Philaute mi.</w:t>
      </w:r>
    </w:p>
    <w:p w14:paraId="591E81AE" w14:textId="34853C40" w:rsidR="003071AB" w:rsidRPr="00D16D6F" w:rsidRDefault="002A77F7" w:rsidP="001323C4">
      <w:pPr>
        <w:pStyle w:val="DraCorstandard"/>
      </w:pPr>
      <w:r w:rsidRPr="002A77F7">
        <w:rPr>
          <w:rStyle w:val="DraCorspeakerattribution"/>
        </w:rPr>
        <w:t>Phi.</w:t>
      </w:r>
      <w:r w:rsidR="00D82157" w:rsidRPr="00D16D6F">
        <w:t xml:space="preserve"> </w:t>
      </w:r>
      <w:r w:rsidR="005343CB" w:rsidRPr="00D16D6F">
        <w:t>Vale, longum uale, Acolaste optime maxime.</w:t>
      </w:r>
    </w:p>
    <w:p w14:paraId="7F544694" w14:textId="7986695E" w:rsidR="003071AB" w:rsidRPr="00D16D6F" w:rsidRDefault="002A77F7" w:rsidP="001323C4">
      <w:pPr>
        <w:pStyle w:val="DraCorstandard"/>
      </w:pPr>
      <w:r w:rsidRPr="002A77F7">
        <w:rPr>
          <w:rStyle w:val="DraCorspeakerattribution"/>
        </w:rPr>
        <w:t>Acol.</w:t>
      </w:r>
      <w:r w:rsidR="00D82157" w:rsidRPr="00D16D6F">
        <w:t xml:space="preserve"> </w:t>
      </w:r>
      <w:r w:rsidR="005343CB" w:rsidRPr="00D16D6F">
        <w:t>Quam me Philautus ui sua totum occupet,</w:t>
      </w:r>
    </w:p>
    <w:p w14:paraId="5F248B2F" w14:textId="77777777" w:rsidR="003071AB" w:rsidRPr="00D16D6F" w:rsidRDefault="005343CB" w:rsidP="001323C4">
      <w:pPr>
        <w:pStyle w:val="DraCorstandard"/>
      </w:pPr>
      <w:r w:rsidRPr="00D16D6F">
        <w:t>Si maxime dicam, nemo credat tamen,</w:t>
      </w:r>
    </w:p>
    <w:p w14:paraId="17FC7EBE" w14:textId="3186E87B" w:rsidR="003071AB" w:rsidRPr="00D16D6F" w:rsidRDefault="009129E2" w:rsidP="001323C4">
      <w:pPr>
        <w:pStyle w:val="DraCorstandard"/>
      </w:pPr>
      <w:r w:rsidRPr="006A5525">
        <w:rPr>
          <w:rStyle w:val="DraCorlinenumber"/>
        </w:rPr>
        <w:t>(4</w:t>
      </w:r>
      <w:r w:rsidR="006A5525" w:rsidRPr="006A5525">
        <w:rPr>
          <w:rStyle w:val="DraCorlinenumber"/>
        </w:rPr>
        <w:t>6</w:t>
      </w:r>
      <w:r w:rsidRPr="006A5525">
        <w:rPr>
          <w:rStyle w:val="DraCorlinenumber"/>
        </w:rPr>
        <w:t>5)</w:t>
      </w:r>
      <w:r>
        <w:t xml:space="preserve"> </w:t>
      </w:r>
      <w:r w:rsidR="005343CB" w:rsidRPr="00D16D6F">
        <w:t>Adeo in illum uelut effusus sum pectore.</w:t>
      </w:r>
    </w:p>
    <w:p w14:paraId="4C96EB61" w14:textId="34F053FA" w:rsidR="003071AB" w:rsidRPr="00D16D6F" w:rsidRDefault="005343CB" w:rsidP="001323C4">
      <w:pPr>
        <w:pStyle w:val="DraCorstandard"/>
      </w:pPr>
      <w:r w:rsidRPr="00D16D6F">
        <w:t>Quo fit, nulla ut hinc capiar p</w:t>
      </w:r>
      <w:r w:rsidR="009129E2">
        <w:t>o</w:t>
      </w:r>
      <w:r w:rsidRPr="00D16D6F">
        <w:t>enitudine</w:t>
      </w:r>
    </w:p>
    <w:p w14:paraId="54D0D675" w14:textId="77777777" w:rsidR="003071AB" w:rsidRPr="00D16D6F" w:rsidRDefault="005343CB" w:rsidP="001323C4">
      <w:pPr>
        <w:pStyle w:val="DraCorstandard"/>
      </w:pPr>
      <w:r w:rsidRPr="00D16D6F">
        <w:t>Mei, ut mihi ignoscam, et mihi placeam nimis.</w:t>
      </w:r>
    </w:p>
    <w:p w14:paraId="6AC027C2" w14:textId="77777777" w:rsidR="003071AB" w:rsidRPr="00D16D6F" w:rsidRDefault="005343CB" w:rsidP="001323C4">
      <w:pPr>
        <w:pStyle w:val="DraCorstandard"/>
      </w:pPr>
      <w:r w:rsidRPr="00D16D6F">
        <w:t>Quis hoc statu me non beatum praedicet?</w:t>
      </w:r>
    </w:p>
    <w:p w14:paraId="68C234D6" w14:textId="77777777" w:rsidR="003071AB" w:rsidRPr="00D16D6F" w:rsidRDefault="005343CB" w:rsidP="001323C4">
      <w:pPr>
        <w:pStyle w:val="DraCorstandard"/>
      </w:pPr>
      <w:r w:rsidRPr="00D16D6F">
        <w:t>Superest, ut iter ingressus haec mea gaudia</w:t>
      </w:r>
    </w:p>
    <w:p w14:paraId="7A8CC1C9" w14:textId="2DAFFE5F" w:rsidR="00ED15BA" w:rsidRDefault="009129E2" w:rsidP="001323C4">
      <w:pPr>
        <w:pStyle w:val="DraCorstandard"/>
      </w:pPr>
      <w:r w:rsidRPr="006A5525">
        <w:rPr>
          <w:rStyle w:val="DraCorlinenumber"/>
        </w:rPr>
        <w:t>(4</w:t>
      </w:r>
      <w:r w:rsidR="006A5525" w:rsidRPr="006A5525">
        <w:rPr>
          <w:rStyle w:val="DraCorlinenumber"/>
        </w:rPr>
        <w:t>7</w:t>
      </w:r>
      <w:r w:rsidRPr="006A5525">
        <w:rPr>
          <w:rStyle w:val="DraCorlinenumber"/>
        </w:rPr>
        <w:t>0)</w:t>
      </w:r>
      <w:r>
        <w:t xml:space="preserve"> </w:t>
      </w:r>
      <w:r w:rsidR="005343CB" w:rsidRPr="00D16D6F">
        <w:t>Tester festiua, quam paro, cantiuncula.</w:t>
      </w:r>
    </w:p>
    <w:p w14:paraId="464964FE" w14:textId="24079CF8" w:rsidR="002416D4" w:rsidRDefault="002416D4" w:rsidP="002416D4">
      <w:pPr>
        <w:pStyle w:val="DraCoradditions"/>
      </w:pPr>
      <w:r>
        <w:t>/act=2, scene=2/</w:t>
      </w:r>
    </w:p>
    <w:p w14:paraId="7ED3910F" w14:textId="77777777" w:rsidR="00ED15BA" w:rsidRDefault="009129E2" w:rsidP="003029A4">
      <w:pPr>
        <w:pStyle w:val="DraCorhead"/>
      </w:pPr>
      <w:r>
        <w:t>A</w:t>
      </w:r>
      <w:r w:rsidR="00D82157" w:rsidRPr="00D16D6F">
        <w:t>colastvs canit.</w:t>
      </w:r>
    </w:p>
    <w:p w14:paraId="304A9F61" w14:textId="04F324B3" w:rsidR="00ED15BA" w:rsidRDefault="005343CB" w:rsidP="001323C4">
      <w:pPr>
        <w:pStyle w:val="DraCorstandard"/>
      </w:pPr>
      <w:r w:rsidRPr="00D16D6F">
        <w:t>O Dies f</w:t>
      </w:r>
      <w:r w:rsidR="008C6623">
        <w:t>o</w:t>
      </w:r>
      <w:r w:rsidRPr="00D16D6F">
        <w:t>estus niueo lapillo</w:t>
      </w:r>
    </w:p>
    <w:p w14:paraId="23FCE97D" w14:textId="77777777" w:rsidR="00ED15BA" w:rsidRDefault="005343CB" w:rsidP="001323C4">
      <w:pPr>
        <w:pStyle w:val="DraCorstandard"/>
      </w:pPr>
      <w:r w:rsidRPr="00D16D6F">
        <w:t>Dignus, o lucis facies serena,</w:t>
      </w:r>
    </w:p>
    <w:p w14:paraId="27E26A06" w14:textId="39D10D6D" w:rsidR="003071AB" w:rsidRPr="00D16D6F" w:rsidRDefault="005343CB" w:rsidP="001323C4">
      <w:pPr>
        <w:pStyle w:val="DraCorstandard"/>
      </w:pPr>
      <w:r w:rsidRPr="00D16D6F">
        <w:t>Qua licet demum positis suaue</w:t>
      </w:r>
    </w:p>
    <w:p w14:paraId="340A2C37" w14:textId="77777777" w:rsidR="003071AB" w:rsidRPr="00D16D6F" w:rsidRDefault="005343CB" w:rsidP="001323C4">
      <w:pPr>
        <w:pStyle w:val="DraCorstandard"/>
      </w:pPr>
      <w:r w:rsidRPr="00D16D6F">
        <w:t>Viuere curis.</w:t>
      </w:r>
    </w:p>
    <w:p w14:paraId="726B8747" w14:textId="46E451A5" w:rsidR="00ED15BA" w:rsidRDefault="009129E2" w:rsidP="001323C4">
      <w:pPr>
        <w:pStyle w:val="DraCorstandard"/>
      </w:pPr>
      <w:r w:rsidRPr="006A5525">
        <w:rPr>
          <w:rStyle w:val="DraCorlinenumber"/>
        </w:rPr>
        <w:t>(4</w:t>
      </w:r>
      <w:r w:rsidR="006A5525" w:rsidRPr="006A5525">
        <w:rPr>
          <w:rStyle w:val="DraCorlinenumber"/>
        </w:rPr>
        <w:t>7</w:t>
      </w:r>
      <w:r w:rsidRPr="006A5525">
        <w:rPr>
          <w:rStyle w:val="DraCorlinenumber"/>
        </w:rPr>
        <w:t>5)</w:t>
      </w:r>
      <w:r>
        <w:t xml:space="preserve"> </w:t>
      </w:r>
      <w:r w:rsidR="005343CB" w:rsidRPr="00D16D6F">
        <w:t>Nunc iuuat laute Genium fouere,</w:t>
      </w:r>
    </w:p>
    <w:p w14:paraId="661EE973" w14:textId="77777777" w:rsidR="00ED15BA" w:rsidRDefault="005343CB" w:rsidP="001323C4">
      <w:pPr>
        <w:pStyle w:val="DraCorstandard"/>
      </w:pPr>
      <w:r w:rsidRPr="00D16D6F">
        <w:t>Nunc iuuat sacrae Veneri litare,</w:t>
      </w:r>
    </w:p>
    <w:p w14:paraId="46401120" w14:textId="77777777" w:rsidR="00ED15BA" w:rsidRDefault="005343CB" w:rsidP="001323C4">
      <w:pPr>
        <w:pStyle w:val="DraCorstandard"/>
      </w:pPr>
      <w:r w:rsidRPr="00D16D6F">
        <w:t>Nunc iuuat ludos et amoena carni</w:t>
      </w:r>
    </w:p>
    <w:p w14:paraId="6B7EB1DB" w14:textId="4AEECD20" w:rsidR="003071AB" w:rsidRPr="00D16D6F" w:rsidRDefault="005343CB" w:rsidP="001323C4">
      <w:pPr>
        <w:pStyle w:val="DraCorstandard"/>
      </w:pPr>
      <w:r w:rsidRPr="00D16D6F">
        <w:t>Gaudia ferre.</w:t>
      </w:r>
    </w:p>
    <w:p w14:paraId="45D87223" w14:textId="321469BB" w:rsidR="003071AB" w:rsidRPr="00D16D6F" w:rsidRDefault="005343CB" w:rsidP="001323C4">
      <w:pPr>
        <w:pStyle w:val="DraCorstandard"/>
      </w:pPr>
      <w:r w:rsidRPr="00D16D6F">
        <w:t>Exulat tergo monitor seuerus,</w:t>
      </w:r>
    </w:p>
    <w:p w14:paraId="357DB2C5" w14:textId="3590F4DC" w:rsidR="00ED15BA" w:rsidRDefault="009129E2" w:rsidP="001323C4">
      <w:pPr>
        <w:pStyle w:val="DraCorstandard"/>
      </w:pPr>
      <w:r w:rsidRPr="006A5525">
        <w:rPr>
          <w:rStyle w:val="DraCorlinenumber"/>
        </w:rPr>
        <w:lastRenderedPageBreak/>
        <w:t>(4</w:t>
      </w:r>
      <w:r w:rsidR="006A5525" w:rsidRPr="006A5525">
        <w:rPr>
          <w:rStyle w:val="DraCorlinenumber"/>
        </w:rPr>
        <w:t>8</w:t>
      </w:r>
      <w:r w:rsidRPr="006A5525">
        <w:rPr>
          <w:rStyle w:val="DraCorlinenumber"/>
        </w:rPr>
        <w:t>0)</w:t>
      </w:r>
      <w:r>
        <w:t xml:space="preserve"> </w:t>
      </w:r>
      <w:r w:rsidR="005343CB" w:rsidRPr="00D16D6F">
        <w:t>Et iugum collo iacet, o, remotum,</w:t>
      </w:r>
    </w:p>
    <w:p w14:paraId="5D794F2B" w14:textId="77777777" w:rsidR="00ED15BA" w:rsidRDefault="005343CB" w:rsidP="001323C4">
      <w:pPr>
        <w:pStyle w:val="DraCorstandard"/>
      </w:pPr>
      <w:r w:rsidRPr="00D16D6F">
        <w:t>Libero quouis pede iam licebit</w:t>
      </w:r>
    </w:p>
    <w:p w14:paraId="20508291" w14:textId="324007D5" w:rsidR="003071AB" w:rsidRPr="00D16D6F" w:rsidRDefault="005343CB" w:rsidP="001323C4">
      <w:pPr>
        <w:pStyle w:val="DraCorstandard"/>
      </w:pPr>
      <w:r w:rsidRPr="00D16D6F">
        <w:t>Tendere gressus.</w:t>
      </w:r>
    </w:p>
    <w:p w14:paraId="601B91B5" w14:textId="77777777" w:rsidR="003071AB" w:rsidRPr="00D16D6F" w:rsidRDefault="005343CB" w:rsidP="001323C4">
      <w:pPr>
        <w:pStyle w:val="DraCorstandard"/>
      </w:pPr>
      <w:r w:rsidRPr="00D16D6F">
        <w:t>Qui tuli multos dominos iuuentae,</w:t>
      </w:r>
      <w:r w:rsidRPr="00D16D6F">
        <w:tab/>
      </w:r>
    </w:p>
    <w:p w14:paraId="1CB1C863" w14:textId="77777777" w:rsidR="003071AB" w:rsidRPr="00D16D6F" w:rsidRDefault="005343CB" w:rsidP="001323C4">
      <w:pPr>
        <w:pStyle w:val="DraCorstandard"/>
      </w:pPr>
      <w:r w:rsidRPr="00D16D6F">
        <w:t>Qui iugo solui toties cupiui,</w:t>
      </w:r>
    </w:p>
    <w:p w14:paraId="343C1660" w14:textId="67AE812A" w:rsidR="00ED15BA" w:rsidRDefault="009129E2" w:rsidP="001323C4">
      <w:pPr>
        <w:pStyle w:val="DraCorstandard"/>
      </w:pPr>
      <w:r w:rsidRPr="006A5525">
        <w:rPr>
          <w:rStyle w:val="DraCorlinenumber"/>
        </w:rPr>
        <w:t>(4</w:t>
      </w:r>
      <w:r w:rsidR="006A5525" w:rsidRPr="006A5525">
        <w:rPr>
          <w:rStyle w:val="DraCorlinenumber"/>
        </w:rPr>
        <w:t>8</w:t>
      </w:r>
      <w:r w:rsidRPr="006A5525">
        <w:rPr>
          <w:rStyle w:val="DraCorlinenumber"/>
        </w:rPr>
        <w:t>5)</w:t>
      </w:r>
      <w:r>
        <w:t xml:space="preserve"> </w:t>
      </w:r>
      <w:r w:rsidR="005343CB" w:rsidRPr="00D16D6F">
        <w:t>Liber, emissus manibus parentis</w:t>
      </w:r>
    </w:p>
    <w:p w14:paraId="45D98D40" w14:textId="77777777" w:rsidR="00ED15BA" w:rsidRDefault="005343CB" w:rsidP="001323C4">
      <w:pPr>
        <w:pStyle w:val="DraCorstandard"/>
      </w:pPr>
      <w:r w:rsidRPr="00D16D6F">
        <w:t>Viuo beatus.</w:t>
      </w:r>
    </w:p>
    <w:p w14:paraId="6FCEE9F0" w14:textId="77777777" w:rsidR="00ED15BA" w:rsidRDefault="005343CB" w:rsidP="001323C4">
      <w:pPr>
        <w:pStyle w:val="DraCorstandard"/>
      </w:pPr>
      <w:r w:rsidRPr="00D16D6F">
        <w:t>Gestiens adsit iuuenum corona,</w:t>
      </w:r>
    </w:p>
    <w:p w14:paraId="1E3851A2" w14:textId="77777777" w:rsidR="00ED15BA" w:rsidRDefault="005343CB" w:rsidP="001323C4">
      <w:pPr>
        <w:pStyle w:val="DraCorstandard"/>
      </w:pPr>
      <w:r w:rsidRPr="00D16D6F">
        <w:t>Plaudat et sortem hanc mihi gratuletur,</w:t>
      </w:r>
    </w:p>
    <w:p w14:paraId="342CB638" w14:textId="77777777" w:rsidR="00ED15BA" w:rsidRDefault="005343CB" w:rsidP="001323C4">
      <w:pPr>
        <w:pStyle w:val="DraCorstandard"/>
      </w:pPr>
      <w:r w:rsidRPr="00D16D6F">
        <w:t>Concinant Musae celebres canora</w:t>
      </w:r>
    </w:p>
    <w:p w14:paraId="27A0FAF0" w14:textId="4707F0A1" w:rsidR="00ED15BA" w:rsidRDefault="009129E2" w:rsidP="001323C4">
      <w:pPr>
        <w:pStyle w:val="DraCorstandard"/>
      </w:pPr>
      <w:r w:rsidRPr="006A5525">
        <w:rPr>
          <w:rStyle w:val="DraCorlinenumber"/>
        </w:rPr>
        <w:t>(4</w:t>
      </w:r>
      <w:r w:rsidR="006A5525" w:rsidRPr="006A5525">
        <w:rPr>
          <w:rStyle w:val="DraCorlinenumber"/>
        </w:rPr>
        <w:t>9</w:t>
      </w:r>
      <w:r w:rsidRPr="006A5525">
        <w:rPr>
          <w:rStyle w:val="DraCorlinenumber"/>
        </w:rPr>
        <w:t>0)</w:t>
      </w:r>
      <w:r>
        <w:t xml:space="preserve"> </w:t>
      </w:r>
      <w:r w:rsidR="005343CB" w:rsidRPr="00D16D6F">
        <w:t>Carmina uoce.</w:t>
      </w:r>
    </w:p>
    <w:p w14:paraId="3072895B" w14:textId="3A4AF43B" w:rsidR="002416D4" w:rsidRPr="009246B4" w:rsidRDefault="002416D4" w:rsidP="002416D4">
      <w:pPr>
        <w:pStyle w:val="DraCoradditions"/>
        <w:rPr>
          <w:lang w:val="it-CH"/>
        </w:rPr>
      </w:pPr>
      <w:r w:rsidRPr="009246B4">
        <w:rPr>
          <w:lang w:val="it-CH"/>
        </w:rPr>
        <w:t>/act=2, scene=3/</w:t>
      </w:r>
    </w:p>
    <w:p w14:paraId="57C9D60B" w14:textId="1570E8D5" w:rsidR="003071AB" w:rsidRPr="00D16D6F" w:rsidRDefault="00D82157" w:rsidP="003029A4">
      <w:pPr>
        <w:pStyle w:val="DraCorhead"/>
      </w:pPr>
      <w:r w:rsidRPr="00D16D6F">
        <w:t>Actus secundi. Scoena tertia.</w:t>
      </w:r>
    </w:p>
    <w:p w14:paraId="304C31B8" w14:textId="68AD6581" w:rsidR="003071AB" w:rsidRPr="00F86DDF" w:rsidRDefault="005343CB" w:rsidP="001323C4">
      <w:pPr>
        <w:pStyle w:val="DraCorstandard"/>
        <w:rPr>
          <w:rStyle w:val="DraCorstagedirectionsetc"/>
        </w:rPr>
      </w:pPr>
      <w:r w:rsidRPr="00F86DDF">
        <w:rPr>
          <w:rStyle w:val="DraCorstagedirectionsetc"/>
        </w:rPr>
        <w:t>Pamphag</w:t>
      </w:r>
      <w:r w:rsidR="009129E2" w:rsidRPr="00F86DDF">
        <w:rPr>
          <w:rStyle w:val="DraCorstagedirectionsetc"/>
        </w:rPr>
        <w:t>v</w:t>
      </w:r>
      <w:r w:rsidRPr="00F86DDF">
        <w:rPr>
          <w:rStyle w:val="DraCorstagedirectionsetc"/>
        </w:rPr>
        <w:t>s</w:t>
      </w:r>
      <w:r w:rsidR="009129E2" w:rsidRPr="00F86DDF">
        <w:rPr>
          <w:rStyle w:val="DraCorstagedirectionsetc"/>
        </w:rPr>
        <w:t>.</w:t>
      </w:r>
      <w:r w:rsidRPr="00F86DDF">
        <w:rPr>
          <w:rStyle w:val="DraCorstagedirectionsetc"/>
        </w:rPr>
        <w:t xml:space="preserve"> Pantolab</w:t>
      </w:r>
      <w:r w:rsidR="009129E2" w:rsidRPr="00F86DDF">
        <w:rPr>
          <w:rStyle w:val="DraCorstagedirectionsetc"/>
        </w:rPr>
        <w:t>v</w:t>
      </w:r>
      <w:r w:rsidRPr="00F86DDF">
        <w:rPr>
          <w:rStyle w:val="DraCorstagedirectionsetc"/>
        </w:rPr>
        <w:t>s</w:t>
      </w:r>
      <w:r w:rsidR="009129E2" w:rsidRPr="00F86DDF">
        <w:rPr>
          <w:rStyle w:val="DraCorstagedirectionsetc"/>
        </w:rPr>
        <w:t>.</w:t>
      </w:r>
      <w:r w:rsidRPr="00F86DDF">
        <w:rPr>
          <w:rStyle w:val="DraCorstagedirectionsetc"/>
        </w:rPr>
        <w:t xml:space="preserve"> Acolast</w:t>
      </w:r>
      <w:r w:rsidR="009129E2" w:rsidRPr="00F86DDF">
        <w:rPr>
          <w:rStyle w:val="DraCorstagedirectionsetc"/>
        </w:rPr>
        <w:t>v</w:t>
      </w:r>
      <w:r w:rsidRPr="00F86DDF">
        <w:rPr>
          <w:rStyle w:val="DraCorstagedirectionsetc"/>
        </w:rPr>
        <w:t>s</w:t>
      </w:r>
      <w:r w:rsidR="009129E2" w:rsidRPr="00F86DDF">
        <w:rPr>
          <w:rStyle w:val="DraCorstagedirectionsetc"/>
        </w:rPr>
        <w:t>.</w:t>
      </w:r>
    </w:p>
    <w:p w14:paraId="33B55886" w14:textId="77777777" w:rsidR="00ED15BA" w:rsidRPr="00F86DDF" w:rsidRDefault="005343CB" w:rsidP="001323C4">
      <w:pPr>
        <w:pStyle w:val="DraCorstandard"/>
        <w:rPr>
          <w:rStyle w:val="DraCorstagedirectionsetc"/>
        </w:rPr>
      </w:pPr>
      <w:r w:rsidRPr="00F86DDF">
        <w:rPr>
          <w:rStyle w:val="DraCorstagedirectionsetc"/>
        </w:rPr>
        <w:t>Octonari</w:t>
      </w:r>
      <w:r w:rsidR="00D82157" w:rsidRPr="00F86DDF">
        <w:rPr>
          <w:rStyle w:val="DraCorstagedirectionsetc"/>
        </w:rPr>
        <w:t>j</w:t>
      </w:r>
      <w:r w:rsidRPr="00F86DDF">
        <w:rPr>
          <w:rStyle w:val="DraCorstagedirectionsetc"/>
        </w:rPr>
        <w:t>.</w:t>
      </w:r>
    </w:p>
    <w:p w14:paraId="67F6DB18" w14:textId="137CB699" w:rsidR="003071AB" w:rsidRPr="00D16D6F" w:rsidRDefault="00B95B11" w:rsidP="001323C4">
      <w:pPr>
        <w:pStyle w:val="DraCorstandard"/>
      </w:pPr>
      <w:r w:rsidRPr="00B95B11">
        <w:rPr>
          <w:rStyle w:val="DraCormarkversepart"/>
        </w:rPr>
        <w:t>@</w:t>
      </w:r>
      <w:r w:rsidR="005343CB" w:rsidRPr="00D16D6F">
        <w:t>Quid haec tibi uidentur?</w:t>
      </w:r>
      <w:r w:rsidR="00D82157" w:rsidRPr="00D16D6F">
        <w:t xml:space="preserve"> </w:t>
      </w:r>
      <w:r w:rsidR="00E9556D" w:rsidRPr="00E9556D">
        <w:rPr>
          <w:rStyle w:val="DraCorspeakerattribution"/>
        </w:rPr>
        <w:t>Pantola.</w:t>
      </w:r>
      <w:r w:rsidR="00D82157" w:rsidRPr="00D16D6F">
        <w:t xml:space="preserve"> </w:t>
      </w:r>
      <w:r w:rsidRPr="00B95B11">
        <w:rPr>
          <w:rStyle w:val="DraCormarkversepart"/>
        </w:rPr>
        <w:t>@</w:t>
      </w:r>
      <w:r w:rsidR="005343CB" w:rsidRPr="00D16D6F">
        <w:t>Rara profecto mysteria.</w:t>
      </w:r>
    </w:p>
    <w:p w14:paraId="6B62A31D" w14:textId="1F2B0827" w:rsidR="003071AB" w:rsidRPr="00D16D6F" w:rsidRDefault="00E9556D" w:rsidP="001323C4">
      <w:pPr>
        <w:pStyle w:val="DraCorstandard"/>
      </w:pPr>
      <w:r w:rsidRPr="00E9556D">
        <w:rPr>
          <w:rStyle w:val="DraCorspeakerattribution"/>
        </w:rPr>
        <w:t>Pamph.</w:t>
      </w:r>
      <w:r w:rsidR="00D82157" w:rsidRPr="00D16D6F">
        <w:t xml:space="preserve"> </w:t>
      </w:r>
      <w:r w:rsidR="00B95B11" w:rsidRPr="00B95B11">
        <w:rPr>
          <w:rStyle w:val="DraCormarkversepart"/>
        </w:rPr>
        <w:t>@</w:t>
      </w:r>
      <w:r w:rsidR="005343CB" w:rsidRPr="00D16D6F">
        <w:t>Vide, ut contineas.</w:t>
      </w:r>
      <w:r w:rsidR="00D82157" w:rsidRPr="00D16D6F">
        <w:t xml:space="preserve"> </w:t>
      </w:r>
      <w:r w:rsidR="00D55964" w:rsidRPr="00D55964">
        <w:rPr>
          <w:rStyle w:val="DraCorspeakerattribution"/>
        </w:rPr>
        <w:t>Pantol.</w:t>
      </w:r>
      <w:r w:rsidR="00D82157" w:rsidRPr="00D16D6F">
        <w:rPr>
          <w:i/>
          <w:iCs/>
        </w:rPr>
        <w:t xml:space="preserve"> </w:t>
      </w:r>
      <w:r w:rsidR="00B95B11" w:rsidRPr="00B95B11">
        <w:rPr>
          <w:rStyle w:val="DraCormarkversepart"/>
        </w:rPr>
        <w:t>@</w:t>
      </w:r>
      <w:r w:rsidR="005343CB" w:rsidRPr="00D16D6F">
        <w:t>Accurate omnia. Memorem me senties.</w:t>
      </w:r>
    </w:p>
    <w:p w14:paraId="42188B9E" w14:textId="62E338D3" w:rsidR="003071AB" w:rsidRPr="00D16D6F" w:rsidRDefault="005343CB" w:rsidP="001323C4">
      <w:pPr>
        <w:pStyle w:val="DraCorstandard"/>
      </w:pPr>
      <w:r w:rsidRPr="00D16D6F">
        <w:t xml:space="preserve">Sed unde escaria nobis est uenatio? </w:t>
      </w:r>
      <w:r w:rsidR="00FD2057" w:rsidRPr="00D16D6F">
        <w:t>V</w:t>
      </w:r>
      <w:r w:rsidRPr="00D16D6F">
        <w:t>bi cadauer est,</w:t>
      </w:r>
    </w:p>
    <w:p w14:paraId="5C10CD67" w14:textId="77777777" w:rsidR="00ED15BA" w:rsidRDefault="005343CB" w:rsidP="001323C4">
      <w:pPr>
        <w:pStyle w:val="DraCorstandard"/>
      </w:pPr>
      <w:r w:rsidRPr="00D16D6F">
        <w:t>Quod adcurramus uultures? Nam uel lupo esurientior</w:t>
      </w:r>
    </w:p>
    <w:p w14:paraId="19C86DB5" w14:textId="77F3CE51" w:rsidR="003071AB" w:rsidRPr="00D16D6F" w:rsidRDefault="00007089" w:rsidP="001323C4">
      <w:pPr>
        <w:pStyle w:val="DraCorstandard"/>
      </w:pPr>
      <w:r w:rsidRPr="006A5525">
        <w:rPr>
          <w:rStyle w:val="DraCorlinenumber"/>
        </w:rPr>
        <w:t>(4</w:t>
      </w:r>
      <w:r w:rsidR="006A5525" w:rsidRPr="006A5525">
        <w:rPr>
          <w:rStyle w:val="DraCorlinenumber"/>
        </w:rPr>
        <w:t>9</w:t>
      </w:r>
      <w:r w:rsidRPr="006A5525">
        <w:rPr>
          <w:rStyle w:val="DraCorlinenumber"/>
        </w:rPr>
        <w:t>5)</w:t>
      </w:r>
      <w:r>
        <w:t xml:space="preserve"> </w:t>
      </w:r>
      <w:r w:rsidR="00B95B11" w:rsidRPr="00B95B11">
        <w:rPr>
          <w:rStyle w:val="DraCormarkversepart"/>
        </w:rPr>
        <w:t>@</w:t>
      </w:r>
      <w:r w:rsidR="005343CB" w:rsidRPr="00D16D6F">
        <w:t>Sum.</w:t>
      </w:r>
      <w:r w:rsidR="00D82157" w:rsidRPr="00D16D6F">
        <w:t xml:space="preserve"> </w:t>
      </w:r>
      <w:r w:rsidR="00D55964" w:rsidRPr="00D55964">
        <w:rPr>
          <w:rStyle w:val="DraCorspeakerattribution"/>
        </w:rPr>
        <w:t>Pampha.</w:t>
      </w:r>
      <w:r w:rsidR="00D82157" w:rsidRPr="00D16D6F">
        <w:t xml:space="preserve"> </w:t>
      </w:r>
      <w:r w:rsidR="00B95B11" w:rsidRPr="00B95B11">
        <w:rPr>
          <w:rStyle w:val="DraCormarkversepart"/>
        </w:rPr>
        <w:t>@</w:t>
      </w:r>
      <w:r w:rsidR="005343CB" w:rsidRPr="00D16D6F">
        <w:t>Quod de somnio iamiam dixi, meministin obsecro?</w:t>
      </w:r>
    </w:p>
    <w:p w14:paraId="49E87938" w14:textId="21ABC543" w:rsidR="00ED15BA" w:rsidRDefault="00D55964" w:rsidP="001323C4">
      <w:pPr>
        <w:pStyle w:val="DraCorstandard"/>
      </w:pPr>
      <w:r w:rsidRPr="00D55964">
        <w:rPr>
          <w:rStyle w:val="DraCorspeakerattribution"/>
        </w:rPr>
        <w:t>Panto.</w:t>
      </w:r>
      <w:r w:rsidR="00D82157" w:rsidRPr="00D16D6F">
        <w:t xml:space="preserve"> </w:t>
      </w:r>
      <w:r w:rsidR="00B95B11" w:rsidRPr="00B95B11">
        <w:rPr>
          <w:rStyle w:val="DraCormarkversepart"/>
        </w:rPr>
        <w:t>@</w:t>
      </w:r>
      <w:r w:rsidR="005343CB" w:rsidRPr="00D16D6F">
        <w:t>Memini.</w:t>
      </w:r>
      <w:r w:rsidR="00D82157" w:rsidRPr="00D16D6F">
        <w:t xml:space="preserve"> </w:t>
      </w:r>
      <w:r w:rsidRPr="00D55964">
        <w:rPr>
          <w:rStyle w:val="DraCorspeakerattribution"/>
        </w:rPr>
        <w:t>Pam.</w:t>
      </w:r>
      <w:r w:rsidR="00D82157" w:rsidRPr="00D16D6F">
        <w:rPr>
          <w:i/>
          <w:iCs/>
        </w:rPr>
        <w:t xml:space="preserve"> </w:t>
      </w:r>
      <w:r w:rsidR="00B95B11" w:rsidRPr="00B95B11">
        <w:rPr>
          <w:rStyle w:val="DraCormarkversepart"/>
        </w:rPr>
        <w:t>@</w:t>
      </w:r>
      <w:r w:rsidR="005343CB" w:rsidRPr="00D16D6F">
        <w:t>Hinc te bene sperare iubeo</w:t>
      </w:r>
      <w:r w:rsidR="008C6623">
        <w:t>.</w:t>
      </w:r>
      <w:r w:rsidR="00D82157" w:rsidRPr="00D16D6F">
        <w:t xml:space="preserve"> </w:t>
      </w:r>
      <w:r w:rsidRPr="00D55964">
        <w:rPr>
          <w:rStyle w:val="DraCorspeakerattribution"/>
        </w:rPr>
        <w:t>Panto.</w:t>
      </w:r>
      <w:r w:rsidR="00D82157" w:rsidRPr="00D16D6F">
        <w:rPr>
          <w:i/>
          <w:iCs/>
        </w:rPr>
        <w:t xml:space="preserve"> </w:t>
      </w:r>
      <w:r w:rsidR="00B95B11" w:rsidRPr="00B95B11">
        <w:rPr>
          <w:rStyle w:val="DraCormarkversepart"/>
        </w:rPr>
        <w:t>@</w:t>
      </w:r>
      <w:r w:rsidR="005343CB" w:rsidRPr="00D16D6F">
        <w:t xml:space="preserve">Sperare autem, </w:t>
      </w:r>
      <w:r w:rsidR="008C6623">
        <w:t>quo</w:t>
      </w:r>
      <w:r w:rsidR="005343CB" w:rsidRPr="00D16D6F">
        <w:t>m nihil</w:t>
      </w:r>
    </w:p>
    <w:p w14:paraId="413175D6" w14:textId="72C1D9EB" w:rsidR="003071AB" w:rsidRPr="00D16D6F" w:rsidRDefault="00B95B11" w:rsidP="001323C4">
      <w:pPr>
        <w:pStyle w:val="DraCorstandard"/>
      </w:pPr>
      <w:r w:rsidRPr="00B95B11">
        <w:rPr>
          <w:rStyle w:val="DraCormarkversepart"/>
        </w:rPr>
        <w:t>@</w:t>
      </w:r>
      <w:r w:rsidR="005343CB" w:rsidRPr="00D16D6F">
        <w:t>Sit, quod edatur?</w:t>
      </w:r>
      <w:r w:rsidR="00D82157" w:rsidRPr="00D16D6F">
        <w:t xml:space="preserve"> </w:t>
      </w:r>
      <w:r w:rsidR="00D55964" w:rsidRPr="00D55964">
        <w:rPr>
          <w:rStyle w:val="DraCorspeakerattribution"/>
        </w:rPr>
        <w:t>Pam.</w:t>
      </w:r>
      <w:r w:rsidR="00D82157" w:rsidRPr="00D16D6F">
        <w:rPr>
          <w:i/>
          <w:iCs/>
        </w:rPr>
        <w:t xml:space="preserve"> </w:t>
      </w:r>
      <w:r w:rsidRPr="00B95B11">
        <w:rPr>
          <w:rStyle w:val="DraCormarkversepart"/>
        </w:rPr>
        <w:t>@</w:t>
      </w:r>
      <w:r w:rsidR="005343CB" w:rsidRPr="00D16D6F">
        <w:t>Mane, mane, non spem meram, sed rem dabo.</w:t>
      </w:r>
    </w:p>
    <w:p w14:paraId="3070CF7D" w14:textId="3E6C8887" w:rsidR="003071AB" w:rsidRPr="00D16D6F" w:rsidRDefault="00D55964" w:rsidP="001323C4">
      <w:pPr>
        <w:pStyle w:val="DraCorstandard"/>
      </w:pPr>
      <w:r w:rsidRPr="00D55964">
        <w:rPr>
          <w:rStyle w:val="DraCorspeakerattribution"/>
        </w:rPr>
        <w:t>Pant.</w:t>
      </w:r>
      <w:r w:rsidR="00D82157" w:rsidRPr="00D16D6F">
        <w:t xml:space="preserve"> </w:t>
      </w:r>
      <w:r w:rsidR="00B95B11" w:rsidRPr="00B95B11">
        <w:rPr>
          <w:rStyle w:val="DraCormarkversepart"/>
        </w:rPr>
        <w:t>@</w:t>
      </w:r>
      <w:r w:rsidR="005343CB" w:rsidRPr="00D16D6F">
        <w:t>Promissis quis non diues esse possit?</w:t>
      </w:r>
      <w:r w:rsidR="00D82157" w:rsidRPr="00D16D6F">
        <w:t xml:space="preserve"> </w:t>
      </w:r>
      <w:r w:rsidRPr="00D55964">
        <w:rPr>
          <w:rStyle w:val="DraCorspeakerattribution"/>
        </w:rPr>
        <w:t>Pam.</w:t>
      </w:r>
      <w:r w:rsidR="00D82157" w:rsidRPr="00D16D6F">
        <w:rPr>
          <w:i/>
          <w:iCs/>
        </w:rPr>
        <w:t xml:space="preserve"> </w:t>
      </w:r>
      <w:r w:rsidR="00B95B11" w:rsidRPr="00B95B11">
        <w:rPr>
          <w:rStyle w:val="DraCormarkversepart"/>
        </w:rPr>
        <w:t>@</w:t>
      </w:r>
      <w:r w:rsidR="005343CB" w:rsidRPr="00D16D6F">
        <w:t>Offam faxo in os</w:t>
      </w:r>
    </w:p>
    <w:p w14:paraId="087F67E3" w14:textId="77777777" w:rsidR="00ED15BA" w:rsidRDefault="005343CB" w:rsidP="001323C4">
      <w:pPr>
        <w:pStyle w:val="DraCorstandard"/>
      </w:pPr>
      <w:r w:rsidRPr="00D16D6F">
        <w:t>Tibi obiecero. Nisi enim me omen laetum fallit, nanciscimur</w:t>
      </w:r>
    </w:p>
    <w:p w14:paraId="00DEACC6" w14:textId="0A522BE5" w:rsidR="00ED15BA" w:rsidRDefault="00007089" w:rsidP="001323C4">
      <w:pPr>
        <w:pStyle w:val="DraCorstandard"/>
      </w:pPr>
      <w:r w:rsidRPr="006A5525">
        <w:rPr>
          <w:rStyle w:val="DraCorlinenumber"/>
        </w:rPr>
        <w:t>(</w:t>
      </w:r>
      <w:r w:rsidR="006A5525" w:rsidRPr="006A5525">
        <w:rPr>
          <w:rStyle w:val="DraCorlinenumber"/>
        </w:rPr>
        <w:t>50</w:t>
      </w:r>
      <w:r w:rsidRPr="006A5525">
        <w:rPr>
          <w:rStyle w:val="DraCorlinenumber"/>
        </w:rPr>
        <w:t>0)</w:t>
      </w:r>
      <w:r>
        <w:t xml:space="preserve"> </w:t>
      </w:r>
      <w:r w:rsidR="005343CB" w:rsidRPr="00D16D6F">
        <w:t>Hodie herum, qualem uolumus, qui nos accipiat lautissime.</w:t>
      </w:r>
    </w:p>
    <w:p w14:paraId="2D771EEB" w14:textId="21C5ED68" w:rsidR="00ED15BA" w:rsidRDefault="00B95B11" w:rsidP="001323C4">
      <w:pPr>
        <w:pStyle w:val="DraCorstandard"/>
      </w:pPr>
      <w:r w:rsidRPr="00B95B11">
        <w:rPr>
          <w:rStyle w:val="DraCormarkversepart"/>
        </w:rPr>
        <w:t>@</w:t>
      </w:r>
      <w:r w:rsidR="005343CB" w:rsidRPr="00D16D6F">
        <w:t>Hem, ad rostra te uoco.</w:t>
      </w:r>
      <w:r w:rsidR="00D82157" w:rsidRPr="00D16D6F">
        <w:t xml:space="preserve"> </w:t>
      </w:r>
      <w:r w:rsidR="00D55964" w:rsidRPr="00D55964">
        <w:rPr>
          <w:rStyle w:val="DraCorspeakerattribution"/>
        </w:rPr>
        <w:t>Panto.</w:t>
      </w:r>
      <w:r w:rsidR="00D82157" w:rsidRPr="00D16D6F">
        <w:t xml:space="preserve"> </w:t>
      </w:r>
      <w:r w:rsidRPr="00B95B11">
        <w:rPr>
          <w:rStyle w:val="DraCormarkversepart"/>
        </w:rPr>
        <w:t>@</w:t>
      </w:r>
      <w:r w:rsidR="005343CB" w:rsidRPr="00D16D6F">
        <w:t>Quid illo?</w:t>
      </w:r>
      <w:r w:rsidR="00D82157" w:rsidRPr="00D16D6F">
        <w:t xml:space="preserve"> </w:t>
      </w:r>
      <w:r w:rsidR="00D55964" w:rsidRPr="00D55964">
        <w:rPr>
          <w:rStyle w:val="DraCorspeakerattribution"/>
        </w:rPr>
        <w:t>Pam.</w:t>
      </w:r>
      <w:r w:rsidR="00D82157" w:rsidRPr="00D16D6F">
        <w:rPr>
          <w:i/>
          <w:iCs/>
        </w:rPr>
        <w:t xml:space="preserve"> </w:t>
      </w:r>
      <w:r w:rsidRPr="00B95B11">
        <w:rPr>
          <w:rStyle w:val="DraCormarkversepart"/>
        </w:rPr>
        <w:t>@</w:t>
      </w:r>
      <w:r w:rsidR="00FD2057" w:rsidRPr="00D16D6F">
        <w:t>V</w:t>
      </w:r>
      <w:r w:rsidR="005343CB" w:rsidRPr="00D16D6F">
        <w:t>t uideam, num qui uenerint</w:t>
      </w:r>
    </w:p>
    <w:p w14:paraId="223C759F" w14:textId="38917553" w:rsidR="00ED15BA" w:rsidRDefault="00B95B11" w:rsidP="001323C4">
      <w:pPr>
        <w:pStyle w:val="DraCorstandard"/>
      </w:pPr>
      <w:r w:rsidRPr="00B95B11">
        <w:rPr>
          <w:rStyle w:val="DraCormarkversepart"/>
        </w:rPr>
        <w:lastRenderedPageBreak/>
        <w:t>@</w:t>
      </w:r>
      <w:r w:rsidR="005343CB" w:rsidRPr="00D16D6F">
        <w:t>Legati aut hospites nobis.</w:t>
      </w:r>
      <w:r w:rsidR="00D82157" w:rsidRPr="00D16D6F">
        <w:t xml:space="preserve"> </w:t>
      </w:r>
      <w:r w:rsidR="00D55964" w:rsidRPr="00D55964">
        <w:rPr>
          <w:rStyle w:val="DraCorspeakerattribution"/>
        </w:rPr>
        <w:t>Pantol.</w:t>
      </w:r>
      <w:r w:rsidR="00D82157" w:rsidRPr="00D16D6F">
        <w:rPr>
          <w:i/>
          <w:iCs/>
        </w:rPr>
        <w:t xml:space="preserve"> </w:t>
      </w:r>
      <w:r w:rsidRPr="00B95B11">
        <w:rPr>
          <w:rStyle w:val="DraCormarkversepart"/>
        </w:rPr>
        <w:t>@</w:t>
      </w:r>
      <w:r w:rsidR="005343CB" w:rsidRPr="00D16D6F">
        <w:t xml:space="preserve">Malim ad </w:t>
      </w:r>
      <w:r w:rsidR="008C6623">
        <w:t>Cu</w:t>
      </w:r>
      <w:r w:rsidR="005343CB" w:rsidRPr="00D16D6F">
        <w:t>pediarios</w:t>
      </w:r>
    </w:p>
    <w:p w14:paraId="3471447C" w14:textId="48554A36" w:rsidR="00ED15BA" w:rsidRDefault="00B95B11" w:rsidP="001323C4">
      <w:pPr>
        <w:pStyle w:val="DraCorstandard"/>
      </w:pPr>
      <w:r w:rsidRPr="00B95B11">
        <w:rPr>
          <w:rStyle w:val="DraCormarkversepart"/>
        </w:rPr>
        <w:t>@</w:t>
      </w:r>
      <w:r w:rsidR="005343CB" w:rsidRPr="00D16D6F">
        <w:t>Voca</w:t>
      </w:r>
      <w:r w:rsidR="008C6623">
        <w:t>r</w:t>
      </w:r>
      <w:r w:rsidR="005343CB" w:rsidRPr="00D16D6F">
        <w:t>ier, nam differor fame.</w:t>
      </w:r>
      <w:r w:rsidR="00D82157" w:rsidRPr="00D16D6F">
        <w:t xml:space="preserve"> </w:t>
      </w:r>
      <w:r w:rsidR="00D55964" w:rsidRPr="00D55964">
        <w:rPr>
          <w:rStyle w:val="DraCorspeakerattribution"/>
        </w:rPr>
        <w:t>Pam.</w:t>
      </w:r>
      <w:r w:rsidR="00D82157" w:rsidRPr="00D16D6F">
        <w:rPr>
          <w:i/>
          <w:iCs/>
        </w:rPr>
        <w:t xml:space="preserve"> </w:t>
      </w:r>
      <w:r w:rsidRPr="00B95B11">
        <w:rPr>
          <w:rStyle w:val="DraCormarkversepart"/>
        </w:rPr>
        <w:t>@</w:t>
      </w:r>
      <w:r w:rsidR="005343CB" w:rsidRPr="00D16D6F">
        <w:t>Ah, quam plumbeus es. Lucri</w:t>
      </w:r>
    </w:p>
    <w:p w14:paraId="6FD9C1D3" w14:textId="2FDBCA8C" w:rsidR="003071AB" w:rsidRPr="00D16D6F" w:rsidRDefault="00B95B11" w:rsidP="001323C4">
      <w:pPr>
        <w:pStyle w:val="DraCorstandard"/>
      </w:pPr>
      <w:r w:rsidRPr="00B95B11">
        <w:rPr>
          <w:rStyle w:val="DraCormarkversepart"/>
        </w:rPr>
        <w:t>@</w:t>
      </w:r>
      <w:r w:rsidR="005343CB" w:rsidRPr="00D16D6F">
        <w:t>Bonus odor illinc a</w:t>
      </w:r>
      <w:r w:rsidR="008C6623">
        <w:t>d</w:t>
      </w:r>
      <w:r w:rsidR="005343CB" w:rsidRPr="00D16D6F">
        <w:t>flauit nares meas.</w:t>
      </w:r>
      <w:r w:rsidR="00D82157" w:rsidRPr="00D16D6F">
        <w:t xml:space="preserve"> </w:t>
      </w:r>
      <w:r w:rsidR="00D55964" w:rsidRPr="00D55964">
        <w:rPr>
          <w:rStyle w:val="DraCorspeakerattribution"/>
        </w:rPr>
        <w:t>Pantol.</w:t>
      </w:r>
      <w:r w:rsidR="00D82157" w:rsidRPr="00D16D6F">
        <w:rPr>
          <w:i/>
          <w:iCs/>
        </w:rPr>
        <w:t xml:space="preserve"> </w:t>
      </w:r>
      <w:r w:rsidRPr="00B95B11">
        <w:rPr>
          <w:rStyle w:val="DraCormarkversepart"/>
        </w:rPr>
        <w:t>@</w:t>
      </w:r>
      <w:r w:rsidR="005343CB" w:rsidRPr="00D16D6F">
        <w:t>Si odoribus</w:t>
      </w:r>
    </w:p>
    <w:p w14:paraId="0FED9F89" w14:textId="0D37875A" w:rsidR="003071AB" w:rsidRPr="00D16D6F" w:rsidRDefault="00007089" w:rsidP="001323C4">
      <w:pPr>
        <w:pStyle w:val="DraCorstandard"/>
      </w:pPr>
      <w:r w:rsidRPr="006A5525">
        <w:rPr>
          <w:rStyle w:val="DraCorlinenumber"/>
        </w:rPr>
        <w:t>(</w:t>
      </w:r>
      <w:r w:rsidR="006A5525" w:rsidRPr="006A5525">
        <w:rPr>
          <w:rStyle w:val="DraCorlinenumber"/>
        </w:rPr>
        <w:t>50</w:t>
      </w:r>
      <w:r w:rsidRPr="006A5525">
        <w:rPr>
          <w:rStyle w:val="DraCorlinenumber"/>
        </w:rPr>
        <w:t>5)</w:t>
      </w:r>
      <w:r>
        <w:t xml:space="preserve"> </w:t>
      </w:r>
      <w:r w:rsidR="005343CB" w:rsidRPr="00D16D6F">
        <w:t>Et somn</w:t>
      </w:r>
      <w:r w:rsidR="0087532A" w:rsidRPr="00D16D6F">
        <w:t>ij</w:t>
      </w:r>
      <w:r w:rsidR="005343CB" w:rsidRPr="00D16D6F">
        <w:t>s uentrem pascas, quid adhuc famescere me sinis?</w:t>
      </w:r>
    </w:p>
    <w:p w14:paraId="27AE7489" w14:textId="2CE5C30E" w:rsidR="00ED15BA" w:rsidRDefault="00D55964" w:rsidP="001323C4">
      <w:pPr>
        <w:pStyle w:val="DraCorstandard"/>
      </w:pPr>
      <w:r w:rsidRPr="00D55964">
        <w:rPr>
          <w:rStyle w:val="DraCorspeakerattribution"/>
        </w:rPr>
        <w:t>Pampha.</w:t>
      </w:r>
      <w:r w:rsidR="00D82157" w:rsidRPr="00D16D6F">
        <w:t xml:space="preserve"> </w:t>
      </w:r>
      <w:r w:rsidR="005343CB" w:rsidRPr="00D16D6F">
        <w:t>Heus tu, ne spera communem tibi sortem, nisi sequeris.</w:t>
      </w:r>
    </w:p>
    <w:p w14:paraId="797C4331" w14:textId="3A9F2DED" w:rsidR="003071AB" w:rsidRPr="00D16D6F" w:rsidRDefault="00E9556D" w:rsidP="001323C4">
      <w:pPr>
        <w:pStyle w:val="DraCorstandard"/>
      </w:pPr>
      <w:r w:rsidRPr="00E9556D">
        <w:rPr>
          <w:rStyle w:val="DraCorspeakerattribution"/>
        </w:rPr>
        <w:t>Pantola.</w:t>
      </w:r>
      <w:r w:rsidR="00D82157" w:rsidRPr="00D16D6F">
        <w:t xml:space="preserve"> </w:t>
      </w:r>
      <w:r w:rsidR="00B95B11" w:rsidRPr="00B95B11">
        <w:rPr>
          <w:rStyle w:val="DraCormarkversepart"/>
        </w:rPr>
        <w:t>@</w:t>
      </w:r>
      <w:r w:rsidR="005343CB" w:rsidRPr="00D16D6F">
        <w:t>Sequor uel ad manes imos, si iusseris</w:t>
      </w:r>
      <w:r w:rsidR="00D82157" w:rsidRPr="00D16D6F">
        <w:t xml:space="preserve">. </w:t>
      </w:r>
      <w:r w:rsidR="002A77F7" w:rsidRPr="002A77F7">
        <w:rPr>
          <w:rStyle w:val="DraCorspeakerattribution"/>
        </w:rPr>
        <w:t>Acol.</w:t>
      </w:r>
      <w:r w:rsidR="00D82157" w:rsidRPr="00D16D6F">
        <w:rPr>
          <w:i/>
          <w:iCs/>
        </w:rPr>
        <w:t xml:space="preserve"> </w:t>
      </w:r>
      <w:r w:rsidR="00B95B11" w:rsidRPr="00B95B11">
        <w:rPr>
          <w:rStyle w:val="DraCormarkversepart"/>
        </w:rPr>
        <w:t>@</w:t>
      </w:r>
      <w:r w:rsidR="005343CB" w:rsidRPr="00D16D6F">
        <w:t>Nunc gaudeo</w:t>
      </w:r>
    </w:p>
    <w:p w14:paraId="68369B23" w14:textId="77777777" w:rsidR="00ED15BA" w:rsidRDefault="005343CB" w:rsidP="001323C4">
      <w:pPr>
        <w:pStyle w:val="DraCorstandard"/>
      </w:pPr>
      <w:r w:rsidRPr="00D16D6F">
        <w:t>Superasse me uiarum omne</w:t>
      </w:r>
      <w:r w:rsidR="008C6623">
        <w:t>i</w:t>
      </w:r>
      <w:r w:rsidRPr="00D16D6F">
        <w:t>s crepidines, c</w:t>
      </w:r>
      <w:r w:rsidR="008C6623">
        <w:t>o</w:t>
      </w:r>
      <w:r w:rsidRPr="00D16D6F">
        <w:t>edant graues</w:t>
      </w:r>
    </w:p>
    <w:p w14:paraId="6CE91256" w14:textId="77777777" w:rsidR="00ED15BA" w:rsidRDefault="005343CB" w:rsidP="001323C4">
      <w:pPr>
        <w:pStyle w:val="DraCorstandard"/>
      </w:pPr>
      <w:r w:rsidRPr="00D16D6F">
        <w:t xml:space="preserve">Curae, maeror facessat, optato in portu </w:t>
      </w:r>
      <w:r w:rsidR="008C6623">
        <w:t>quo</w:t>
      </w:r>
      <w:r w:rsidRPr="00D16D6F">
        <w:t>m nauigem.</w:t>
      </w:r>
    </w:p>
    <w:p w14:paraId="4B3BB3C1" w14:textId="71705C55" w:rsidR="003071AB" w:rsidRPr="00D16D6F" w:rsidRDefault="00007089" w:rsidP="001323C4">
      <w:pPr>
        <w:pStyle w:val="DraCorstandard"/>
      </w:pPr>
      <w:r w:rsidRPr="006A5525">
        <w:rPr>
          <w:rStyle w:val="DraCorlinenumber"/>
        </w:rPr>
        <w:t>(5</w:t>
      </w:r>
      <w:r w:rsidR="006A5525" w:rsidRPr="006A5525">
        <w:rPr>
          <w:rStyle w:val="DraCorlinenumber"/>
        </w:rPr>
        <w:t>1</w:t>
      </w:r>
      <w:r w:rsidRPr="006A5525">
        <w:rPr>
          <w:rStyle w:val="DraCorlinenumber"/>
        </w:rPr>
        <w:t>0)</w:t>
      </w:r>
      <w:r>
        <w:t xml:space="preserve"> </w:t>
      </w:r>
      <w:r w:rsidR="005343CB" w:rsidRPr="00D16D6F">
        <w:t>Posthac quicquid libet, licebit protinus. Sub pectore</w:t>
      </w:r>
    </w:p>
    <w:p w14:paraId="4BC31FB7" w14:textId="77777777" w:rsidR="00ED15BA" w:rsidRDefault="005343CB" w:rsidP="001323C4">
      <w:pPr>
        <w:pStyle w:val="DraCorstandard"/>
      </w:pPr>
      <w:r w:rsidRPr="00D16D6F">
        <w:t>Quicquid tacitus uersabo, id in linguam, mox in manus</w:t>
      </w:r>
    </w:p>
    <w:p w14:paraId="2065673F" w14:textId="77777777" w:rsidR="00ED15BA" w:rsidRDefault="005343CB" w:rsidP="001323C4">
      <w:pPr>
        <w:pStyle w:val="DraCorstandard"/>
      </w:pPr>
      <w:r w:rsidRPr="00D16D6F">
        <w:t>Licenter deriuabitur, neque obstrepet quisquam meis</w:t>
      </w:r>
    </w:p>
    <w:p w14:paraId="616311BD" w14:textId="77777777" w:rsidR="00ED15BA" w:rsidRDefault="005343CB" w:rsidP="001323C4">
      <w:pPr>
        <w:pStyle w:val="DraCorstandard"/>
      </w:pPr>
      <w:r w:rsidRPr="00D16D6F">
        <w:t>Stud</w:t>
      </w:r>
      <w:r w:rsidR="0087532A" w:rsidRPr="00D16D6F">
        <w:t>ij</w:t>
      </w:r>
      <w:r w:rsidRPr="00D16D6F">
        <w:t>s, ut hactenus obstitit durus pater, a quo me exulem</w:t>
      </w:r>
    </w:p>
    <w:p w14:paraId="6957A3B3" w14:textId="6D3690EF" w:rsidR="003071AB" w:rsidRPr="00D16D6F" w:rsidRDefault="005343CB" w:rsidP="001323C4">
      <w:pPr>
        <w:pStyle w:val="DraCorstandard"/>
      </w:pPr>
      <w:r w:rsidRPr="00D16D6F">
        <w:t>Meapte sponte reddidi, ne sit corrector amplius.</w:t>
      </w:r>
    </w:p>
    <w:p w14:paraId="632B248B" w14:textId="6B855FDD" w:rsidR="00ED15BA" w:rsidRDefault="00007089" w:rsidP="001323C4">
      <w:pPr>
        <w:pStyle w:val="DraCorstandard"/>
      </w:pPr>
      <w:r w:rsidRPr="006A5525">
        <w:rPr>
          <w:rStyle w:val="DraCorlinenumber"/>
        </w:rPr>
        <w:t>(5</w:t>
      </w:r>
      <w:r w:rsidR="006A5525" w:rsidRPr="006A5525">
        <w:rPr>
          <w:rStyle w:val="DraCorlinenumber"/>
        </w:rPr>
        <w:t>1</w:t>
      </w:r>
      <w:r w:rsidRPr="006A5525">
        <w:rPr>
          <w:rStyle w:val="DraCorlinenumber"/>
        </w:rPr>
        <w:t>5)</w:t>
      </w:r>
      <w:r>
        <w:t xml:space="preserve"> </w:t>
      </w:r>
      <w:r w:rsidR="005343CB" w:rsidRPr="00D16D6F">
        <w:t>Iam, id affectabo, ut assurgant omnes uenie</w:t>
      </w:r>
      <w:r w:rsidR="008C6623">
        <w:t>n</w:t>
      </w:r>
      <w:r w:rsidR="005343CB" w:rsidRPr="00D16D6F">
        <w:t>ti, dexteras</w:t>
      </w:r>
    </w:p>
    <w:p w14:paraId="670296BE" w14:textId="30AC75AC" w:rsidR="003071AB" w:rsidRPr="00D16D6F" w:rsidRDefault="005343CB" w:rsidP="001323C4">
      <w:pPr>
        <w:pStyle w:val="DraCorstandard"/>
      </w:pPr>
      <w:r w:rsidRPr="00D16D6F">
        <w:t>Ini</w:t>
      </w:r>
      <w:r w:rsidR="008C6623">
        <w:t>j</w:t>
      </w:r>
      <w:r w:rsidRPr="00D16D6F">
        <w:t>ciant, comissatum ducant, denique delibutus ut</w:t>
      </w:r>
    </w:p>
    <w:p w14:paraId="0C0CC758" w14:textId="77777777" w:rsidR="00ED15BA" w:rsidRDefault="005343CB" w:rsidP="001323C4">
      <w:pPr>
        <w:pStyle w:val="DraCorstandard"/>
      </w:pPr>
      <w:r w:rsidRPr="00D16D6F">
        <w:t>Viuam perpetuis gaud</w:t>
      </w:r>
      <w:r w:rsidR="0087532A" w:rsidRPr="00D16D6F">
        <w:t>ij</w:t>
      </w:r>
      <w:r w:rsidRPr="00D16D6F">
        <w:t>s. Tum, uel multo auro adiunxero</w:t>
      </w:r>
    </w:p>
    <w:p w14:paraId="29D71554" w14:textId="77777777" w:rsidR="00ED15BA" w:rsidRDefault="005343CB" w:rsidP="001323C4">
      <w:pPr>
        <w:pStyle w:val="DraCorstandard"/>
      </w:pPr>
      <w:r w:rsidRPr="00D16D6F">
        <w:t>Omnes mihi. Monarcha sic regnabo praepotens. Quid, an</w:t>
      </w:r>
    </w:p>
    <w:p w14:paraId="35FEAEA8" w14:textId="614832F0" w:rsidR="003071AB" w:rsidRPr="00D16D6F" w:rsidRDefault="005343CB" w:rsidP="001323C4">
      <w:pPr>
        <w:pStyle w:val="DraCorstandard"/>
      </w:pPr>
      <w:r w:rsidRPr="00D16D6F">
        <w:t>Non albae filius gallinae iure censear, optimis</w:t>
      </w:r>
    </w:p>
    <w:p w14:paraId="067F3C0D" w14:textId="147D2933" w:rsidR="003071AB" w:rsidRPr="00D16D6F" w:rsidRDefault="00007089" w:rsidP="001323C4">
      <w:pPr>
        <w:pStyle w:val="DraCorstandard"/>
      </w:pPr>
      <w:r w:rsidRPr="006A5525">
        <w:rPr>
          <w:rStyle w:val="DraCorlinenumber"/>
        </w:rPr>
        <w:t>(5</w:t>
      </w:r>
      <w:r w:rsidR="006A5525" w:rsidRPr="006A5525">
        <w:rPr>
          <w:rStyle w:val="DraCorlinenumber"/>
        </w:rPr>
        <w:t>2</w:t>
      </w:r>
      <w:r w:rsidRPr="006A5525">
        <w:rPr>
          <w:rStyle w:val="DraCorlinenumber"/>
        </w:rPr>
        <w:t>0)</w:t>
      </w:r>
      <w:r>
        <w:t xml:space="preserve"> </w:t>
      </w:r>
      <w:r w:rsidR="005343CB" w:rsidRPr="00D16D6F">
        <w:t>Plane prognatus ouis? Nullis cessero, ne d</w:t>
      </w:r>
      <w:r w:rsidR="0087532A" w:rsidRPr="00D16D6F">
        <w:t>ij</w:t>
      </w:r>
      <w:r w:rsidR="005343CB" w:rsidRPr="00D16D6F">
        <w:t>s quidem,</w:t>
      </w:r>
    </w:p>
    <w:p w14:paraId="06B7FFFF" w14:textId="77777777" w:rsidR="00ED15BA" w:rsidRDefault="005343CB" w:rsidP="001323C4">
      <w:pPr>
        <w:pStyle w:val="DraCorstandard"/>
      </w:pPr>
      <w:r w:rsidRPr="00D16D6F">
        <w:t>Postquam meus Philautus subiecit mihi boni et mali</w:t>
      </w:r>
    </w:p>
    <w:p w14:paraId="6ABE5AEE" w14:textId="77777777" w:rsidR="00ED15BA" w:rsidRDefault="005343CB" w:rsidP="001323C4">
      <w:pPr>
        <w:pStyle w:val="DraCorstandard"/>
      </w:pPr>
      <w:r w:rsidRPr="00D16D6F">
        <w:t>Rationes omne</w:t>
      </w:r>
      <w:r w:rsidR="008C6623">
        <w:t>i</w:t>
      </w:r>
      <w:r w:rsidRPr="00D16D6F">
        <w:t>s, quas ad unguem teneo. Porro autem obuiam</w:t>
      </w:r>
    </w:p>
    <w:p w14:paraId="2DDDB225" w14:textId="77777777" w:rsidR="00ED15BA" w:rsidRDefault="005343CB" w:rsidP="001323C4">
      <w:pPr>
        <w:pStyle w:val="DraCorstandard"/>
      </w:pPr>
      <w:r w:rsidRPr="00D16D6F">
        <w:t>Optem dari hospitem amicum, qui me magnifice tractet, uirum,</w:t>
      </w:r>
    </w:p>
    <w:p w14:paraId="27DA9EDE" w14:textId="77777777" w:rsidR="00ED15BA" w:rsidRDefault="005343CB" w:rsidP="001323C4">
      <w:pPr>
        <w:pStyle w:val="DraCorstandard"/>
      </w:pPr>
      <w:r w:rsidRPr="00D16D6F">
        <w:t>Sane omnibus modis dignum, cui omnes optata omnia ferant.</w:t>
      </w:r>
    </w:p>
    <w:p w14:paraId="62A6EEDD" w14:textId="0AC62424" w:rsidR="00ED15BA" w:rsidRDefault="00007089" w:rsidP="001323C4">
      <w:pPr>
        <w:pStyle w:val="DraCorstandard"/>
      </w:pPr>
      <w:r w:rsidRPr="006A5525">
        <w:rPr>
          <w:rStyle w:val="DraCorlinenumber"/>
        </w:rPr>
        <w:t>(5</w:t>
      </w:r>
      <w:r w:rsidR="006A5525" w:rsidRPr="006A5525">
        <w:rPr>
          <w:rStyle w:val="DraCorlinenumber"/>
        </w:rPr>
        <w:t>2</w:t>
      </w:r>
      <w:r w:rsidRPr="006A5525">
        <w:rPr>
          <w:rStyle w:val="DraCorlinenumber"/>
        </w:rPr>
        <w:t>5)</w:t>
      </w:r>
      <w:r>
        <w:t xml:space="preserve"> </w:t>
      </w:r>
      <w:r w:rsidR="005343CB" w:rsidRPr="00D16D6F">
        <w:t>Quod si me nossent, qui siem, gregatim ad me concurrerent</w:t>
      </w:r>
    </w:p>
    <w:p w14:paraId="39ABE853" w14:textId="090D69F7" w:rsidR="003071AB" w:rsidRPr="00D16D6F" w:rsidRDefault="005343CB" w:rsidP="001323C4">
      <w:pPr>
        <w:pStyle w:val="DraCorstandard"/>
      </w:pPr>
      <w:r w:rsidRPr="00D16D6F">
        <w:t>Cup</w:t>
      </w:r>
      <w:r w:rsidR="008C6623">
        <w:t>a</w:t>
      </w:r>
      <w:r w:rsidRPr="00D16D6F">
        <w:t>edinar</w:t>
      </w:r>
      <w:r w:rsidR="0087532A" w:rsidRPr="00D16D6F">
        <w:t>ij</w:t>
      </w:r>
      <w:r w:rsidRPr="00D16D6F">
        <w:t>, coqui, fartores, unguentar</w:t>
      </w:r>
      <w:r w:rsidR="0087532A" w:rsidRPr="00D16D6F">
        <w:t>ij</w:t>
      </w:r>
      <w:r w:rsidRPr="00D16D6F">
        <w:t>,</w:t>
      </w:r>
    </w:p>
    <w:p w14:paraId="12FC8E8C" w14:textId="77777777" w:rsidR="003071AB" w:rsidRPr="00D16D6F" w:rsidRDefault="005343CB" w:rsidP="001323C4">
      <w:pPr>
        <w:pStyle w:val="DraCorstandard"/>
      </w:pPr>
      <w:r w:rsidRPr="00D16D6F">
        <w:t>Pomarius, piscator, auceps, leno cum scortis ualens</w:t>
      </w:r>
    </w:p>
    <w:p w14:paraId="1D20DDF7" w14:textId="6405CF14" w:rsidR="003071AB" w:rsidRPr="00D16D6F" w:rsidRDefault="00D55964" w:rsidP="001323C4">
      <w:pPr>
        <w:pStyle w:val="DraCorstandard"/>
      </w:pPr>
      <w:r w:rsidRPr="00D55964">
        <w:rPr>
          <w:rStyle w:val="DraCorspeakerattribution"/>
        </w:rPr>
        <w:lastRenderedPageBreak/>
        <w:t>Pam.</w:t>
      </w:r>
      <w:r w:rsidR="00D82157" w:rsidRPr="00D16D6F">
        <w:t xml:space="preserve"> </w:t>
      </w:r>
      <w:r w:rsidR="00B95B11" w:rsidRPr="00B95B11">
        <w:rPr>
          <w:rStyle w:val="DraCormarkversepart"/>
        </w:rPr>
        <w:t>@</w:t>
      </w:r>
      <w:r w:rsidR="005343CB" w:rsidRPr="00D16D6F">
        <w:t>Pantolabe, quem procul huc uideo aduentare?</w:t>
      </w:r>
      <w:r w:rsidR="00D82157" w:rsidRPr="00D16D6F">
        <w:t xml:space="preserve"> </w:t>
      </w:r>
      <w:r w:rsidRPr="00D55964">
        <w:rPr>
          <w:rStyle w:val="DraCorspeakerattribution"/>
        </w:rPr>
        <w:t>Pan.</w:t>
      </w:r>
      <w:r w:rsidR="00D82157" w:rsidRPr="00D16D6F">
        <w:rPr>
          <w:i/>
          <w:iCs/>
        </w:rPr>
        <w:t xml:space="preserve"> </w:t>
      </w:r>
      <w:r w:rsidR="00B95B11" w:rsidRPr="00B95B11">
        <w:rPr>
          <w:rStyle w:val="DraCormarkversepart"/>
        </w:rPr>
        <w:t>@</w:t>
      </w:r>
      <w:r w:rsidR="005343CB" w:rsidRPr="00D16D6F">
        <w:t>Nescio, nisi</w:t>
      </w:r>
    </w:p>
    <w:p w14:paraId="10854E27" w14:textId="40ACE610" w:rsidR="003071AB" w:rsidRPr="00D16D6F" w:rsidRDefault="00B95B11" w:rsidP="001323C4">
      <w:pPr>
        <w:pStyle w:val="DraCorstandard"/>
      </w:pPr>
      <w:r w:rsidRPr="00B95B11">
        <w:rPr>
          <w:rStyle w:val="DraCormarkversepart"/>
        </w:rPr>
        <w:t>@</w:t>
      </w:r>
      <w:r w:rsidR="005343CB" w:rsidRPr="00D16D6F">
        <w:t>Ad mercatum uenit hic peregrinus hospes, ut apparet.</w:t>
      </w:r>
      <w:r w:rsidR="008B39F3" w:rsidRPr="00D16D6F">
        <w:t xml:space="preserve"> </w:t>
      </w:r>
      <w:r w:rsidR="00D55964" w:rsidRPr="00D55964">
        <w:rPr>
          <w:rStyle w:val="DraCorspeakerattribution"/>
        </w:rPr>
        <w:t>Pam.</w:t>
      </w:r>
      <w:r w:rsidR="008B39F3" w:rsidRPr="00D16D6F">
        <w:rPr>
          <w:i/>
          <w:iCs/>
        </w:rPr>
        <w:t xml:space="preserve"> </w:t>
      </w:r>
      <w:r w:rsidRPr="00B95B11">
        <w:rPr>
          <w:rStyle w:val="DraCormarkversepart"/>
        </w:rPr>
        <w:t>@</w:t>
      </w:r>
      <w:r w:rsidR="005343CB" w:rsidRPr="00D16D6F">
        <w:t>Bene</w:t>
      </w:r>
    </w:p>
    <w:p w14:paraId="12729244" w14:textId="3DACAFC1" w:rsidR="00ED15BA" w:rsidRDefault="00007089" w:rsidP="001323C4">
      <w:pPr>
        <w:pStyle w:val="DraCorstandard"/>
      </w:pPr>
      <w:r w:rsidRPr="006A5525">
        <w:rPr>
          <w:rStyle w:val="DraCorlinenumber"/>
        </w:rPr>
        <w:t>(5</w:t>
      </w:r>
      <w:r w:rsidR="006A5525" w:rsidRPr="006A5525">
        <w:rPr>
          <w:rStyle w:val="DraCorlinenumber"/>
        </w:rPr>
        <w:t>3</w:t>
      </w:r>
      <w:r w:rsidRPr="006A5525">
        <w:rPr>
          <w:rStyle w:val="DraCorlinenumber"/>
        </w:rPr>
        <w:t>0)</w:t>
      </w:r>
      <w:r>
        <w:t xml:space="preserve"> </w:t>
      </w:r>
      <w:r w:rsidR="005343CB" w:rsidRPr="00D16D6F">
        <w:t>Habet. Hinc nobis, quod spero, materia certi aucup</w:t>
      </w:r>
      <w:r w:rsidR="0087532A" w:rsidRPr="00D16D6F">
        <w:t>ij</w:t>
      </w:r>
      <w:r w:rsidR="005343CB" w:rsidRPr="00D16D6F">
        <w:t xml:space="preserve"> datur.</w:t>
      </w:r>
    </w:p>
    <w:p w14:paraId="52DAB044" w14:textId="20EDCE93" w:rsidR="003071AB" w:rsidRPr="00D16D6F" w:rsidRDefault="00B95B11" w:rsidP="001323C4">
      <w:pPr>
        <w:pStyle w:val="DraCorstandard"/>
      </w:pPr>
      <w:r w:rsidRPr="00B95B11">
        <w:rPr>
          <w:rStyle w:val="DraCormarkversepart"/>
        </w:rPr>
        <w:t>@</w:t>
      </w:r>
      <w:r w:rsidR="005343CB" w:rsidRPr="00D16D6F">
        <w:t>Exprompta nunc opus est astutia.</w:t>
      </w:r>
      <w:r w:rsidR="008B39F3" w:rsidRPr="00D16D6F">
        <w:t xml:space="preserve"> </w:t>
      </w:r>
      <w:r w:rsidR="00D55964" w:rsidRPr="00D55964">
        <w:rPr>
          <w:rStyle w:val="DraCorspeakerattribution"/>
        </w:rPr>
        <w:t>Pan.</w:t>
      </w:r>
      <w:r w:rsidR="008B39F3" w:rsidRPr="00D16D6F">
        <w:t xml:space="preserve"> </w:t>
      </w:r>
      <w:r w:rsidRPr="00B95B11">
        <w:rPr>
          <w:rStyle w:val="DraCormarkversepart"/>
        </w:rPr>
        <w:t>@</w:t>
      </w:r>
      <w:r w:rsidR="005343CB" w:rsidRPr="00D16D6F">
        <w:t>Mi Pamphage, zonam habet.</w:t>
      </w:r>
    </w:p>
    <w:p w14:paraId="34794D63" w14:textId="055ED4C5" w:rsidR="003071AB" w:rsidRPr="00D16D6F" w:rsidRDefault="00D55964" w:rsidP="001323C4">
      <w:pPr>
        <w:pStyle w:val="DraCorstandard"/>
      </w:pPr>
      <w:r w:rsidRPr="00D55964">
        <w:rPr>
          <w:rStyle w:val="DraCorspeakerattribution"/>
        </w:rPr>
        <w:t>Pan.</w:t>
      </w:r>
      <w:r w:rsidR="008B39F3" w:rsidRPr="00D16D6F">
        <w:t xml:space="preserve"> </w:t>
      </w:r>
      <w:r w:rsidR="00B95B11" w:rsidRPr="00B95B11">
        <w:rPr>
          <w:rStyle w:val="DraCormarkversepart"/>
        </w:rPr>
        <w:t>@</w:t>
      </w:r>
      <w:r w:rsidR="005343CB" w:rsidRPr="00D16D6F">
        <w:t>Zonam?</w:t>
      </w:r>
      <w:r w:rsidR="008B39F3" w:rsidRPr="00D16D6F">
        <w:t xml:space="preserve"> </w:t>
      </w:r>
      <w:r w:rsidR="002A77F7" w:rsidRPr="002A77F7">
        <w:rPr>
          <w:rStyle w:val="DraCorspeakerattribution"/>
        </w:rPr>
        <w:t>Aco.</w:t>
      </w:r>
      <w:r w:rsidR="008B39F3" w:rsidRPr="00D16D6F">
        <w:rPr>
          <w:i/>
          <w:iCs/>
        </w:rPr>
        <w:t xml:space="preserve"> </w:t>
      </w:r>
      <w:r w:rsidR="00B95B11" w:rsidRPr="00B95B11">
        <w:rPr>
          <w:rStyle w:val="DraCormarkversepart"/>
        </w:rPr>
        <w:t>@</w:t>
      </w:r>
      <w:r w:rsidR="005343CB" w:rsidRPr="00D16D6F">
        <w:t xml:space="preserve">Sed </w:t>
      </w:r>
      <w:r w:rsidR="008C6623">
        <w:t>n</w:t>
      </w:r>
      <w:r w:rsidR="005343CB" w:rsidRPr="00D16D6F">
        <w:t>eminem hic uideo.</w:t>
      </w:r>
      <w:r w:rsidR="008B39F3" w:rsidRPr="00D16D6F">
        <w:t xml:space="preserve"> </w:t>
      </w:r>
      <w:r w:rsidRPr="00D55964">
        <w:rPr>
          <w:rStyle w:val="DraCorspeakerattribution"/>
        </w:rPr>
        <w:t>Pan.</w:t>
      </w:r>
      <w:r w:rsidR="008B39F3" w:rsidRPr="00D16D6F">
        <w:rPr>
          <w:i/>
          <w:iCs/>
        </w:rPr>
        <w:t xml:space="preserve"> </w:t>
      </w:r>
      <w:r w:rsidR="00B95B11" w:rsidRPr="00B95B11">
        <w:rPr>
          <w:rStyle w:val="DraCormarkversepart"/>
        </w:rPr>
        <w:t>@</w:t>
      </w:r>
      <w:r w:rsidR="008C6623">
        <w:t>Audin q</w:t>
      </w:r>
      <w:r w:rsidR="005343CB" w:rsidRPr="00D16D6F">
        <w:t>uid dicat?</w:t>
      </w:r>
      <w:r w:rsidR="008B39F3" w:rsidRPr="00D16D6F">
        <w:t xml:space="preserve"> </w:t>
      </w:r>
      <w:r w:rsidRPr="00D55964">
        <w:rPr>
          <w:rStyle w:val="DraCorspeakerattribution"/>
        </w:rPr>
        <w:t>Pam.</w:t>
      </w:r>
      <w:r w:rsidR="008B39F3" w:rsidRPr="00D16D6F">
        <w:rPr>
          <w:i/>
          <w:iCs/>
        </w:rPr>
        <w:t xml:space="preserve"> </w:t>
      </w:r>
      <w:r w:rsidR="00B95B11" w:rsidRPr="00B95B11">
        <w:rPr>
          <w:rStyle w:val="DraCormarkversepart"/>
        </w:rPr>
        <w:t>@</w:t>
      </w:r>
      <w:r w:rsidR="005343CB" w:rsidRPr="00D16D6F">
        <w:t>V</w:t>
      </w:r>
      <w:r w:rsidR="008C6623">
        <w:t>o</w:t>
      </w:r>
      <w:r w:rsidR="005343CB" w:rsidRPr="00D16D6F">
        <w:t>lt noscier.</w:t>
      </w:r>
    </w:p>
    <w:p w14:paraId="069BB2B0" w14:textId="43F28A2B" w:rsidR="003071AB" w:rsidRPr="00D16D6F" w:rsidRDefault="002A77F7" w:rsidP="001323C4">
      <w:pPr>
        <w:pStyle w:val="DraCorstandard"/>
      </w:pPr>
      <w:r w:rsidRPr="002A77F7">
        <w:rPr>
          <w:rStyle w:val="DraCorspeakerattribution"/>
        </w:rPr>
        <w:t>Aco.</w:t>
      </w:r>
      <w:r w:rsidR="008B39F3" w:rsidRPr="00D16D6F">
        <w:t xml:space="preserve"> </w:t>
      </w:r>
      <w:r w:rsidR="00B95B11" w:rsidRPr="00B95B11">
        <w:rPr>
          <w:rStyle w:val="DraCormarkversepart"/>
        </w:rPr>
        <w:t>@</w:t>
      </w:r>
      <w:r w:rsidR="005343CB" w:rsidRPr="00D16D6F">
        <w:t>Quonam d</w:t>
      </w:r>
      <w:r w:rsidR="008C6623">
        <w:t>i</w:t>
      </w:r>
      <w:r w:rsidR="005343CB" w:rsidRPr="00D16D6F">
        <w:t>u</w:t>
      </w:r>
      <w:r w:rsidR="008C6623">
        <w:t>o</w:t>
      </w:r>
      <w:r w:rsidR="005343CB" w:rsidRPr="00D16D6F">
        <w:t>rtam, cogito.</w:t>
      </w:r>
      <w:r w:rsidR="008B39F3" w:rsidRPr="00D16D6F">
        <w:t xml:space="preserve"> </w:t>
      </w:r>
      <w:r w:rsidR="00D55964" w:rsidRPr="00D55964">
        <w:rPr>
          <w:rStyle w:val="DraCorspeakerattribution"/>
        </w:rPr>
        <w:t>Pam.</w:t>
      </w:r>
      <w:r w:rsidR="008B39F3" w:rsidRPr="00D16D6F">
        <w:rPr>
          <w:i/>
          <w:iCs/>
        </w:rPr>
        <w:t xml:space="preserve"> </w:t>
      </w:r>
      <w:r w:rsidR="00B95B11" w:rsidRPr="00B95B11">
        <w:rPr>
          <w:rStyle w:val="DraCormarkversepart"/>
        </w:rPr>
        <w:t>@</w:t>
      </w:r>
      <w:r w:rsidR="005343CB" w:rsidRPr="00D16D6F">
        <w:t>Et hospitem quaerit.</w:t>
      </w:r>
      <w:r w:rsidR="008B39F3" w:rsidRPr="00D16D6F">
        <w:t xml:space="preserve"> </w:t>
      </w:r>
      <w:r w:rsidR="00D55964" w:rsidRPr="00D55964">
        <w:rPr>
          <w:rStyle w:val="DraCorspeakerattribution"/>
        </w:rPr>
        <w:t>Pant.</w:t>
      </w:r>
      <w:r w:rsidR="008B39F3" w:rsidRPr="00D16D6F">
        <w:rPr>
          <w:i/>
          <w:iCs/>
        </w:rPr>
        <w:t xml:space="preserve"> </w:t>
      </w:r>
      <w:r w:rsidR="00B95B11" w:rsidRPr="00B95B11">
        <w:rPr>
          <w:rStyle w:val="DraCormarkversepart"/>
        </w:rPr>
        <w:t>@</w:t>
      </w:r>
      <w:r w:rsidR="005343CB" w:rsidRPr="00D16D6F">
        <w:t>Cinaedus est</w:t>
      </w:r>
    </w:p>
    <w:p w14:paraId="58B8E3D9" w14:textId="6055B5C3" w:rsidR="00ED15BA" w:rsidRDefault="00B95B11" w:rsidP="001323C4">
      <w:pPr>
        <w:pStyle w:val="DraCorstandard"/>
      </w:pPr>
      <w:r w:rsidRPr="00B95B11">
        <w:rPr>
          <w:rStyle w:val="DraCormarkversepart"/>
        </w:rPr>
        <w:t>@</w:t>
      </w:r>
      <w:r w:rsidR="005343CB" w:rsidRPr="00D16D6F">
        <w:t>Ex u</w:t>
      </w:r>
      <w:r w:rsidR="008C6623">
        <w:t>o</w:t>
      </w:r>
      <w:r w:rsidR="005343CB" w:rsidRPr="00D16D6F">
        <w:t>ltu et filo corporis.</w:t>
      </w:r>
      <w:r w:rsidR="008B39F3" w:rsidRPr="00D16D6F">
        <w:t xml:space="preserve"> </w:t>
      </w:r>
      <w:r w:rsidR="00D55964" w:rsidRPr="00D55964">
        <w:rPr>
          <w:rStyle w:val="DraCorspeakerattribution"/>
        </w:rPr>
        <w:t>Pam.</w:t>
      </w:r>
      <w:r w:rsidR="008B39F3" w:rsidRPr="00D16D6F">
        <w:t xml:space="preserve"> </w:t>
      </w:r>
      <w:r w:rsidRPr="00B95B11">
        <w:rPr>
          <w:rStyle w:val="DraCormarkversepart"/>
        </w:rPr>
        <w:t>@</w:t>
      </w:r>
      <w:r w:rsidR="005343CB" w:rsidRPr="00D16D6F">
        <w:t>Praeda haec nostris est unguibus</w:t>
      </w:r>
    </w:p>
    <w:p w14:paraId="3BC17FE2" w14:textId="20EBCC58" w:rsidR="00ED15BA" w:rsidRDefault="00B17811" w:rsidP="001323C4">
      <w:pPr>
        <w:pStyle w:val="DraCorstandard"/>
      </w:pPr>
      <w:r w:rsidRPr="006A5525">
        <w:rPr>
          <w:rStyle w:val="DraCorlinenumber"/>
        </w:rPr>
        <w:t>(5</w:t>
      </w:r>
      <w:r w:rsidR="006A5525" w:rsidRPr="006A5525">
        <w:rPr>
          <w:rStyle w:val="DraCorlinenumber"/>
        </w:rPr>
        <w:t>3</w:t>
      </w:r>
      <w:r w:rsidRPr="006A5525">
        <w:rPr>
          <w:rStyle w:val="DraCorlinenumber"/>
        </w:rPr>
        <w:t>5)</w:t>
      </w:r>
      <w:r>
        <w:t xml:space="preserve"> </w:t>
      </w:r>
      <w:r w:rsidR="00B95B11" w:rsidRPr="00B95B11">
        <w:rPr>
          <w:rStyle w:val="DraCormarkversepart"/>
        </w:rPr>
        <w:t>@</w:t>
      </w:r>
      <w:r w:rsidR="005343CB" w:rsidRPr="00D16D6F">
        <w:t>Digna. A tergo me huic inseram.</w:t>
      </w:r>
      <w:r w:rsidR="008B39F3" w:rsidRPr="00D16D6F">
        <w:t xml:space="preserve"> </w:t>
      </w:r>
      <w:r w:rsidR="00D55964" w:rsidRPr="00D55964">
        <w:rPr>
          <w:rStyle w:val="DraCorspeakerattribution"/>
        </w:rPr>
        <w:t>Pan.</w:t>
      </w:r>
      <w:r w:rsidR="008B39F3" w:rsidRPr="00D16D6F">
        <w:rPr>
          <w:i/>
          <w:iCs/>
        </w:rPr>
        <w:t xml:space="preserve"> </w:t>
      </w:r>
      <w:r w:rsidR="00B95B11" w:rsidRPr="00B95B11">
        <w:rPr>
          <w:rStyle w:val="DraCormarkversepart"/>
        </w:rPr>
        <w:t>@</w:t>
      </w:r>
      <w:r w:rsidR="005343CB" w:rsidRPr="00D16D6F">
        <w:t>Quid me autem?</w:t>
      </w:r>
      <w:r w:rsidR="008B39F3" w:rsidRPr="00D16D6F">
        <w:t xml:space="preserve"> </w:t>
      </w:r>
      <w:r w:rsidR="00D55964" w:rsidRPr="00D55964">
        <w:rPr>
          <w:rStyle w:val="DraCorspeakerattribution"/>
        </w:rPr>
        <w:t>Pam.</w:t>
      </w:r>
      <w:r w:rsidR="008B39F3" w:rsidRPr="00D16D6F">
        <w:rPr>
          <w:i/>
          <w:iCs/>
        </w:rPr>
        <w:t xml:space="preserve"> </w:t>
      </w:r>
      <w:r w:rsidR="00B95B11" w:rsidRPr="00B95B11">
        <w:rPr>
          <w:rStyle w:val="DraCormarkversepart"/>
        </w:rPr>
        <w:t>@</w:t>
      </w:r>
      <w:r w:rsidR="005343CB" w:rsidRPr="00D16D6F">
        <w:t>Fac, uerbis meis</w:t>
      </w:r>
    </w:p>
    <w:p w14:paraId="6E907D6A" w14:textId="77777777" w:rsidR="00ED15BA" w:rsidRDefault="005343CB" w:rsidP="001323C4">
      <w:pPr>
        <w:pStyle w:val="DraCorstandard"/>
      </w:pPr>
      <w:r w:rsidRPr="00D16D6F">
        <w:t>Subseruias, ut hinc nostro in albo te dignum habeas locum.</w:t>
      </w:r>
    </w:p>
    <w:p w14:paraId="3E0BBD1E" w14:textId="4ED89A64" w:rsidR="003071AB" w:rsidRPr="00D16D6F" w:rsidRDefault="00D55964" w:rsidP="001323C4">
      <w:pPr>
        <w:pStyle w:val="DraCorstandard"/>
      </w:pPr>
      <w:r w:rsidRPr="00D55964">
        <w:rPr>
          <w:rStyle w:val="DraCorspeakerattribution"/>
        </w:rPr>
        <w:t>Pamp.</w:t>
      </w:r>
      <w:r w:rsidR="008C6623">
        <w:t xml:space="preserve"> </w:t>
      </w:r>
      <w:r w:rsidR="005343CB" w:rsidRPr="00D16D6F">
        <w:t>Hospes bone, hospes clare, iubeo te saluere plurimum.</w:t>
      </w:r>
    </w:p>
    <w:p w14:paraId="6965F466" w14:textId="27C2B8DA" w:rsidR="003071AB" w:rsidRPr="00D16D6F" w:rsidRDefault="00D55964" w:rsidP="001323C4">
      <w:pPr>
        <w:pStyle w:val="DraCorstandard"/>
      </w:pPr>
      <w:r w:rsidRPr="00D55964">
        <w:rPr>
          <w:rStyle w:val="DraCorspeakerattribution"/>
        </w:rPr>
        <w:t>Pan.</w:t>
      </w:r>
      <w:r w:rsidR="008B39F3" w:rsidRPr="00D16D6F">
        <w:t xml:space="preserve"> </w:t>
      </w:r>
      <w:r w:rsidR="005343CB" w:rsidRPr="00D16D6F">
        <w:t>Propino tibi salutem plenis faucibus, uir optime.</w:t>
      </w:r>
    </w:p>
    <w:p w14:paraId="79837E2D" w14:textId="6F8F6483" w:rsidR="00ED15BA" w:rsidRDefault="00D55964" w:rsidP="001323C4">
      <w:pPr>
        <w:pStyle w:val="DraCorstandard"/>
      </w:pPr>
      <w:r w:rsidRPr="00D55964">
        <w:rPr>
          <w:rStyle w:val="DraCorspeakerattribution"/>
        </w:rPr>
        <w:t>Pam.</w:t>
      </w:r>
      <w:r w:rsidR="008B39F3" w:rsidRPr="00D16D6F">
        <w:t xml:space="preserve"> </w:t>
      </w:r>
      <w:r w:rsidR="00B95B11" w:rsidRPr="00B95B11">
        <w:rPr>
          <w:rStyle w:val="DraCormarkversepart"/>
        </w:rPr>
        <w:t>@</w:t>
      </w:r>
      <w:r w:rsidR="005343CB" w:rsidRPr="00D16D6F">
        <w:t>Facete, laute, lepide, istuc tene.</w:t>
      </w:r>
      <w:r w:rsidR="008B39F3" w:rsidRPr="00D16D6F">
        <w:t xml:space="preserve"> </w:t>
      </w:r>
      <w:r w:rsidR="002A77F7" w:rsidRPr="002A77F7">
        <w:rPr>
          <w:rStyle w:val="DraCorspeakerattribution"/>
        </w:rPr>
        <w:t>Aco.</w:t>
      </w:r>
      <w:r w:rsidR="008B39F3" w:rsidRPr="00D16D6F">
        <w:rPr>
          <w:i/>
          <w:iCs/>
        </w:rPr>
        <w:t xml:space="preserve"> </w:t>
      </w:r>
      <w:r w:rsidR="00B95B11" w:rsidRPr="00B95B11">
        <w:rPr>
          <w:rStyle w:val="DraCormarkversepart"/>
        </w:rPr>
        <w:t>@</w:t>
      </w:r>
      <w:r w:rsidR="005343CB" w:rsidRPr="00D16D6F">
        <w:t>Vicissim comprecor</w:t>
      </w:r>
    </w:p>
    <w:p w14:paraId="5CC6128E" w14:textId="36DC722C" w:rsidR="00ED15BA" w:rsidRDefault="00B17811" w:rsidP="001323C4">
      <w:pPr>
        <w:pStyle w:val="DraCorstandard"/>
      </w:pPr>
      <w:r w:rsidRPr="006A5525">
        <w:rPr>
          <w:rStyle w:val="DraCorlinenumber"/>
        </w:rPr>
        <w:t>(5</w:t>
      </w:r>
      <w:r w:rsidR="006A5525" w:rsidRPr="006A5525">
        <w:rPr>
          <w:rStyle w:val="DraCorlinenumber"/>
        </w:rPr>
        <w:t>4</w:t>
      </w:r>
      <w:r w:rsidRPr="006A5525">
        <w:rPr>
          <w:rStyle w:val="DraCorlinenumber"/>
        </w:rPr>
        <w:t>0)</w:t>
      </w:r>
      <w:r>
        <w:t xml:space="preserve"> </w:t>
      </w:r>
      <w:r w:rsidR="00B95B11" w:rsidRPr="00B95B11">
        <w:rPr>
          <w:rStyle w:val="DraCormarkversepart"/>
        </w:rPr>
        <w:t>@</w:t>
      </w:r>
      <w:r w:rsidR="005343CB" w:rsidRPr="00D16D6F">
        <w:t>Vobis laeta omnia, quicunque estis.</w:t>
      </w:r>
      <w:r w:rsidR="008B39F3" w:rsidRPr="00D16D6F">
        <w:t xml:space="preserve"> </w:t>
      </w:r>
      <w:r w:rsidR="00D55964" w:rsidRPr="00D55964">
        <w:rPr>
          <w:rStyle w:val="DraCorspeakerattribution"/>
        </w:rPr>
        <w:t>Pam.</w:t>
      </w:r>
      <w:r w:rsidR="008B39F3" w:rsidRPr="00D16D6F">
        <w:rPr>
          <w:i/>
          <w:iCs/>
        </w:rPr>
        <w:t xml:space="preserve"> </w:t>
      </w:r>
      <w:r w:rsidR="00B95B11" w:rsidRPr="00B95B11">
        <w:rPr>
          <w:rStyle w:val="DraCormarkversepart"/>
        </w:rPr>
        <w:t>@</w:t>
      </w:r>
      <w:r w:rsidR="005343CB" w:rsidRPr="00D16D6F">
        <w:t>Magnam me hercle gratiam</w:t>
      </w:r>
    </w:p>
    <w:p w14:paraId="07B5EC18" w14:textId="1DB5A11F" w:rsidR="00ED15BA" w:rsidRDefault="00B95B11" w:rsidP="001323C4">
      <w:pPr>
        <w:pStyle w:val="DraCorstandard"/>
      </w:pPr>
      <w:r w:rsidRPr="00B95B11">
        <w:rPr>
          <w:rStyle w:val="DraCormarkversepart"/>
        </w:rPr>
        <w:t>@</w:t>
      </w:r>
      <w:r w:rsidR="005343CB" w:rsidRPr="00D16D6F">
        <w:t>Omnes merito habemus tuae isti humanitati.</w:t>
      </w:r>
      <w:r w:rsidR="008B39F3" w:rsidRPr="00D16D6F">
        <w:t xml:space="preserve"> </w:t>
      </w:r>
      <w:r w:rsidR="00D55964" w:rsidRPr="00D55964">
        <w:rPr>
          <w:rStyle w:val="DraCorspeakerattribution"/>
        </w:rPr>
        <w:t>Pant.</w:t>
      </w:r>
      <w:r w:rsidR="008B39F3" w:rsidRPr="00D16D6F">
        <w:rPr>
          <w:i/>
          <w:iCs/>
        </w:rPr>
        <w:t xml:space="preserve"> </w:t>
      </w:r>
      <w:r w:rsidRPr="00B95B11">
        <w:rPr>
          <w:rStyle w:val="DraCormarkversepart"/>
        </w:rPr>
        <w:t>@</w:t>
      </w:r>
      <w:r w:rsidR="005343CB" w:rsidRPr="00D16D6F">
        <w:t>Vir bonus</w:t>
      </w:r>
    </w:p>
    <w:p w14:paraId="6B898646" w14:textId="1B0BB3F2" w:rsidR="003071AB" w:rsidRPr="00D16D6F" w:rsidRDefault="00B95B11" w:rsidP="001323C4">
      <w:pPr>
        <w:pStyle w:val="DraCorstandard"/>
      </w:pPr>
      <w:r w:rsidRPr="00B95B11">
        <w:rPr>
          <w:rStyle w:val="DraCormarkversepart"/>
        </w:rPr>
        <w:t>@</w:t>
      </w:r>
      <w:r w:rsidR="005343CB" w:rsidRPr="00D16D6F">
        <w:t>Es ex habitu.</w:t>
      </w:r>
      <w:r w:rsidR="008B39F3" w:rsidRPr="00D16D6F">
        <w:t xml:space="preserve"> </w:t>
      </w:r>
      <w:r w:rsidR="00D55964" w:rsidRPr="00D55964">
        <w:rPr>
          <w:rStyle w:val="DraCorspeakerattribution"/>
        </w:rPr>
        <w:t>Pam.</w:t>
      </w:r>
      <w:r w:rsidR="008B39F3" w:rsidRPr="00D16D6F">
        <w:rPr>
          <w:i/>
          <w:iCs/>
        </w:rPr>
        <w:t xml:space="preserve"> </w:t>
      </w:r>
      <w:r w:rsidRPr="00B95B11">
        <w:rPr>
          <w:rStyle w:val="DraCormarkversepart"/>
        </w:rPr>
        <w:t>@</w:t>
      </w:r>
      <w:r w:rsidR="005343CB" w:rsidRPr="00D16D6F">
        <w:t>Sed in his quam ob rem peregrinaris regionibus?</w:t>
      </w:r>
    </w:p>
    <w:p w14:paraId="4B54A39B" w14:textId="4AB7FC53" w:rsidR="00ED15BA" w:rsidRDefault="002A77F7" w:rsidP="001323C4">
      <w:pPr>
        <w:pStyle w:val="DraCorstandard"/>
      </w:pPr>
      <w:r w:rsidRPr="002A77F7">
        <w:rPr>
          <w:rStyle w:val="DraCorspeakerattribution"/>
        </w:rPr>
        <w:t>Acol.</w:t>
      </w:r>
      <w:r w:rsidR="008B39F3" w:rsidRPr="00D16D6F">
        <w:t xml:space="preserve"> </w:t>
      </w:r>
      <w:r w:rsidR="005343CB" w:rsidRPr="00D16D6F">
        <w:t>Huc me grauis tempestas impulit meorum affectuum.</w:t>
      </w:r>
    </w:p>
    <w:p w14:paraId="2359BB7E" w14:textId="3F6B3187" w:rsidR="003071AB" w:rsidRPr="00D16D6F" w:rsidRDefault="00E9556D" w:rsidP="001323C4">
      <w:pPr>
        <w:pStyle w:val="DraCorstandard"/>
      </w:pPr>
      <w:r w:rsidRPr="00E9556D">
        <w:rPr>
          <w:rStyle w:val="DraCorspeakerattribution"/>
        </w:rPr>
        <w:t>Pamph.</w:t>
      </w:r>
      <w:r w:rsidR="00D6368F" w:rsidRPr="00D16D6F">
        <w:rPr>
          <w:i/>
          <w:iCs/>
        </w:rPr>
        <w:t xml:space="preserve"> </w:t>
      </w:r>
      <w:r w:rsidR="00B95B11" w:rsidRPr="00B95B11">
        <w:rPr>
          <w:rStyle w:val="DraCormarkversepart"/>
        </w:rPr>
        <w:t>@</w:t>
      </w:r>
      <w:r w:rsidR="005343CB" w:rsidRPr="00D16D6F">
        <w:t>Ecquo destinabas iter?</w:t>
      </w:r>
      <w:r w:rsidR="00D6368F" w:rsidRPr="00D16D6F">
        <w:t xml:space="preserve"> </w:t>
      </w:r>
      <w:r w:rsidR="002A77F7" w:rsidRPr="002A77F7">
        <w:rPr>
          <w:rStyle w:val="DraCorspeakerattribution"/>
        </w:rPr>
        <w:t>Acol.</w:t>
      </w:r>
      <w:r w:rsidR="00D6368F" w:rsidRPr="00D16D6F">
        <w:t xml:space="preserve"> </w:t>
      </w:r>
      <w:r w:rsidR="00B95B11" w:rsidRPr="00B95B11">
        <w:rPr>
          <w:rStyle w:val="DraCormarkversepart"/>
        </w:rPr>
        <w:t>@</w:t>
      </w:r>
      <w:r w:rsidR="005343CB" w:rsidRPr="00D16D6F">
        <w:t>Quolibet ubi liceat meo</w:t>
      </w:r>
    </w:p>
    <w:p w14:paraId="3E49FA64" w14:textId="15132662" w:rsidR="003071AB" w:rsidRPr="00D16D6F" w:rsidRDefault="00B17811" w:rsidP="001323C4">
      <w:pPr>
        <w:pStyle w:val="DraCorstandard"/>
      </w:pPr>
      <w:r w:rsidRPr="006A5525">
        <w:rPr>
          <w:rStyle w:val="DraCorlinenumber"/>
        </w:rPr>
        <w:t>(5</w:t>
      </w:r>
      <w:r w:rsidR="006A5525" w:rsidRPr="006A5525">
        <w:rPr>
          <w:rStyle w:val="DraCorlinenumber"/>
        </w:rPr>
        <w:t>4</w:t>
      </w:r>
      <w:r w:rsidRPr="006A5525">
        <w:rPr>
          <w:rStyle w:val="DraCorlinenumber"/>
        </w:rPr>
        <w:t>5)</w:t>
      </w:r>
      <w:r>
        <w:t xml:space="preserve"> </w:t>
      </w:r>
      <w:r w:rsidR="00B95B11" w:rsidRPr="00B95B11">
        <w:rPr>
          <w:rStyle w:val="DraCormarkversepart"/>
        </w:rPr>
        <w:t>@</w:t>
      </w:r>
      <w:r w:rsidR="005343CB" w:rsidRPr="00D16D6F">
        <w:t>Pro ingenio uiuere.</w:t>
      </w:r>
      <w:r w:rsidR="00D6368F" w:rsidRPr="00D16D6F">
        <w:t xml:space="preserve"> </w:t>
      </w:r>
      <w:r w:rsidR="00D55964" w:rsidRPr="00D55964">
        <w:rPr>
          <w:rStyle w:val="DraCorspeakerattribution"/>
        </w:rPr>
        <w:t>Pampha.</w:t>
      </w:r>
      <w:r w:rsidR="00D6368F" w:rsidRPr="00D16D6F">
        <w:t xml:space="preserve"> </w:t>
      </w:r>
      <w:r w:rsidR="00B95B11" w:rsidRPr="00B95B11">
        <w:rPr>
          <w:rStyle w:val="DraCormarkversepart"/>
        </w:rPr>
        <w:t>@</w:t>
      </w:r>
      <w:r w:rsidR="005343CB" w:rsidRPr="00D16D6F">
        <w:t>Istuc h</w:t>
      </w:r>
      <w:r w:rsidR="008C6623">
        <w:t>e</w:t>
      </w:r>
      <w:r w:rsidR="005343CB" w:rsidRPr="00D16D6F">
        <w:t>ic licebit commodissime.</w:t>
      </w:r>
    </w:p>
    <w:p w14:paraId="3717A5EC" w14:textId="46F95619" w:rsidR="003071AB" w:rsidRPr="00D16D6F" w:rsidRDefault="005343CB" w:rsidP="001323C4">
      <w:pPr>
        <w:pStyle w:val="DraCorstandard"/>
      </w:pPr>
      <w:r w:rsidRPr="00D16D6F">
        <w:t>Si nescis, h</w:t>
      </w:r>
      <w:r w:rsidR="008C6623">
        <w:t>e</w:t>
      </w:r>
      <w:r w:rsidRPr="00D16D6F">
        <w:t>ic habitant omnis generis Veneres et Gratiae.</w:t>
      </w:r>
    </w:p>
    <w:p w14:paraId="7163ECEA" w14:textId="24B1DA07" w:rsidR="003071AB" w:rsidRPr="00D16D6F" w:rsidRDefault="00D55964" w:rsidP="001323C4">
      <w:pPr>
        <w:pStyle w:val="DraCorstandard"/>
      </w:pPr>
      <w:r w:rsidRPr="00D55964">
        <w:rPr>
          <w:rStyle w:val="DraCorspeakerattribution"/>
        </w:rPr>
        <w:t>Pant.</w:t>
      </w:r>
      <w:r w:rsidR="00D6368F" w:rsidRPr="00D16D6F">
        <w:t xml:space="preserve"> </w:t>
      </w:r>
      <w:r w:rsidR="005343CB" w:rsidRPr="00D16D6F">
        <w:t>H</w:t>
      </w:r>
      <w:r w:rsidR="00D6368F" w:rsidRPr="00D16D6F">
        <w:t>e</w:t>
      </w:r>
      <w:r w:rsidR="005343CB" w:rsidRPr="00D16D6F">
        <w:t>ic oenopolia, myropolia, pharmacopolia stabulant.</w:t>
      </w:r>
    </w:p>
    <w:p w14:paraId="583AB3BE" w14:textId="58C516A1" w:rsidR="003071AB" w:rsidRPr="00D16D6F" w:rsidRDefault="00D55964" w:rsidP="001323C4">
      <w:pPr>
        <w:pStyle w:val="DraCorstandard"/>
      </w:pPr>
      <w:r w:rsidRPr="00D55964">
        <w:rPr>
          <w:rStyle w:val="DraCorspeakerattribution"/>
        </w:rPr>
        <w:t>Pam.</w:t>
      </w:r>
      <w:r w:rsidR="00D6368F" w:rsidRPr="00D16D6F">
        <w:t xml:space="preserve"> </w:t>
      </w:r>
      <w:r w:rsidR="00B95B11" w:rsidRPr="00B95B11">
        <w:rPr>
          <w:rStyle w:val="DraCormarkversepart"/>
        </w:rPr>
        <w:t>@</w:t>
      </w:r>
      <w:r w:rsidR="005343CB" w:rsidRPr="00D16D6F">
        <w:t>Neque h</w:t>
      </w:r>
      <w:r w:rsidR="00D6368F" w:rsidRPr="00D16D6F">
        <w:t>e</w:t>
      </w:r>
      <w:r w:rsidR="005343CB" w:rsidRPr="00D16D6F">
        <w:t xml:space="preserve">ic desiderabis </w:t>
      </w:r>
      <w:r w:rsidR="00D6368F" w:rsidRPr="00D16D6F">
        <w:t>M</w:t>
      </w:r>
      <w:r w:rsidR="005343CB" w:rsidRPr="00D16D6F">
        <w:t>usicum concentum.</w:t>
      </w:r>
      <w:r w:rsidR="00D6368F" w:rsidRPr="00D16D6F">
        <w:t xml:space="preserve"> </w:t>
      </w:r>
      <w:r w:rsidRPr="00D55964">
        <w:rPr>
          <w:rStyle w:val="DraCorspeakerattribution"/>
        </w:rPr>
        <w:t>Pan.</w:t>
      </w:r>
      <w:r w:rsidR="00D6368F" w:rsidRPr="00D16D6F">
        <w:t xml:space="preserve"> </w:t>
      </w:r>
      <w:r w:rsidR="00B95B11" w:rsidRPr="00B95B11">
        <w:rPr>
          <w:rStyle w:val="DraCormarkversepart"/>
        </w:rPr>
        <w:t>@</w:t>
      </w:r>
      <w:r w:rsidR="005343CB" w:rsidRPr="00D16D6F">
        <w:t>Gaud</w:t>
      </w:r>
      <w:r w:rsidR="0087532A" w:rsidRPr="00D16D6F">
        <w:t>ij</w:t>
      </w:r>
      <w:r w:rsidR="005343CB" w:rsidRPr="00D16D6F">
        <w:t>s</w:t>
      </w:r>
    </w:p>
    <w:p w14:paraId="5F879384" w14:textId="45E7900B" w:rsidR="003071AB" w:rsidRPr="00D16D6F" w:rsidRDefault="00B95B11" w:rsidP="001323C4">
      <w:pPr>
        <w:pStyle w:val="DraCorstandard"/>
      </w:pPr>
      <w:r w:rsidRPr="00B95B11">
        <w:rPr>
          <w:rStyle w:val="DraCormarkversepart"/>
        </w:rPr>
        <w:t>@</w:t>
      </w:r>
      <w:r w:rsidR="005343CB" w:rsidRPr="00D16D6F">
        <w:t>H</w:t>
      </w:r>
      <w:r w:rsidR="006D153B">
        <w:t>e</w:t>
      </w:r>
      <w:r w:rsidR="005343CB" w:rsidRPr="00D16D6F">
        <w:t>ic afflues.</w:t>
      </w:r>
      <w:r w:rsidR="00D6368F" w:rsidRPr="00D16D6F">
        <w:t xml:space="preserve"> </w:t>
      </w:r>
      <w:r w:rsidR="002A77F7" w:rsidRPr="002A77F7">
        <w:rPr>
          <w:rStyle w:val="DraCorspeakerattribution"/>
        </w:rPr>
        <w:t>Aco.</w:t>
      </w:r>
      <w:r w:rsidR="00D6368F" w:rsidRPr="00D16D6F">
        <w:t xml:space="preserve"> </w:t>
      </w:r>
      <w:r w:rsidRPr="00B95B11">
        <w:rPr>
          <w:rStyle w:val="DraCormarkversepart"/>
        </w:rPr>
        <w:t>@</w:t>
      </w:r>
      <w:r w:rsidR="005343CB" w:rsidRPr="00D16D6F">
        <w:t>Sane, auspicato, ut audio, huc tetuli pedem,</w:t>
      </w:r>
    </w:p>
    <w:p w14:paraId="0F94F221" w14:textId="677D5BFF" w:rsidR="00ED15BA" w:rsidRDefault="00B17811" w:rsidP="001323C4">
      <w:pPr>
        <w:pStyle w:val="DraCorstandard"/>
      </w:pPr>
      <w:r w:rsidRPr="006A5525">
        <w:rPr>
          <w:rStyle w:val="DraCorlinenumber"/>
        </w:rPr>
        <w:t>(5</w:t>
      </w:r>
      <w:r w:rsidR="006A5525" w:rsidRPr="006A5525">
        <w:rPr>
          <w:rStyle w:val="DraCorlinenumber"/>
        </w:rPr>
        <w:t>5</w:t>
      </w:r>
      <w:r w:rsidRPr="006A5525">
        <w:rPr>
          <w:rStyle w:val="DraCorlinenumber"/>
        </w:rPr>
        <w:t>0)</w:t>
      </w:r>
      <w:r>
        <w:t xml:space="preserve"> </w:t>
      </w:r>
      <w:r w:rsidR="00B95B11" w:rsidRPr="00B95B11">
        <w:rPr>
          <w:rStyle w:val="DraCormarkversepart"/>
        </w:rPr>
        <w:t>@</w:t>
      </w:r>
      <w:r w:rsidR="00FD2057" w:rsidRPr="00D16D6F">
        <w:t>V</w:t>
      </w:r>
      <w:r w:rsidR="005343CB" w:rsidRPr="00D16D6F">
        <w:t>bi frontem exporrigam. Vobis nomen dabo.</w:t>
      </w:r>
      <w:r w:rsidR="00D6368F" w:rsidRPr="00D16D6F">
        <w:t xml:space="preserve"> </w:t>
      </w:r>
      <w:r w:rsidR="00D55964" w:rsidRPr="00D55964">
        <w:rPr>
          <w:rStyle w:val="DraCorspeakerattribution"/>
        </w:rPr>
        <w:t>Pam.</w:t>
      </w:r>
      <w:r w:rsidR="00D6368F" w:rsidRPr="00D16D6F">
        <w:t xml:space="preserve"> </w:t>
      </w:r>
      <w:r w:rsidR="00B95B11" w:rsidRPr="00B95B11">
        <w:rPr>
          <w:rStyle w:val="DraCormarkversepart"/>
        </w:rPr>
        <w:t>@</w:t>
      </w:r>
      <w:r w:rsidR="005343CB" w:rsidRPr="00D16D6F">
        <w:t>Nomen tuum</w:t>
      </w:r>
    </w:p>
    <w:p w14:paraId="510BF870" w14:textId="559CAB05" w:rsidR="003071AB" w:rsidRPr="00D16D6F" w:rsidRDefault="00B95B11" w:rsidP="001323C4">
      <w:pPr>
        <w:pStyle w:val="DraCorstandard"/>
      </w:pPr>
      <w:r w:rsidRPr="00B95B11">
        <w:rPr>
          <w:rStyle w:val="DraCormarkversepart"/>
        </w:rPr>
        <w:t>@</w:t>
      </w:r>
      <w:r w:rsidR="005343CB" w:rsidRPr="00D16D6F">
        <w:t>Quod est?</w:t>
      </w:r>
      <w:r w:rsidR="00D6368F" w:rsidRPr="00D16D6F">
        <w:t xml:space="preserve"> </w:t>
      </w:r>
      <w:r w:rsidR="002A77F7" w:rsidRPr="002A77F7">
        <w:rPr>
          <w:rStyle w:val="DraCorspeakerattribution"/>
        </w:rPr>
        <w:t>Aco.</w:t>
      </w:r>
      <w:r w:rsidR="00D6368F" w:rsidRPr="00D16D6F">
        <w:t xml:space="preserve"> </w:t>
      </w:r>
      <w:r w:rsidRPr="00B95B11">
        <w:rPr>
          <w:rStyle w:val="DraCormarkversepart"/>
        </w:rPr>
        <w:t>@</w:t>
      </w:r>
      <w:r w:rsidR="005343CB" w:rsidRPr="00D16D6F">
        <w:t>Nomen? Acolastus.</w:t>
      </w:r>
      <w:r w:rsidR="00D6368F" w:rsidRPr="00D16D6F">
        <w:t xml:space="preserve"> </w:t>
      </w:r>
      <w:r w:rsidR="00D55964" w:rsidRPr="00D55964">
        <w:rPr>
          <w:rStyle w:val="DraCorspeakerattribution"/>
        </w:rPr>
        <w:t>Pam.</w:t>
      </w:r>
      <w:r w:rsidR="00D6368F" w:rsidRPr="00D16D6F">
        <w:t xml:space="preserve"> </w:t>
      </w:r>
      <w:r w:rsidRPr="00B95B11">
        <w:rPr>
          <w:rStyle w:val="DraCormarkversepart"/>
        </w:rPr>
        <w:t>@</w:t>
      </w:r>
      <w:r w:rsidR="005343CB" w:rsidRPr="00D16D6F">
        <w:t>Acolastus? Vah, nomen conuenit.</w:t>
      </w:r>
    </w:p>
    <w:p w14:paraId="5191A11F" w14:textId="5C746F07" w:rsidR="003071AB" w:rsidRPr="00D16D6F" w:rsidRDefault="00D55964" w:rsidP="001323C4">
      <w:pPr>
        <w:pStyle w:val="DraCorstandard"/>
      </w:pPr>
      <w:r w:rsidRPr="00D55964">
        <w:rPr>
          <w:rStyle w:val="DraCorspeakerattribution"/>
        </w:rPr>
        <w:t>Pan.</w:t>
      </w:r>
      <w:r w:rsidR="00D6368F" w:rsidRPr="00D16D6F">
        <w:t xml:space="preserve"> </w:t>
      </w:r>
      <w:r w:rsidR="00B95B11" w:rsidRPr="00B95B11">
        <w:rPr>
          <w:rStyle w:val="DraCormarkversepart"/>
        </w:rPr>
        <w:t>@</w:t>
      </w:r>
      <w:r w:rsidR="005343CB" w:rsidRPr="00D16D6F">
        <w:t>Hem, noster es.</w:t>
      </w:r>
      <w:r w:rsidR="002D3273" w:rsidRPr="00D16D6F">
        <w:t xml:space="preserve"> </w:t>
      </w:r>
      <w:r w:rsidR="002A77F7" w:rsidRPr="002A77F7">
        <w:rPr>
          <w:rStyle w:val="DraCorspeakerattribution"/>
        </w:rPr>
        <w:t>Aco.</w:t>
      </w:r>
      <w:r w:rsidR="002D3273" w:rsidRPr="00D16D6F">
        <w:t xml:space="preserve"> </w:t>
      </w:r>
      <w:r w:rsidR="00B95B11" w:rsidRPr="00B95B11">
        <w:rPr>
          <w:rStyle w:val="DraCormarkversepart"/>
        </w:rPr>
        <w:t>@</w:t>
      </w:r>
      <w:r w:rsidR="005343CB" w:rsidRPr="00D16D6F">
        <w:t>Certe, quod u</w:t>
      </w:r>
      <w:r w:rsidR="006D153B">
        <w:t>o</w:t>
      </w:r>
      <w:r w:rsidR="005343CB" w:rsidRPr="00D16D6F">
        <w:t>ster sim repertus, gaudeo.</w:t>
      </w:r>
    </w:p>
    <w:p w14:paraId="722E5DD1" w14:textId="42117703" w:rsidR="003071AB" w:rsidRPr="00D16D6F" w:rsidRDefault="00B95B11" w:rsidP="001323C4">
      <w:pPr>
        <w:pStyle w:val="DraCorstandard"/>
      </w:pPr>
      <w:r w:rsidRPr="00B95B11">
        <w:rPr>
          <w:rStyle w:val="DraCormarkversepart"/>
        </w:rPr>
        <w:t>@</w:t>
      </w:r>
      <w:r w:rsidR="005343CB" w:rsidRPr="00D16D6F">
        <w:t>Sed nullane spes est, potiundi hic principatus?</w:t>
      </w:r>
      <w:r w:rsidR="002D3273" w:rsidRPr="00D16D6F">
        <w:t xml:space="preserve"> </w:t>
      </w:r>
      <w:r w:rsidR="00D55964" w:rsidRPr="00D55964">
        <w:rPr>
          <w:rStyle w:val="DraCorspeakerattribution"/>
        </w:rPr>
        <w:t>Pam.</w:t>
      </w:r>
      <w:r w:rsidR="002D3273" w:rsidRPr="00D16D6F">
        <w:t xml:space="preserve"> </w:t>
      </w:r>
      <w:r w:rsidRPr="00B95B11">
        <w:rPr>
          <w:rStyle w:val="DraCormarkversepart"/>
        </w:rPr>
        <w:t>@</w:t>
      </w:r>
      <w:r w:rsidR="005343CB" w:rsidRPr="00D16D6F">
        <w:t>Maxime.</w:t>
      </w:r>
    </w:p>
    <w:p w14:paraId="77D2223E" w14:textId="77777777" w:rsidR="003071AB" w:rsidRPr="00D16D6F" w:rsidRDefault="005343CB" w:rsidP="001323C4">
      <w:pPr>
        <w:pStyle w:val="DraCorstandard"/>
      </w:pPr>
      <w:r w:rsidRPr="00D16D6F">
        <w:lastRenderedPageBreak/>
        <w:t>Imprimis ista corporis tui forma heroica placet.</w:t>
      </w:r>
    </w:p>
    <w:p w14:paraId="5378A686" w14:textId="655AA2E2" w:rsidR="003071AB" w:rsidRPr="00D16D6F" w:rsidRDefault="00B17811" w:rsidP="001323C4">
      <w:pPr>
        <w:pStyle w:val="DraCorstandard"/>
      </w:pPr>
      <w:r w:rsidRPr="00502274">
        <w:rPr>
          <w:rStyle w:val="DraCorlinenumber"/>
        </w:rPr>
        <w:t>(5</w:t>
      </w:r>
      <w:r w:rsidR="006A5525" w:rsidRPr="00502274">
        <w:rPr>
          <w:rStyle w:val="DraCorlinenumber"/>
        </w:rPr>
        <w:t>5</w:t>
      </w:r>
      <w:r w:rsidRPr="00502274">
        <w:rPr>
          <w:rStyle w:val="DraCorlinenumber"/>
        </w:rPr>
        <w:t>5)</w:t>
      </w:r>
      <w:r>
        <w:t xml:space="preserve"> </w:t>
      </w:r>
      <w:r w:rsidR="005343CB" w:rsidRPr="00D16D6F">
        <w:t>Tum mores, indoles, cultus et disserendi gratia</w:t>
      </w:r>
    </w:p>
    <w:p w14:paraId="72F5B1FD" w14:textId="2CC35B70" w:rsidR="003071AB" w:rsidRPr="00D16D6F" w:rsidRDefault="00B95B11" w:rsidP="001323C4">
      <w:pPr>
        <w:pStyle w:val="DraCorstandard"/>
      </w:pPr>
      <w:r w:rsidRPr="00B95B11">
        <w:rPr>
          <w:rStyle w:val="DraCormarkversepart"/>
        </w:rPr>
        <w:t>@</w:t>
      </w:r>
      <w:r w:rsidR="005343CB" w:rsidRPr="00D16D6F">
        <w:t>Magno te ortum loco arguunt.</w:t>
      </w:r>
      <w:r w:rsidR="002D3273" w:rsidRPr="00D16D6F">
        <w:t xml:space="preserve"> </w:t>
      </w:r>
      <w:r w:rsidR="00D55964" w:rsidRPr="00D55964">
        <w:rPr>
          <w:rStyle w:val="DraCorspeakerattribution"/>
        </w:rPr>
        <w:t>Panto.</w:t>
      </w:r>
      <w:r w:rsidR="002D3273" w:rsidRPr="00D16D6F">
        <w:t xml:space="preserve"> </w:t>
      </w:r>
      <w:r w:rsidRPr="00B95B11">
        <w:rPr>
          <w:rStyle w:val="DraCormarkversepart"/>
        </w:rPr>
        <w:t>@</w:t>
      </w:r>
      <w:r w:rsidR="005343CB" w:rsidRPr="00D16D6F">
        <w:t>A capite ad talos pulcher es.</w:t>
      </w:r>
    </w:p>
    <w:p w14:paraId="3DA82A53" w14:textId="1A94727E" w:rsidR="003071AB" w:rsidRPr="00D16D6F" w:rsidRDefault="00E9556D" w:rsidP="001323C4">
      <w:pPr>
        <w:pStyle w:val="DraCorstandard"/>
      </w:pPr>
      <w:r w:rsidRPr="00E9556D">
        <w:rPr>
          <w:rStyle w:val="DraCorspeakerattribution"/>
        </w:rPr>
        <w:t>Pamphagvs.</w:t>
      </w:r>
      <w:r w:rsidR="002D3273" w:rsidRPr="00D16D6F">
        <w:t xml:space="preserve"> </w:t>
      </w:r>
      <w:r w:rsidR="00B95B11" w:rsidRPr="00B95B11">
        <w:rPr>
          <w:rStyle w:val="DraCormarkversepart"/>
        </w:rPr>
        <w:t>@</w:t>
      </w:r>
      <w:r w:rsidR="005343CB" w:rsidRPr="00D16D6F">
        <w:t>Immo, dum te contemplamur fixius, diuina elucet in</w:t>
      </w:r>
    </w:p>
    <w:p w14:paraId="1656858D" w14:textId="328FB70F" w:rsidR="003071AB" w:rsidRPr="00D16D6F" w:rsidRDefault="00B95B11" w:rsidP="001323C4">
      <w:pPr>
        <w:pStyle w:val="DraCorstandard"/>
      </w:pPr>
      <w:r w:rsidRPr="00B95B11">
        <w:rPr>
          <w:rStyle w:val="DraCormarkversepart"/>
        </w:rPr>
        <w:t>@</w:t>
      </w:r>
      <w:r w:rsidR="005343CB" w:rsidRPr="00D16D6F">
        <w:t>Te quaedam maiestas.</w:t>
      </w:r>
      <w:r w:rsidR="002D3273" w:rsidRPr="00D16D6F">
        <w:t xml:space="preserve"> </w:t>
      </w:r>
      <w:r w:rsidR="00E9556D" w:rsidRPr="00E9556D">
        <w:rPr>
          <w:rStyle w:val="DraCorspeakerattribution"/>
        </w:rPr>
        <w:t>Acola.</w:t>
      </w:r>
      <w:r w:rsidR="002D3273" w:rsidRPr="00D16D6F">
        <w:t xml:space="preserve"> </w:t>
      </w:r>
      <w:r w:rsidRPr="00B95B11">
        <w:rPr>
          <w:rStyle w:val="DraCormarkversepart"/>
        </w:rPr>
        <w:t>@</w:t>
      </w:r>
      <w:r w:rsidR="005343CB" w:rsidRPr="00D16D6F">
        <w:t>Nihil est in me, quin omnes plurimum</w:t>
      </w:r>
    </w:p>
    <w:p w14:paraId="7E72190E" w14:textId="49B986E4" w:rsidR="003071AB" w:rsidRPr="00D16D6F" w:rsidRDefault="00B95B11" w:rsidP="001323C4">
      <w:pPr>
        <w:pStyle w:val="DraCorstandard"/>
      </w:pPr>
      <w:r w:rsidRPr="00B95B11">
        <w:rPr>
          <w:rStyle w:val="DraCormarkversepart"/>
        </w:rPr>
        <w:t>@</w:t>
      </w:r>
      <w:r w:rsidR="005343CB" w:rsidRPr="00D16D6F">
        <w:t>Id ament. Viuo et regno.</w:t>
      </w:r>
      <w:r w:rsidR="002D3273" w:rsidRPr="00D16D6F">
        <w:t xml:space="preserve"> </w:t>
      </w:r>
      <w:r w:rsidR="00D55964" w:rsidRPr="00D55964">
        <w:rPr>
          <w:rStyle w:val="DraCorspeakerattribution"/>
        </w:rPr>
        <w:t>Pantol.</w:t>
      </w:r>
      <w:r w:rsidR="002D3273" w:rsidRPr="00D16D6F">
        <w:t xml:space="preserve"> </w:t>
      </w:r>
      <w:r w:rsidRPr="00B95B11">
        <w:rPr>
          <w:rStyle w:val="DraCormarkversepart"/>
        </w:rPr>
        <w:t>@</w:t>
      </w:r>
      <w:r w:rsidR="005343CB" w:rsidRPr="00D16D6F">
        <w:t>Non sentit caudex palpum obtrudier.</w:t>
      </w:r>
    </w:p>
    <w:p w14:paraId="4F8D7ACF" w14:textId="096338A6" w:rsidR="00ED15BA" w:rsidRDefault="00B17811" w:rsidP="001323C4">
      <w:pPr>
        <w:pStyle w:val="DraCorstandard"/>
      </w:pPr>
      <w:r w:rsidRPr="006A5525">
        <w:rPr>
          <w:rStyle w:val="DraCorlinenumber"/>
        </w:rPr>
        <w:t>(5</w:t>
      </w:r>
      <w:r w:rsidR="006A5525" w:rsidRPr="006A5525">
        <w:rPr>
          <w:rStyle w:val="DraCorlinenumber"/>
        </w:rPr>
        <w:t>6</w:t>
      </w:r>
      <w:r w:rsidRPr="006A5525">
        <w:rPr>
          <w:rStyle w:val="DraCorlinenumber"/>
        </w:rPr>
        <w:t>0)</w:t>
      </w:r>
      <w:r>
        <w:t xml:space="preserve"> </w:t>
      </w:r>
      <w:r w:rsidR="00D55964" w:rsidRPr="00D55964">
        <w:rPr>
          <w:rStyle w:val="DraCorspeakerattribution"/>
        </w:rPr>
        <w:t>Pampha.</w:t>
      </w:r>
      <w:r w:rsidR="002D3273" w:rsidRPr="00D16D6F">
        <w:t xml:space="preserve"> </w:t>
      </w:r>
      <w:r w:rsidR="00B95B11" w:rsidRPr="00B95B11">
        <w:rPr>
          <w:rStyle w:val="DraCormarkversepart"/>
        </w:rPr>
        <w:t>@</w:t>
      </w:r>
      <w:r w:rsidR="005343CB" w:rsidRPr="00D16D6F">
        <w:t>Hem, regem hunc esse oportet.</w:t>
      </w:r>
      <w:r w:rsidR="002D3273" w:rsidRPr="00D16D6F">
        <w:t xml:space="preserve"> </w:t>
      </w:r>
      <w:r w:rsidR="00D55964" w:rsidRPr="00D55964">
        <w:rPr>
          <w:rStyle w:val="DraCorspeakerattribution"/>
        </w:rPr>
        <w:t>Pan.</w:t>
      </w:r>
      <w:r w:rsidR="002D3273" w:rsidRPr="00D16D6F">
        <w:t xml:space="preserve"> </w:t>
      </w:r>
      <w:r w:rsidR="00B95B11" w:rsidRPr="00B95B11">
        <w:rPr>
          <w:rStyle w:val="DraCormarkversepart"/>
        </w:rPr>
        <w:t>@</w:t>
      </w:r>
      <w:r w:rsidR="005343CB" w:rsidRPr="00D16D6F">
        <w:t>Scilicet, tot clarum dotibus.</w:t>
      </w:r>
    </w:p>
    <w:p w14:paraId="03B6329B" w14:textId="73B6DFC1" w:rsidR="003071AB" w:rsidRPr="00D16D6F" w:rsidRDefault="00E9556D" w:rsidP="001323C4">
      <w:pPr>
        <w:pStyle w:val="DraCorstandard"/>
      </w:pPr>
      <w:r w:rsidRPr="00E9556D">
        <w:rPr>
          <w:rStyle w:val="DraCorspeakerattribution"/>
        </w:rPr>
        <w:t>Acolas.</w:t>
      </w:r>
      <w:r w:rsidR="002D3273" w:rsidRPr="00D16D6F">
        <w:t xml:space="preserve"> </w:t>
      </w:r>
      <w:r w:rsidR="00B95B11" w:rsidRPr="00B95B11">
        <w:rPr>
          <w:rStyle w:val="DraCormarkversepart"/>
        </w:rPr>
        <w:t>@</w:t>
      </w:r>
      <w:r w:rsidR="005343CB" w:rsidRPr="00D16D6F">
        <w:t>Si nosceretis, quid mecum portem boni, tum istuc magis,</w:t>
      </w:r>
    </w:p>
    <w:p w14:paraId="37A5400D" w14:textId="44FBE446" w:rsidR="003071AB" w:rsidRPr="00D16D6F" w:rsidRDefault="00B95B11" w:rsidP="001323C4">
      <w:pPr>
        <w:pStyle w:val="DraCorstandard"/>
      </w:pPr>
      <w:r w:rsidRPr="00B95B11">
        <w:rPr>
          <w:rStyle w:val="DraCormarkversepart"/>
        </w:rPr>
        <w:t>@</w:t>
      </w:r>
      <w:r w:rsidR="005343CB" w:rsidRPr="00D16D6F">
        <w:t>Scio, diceretis.</w:t>
      </w:r>
      <w:r w:rsidR="00636177" w:rsidRPr="00D16D6F">
        <w:t xml:space="preserve"> </w:t>
      </w:r>
      <w:r w:rsidR="00D55964" w:rsidRPr="00D55964">
        <w:rPr>
          <w:rStyle w:val="DraCorspeakerattribution"/>
        </w:rPr>
        <w:t>Pam.</w:t>
      </w:r>
      <w:r w:rsidR="00636177" w:rsidRPr="00D16D6F">
        <w:rPr>
          <w:i/>
          <w:iCs/>
        </w:rPr>
        <w:t xml:space="preserve"> </w:t>
      </w:r>
      <w:r w:rsidRPr="00B95B11">
        <w:rPr>
          <w:rStyle w:val="DraCormarkversepart"/>
        </w:rPr>
        <w:t>@</w:t>
      </w:r>
      <w:r w:rsidR="005343CB" w:rsidRPr="00D16D6F">
        <w:t>Quid id est?</w:t>
      </w:r>
      <w:r w:rsidR="00636177" w:rsidRPr="00D16D6F">
        <w:t xml:space="preserve"> </w:t>
      </w:r>
      <w:r w:rsidR="00D55964" w:rsidRPr="00D55964">
        <w:rPr>
          <w:rStyle w:val="DraCorspeakerattribution"/>
        </w:rPr>
        <w:t>Pant.</w:t>
      </w:r>
      <w:r w:rsidR="00636177" w:rsidRPr="00D16D6F">
        <w:rPr>
          <w:i/>
          <w:iCs/>
        </w:rPr>
        <w:t xml:space="preserve"> </w:t>
      </w:r>
      <w:r w:rsidRPr="00B95B11">
        <w:rPr>
          <w:rStyle w:val="DraCormarkversepart"/>
        </w:rPr>
        <w:t>@</w:t>
      </w:r>
      <w:r w:rsidR="005343CB" w:rsidRPr="00D16D6F">
        <w:t>Virtutes omne</w:t>
      </w:r>
      <w:r w:rsidR="006D153B">
        <w:t>i</w:t>
      </w:r>
      <w:r w:rsidR="005343CB" w:rsidRPr="00D16D6F">
        <w:t>s narra tuas,</w:t>
      </w:r>
    </w:p>
    <w:p w14:paraId="5DB34921" w14:textId="15CEF70C" w:rsidR="003071AB" w:rsidRPr="00D16D6F" w:rsidRDefault="00B95B11" w:rsidP="001323C4">
      <w:pPr>
        <w:pStyle w:val="DraCorstandard"/>
      </w:pPr>
      <w:r w:rsidRPr="00B95B11">
        <w:rPr>
          <w:rStyle w:val="DraCormarkversepart"/>
        </w:rPr>
        <w:t>@</w:t>
      </w:r>
      <w:r w:rsidR="00FD2057" w:rsidRPr="00D16D6F">
        <w:t>V</w:t>
      </w:r>
      <w:r w:rsidR="005343CB" w:rsidRPr="00D16D6F">
        <w:t>t hinc orneris.</w:t>
      </w:r>
      <w:r w:rsidR="00636177" w:rsidRPr="00D16D6F">
        <w:t xml:space="preserve"> </w:t>
      </w:r>
      <w:r w:rsidR="002A77F7" w:rsidRPr="002A77F7">
        <w:rPr>
          <w:rStyle w:val="DraCorspeakerattribution"/>
        </w:rPr>
        <w:t>Acol.</w:t>
      </w:r>
      <w:r w:rsidR="00636177" w:rsidRPr="00D16D6F">
        <w:rPr>
          <w:i/>
          <w:iCs/>
        </w:rPr>
        <w:t xml:space="preserve"> </w:t>
      </w:r>
      <w:r w:rsidRPr="00B95B11">
        <w:rPr>
          <w:rStyle w:val="DraCormarkversepart"/>
        </w:rPr>
        <w:t>@</w:t>
      </w:r>
      <w:r w:rsidR="005343CB" w:rsidRPr="00D16D6F">
        <w:t>Agedum, appendite zonam auro multo grauem.</w:t>
      </w:r>
    </w:p>
    <w:p w14:paraId="0C15E8DC" w14:textId="2C5194A8" w:rsidR="003071AB" w:rsidRPr="00D16D6F" w:rsidRDefault="00E9556D" w:rsidP="001323C4">
      <w:pPr>
        <w:pStyle w:val="DraCorstandard"/>
      </w:pPr>
      <w:r w:rsidRPr="00E9556D">
        <w:rPr>
          <w:rStyle w:val="DraCorspeakerattribution"/>
        </w:rPr>
        <w:t>Pamph.</w:t>
      </w:r>
      <w:r w:rsidR="00636177" w:rsidRPr="00D16D6F">
        <w:t xml:space="preserve"> </w:t>
      </w:r>
      <w:r w:rsidR="00B95B11" w:rsidRPr="00B95B11">
        <w:rPr>
          <w:rStyle w:val="DraCormarkversepart"/>
        </w:rPr>
        <w:t>@</w:t>
      </w:r>
      <w:r w:rsidR="005343CB" w:rsidRPr="00D16D6F">
        <w:t>Hui, tam graues auro loculos?</w:t>
      </w:r>
      <w:r w:rsidR="00636177" w:rsidRPr="00D16D6F">
        <w:t xml:space="preserve"> </w:t>
      </w:r>
      <w:r w:rsidR="00D55964" w:rsidRPr="00D55964">
        <w:rPr>
          <w:rStyle w:val="DraCorspeakerattribution"/>
        </w:rPr>
        <w:t>Panto.</w:t>
      </w:r>
      <w:r w:rsidR="00636177" w:rsidRPr="00D16D6F">
        <w:rPr>
          <w:i/>
          <w:iCs/>
        </w:rPr>
        <w:t xml:space="preserve"> </w:t>
      </w:r>
      <w:r w:rsidR="00B95B11" w:rsidRPr="00B95B11">
        <w:rPr>
          <w:rStyle w:val="DraCormarkversepart"/>
        </w:rPr>
        <w:t>@</w:t>
      </w:r>
      <w:r w:rsidR="005343CB" w:rsidRPr="00D16D6F">
        <w:t>Quid audio? Aurumne habet?</w:t>
      </w:r>
      <w:r w:rsidR="00636177" w:rsidRPr="00D16D6F">
        <w:t xml:space="preserve"> </w:t>
      </w:r>
      <w:r w:rsidR="00D55964" w:rsidRPr="00D55964">
        <w:rPr>
          <w:rStyle w:val="DraCorspeakerattribution"/>
        </w:rPr>
        <w:t>Pam.</w:t>
      </w:r>
      <w:r w:rsidR="00636177" w:rsidRPr="00D16D6F">
        <w:rPr>
          <w:i/>
          <w:iCs/>
        </w:rPr>
        <w:t xml:space="preserve"> </w:t>
      </w:r>
      <w:r w:rsidR="00B95B11" w:rsidRPr="00B95B11">
        <w:rPr>
          <w:rStyle w:val="DraCormarkversepart"/>
        </w:rPr>
        <w:t>@</w:t>
      </w:r>
      <w:r w:rsidR="005343CB" w:rsidRPr="00D16D6F">
        <w:t>Habet.</w:t>
      </w:r>
    </w:p>
    <w:p w14:paraId="2D582A37" w14:textId="3A40B2D7" w:rsidR="003071AB" w:rsidRPr="00D16D6F" w:rsidRDefault="00B17811" w:rsidP="001323C4">
      <w:pPr>
        <w:pStyle w:val="DraCorstandard"/>
      </w:pPr>
      <w:r w:rsidRPr="006A5525">
        <w:rPr>
          <w:rStyle w:val="DraCorlinenumber"/>
        </w:rPr>
        <w:t>(5</w:t>
      </w:r>
      <w:r w:rsidR="006A5525" w:rsidRPr="006A5525">
        <w:rPr>
          <w:rStyle w:val="DraCorlinenumber"/>
        </w:rPr>
        <w:t>6</w:t>
      </w:r>
      <w:r w:rsidRPr="006A5525">
        <w:rPr>
          <w:rStyle w:val="DraCorlinenumber"/>
        </w:rPr>
        <w:t>5)</w:t>
      </w:r>
      <w:r>
        <w:t xml:space="preserve"> </w:t>
      </w:r>
      <w:r w:rsidR="00D55964" w:rsidRPr="00D55964">
        <w:rPr>
          <w:rStyle w:val="DraCorspeakerattribution"/>
        </w:rPr>
        <w:t>Pan.</w:t>
      </w:r>
      <w:r w:rsidR="00636177" w:rsidRPr="00D16D6F">
        <w:t xml:space="preserve"> </w:t>
      </w:r>
      <w:r w:rsidR="00B95B11" w:rsidRPr="00B95B11">
        <w:rPr>
          <w:rStyle w:val="DraCormarkversepart"/>
        </w:rPr>
        <w:t>@</w:t>
      </w:r>
      <w:r w:rsidR="005343CB" w:rsidRPr="00D16D6F">
        <w:t>Ego te, si nescis, auri encomion possim docere</w:t>
      </w:r>
      <w:r w:rsidR="00636177" w:rsidRPr="00D16D6F">
        <w:t xml:space="preserve">. </w:t>
      </w:r>
      <w:r w:rsidR="002A77F7" w:rsidRPr="002A77F7">
        <w:rPr>
          <w:rStyle w:val="DraCorspeakerattribution"/>
        </w:rPr>
        <w:t>Acol.</w:t>
      </w:r>
      <w:r w:rsidR="00636177" w:rsidRPr="00D16D6F">
        <w:rPr>
          <w:i/>
          <w:iCs/>
        </w:rPr>
        <w:t xml:space="preserve"> </w:t>
      </w:r>
      <w:r w:rsidR="00B95B11" w:rsidRPr="00B95B11">
        <w:rPr>
          <w:rStyle w:val="DraCormarkversepart"/>
        </w:rPr>
        <w:t>@</w:t>
      </w:r>
      <w:r w:rsidR="005343CB" w:rsidRPr="00D16D6F">
        <w:t>Dic.</w:t>
      </w:r>
    </w:p>
    <w:p w14:paraId="1A5B0063" w14:textId="1F464F98" w:rsidR="003071AB" w:rsidRPr="00D16D6F" w:rsidRDefault="00D55964" w:rsidP="001323C4">
      <w:pPr>
        <w:pStyle w:val="DraCorstandard"/>
      </w:pPr>
      <w:r w:rsidRPr="00D55964">
        <w:rPr>
          <w:rStyle w:val="DraCorspeakerattribution"/>
        </w:rPr>
        <w:t>Panto.</w:t>
      </w:r>
      <w:r w:rsidR="00636177" w:rsidRPr="00D16D6F">
        <w:t xml:space="preserve"> </w:t>
      </w:r>
      <w:r w:rsidR="005343CB" w:rsidRPr="00D16D6F">
        <w:t>Pulcherrima aurum faustitas mortalibus. Hoc te d</w:t>
      </w:r>
      <w:r w:rsidR="0087532A" w:rsidRPr="00D16D6F">
        <w:t>ij</w:t>
      </w:r>
      <w:r w:rsidR="005343CB" w:rsidRPr="00D16D6F">
        <w:t>s parem</w:t>
      </w:r>
      <w:r w:rsidR="005343CB" w:rsidRPr="00D16D6F">
        <w:tab/>
      </w:r>
    </w:p>
    <w:p w14:paraId="302A8FF6" w14:textId="4269EE04" w:rsidR="003071AB" w:rsidRPr="00D16D6F" w:rsidRDefault="005343CB" w:rsidP="001323C4">
      <w:pPr>
        <w:pStyle w:val="DraCorstandard"/>
      </w:pPr>
      <w:r w:rsidRPr="00D16D6F">
        <w:t>Facit. Hoc qui habet, repente honoratus, clarus, sapiens, item</w:t>
      </w:r>
    </w:p>
    <w:p w14:paraId="35747473" w14:textId="31E0A18B" w:rsidR="003071AB" w:rsidRPr="00D16D6F" w:rsidRDefault="00B95B11" w:rsidP="001323C4">
      <w:pPr>
        <w:pStyle w:val="DraCorstandard"/>
      </w:pPr>
      <w:r w:rsidRPr="00B95B11">
        <w:rPr>
          <w:rStyle w:val="DraCormarkversepart"/>
        </w:rPr>
        <w:t>@</w:t>
      </w:r>
      <w:r w:rsidR="005343CB" w:rsidRPr="00D16D6F">
        <w:t>Rex splendidus fit.</w:t>
      </w:r>
      <w:r w:rsidR="00636177" w:rsidRPr="00D16D6F">
        <w:t xml:space="preserve"> </w:t>
      </w:r>
      <w:r w:rsidR="002A77F7" w:rsidRPr="002A77F7">
        <w:rPr>
          <w:rStyle w:val="DraCorspeakerattribution"/>
        </w:rPr>
        <w:t>Acol.</w:t>
      </w:r>
      <w:r w:rsidR="00636177" w:rsidRPr="00D16D6F">
        <w:t xml:space="preserve"> </w:t>
      </w:r>
      <w:r w:rsidRPr="00B95B11">
        <w:rPr>
          <w:rStyle w:val="DraCormarkversepart"/>
        </w:rPr>
        <w:t>@</w:t>
      </w:r>
      <w:r w:rsidR="005343CB" w:rsidRPr="00D16D6F">
        <w:t>Per Iouem, haec dogmata Philauti dogmatis</w:t>
      </w:r>
    </w:p>
    <w:p w14:paraId="4FA42C0E" w14:textId="77777777" w:rsidR="003071AB" w:rsidRPr="00D16D6F" w:rsidRDefault="005343CB" w:rsidP="001323C4">
      <w:pPr>
        <w:pStyle w:val="DraCorstandard"/>
      </w:pPr>
      <w:r w:rsidRPr="00D16D6F">
        <w:t>Consentiunt. Quid prohibet, quin patiar me nomine regio</w:t>
      </w:r>
    </w:p>
    <w:p w14:paraId="41AB16FC" w14:textId="060933FD" w:rsidR="003071AB" w:rsidRPr="00D16D6F" w:rsidRDefault="00B17811" w:rsidP="001323C4">
      <w:pPr>
        <w:pStyle w:val="DraCorstandard"/>
      </w:pPr>
      <w:r w:rsidRPr="006A5525">
        <w:rPr>
          <w:rStyle w:val="DraCorlinenumber"/>
        </w:rPr>
        <w:t>(5</w:t>
      </w:r>
      <w:r w:rsidR="006A5525" w:rsidRPr="006A5525">
        <w:rPr>
          <w:rStyle w:val="DraCorlinenumber"/>
        </w:rPr>
        <w:t>7</w:t>
      </w:r>
      <w:r w:rsidRPr="006A5525">
        <w:rPr>
          <w:rStyle w:val="DraCorlinenumber"/>
        </w:rPr>
        <w:t>0)</w:t>
      </w:r>
      <w:r>
        <w:t xml:space="preserve"> </w:t>
      </w:r>
      <w:r w:rsidR="00B95B11" w:rsidRPr="00B95B11">
        <w:rPr>
          <w:rStyle w:val="DraCormarkversepart"/>
        </w:rPr>
        <w:t>@</w:t>
      </w:r>
      <w:r w:rsidR="005343CB" w:rsidRPr="00D16D6F">
        <w:t>Salutari?</w:t>
      </w:r>
      <w:r w:rsidR="00160012" w:rsidRPr="00D16D6F">
        <w:t xml:space="preserve"> </w:t>
      </w:r>
      <w:r w:rsidR="00D55964" w:rsidRPr="00D55964">
        <w:rPr>
          <w:rStyle w:val="DraCorspeakerattribution"/>
        </w:rPr>
        <w:t>Panto.</w:t>
      </w:r>
      <w:r w:rsidR="00160012" w:rsidRPr="00D16D6F">
        <w:t xml:space="preserve"> </w:t>
      </w:r>
      <w:r w:rsidR="00B95B11" w:rsidRPr="00B95B11">
        <w:rPr>
          <w:rStyle w:val="DraCormarkversepart"/>
        </w:rPr>
        <w:t>@</w:t>
      </w:r>
      <w:r w:rsidR="005343CB" w:rsidRPr="00D16D6F">
        <w:t>Ter maxime rex, quin in clientelam tuam</w:t>
      </w:r>
    </w:p>
    <w:p w14:paraId="33172CB8" w14:textId="2C5DC7EA" w:rsidR="003071AB" w:rsidRPr="00D16D6F" w:rsidRDefault="00B95B11" w:rsidP="001323C4">
      <w:pPr>
        <w:pStyle w:val="DraCorstandard"/>
      </w:pPr>
      <w:r w:rsidRPr="00B95B11">
        <w:rPr>
          <w:rStyle w:val="DraCormarkversepart"/>
        </w:rPr>
        <w:t>@</w:t>
      </w:r>
      <w:r w:rsidR="005343CB" w:rsidRPr="00D16D6F">
        <w:t>Nos suscipis?</w:t>
      </w:r>
      <w:r w:rsidR="00160012" w:rsidRPr="00D16D6F">
        <w:t xml:space="preserve"> </w:t>
      </w:r>
      <w:r w:rsidR="002A77F7" w:rsidRPr="002A77F7">
        <w:rPr>
          <w:rStyle w:val="DraCorspeakerattribution"/>
        </w:rPr>
        <w:t>Aco.</w:t>
      </w:r>
      <w:r w:rsidR="00160012" w:rsidRPr="00D16D6F">
        <w:rPr>
          <w:i/>
          <w:iCs/>
        </w:rPr>
        <w:t xml:space="preserve"> </w:t>
      </w:r>
      <w:r w:rsidRPr="00B95B11">
        <w:rPr>
          <w:rStyle w:val="DraCormarkversepart"/>
        </w:rPr>
        <w:t>@</w:t>
      </w:r>
      <w:r w:rsidR="005343CB" w:rsidRPr="00D16D6F">
        <w:t>Suscipio. En uobis auctoramenta haec mea.</w:t>
      </w:r>
    </w:p>
    <w:p w14:paraId="5A31F887" w14:textId="317C4F25" w:rsidR="003071AB" w:rsidRPr="00D16D6F" w:rsidRDefault="00E9556D" w:rsidP="001323C4">
      <w:pPr>
        <w:pStyle w:val="DraCorstandard"/>
      </w:pPr>
      <w:r w:rsidRPr="00E9556D">
        <w:rPr>
          <w:rStyle w:val="DraCorspeakerattribution"/>
        </w:rPr>
        <w:t>Pamph.</w:t>
      </w:r>
      <w:r w:rsidR="00160012" w:rsidRPr="00D16D6F">
        <w:t xml:space="preserve"> </w:t>
      </w:r>
      <w:r w:rsidR="00B95B11" w:rsidRPr="00B95B11">
        <w:rPr>
          <w:rStyle w:val="DraCormarkversepart"/>
        </w:rPr>
        <w:t>@</w:t>
      </w:r>
      <w:r w:rsidR="005343CB" w:rsidRPr="00D16D6F">
        <w:t>Nunc me totum regi dedo.</w:t>
      </w:r>
      <w:r w:rsidR="00160012" w:rsidRPr="00D16D6F">
        <w:t xml:space="preserve"> </w:t>
      </w:r>
      <w:r w:rsidR="00D55964" w:rsidRPr="00D55964">
        <w:rPr>
          <w:rStyle w:val="DraCorspeakerattribution"/>
        </w:rPr>
        <w:t>Pant.</w:t>
      </w:r>
      <w:r w:rsidR="00160012" w:rsidRPr="00D16D6F">
        <w:t xml:space="preserve"> </w:t>
      </w:r>
      <w:r w:rsidR="00B95B11" w:rsidRPr="00B95B11">
        <w:rPr>
          <w:rStyle w:val="DraCormarkversepart"/>
        </w:rPr>
        <w:t>@</w:t>
      </w:r>
      <w:r w:rsidR="005343CB" w:rsidRPr="00D16D6F">
        <w:t>Et ego, quantus sum, illi mancipor.</w:t>
      </w:r>
    </w:p>
    <w:p w14:paraId="4A1842C3" w14:textId="34CE7E11" w:rsidR="003071AB" w:rsidRPr="00D16D6F" w:rsidRDefault="005343CB" w:rsidP="001323C4">
      <w:pPr>
        <w:pStyle w:val="DraCorstandard"/>
      </w:pPr>
      <w:r w:rsidRPr="00D16D6F">
        <w:t>Sic inter luscos regnabit strabus. Pulchrum spectaculum.</w:t>
      </w:r>
    </w:p>
    <w:p w14:paraId="0AE16C65" w14:textId="3A197D37" w:rsidR="003071AB" w:rsidRPr="00D16D6F" w:rsidRDefault="002A77F7" w:rsidP="001323C4">
      <w:pPr>
        <w:pStyle w:val="DraCorstandard"/>
      </w:pPr>
      <w:r w:rsidRPr="002A77F7">
        <w:rPr>
          <w:rStyle w:val="DraCorspeakerattribution"/>
        </w:rPr>
        <w:t>Acol.</w:t>
      </w:r>
      <w:r w:rsidR="00160012" w:rsidRPr="00D16D6F">
        <w:t xml:space="preserve"> </w:t>
      </w:r>
      <w:r w:rsidR="00B95B11" w:rsidRPr="00B95B11">
        <w:rPr>
          <w:rStyle w:val="DraCormarkversepart"/>
        </w:rPr>
        <w:t>@</w:t>
      </w:r>
      <w:r w:rsidR="005343CB" w:rsidRPr="00D16D6F">
        <w:t>Quid h</w:t>
      </w:r>
      <w:r w:rsidR="00007089">
        <w:t>e</w:t>
      </w:r>
      <w:r w:rsidR="005343CB" w:rsidRPr="00D16D6F">
        <w:t>ic stamus? Quid hic haeremus ieiuni? Quin tendimus</w:t>
      </w:r>
    </w:p>
    <w:p w14:paraId="24A6D77E" w14:textId="10F13BFF" w:rsidR="003071AB" w:rsidRPr="00D16D6F" w:rsidRDefault="00B17811" w:rsidP="001323C4">
      <w:pPr>
        <w:pStyle w:val="DraCorstandard"/>
      </w:pPr>
      <w:r w:rsidRPr="006A5525">
        <w:rPr>
          <w:rStyle w:val="DraCorlinenumber"/>
        </w:rPr>
        <w:t>(5</w:t>
      </w:r>
      <w:r w:rsidR="006A5525" w:rsidRPr="006A5525">
        <w:rPr>
          <w:rStyle w:val="DraCorlinenumber"/>
        </w:rPr>
        <w:t>7</w:t>
      </w:r>
      <w:r w:rsidRPr="006A5525">
        <w:rPr>
          <w:rStyle w:val="DraCorlinenumber"/>
        </w:rPr>
        <w:t>5)</w:t>
      </w:r>
      <w:r>
        <w:t xml:space="preserve"> </w:t>
      </w:r>
      <w:r w:rsidR="00B95B11" w:rsidRPr="00B95B11">
        <w:rPr>
          <w:rStyle w:val="DraCormarkversepart"/>
        </w:rPr>
        <w:t>@</w:t>
      </w:r>
      <w:r w:rsidR="005343CB" w:rsidRPr="00D16D6F">
        <w:t>Comissatum?</w:t>
      </w:r>
      <w:r w:rsidR="00160012" w:rsidRPr="00D16D6F">
        <w:t xml:space="preserve"> </w:t>
      </w:r>
      <w:r w:rsidR="00D55964" w:rsidRPr="00D55964">
        <w:rPr>
          <w:rStyle w:val="DraCorspeakerattribution"/>
        </w:rPr>
        <w:t>Pan.</w:t>
      </w:r>
      <w:r w:rsidR="00160012" w:rsidRPr="00D16D6F">
        <w:rPr>
          <w:i/>
          <w:iCs/>
        </w:rPr>
        <w:t xml:space="preserve"> </w:t>
      </w:r>
      <w:r w:rsidR="00B95B11" w:rsidRPr="00B95B11">
        <w:rPr>
          <w:rStyle w:val="DraCormarkversepart"/>
        </w:rPr>
        <w:t>@</w:t>
      </w:r>
      <w:r w:rsidR="005343CB" w:rsidRPr="00D16D6F">
        <w:t>Iam dudum est in patinis meus animus.</w:t>
      </w:r>
      <w:r w:rsidR="00160012" w:rsidRPr="00D16D6F">
        <w:t xml:space="preserve"> </w:t>
      </w:r>
      <w:r w:rsidR="00E9556D" w:rsidRPr="00E9556D">
        <w:rPr>
          <w:rStyle w:val="DraCorspeakerattribution"/>
        </w:rPr>
        <w:t>Pamph.</w:t>
      </w:r>
      <w:r w:rsidR="00160012" w:rsidRPr="00D16D6F">
        <w:rPr>
          <w:i/>
          <w:iCs/>
        </w:rPr>
        <w:t xml:space="preserve"> </w:t>
      </w:r>
      <w:r w:rsidR="00B95B11" w:rsidRPr="00B95B11">
        <w:rPr>
          <w:rStyle w:val="DraCormarkversepart"/>
        </w:rPr>
        <w:t>@</w:t>
      </w:r>
      <w:r w:rsidR="00FD2057" w:rsidRPr="00D16D6F">
        <w:t>V</w:t>
      </w:r>
      <w:r w:rsidR="005343CB" w:rsidRPr="00D16D6F">
        <w:t>bi uis,</w:t>
      </w:r>
    </w:p>
    <w:p w14:paraId="45352D43" w14:textId="5AA76E35" w:rsidR="003071AB" w:rsidRPr="00D16D6F" w:rsidRDefault="00B95B11" w:rsidP="001323C4">
      <w:pPr>
        <w:pStyle w:val="DraCorstandard"/>
      </w:pPr>
      <w:r w:rsidRPr="00B95B11">
        <w:rPr>
          <w:rStyle w:val="DraCormarkversepart"/>
        </w:rPr>
        <w:t>@</w:t>
      </w:r>
      <w:r w:rsidR="005343CB" w:rsidRPr="00D16D6F">
        <w:t>Nihil moror.</w:t>
      </w:r>
      <w:r w:rsidR="00160012" w:rsidRPr="00D16D6F">
        <w:t xml:space="preserve"> </w:t>
      </w:r>
      <w:r w:rsidR="002A77F7" w:rsidRPr="002A77F7">
        <w:rPr>
          <w:rStyle w:val="DraCorspeakerattribution"/>
        </w:rPr>
        <w:t>Acol.</w:t>
      </w:r>
      <w:r w:rsidR="00160012" w:rsidRPr="00D16D6F">
        <w:rPr>
          <w:i/>
          <w:iCs/>
        </w:rPr>
        <w:t xml:space="preserve"> </w:t>
      </w:r>
      <w:r w:rsidRPr="00B95B11">
        <w:rPr>
          <w:rStyle w:val="DraCormarkversepart"/>
        </w:rPr>
        <w:t>@</w:t>
      </w:r>
      <w:r w:rsidR="005343CB" w:rsidRPr="00D16D6F">
        <w:t>Quo d</w:t>
      </w:r>
      <w:r w:rsidR="00160012" w:rsidRPr="00D16D6F">
        <w:t>i</w:t>
      </w:r>
      <w:r w:rsidR="005343CB" w:rsidRPr="00D16D6F">
        <w:t>u</w:t>
      </w:r>
      <w:r w:rsidR="00160012" w:rsidRPr="00D16D6F">
        <w:t>o</w:t>
      </w:r>
      <w:r w:rsidR="005343CB" w:rsidRPr="00D16D6F">
        <w:t>rtemus?</w:t>
      </w:r>
      <w:r w:rsidR="00160012" w:rsidRPr="00D16D6F">
        <w:t xml:space="preserve"> </w:t>
      </w:r>
      <w:r w:rsidR="00E9556D" w:rsidRPr="00E9556D">
        <w:rPr>
          <w:rStyle w:val="DraCorspeakerattribution"/>
        </w:rPr>
        <w:t>Pamph.</w:t>
      </w:r>
      <w:r w:rsidR="00160012" w:rsidRPr="00D16D6F">
        <w:rPr>
          <w:i/>
          <w:iCs/>
        </w:rPr>
        <w:t xml:space="preserve"> </w:t>
      </w:r>
      <w:r w:rsidRPr="00B95B11">
        <w:rPr>
          <w:rStyle w:val="DraCormarkversepart"/>
        </w:rPr>
        <w:t>@</w:t>
      </w:r>
      <w:r w:rsidR="005343CB" w:rsidRPr="00D16D6F">
        <w:t>Hospitem probum dabo.</w:t>
      </w:r>
    </w:p>
    <w:p w14:paraId="6AC0CF81" w14:textId="4AB47903" w:rsidR="00ED15BA" w:rsidRDefault="00D55964" w:rsidP="001323C4">
      <w:pPr>
        <w:pStyle w:val="DraCorstandard"/>
      </w:pPr>
      <w:r w:rsidRPr="00D55964">
        <w:rPr>
          <w:rStyle w:val="DraCorspeakerattribution"/>
        </w:rPr>
        <w:t>Pant.</w:t>
      </w:r>
      <w:r w:rsidR="00160012" w:rsidRPr="00D16D6F">
        <w:t xml:space="preserve"> </w:t>
      </w:r>
      <w:r w:rsidR="00B95B11" w:rsidRPr="00B95B11">
        <w:rPr>
          <w:rStyle w:val="DraCormarkversepart"/>
        </w:rPr>
        <w:t>@</w:t>
      </w:r>
      <w:r w:rsidR="005343CB" w:rsidRPr="00D16D6F">
        <w:t>Dabit dignum patella operculum.</w:t>
      </w:r>
      <w:r w:rsidR="00160012" w:rsidRPr="00D16D6F">
        <w:t xml:space="preserve"> </w:t>
      </w:r>
      <w:r w:rsidRPr="00D55964">
        <w:rPr>
          <w:rStyle w:val="DraCorspeakerattribution"/>
        </w:rPr>
        <w:t>Pam.</w:t>
      </w:r>
      <w:r w:rsidR="00160012" w:rsidRPr="00D16D6F">
        <w:rPr>
          <w:i/>
          <w:iCs/>
        </w:rPr>
        <w:t xml:space="preserve"> </w:t>
      </w:r>
      <w:r w:rsidR="00B95B11" w:rsidRPr="00B95B11">
        <w:rPr>
          <w:rStyle w:val="DraCormarkversepart"/>
        </w:rPr>
        <w:t>@</w:t>
      </w:r>
      <w:r w:rsidR="00FD2057" w:rsidRPr="00D16D6F">
        <w:t>V</w:t>
      </w:r>
      <w:r w:rsidR="005343CB" w:rsidRPr="00D16D6F">
        <w:t>nde autem obsonabitur,</w:t>
      </w:r>
    </w:p>
    <w:p w14:paraId="21950A2E" w14:textId="281E370D" w:rsidR="003071AB" w:rsidRPr="00D16D6F" w:rsidRDefault="00B95B11" w:rsidP="001323C4">
      <w:pPr>
        <w:pStyle w:val="DraCorstandard"/>
      </w:pPr>
      <w:r w:rsidRPr="00B95B11">
        <w:rPr>
          <w:rStyle w:val="DraCormarkversepart"/>
        </w:rPr>
        <w:t>@</w:t>
      </w:r>
      <w:r w:rsidR="005343CB" w:rsidRPr="00D16D6F">
        <w:t>Quaeso, patrone optime?</w:t>
      </w:r>
      <w:r w:rsidR="00160012" w:rsidRPr="00D16D6F">
        <w:t xml:space="preserve"> </w:t>
      </w:r>
      <w:r w:rsidR="00D55964" w:rsidRPr="00D55964">
        <w:rPr>
          <w:rStyle w:val="DraCorspeakerattribution"/>
        </w:rPr>
        <w:t>Pant.</w:t>
      </w:r>
      <w:r w:rsidR="00160012" w:rsidRPr="00D16D6F">
        <w:rPr>
          <w:i/>
          <w:iCs/>
        </w:rPr>
        <w:t xml:space="preserve"> </w:t>
      </w:r>
      <w:r w:rsidRPr="00B95B11">
        <w:rPr>
          <w:rStyle w:val="DraCormarkversepart"/>
        </w:rPr>
        <w:t>@</w:t>
      </w:r>
      <w:r w:rsidR="005343CB" w:rsidRPr="00D16D6F">
        <w:t>Recte.</w:t>
      </w:r>
      <w:r w:rsidR="00160012" w:rsidRPr="00D16D6F">
        <w:t xml:space="preserve"> </w:t>
      </w:r>
      <w:r w:rsidR="002A77F7" w:rsidRPr="002A77F7">
        <w:rPr>
          <w:rStyle w:val="DraCorspeakerattribution"/>
        </w:rPr>
        <w:t>Aco.</w:t>
      </w:r>
      <w:r w:rsidR="00160012" w:rsidRPr="00D16D6F">
        <w:rPr>
          <w:i/>
          <w:iCs/>
        </w:rPr>
        <w:t xml:space="preserve"> </w:t>
      </w:r>
      <w:r w:rsidRPr="00B95B11">
        <w:rPr>
          <w:rStyle w:val="DraCormarkversepart"/>
        </w:rPr>
        <w:t>@</w:t>
      </w:r>
      <w:r w:rsidR="005343CB" w:rsidRPr="00D16D6F">
        <w:t>Cape hoc argentum et appara</w:t>
      </w:r>
    </w:p>
    <w:p w14:paraId="46432510" w14:textId="1139A70E" w:rsidR="003071AB" w:rsidRPr="00D16D6F" w:rsidRDefault="00B95B11" w:rsidP="001323C4">
      <w:pPr>
        <w:pStyle w:val="DraCorstandard"/>
      </w:pPr>
      <w:r w:rsidRPr="00B95B11">
        <w:rPr>
          <w:rStyle w:val="DraCormarkversepart"/>
        </w:rPr>
        <w:t>@</w:t>
      </w:r>
      <w:r w:rsidR="005343CB" w:rsidRPr="00D16D6F">
        <w:t>C</w:t>
      </w:r>
      <w:r w:rsidR="00007089">
        <w:t>o</w:t>
      </w:r>
      <w:r w:rsidR="005343CB" w:rsidRPr="00D16D6F">
        <w:t>enam, quae cum pontificali certet.</w:t>
      </w:r>
      <w:r w:rsidR="00160012" w:rsidRPr="00D16D6F">
        <w:t xml:space="preserve"> </w:t>
      </w:r>
      <w:r w:rsidR="00D55964" w:rsidRPr="00D55964">
        <w:rPr>
          <w:rStyle w:val="DraCorspeakerattribution"/>
        </w:rPr>
        <w:t>Pampha.</w:t>
      </w:r>
      <w:r w:rsidR="00160012" w:rsidRPr="00D16D6F">
        <w:rPr>
          <w:i/>
          <w:iCs/>
        </w:rPr>
        <w:t xml:space="preserve"> </w:t>
      </w:r>
      <w:r w:rsidRPr="00B95B11">
        <w:rPr>
          <w:rStyle w:val="DraCormarkversepart"/>
        </w:rPr>
        <w:t>@</w:t>
      </w:r>
      <w:r w:rsidR="005343CB" w:rsidRPr="00D16D6F">
        <w:t>Curabo, here.</w:t>
      </w:r>
      <w:r w:rsidR="00160012" w:rsidRPr="00D16D6F">
        <w:t xml:space="preserve"> </w:t>
      </w:r>
      <w:r w:rsidR="002A77F7" w:rsidRPr="002A77F7">
        <w:rPr>
          <w:rStyle w:val="DraCorspeakerattribution"/>
        </w:rPr>
        <w:t>Acol.</w:t>
      </w:r>
      <w:r w:rsidR="00160012" w:rsidRPr="00D16D6F">
        <w:rPr>
          <w:i/>
          <w:iCs/>
        </w:rPr>
        <w:t xml:space="preserve"> </w:t>
      </w:r>
      <w:r w:rsidRPr="00B95B11">
        <w:rPr>
          <w:rStyle w:val="DraCormarkversepart"/>
        </w:rPr>
        <w:t>@</w:t>
      </w:r>
      <w:r w:rsidR="005343CB" w:rsidRPr="00D16D6F">
        <w:t>Tum Venus,</w:t>
      </w:r>
    </w:p>
    <w:p w14:paraId="18F1ABC9" w14:textId="4D06EF0A" w:rsidR="003071AB" w:rsidRPr="00D16D6F" w:rsidRDefault="00B17811" w:rsidP="001323C4">
      <w:pPr>
        <w:pStyle w:val="DraCorstandard"/>
      </w:pPr>
      <w:r w:rsidRPr="006A5525">
        <w:rPr>
          <w:rStyle w:val="DraCorlinenumber"/>
        </w:rPr>
        <w:lastRenderedPageBreak/>
        <w:t>(5</w:t>
      </w:r>
      <w:r w:rsidR="006A5525" w:rsidRPr="006A5525">
        <w:rPr>
          <w:rStyle w:val="DraCorlinenumber"/>
        </w:rPr>
        <w:t>8</w:t>
      </w:r>
      <w:r w:rsidRPr="006A5525">
        <w:rPr>
          <w:rStyle w:val="DraCorlinenumber"/>
        </w:rPr>
        <w:t>0)</w:t>
      </w:r>
      <w:r>
        <w:t xml:space="preserve"> </w:t>
      </w:r>
      <w:r w:rsidR="005343CB" w:rsidRPr="00D16D6F">
        <w:t>Bacchus, Ceres nostris uolo intersint epulationibus.</w:t>
      </w:r>
    </w:p>
    <w:p w14:paraId="6ABBA819" w14:textId="151D7E5F" w:rsidR="003071AB" w:rsidRPr="00D16D6F" w:rsidRDefault="00E9556D" w:rsidP="001323C4">
      <w:pPr>
        <w:pStyle w:val="DraCorstandard"/>
      </w:pPr>
      <w:r w:rsidRPr="00E9556D">
        <w:rPr>
          <w:rStyle w:val="DraCorspeakerattribution"/>
        </w:rPr>
        <w:t>Pamphagvs.</w:t>
      </w:r>
      <w:r w:rsidR="00160012" w:rsidRPr="00D16D6F">
        <w:t xml:space="preserve"> </w:t>
      </w:r>
      <w:r w:rsidR="005343CB" w:rsidRPr="00D16D6F">
        <w:t>Fiet. Tibicines num nam cupis deducier e foro?</w:t>
      </w:r>
    </w:p>
    <w:p w14:paraId="59776CD4" w14:textId="7218E15F" w:rsidR="00ED15BA" w:rsidRDefault="002A77F7" w:rsidP="001323C4">
      <w:pPr>
        <w:pStyle w:val="DraCorstandard"/>
      </w:pPr>
      <w:r w:rsidRPr="002A77F7">
        <w:rPr>
          <w:rStyle w:val="DraCorspeakerattribution"/>
        </w:rPr>
        <w:t>Aco.</w:t>
      </w:r>
      <w:r w:rsidR="00160012" w:rsidRPr="00D16D6F">
        <w:t xml:space="preserve"> </w:t>
      </w:r>
      <w:r w:rsidR="00B95B11" w:rsidRPr="00B95B11">
        <w:rPr>
          <w:rStyle w:val="DraCormarkversepart"/>
        </w:rPr>
        <w:t>@</w:t>
      </w:r>
      <w:r w:rsidR="005343CB" w:rsidRPr="00D16D6F">
        <w:t>Etiam.</w:t>
      </w:r>
      <w:r w:rsidR="00160012" w:rsidRPr="00D16D6F">
        <w:t xml:space="preserve"> </w:t>
      </w:r>
      <w:r w:rsidR="00D55964" w:rsidRPr="00D55964">
        <w:rPr>
          <w:rStyle w:val="DraCorspeakerattribution"/>
        </w:rPr>
        <w:t>Pampha.</w:t>
      </w:r>
      <w:r w:rsidR="00160012" w:rsidRPr="00D16D6F">
        <w:rPr>
          <w:i/>
          <w:iCs/>
        </w:rPr>
        <w:t xml:space="preserve"> </w:t>
      </w:r>
      <w:r w:rsidR="00B95B11" w:rsidRPr="00B95B11">
        <w:rPr>
          <w:rStyle w:val="DraCormarkversepart"/>
        </w:rPr>
        <w:t>@</w:t>
      </w:r>
      <w:r w:rsidR="005343CB" w:rsidRPr="00D16D6F">
        <w:t>Propero ad macellum. Heus Pantolabe, regem deducito</w:t>
      </w:r>
    </w:p>
    <w:p w14:paraId="7ECC4C1A" w14:textId="01E56C46" w:rsidR="003071AB" w:rsidRPr="00D16D6F" w:rsidRDefault="005343CB" w:rsidP="001323C4">
      <w:pPr>
        <w:pStyle w:val="DraCorstandard"/>
      </w:pPr>
      <w:r w:rsidRPr="00D16D6F">
        <w:t>Cliens ad Sannionem nostrum, sed sublata sarcina</w:t>
      </w:r>
      <w:r w:rsidR="00007089">
        <w:t>,</w:t>
      </w:r>
    </w:p>
    <w:p w14:paraId="74423AA1" w14:textId="7E17DE1E" w:rsidR="003071AB" w:rsidRPr="00D16D6F" w:rsidRDefault="00B95B11" w:rsidP="001323C4">
      <w:pPr>
        <w:pStyle w:val="DraCorstandard"/>
      </w:pPr>
      <w:r w:rsidRPr="00B95B11">
        <w:rPr>
          <w:rStyle w:val="DraCormarkversepart"/>
        </w:rPr>
        <w:t>@</w:t>
      </w:r>
      <w:r w:rsidR="005343CB" w:rsidRPr="00D16D6F">
        <w:t>Tenes?</w:t>
      </w:r>
      <w:r w:rsidR="00F07775" w:rsidRPr="00D16D6F">
        <w:t xml:space="preserve"> </w:t>
      </w:r>
      <w:r w:rsidR="00D55964" w:rsidRPr="00D55964">
        <w:rPr>
          <w:rStyle w:val="DraCorspeakerattribution"/>
        </w:rPr>
        <w:t>Pan.</w:t>
      </w:r>
      <w:r w:rsidR="00F07775" w:rsidRPr="00D16D6F">
        <w:rPr>
          <w:i/>
          <w:iCs/>
        </w:rPr>
        <w:t xml:space="preserve"> </w:t>
      </w:r>
      <w:r w:rsidRPr="00B95B11">
        <w:rPr>
          <w:rStyle w:val="DraCormarkversepart"/>
        </w:rPr>
        <w:t>@</w:t>
      </w:r>
      <w:r w:rsidR="005343CB" w:rsidRPr="00D16D6F">
        <w:t>Sic.</w:t>
      </w:r>
      <w:r w:rsidR="00F07775" w:rsidRPr="00D16D6F">
        <w:t xml:space="preserve"> </w:t>
      </w:r>
      <w:r w:rsidR="002A77F7" w:rsidRPr="002A77F7">
        <w:rPr>
          <w:rStyle w:val="DraCorspeakerattribution"/>
        </w:rPr>
        <w:t>Aco.</w:t>
      </w:r>
      <w:r w:rsidR="00F07775" w:rsidRPr="00D16D6F">
        <w:rPr>
          <w:i/>
          <w:iCs/>
        </w:rPr>
        <w:t xml:space="preserve"> </w:t>
      </w:r>
      <w:r w:rsidRPr="00B95B11">
        <w:rPr>
          <w:rStyle w:val="DraCormarkversepart"/>
        </w:rPr>
        <w:t>@</w:t>
      </w:r>
      <w:r w:rsidR="00FD2057" w:rsidRPr="00D16D6F">
        <w:t>V</w:t>
      </w:r>
      <w:r w:rsidR="005343CB" w:rsidRPr="00D16D6F">
        <w:t>bi manet ille u</w:t>
      </w:r>
      <w:r w:rsidR="00007089">
        <w:t>o</w:t>
      </w:r>
      <w:r w:rsidR="005343CB" w:rsidRPr="00D16D6F">
        <w:t>ster?</w:t>
      </w:r>
      <w:r w:rsidR="00F07775" w:rsidRPr="00D16D6F">
        <w:t xml:space="preserve"> </w:t>
      </w:r>
      <w:r w:rsidR="00D55964" w:rsidRPr="00D55964">
        <w:rPr>
          <w:rStyle w:val="DraCorspeakerattribution"/>
        </w:rPr>
        <w:t>Pan.</w:t>
      </w:r>
      <w:r w:rsidR="00F07775" w:rsidRPr="00D16D6F">
        <w:rPr>
          <w:i/>
          <w:iCs/>
        </w:rPr>
        <w:t xml:space="preserve"> </w:t>
      </w:r>
      <w:r w:rsidRPr="00B95B11">
        <w:rPr>
          <w:rStyle w:val="DraCormarkversepart"/>
        </w:rPr>
        <w:t>@</w:t>
      </w:r>
      <w:r w:rsidR="005343CB" w:rsidRPr="00D16D6F">
        <w:t>Ad Veneris fanum.</w:t>
      </w:r>
      <w:r w:rsidR="00F07775" w:rsidRPr="00D16D6F">
        <w:t xml:space="preserve"> </w:t>
      </w:r>
      <w:r w:rsidR="002A77F7" w:rsidRPr="002A77F7">
        <w:rPr>
          <w:rStyle w:val="DraCorspeakerattribution"/>
        </w:rPr>
        <w:t>Aco.</w:t>
      </w:r>
      <w:r w:rsidR="00F07775" w:rsidRPr="00D16D6F">
        <w:rPr>
          <w:i/>
          <w:iCs/>
        </w:rPr>
        <w:t xml:space="preserve"> </w:t>
      </w:r>
      <w:r w:rsidRPr="00B95B11">
        <w:rPr>
          <w:rStyle w:val="DraCormarkversepart"/>
        </w:rPr>
        <w:t>@</w:t>
      </w:r>
      <w:r w:rsidR="005343CB" w:rsidRPr="00D16D6F">
        <w:t>Bene est.</w:t>
      </w:r>
    </w:p>
    <w:p w14:paraId="2BBECF2B" w14:textId="10663121" w:rsidR="00ED15BA" w:rsidRDefault="00B17811" w:rsidP="001323C4">
      <w:pPr>
        <w:pStyle w:val="DraCorstandard"/>
      </w:pPr>
      <w:r w:rsidRPr="006A5525">
        <w:rPr>
          <w:rStyle w:val="DraCorlinenumber"/>
        </w:rPr>
        <w:t>(5</w:t>
      </w:r>
      <w:r w:rsidR="006A5525" w:rsidRPr="006A5525">
        <w:rPr>
          <w:rStyle w:val="DraCorlinenumber"/>
        </w:rPr>
        <w:t>8</w:t>
      </w:r>
      <w:r w:rsidRPr="006A5525">
        <w:rPr>
          <w:rStyle w:val="DraCorlinenumber"/>
        </w:rPr>
        <w:t>5)</w:t>
      </w:r>
      <w:r>
        <w:t xml:space="preserve"> </w:t>
      </w:r>
      <w:r w:rsidR="00B95B11" w:rsidRPr="00B95B11">
        <w:rPr>
          <w:rStyle w:val="DraCormarkversepart"/>
        </w:rPr>
        <w:t>@</w:t>
      </w:r>
      <w:r w:rsidR="005343CB" w:rsidRPr="00D16D6F">
        <w:t>Sustolle haec.</w:t>
      </w:r>
      <w:r w:rsidR="00F07775" w:rsidRPr="00D16D6F">
        <w:t xml:space="preserve"> </w:t>
      </w:r>
      <w:r w:rsidR="00D55964" w:rsidRPr="00D55964">
        <w:rPr>
          <w:rStyle w:val="DraCorspeakerattribution"/>
        </w:rPr>
        <w:t>Pan.</w:t>
      </w:r>
      <w:r w:rsidR="00F07775" w:rsidRPr="00D16D6F">
        <w:rPr>
          <w:i/>
          <w:iCs/>
        </w:rPr>
        <w:t xml:space="preserve"> </w:t>
      </w:r>
      <w:r w:rsidR="00B95B11" w:rsidRPr="00B95B11">
        <w:rPr>
          <w:rStyle w:val="DraCormarkversepart"/>
        </w:rPr>
        <w:t>@</w:t>
      </w:r>
      <w:r w:rsidR="005343CB" w:rsidRPr="00D16D6F">
        <w:t>Quam pulchre procedo hodie. O fortunatum hunc diem.</w:t>
      </w:r>
    </w:p>
    <w:p w14:paraId="5186ECBD" w14:textId="7F1FD033" w:rsidR="002416D4" w:rsidRPr="009246B4" w:rsidRDefault="002416D4" w:rsidP="002416D4">
      <w:pPr>
        <w:pStyle w:val="DraCoradditions"/>
        <w:rPr>
          <w:lang w:val="it-CH"/>
        </w:rPr>
      </w:pPr>
      <w:r w:rsidRPr="009246B4">
        <w:rPr>
          <w:lang w:val="it-CH"/>
        </w:rPr>
        <w:t>/act=2, scene=4/</w:t>
      </w:r>
    </w:p>
    <w:p w14:paraId="615600F2" w14:textId="398B300A" w:rsidR="003071AB" w:rsidRPr="00D16D6F" w:rsidRDefault="00F07775" w:rsidP="00F86DDF">
      <w:pPr>
        <w:pStyle w:val="DraCorhead"/>
      </w:pPr>
      <w:r w:rsidRPr="00D16D6F">
        <w:t>Actus secundi. scaena quarta.</w:t>
      </w:r>
    </w:p>
    <w:p w14:paraId="351C7583" w14:textId="38C587AA" w:rsidR="003071AB" w:rsidRPr="00F86DDF" w:rsidRDefault="005343CB" w:rsidP="001323C4">
      <w:pPr>
        <w:pStyle w:val="DraCorstandard"/>
        <w:rPr>
          <w:rStyle w:val="DraCorstagedirectionsetc"/>
        </w:rPr>
      </w:pPr>
      <w:r w:rsidRPr="00F86DDF">
        <w:rPr>
          <w:rStyle w:val="DraCorstagedirectionsetc"/>
        </w:rPr>
        <w:t>Pamphag</w:t>
      </w:r>
      <w:r w:rsidR="00007089" w:rsidRPr="00F86DDF">
        <w:rPr>
          <w:rStyle w:val="DraCorstagedirectionsetc"/>
        </w:rPr>
        <w:t>v</w:t>
      </w:r>
      <w:r w:rsidRPr="00F86DDF">
        <w:rPr>
          <w:rStyle w:val="DraCorstagedirectionsetc"/>
        </w:rPr>
        <w:t>s</w:t>
      </w:r>
      <w:r w:rsidR="00007089" w:rsidRPr="00F86DDF">
        <w:rPr>
          <w:rStyle w:val="DraCorstagedirectionsetc"/>
        </w:rPr>
        <w:t>. s</w:t>
      </w:r>
      <w:r w:rsidRPr="00F86DDF">
        <w:rPr>
          <w:rStyle w:val="DraCorstagedirectionsetc"/>
        </w:rPr>
        <w:t>ol</w:t>
      </w:r>
      <w:r w:rsidR="00007089" w:rsidRPr="00F86DDF">
        <w:rPr>
          <w:rStyle w:val="DraCorstagedirectionsetc"/>
        </w:rPr>
        <w:t>v</w:t>
      </w:r>
      <w:r w:rsidRPr="00F86DDF">
        <w:rPr>
          <w:rStyle w:val="DraCorstagedirectionsetc"/>
        </w:rPr>
        <w:t>s</w:t>
      </w:r>
    </w:p>
    <w:p w14:paraId="139BAD2E" w14:textId="77777777" w:rsidR="00ED15BA" w:rsidRPr="00F86DDF" w:rsidRDefault="005343CB" w:rsidP="001323C4">
      <w:pPr>
        <w:pStyle w:val="DraCorstandard"/>
        <w:rPr>
          <w:rStyle w:val="DraCorstagedirectionsetc"/>
        </w:rPr>
      </w:pPr>
      <w:r w:rsidRPr="00F86DDF">
        <w:rPr>
          <w:rStyle w:val="DraCorstagedirectionsetc"/>
        </w:rPr>
        <w:t xml:space="preserve">Trochaici </w:t>
      </w:r>
      <w:r w:rsidR="00F07775" w:rsidRPr="00F86DDF">
        <w:rPr>
          <w:rStyle w:val="DraCorstagedirectionsetc"/>
        </w:rPr>
        <w:t>K</w:t>
      </w:r>
      <w:r w:rsidRPr="00F86DDF">
        <w:rPr>
          <w:rStyle w:val="DraCorstagedirectionsetc"/>
        </w:rPr>
        <w:t>atalectic</w:t>
      </w:r>
      <w:r w:rsidR="00007089" w:rsidRPr="00F86DDF">
        <w:rPr>
          <w:rStyle w:val="DraCorstagedirectionsetc"/>
        </w:rPr>
        <w:t>oi</w:t>
      </w:r>
      <w:r w:rsidRPr="00F86DDF">
        <w:rPr>
          <w:rStyle w:val="DraCorstagedirectionsetc"/>
        </w:rPr>
        <w:t>.</w:t>
      </w:r>
    </w:p>
    <w:p w14:paraId="1AD20425" w14:textId="05C28CAE" w:rsidR="00ED15BA" w:rsidRDefault="005343CB" w:rsidP="001323C4">
      <w:pPr>
        <w:pStyle w:val="DraCorstandard"/>
      </w:pPr>
      <w:r w:rsidRPr="00D16D6F">
        <w:t>Ha ha he. Quam tutum hospitium confidentiae meae</w:t>
      </w:r>
    </w:p>
    <w:p w14:paraId="4075B52B" w14:textId="77777777" w:rsidR="00ED15BA" w:rsidRDefault="005343CB" w:rsidP="001323C4">
      <w:pPr>
        <w:pStyle w:val="DraCorstandard"/>
      </w:pPr>
      <w:r w:rsidRPr="00D16D6F">
        <w:t>Mihi paraui. Quam promptum nactus sum deuerticulum</w:t>
      </w:r>
    </w:p>
    <w:p w14:paraId="3100BAF1" w14:textId="05F5C43B" w:rsidR="003071AB" w:rsidRPr="00D16D6F" w:rsidRDefault="005343CB" w:rsidP="001323C4">
      <w:pPr>
        <w:pStyle w:val="DraCorstandard"/>
      </w:pPr>
      <w:r w:rsidRPr="00D16D6F">
        <w:t>Exercendis fucis, imposturis et sycophant</w:t>
      </w:r>
      <w:r w:rsidR="0087532A" w:rsidRPr="00D16D6F">
        <w:t>ij</w:t>
      </w:r>
      <w:r w:rsidRPr="00D16D6F">
        <w:t>s.</w:t>
      </w:r>
    </w:p>
    <w:p w14:paraId="5D4EB107" w14:textId="77777777" w:rsidR="00ED15BA" w:rsidRDefault="005343CB" w:rsidP="001323C4">
      <w:pPr>
        <w:pStyle w:val="DraCorstandard"/>
      </w:pPr>
      <w:r w:rsidRPr="00D16D6F">
        <w:t>Hinc mihi praesens lucrum est, abradi dimidium potest,</w:t>
      </w:r>
    </w:p>
    <w:p w14:paraId="6C3A6BD2" w14:textId="174E7235" w:rsidR="00ED15BA" w:rsidRDefault="00B17811" w:rsidP="001323C4">
      <w:pPr>
        <w:pStyle w:val="DraCorstandard"/>
      </w:pPr>
      <w:r w:rsidRPr="006A5525">
        <w:rPr>
          <w:rStyle w:val="DraCorlinenumber"/>
        </w:rPr>
        <w:t>(5</w:t>
      </w:r>
      <w:r w:rsidR="006A5525" w:rsidRPr="006A5525">
        <w:rPr>
          <w:rStyle w:val="DraCorlinenumber"/>
        </w:rPr>
        <w:t>9</w:t>
      </w:r>
      <w:r w:rsidRPr="006A5525">
        <w:rPr>
          <w:rStyle w:val="DraCorlinenumber"/>
        </w:rPr>
        <w:t>0)</w:t>
      </w:r>
      <w:r>
        <w:t xml:space="preserve"> </w:t>
      </w:r>
      <w:r w:rsidR="005343CB" w:rsidRPr="00D16D6F">
        <w:t>Causabor carem esse annonam, ut conueniant ratiunculae</w:t>
      </w:r>
    </w:p>
    <w:p w14:paraId="78C198D3" w14:textId="2EEA43DE" w:rsidR="003071AB" w:rsidRPr="00D16D6F" w:rsidRDefault="005343CB" w:rsidP="001323C4">
      <w:pPr>
        <w:pStyle w:val="DraCorstandard"/>
      </w:pPr>
      <w:r w:rsidRPr="00D16D6F">
        <w:t>Accepti et dati. In rationibus nullis tenerier</w:t>
      </w:r>
    </w:p>
    <w:p w14:paraId="003FB934" w14:textId="77777777" w:rsidR="00ED15BA" w:rsidRDefault="005343CB" w:rsidP="001323C4">
      <w:pPr>
        <w:pStyle w:val="DraCorstandard"/>
      </w:pPr>
      <w:r w:rsidRPr="00D16D6F">
        <w:t>Vinculis possum. Ad suffugia mille mihi rimae patent.</w:t>
      </w:r>
    </w:p>
    <w:p w14:paraId="3D1857DD" w14:textId="18473EC5" w:rsidR="003071AB" w:rsidRPr="00D16D6F" w:rsidRDefault="005343CB" w:rsidP="001323C4">
      <w:pPr>
        <w:pStyle w:val="DraCorstandard"/>
      </w:pPr>
      <w:r w:rsidRPr="00D16D6F">
        <w:t>N</w:t>
      </w:r>
      <w:r w:rsidR="00B17811">
        <w:rPr>
          <w:rFonts w:ascii="Vusillus" w:hAnsi="Vusillus" w:cs="Vusillus"/>
          <w:noProof/>
          <w:lang w:val="el-GR"/>
        </w:rPr>
        <w:t>αὶ</w:t>
      </w:r>
      <w:r w:rsidRPr="00D16D6F">
        <w:t xml:space="preserve"> iste totus desipit, qui nobis auscultauerit,</w:t>
      </w:r>
    </w:p>
    <w:p w14:paraId="69EF8AF4" w14:textId="77777777" w:rsidR="003071AB" w:rsidRPr="00D16D6F" w:rsidRDefault="005343CB" w:rsidP="001323C4">
      <w:pPr>
        <w:pStyle w:val="DraCorstandard"/>
      </w:pPr>
      <w:r w:rsidRPr="00D16D6F">
        <w:t>Per quos uelut in nassam illectus, ad uiuum usque eroditur.</w:t>
      </w:r>
    </w:p>
    <w:p w14:paraId="3EAD680A" w14:textId="46F88B26" w:rsidR="00ED15BA" w:rsidRDefault="00B17811" w:rsidP="001323C4">
      <w:pPr>
        <w:pStyle w:val="DraCorstandard"/>
      </w:pPr>
      <w:r w:rsidRPr="006A5525">
        <w:rPr>
          <w:rStyle w:val="DraCorlinenumber"/>
        </w:rPr>
        <w:t>(5</w:t>
      </w:r>
      <w:r w:rsidR="006A5525" w:rsidRPr="006A5525">
        <w:rPr>
          <w:rStyle w:val="DraCorlinenumber"/>
        </w:rPr>
        <w:t>9</w:t>
      </w:r>
      <w:r w:rsidRPr="006A5525">
        <w:rPr>
          <w:rStyle w:val="DraCorlinenumber"/>
        </w:rPr>
        <w:t>5)</w:t>
      </w:r>
      <w:r>
        <w:t xml:space="preserve"> </w:t>
      </w:r>
      <w:r w:rsidR="005343CB" w:rsidRPr="00D16D6F">
        <w:t>Intra casses nostros praeda est, quam usque uenati sumus.</w:t>
      </w:r>
    </w:p>
    <w:p w14:paraId="53729AEA" w14:textId="27B0A4C2" w:rsidR="003071AB" w:rsidRPr="00D16D6F" w:rsidRDefault="005343CB" w:rsidP="001323C4">
      <w:pPr>
        <w:pStyle w:val="DraCorstandard"/>
      </w:pPr>
      <w:r w:rsidRPr="00D16D6F">
        <w:t>Illa nostris unguibus frustillatim discerpitur,</w:t>
      </w:r>
    </w:p>
    <w:p w14:paraId="6642FC10" w14:textId="77777777" w:rsidR="00ED15BA" w:rsidRDefault="005343CB" w:rsidP="001323C4">
      <w:pPr>
        <w:pStyle w:val="DraCorstandard"/>
      </w:pPr>
      <w:r w:rsidRPr="00D16D6F">
        <w:t>Quippe, sic peram illam nunc multo aere turgidam ictibus</w:t>
      </w:r>
    </w:p>
    <w:p w14:paraId="22A1989B" w14:textId="1D7D2D63" w:rsidR="003071AB" w:rsidRPr="00D16D6F" w:rsidRDefault="005343CB" w:rsidP="001323C4">
      <w:pPr>
        <w:pStyle w:val="DraCorstandard"/>
      </w:pPr>
      <w:r w:rsidRPr="00D16D6F">
        <w:t>Vellicatim exenterabimus, uix ut inopi siet</w:t>
      </w:r>
    </w:p>
    <w:p w14:paraId="7AE63B33" w14:textId="77777777" w:rsidR="00ED15BA" w:rsidRDefault="005343CB" w:rsidP="001323C4">
      <w:pPr>
        <w:pStyle w:val="DraCorstandard"/>
      </w:pPr>
      <w:r w:rsidRPr="00D16D6F">
        <w:t>Reliquus obolus emendo resti. Quantumuis gestitet</w:t>
      </w:r>
    </w:p>
    <w:p w14:paraId="7F8A5C4B" w14:textId="309D8E61" w:rsidR="00ED15BA" w:rsidRDefault="00B17811" w:rsidP="001323C4">
      <w:pPr>
        <w:pStyle w:val="DraCorstandard"/>
      </w:pPr>
      <w:r w:rsidRPr="006A5525">
        <w:rPr>
          <w:rStyle w:val="DraCorlinenumber"/>
        </w:rPr>
        <w:t>(</w:t>
      </w:r>
      <w:r w:rsidR="006A5525" w:rsidRPr="006A5525">
        <w:rPr>
          <w:rStyle w:val="DraCorlinenumber"/>
        </w:rPr>
        <w:t>60</w:t>
      </w:r>
      <w:r w:rsidRPr="006A5525">
        <w:rPr>
          <w:rStyle w:val="DraCorlinenumber"/>
        </w:rPr>
        <w:t>0)</w:t>
      </w:r>
      <w:r>
        <w:t xml:space="preserve"> </w:t>
      </w:r>
      <w:r w:rsidR="005343CB" w:rsidRPr="00D16D6F">
        <w:t>Auri in loculis, uniuersum id insumemus luxui.</w:t>
      </w:r>
    </w:p>
    <w:p w14:paraId="0FDE5232" w14:textId="6D7A1527" w:rsidR="003071AB" w:rsidRPr="00D16D6F" w:rsidRDefault="005343CB" w:rsidP="001323C4">
      <w:pPr>
        <w:pStyle w:val="DraCorstandard"/>
      </w:pPr>
      <w:r w:rsidRPr="00D16D6F">
        <w:t>Scilicet triumpho serio, postquam cellarius</w:t>
      </w:r>
    </w:p>
    <w:p w14:paraId="7B545DD4" w14:textId="77777777" w:rsidR="00ED15BA" w:rsidRDefault="005343CB" w:rsidP="001323C4">
      <w:pPr>
        <w:pStyle w:val="DraCorstandard"/>
      </w:pPr>
      <w:r w:rsidRPr="00D16D6F">
        <w:lastRenderedPageBreak/>
        <w:t>Euasi potentis domini, id quod futurum insomnia</w:t>
      </w:r>
    </w:p>
    <w:p w14:paraId="2065CD21" w14:textId="77777777" w:rsidR="00ED15BA" w:rsidRDefault="005343CB" w:rsidP="001323C4">
      <w:pPr>
        <w:pStyle w:val="DraCorstandard"/>
      </w:pPr>
      <w:r w:rsidRPr="00D16D6F">
        <w:t>Dudum praedicabant omine laeto. Nunc tempus monet,</w:t>
      </w:r>
    </w:p>
    <w:p w14:paraId="537DA31B" w14:textId="6EA08D9E" w:rsidR="003071AB" w:rsidRPr="00D16D6F" w:rsidRDefault="00FD2057" w:rsidP="001323C4">
      <w:pPr>
        <w:pStyle w:val="DraCorstandard"/>
      </w:pPr>
      <w:r w:rsidRPr="00D16D6F">
        <w:t>V</w:t>
      </w:r>
      <w:r w:rsidR="005343CB" w:rsidRPr="00D16D6F">
        <w:t>t procurram obsonatum. Prolixius satur mea</w:t>
      </w:r>
    </w:p>
    <w:p w14:paraId="15E717B5" w14:textId="4EA6ED49" w:rsidR="003071AB" w:rsidRPr="00D16D6F" w:rsidRDefault="00B17811" w:rsidP="001323C4">
      <w:pPr>
        <w:pStyle w:val="DraCorstandard"/>
      </w:pPr>
      <w:r w:rsidRPr="006A5525">
        <w:rPr>
          <w:rStyle w:val="DraCorlinenumber"/>
        </w:rPr>
        <w:t>(</w:t>
      </w:r>
      <w:r w:rsidR="006A5525" w:rsidRPr="006A5525">
        <w:rPr>
          <w:rStyle w:val="DraCorlinenumber"/>
        </w:rPr>
        <w:t>60</w:t>
      </w:r>
      <w:r w:rsidRPr="006A5525">
        <w:rPr>
          <w:rStyle w:val="DraCorlinenumber"/>
        </w:rPr>
        <w:t>5)</w:t>
      </w:r>
      <w:r>
        <w:t xml:space="preserve"> </w:t>
      </w:r>
      <w:r w:rsidR="005343CB" w:rsidRPr="00D16D6F">
        <w:t>Post erumpam gaudia. Heus, heus, gestientem Pamphagum</w:t>
      </w:r>
    </w:p>
    <w:p w14:paraId="5D852683" w14:textId="77777777" w:rsidR="003071AB" w:rsidRPr="00D16D6F" w:rsidRDefault="005343CB" w:rsidP="001323C4">
      <w:pPr>
        <w:pStyle w:val="DraCorstandard"/>
      </w:pPr>
      <w:r w:rsidRPr="00D16D6F">
        <w:t>Nemo lanionum uidet, nemo salutatum aduenit?</w:t>
      </w:r>
    </w:p>
    <w:p w14:paraId="1A7A8AD6" w14:textId="77777777" w:rsidR="00ED15BA" w:rsidRDefault="005343CB" w:rsidP="001323C4">
      <w:pPr>
        <w:pStyle w:val="DraCorstandard"/>
      </w:pPr>
      <w:r w:rsidRPr="00D16D6F">
        <w:t>Faxo iam ostenso auro, quod me habere nesciunt, simul</w:t>
      </w:r>
    </w:p>
    <w:p w14:paraId="748D8191" w14:textId="77777777" w:rsidR="00ED15BA" w:rsidRDefault="005343CB" w:rsidP="001323C4">
      <w:pPr>
        <w:pStyle w:val="DraCorstandard"/>
      </w:pPr>
      <w:r w:rsidRPr="00D16D6F">
        <w:t>Ad me non accurrisse doleant obtrusis mercibus.</w:t>
      </w:r>
    </w:p>
    <w:p w14:paraId="7FCF8CFD" w14:textId="16D44AC3" w:rsidR="002416D4" w:rsidRPr="009246B4" w:rsidRDefault="002416D4" w:rsidP="002416D4">
      <w:pPr>
        <w:pStyle w:val="DraCoradditions"/>
        <w:rPr>
          <w:lang w:val="it-CH"/>
        </w:rPr>
      </w:pPr>
      <w:r w:rsidRPr="009246B4">
        <w:rPr>
          <w:lang w:val="it-CH"/>
        </w:rPr>
        <w:t>/act=2, scene=5/</w:t>
      </w:r>
    </w:p>
    <w:p w14:paraId="59418EE9" w14:textId="2D1B8CFD" w:rsidR="00ED15BA" w:rsidRDefault="00F07775" w:rsidP="00F86DDF">
      <w:pPr>
        <w:pStyle w:val="DraCorhead"/>
      </w:pPr>
      <w:r w:rsidRPr="00D16D6F">
        <w:t>Actus secundi.</w:t>
      </w:r>
      <w:r w:rsidR="00FC25F3">
        <w:t xml:space="preserve"> </w:t>
      </w:r>
      <w:r w:rsidRPr="00D16D6F">
        <w:t>Scoena quinta.</w:t>
      </w:r>
    </w:p>
    <w:p w14:paraId="7C529A2A" w14:textId="6A2CF1B5" w:rsidR="003071AB" w:rsidRPr="00F86DDF" w:rsidRDefault="005343CB" w:rsidP="001323C4">
      <w:pPr>
        <w:pStyle w:val="DraCorstandard"/>
        <w:rPr>
          <w:rStyle w:val="DraCorstagedirectionsetc"/>
        </w:rPr>
      </w:pPr>
      <w:r w:rsidRPr="00F86DDF">
        <w:rPr>
          <w:rStyle w:val="DraCorstagedirectionsetc"/>
        </w:rPr>
        <w:t>Acolast</w:t>
      </w:r>
      <w:r w:rsidR="00B17811" w:rsidRPr="00F86DDF">
        <w:rPr>
          <w:rStyle w:val="DraCorstagedirectionsetc"/>
        </w:rPr>
        <w:t>v</w:t>
      </w:r>
      <w:r w:rsidRPr="00F86DDF">
        <w:rPr>
          <w:rStyle w:val="DraCorstagedirectionsetc"/>
        </w:rPr>
        <w:t>s</w:t>
      </w:r>
      <w:r w:rsidR="00B17811" w:rsidRPr="00F86DDF">
        <w:rPr>
          <w:rStyle w:val="DraCorstagedirectionsetc"/>
        </w:rPr>
        <w:t>.</w:t>
      </w:r>
      <w:r w:rsidRPr="00F86DDF">
        <w:rPr>
          <w:rStyle w:val="DraCorstagedirectionsetc"/>
        </w:rPr>
        <w:t xml:space="preserve"> Pantolab</w:t>
      </w:r>
      <w:r w:rsidR="00B17811" w:rsidRPr="00F86DDF">
        <w:rPr>
          <w:rStyle w:val="DraCorstagedirectionsetc"/>
        </w:rPr>
        <w:t>v</w:t>
      </w:r>
      <w:r w:rsidRPr="00F86DDF">
        <w:rPr>
          <w:rStyle w:val="DraCorstagedirectionsetc"/>
        </w:rPr>
        <w:t>s</w:t>
      </w:r>
      <w:r w:rsidR="00B17811" w:rsidRPr="00F86DDF">
        <w:rPr>
          <w:rStyle w:val="DraCorstagedirectionsetc"/>
        </w:rPr>
        <w:t>.</w:t>
      </w:r>
      <w:r w:rsidRPr="00F86DDF">
        <w:rPr>
          <w:rStyle w:val="DraCorstagedirectionsetc"/>
        </w:rPr>
        <w:t xml:space="preserve"> Sannio</w:t>
      </w:r>
      <w:r w:rsidR="00B17811" w:rsidRPr="00F86DDF">
        <w:rPr>
          <w:rStyle w:val="DraCorstagedirectionsetc"/>
        </w:rPr>
        <w:t>.</w:t>
      </w:r>
      <w:r w:rsidRPr="00F86DDF">
        <w:rPr>
          <w:rStyle w:val="DraCorstagedirectionsetc"/>
        </w:rPr>
        <w:t xml:space="preserve"> Syr</w:t>
      </w:r>
      <w:r w:rsidR="00B17811" w:rsidRPr="00F86DDF">
        <w:rPr>
          <w:rStyle w:val="DraCorstagedirectionsetc"/>
        </w:rPr>
        <w:t>v</w:t>
      </w:r>
      <w:r w:rsidRPr="00F86DDF">
        <w:rPr>
          <w:rStyle w:val="DraCorstagedirectionsetc"/>
        </w:rPr>
        <w:t>s</w:t>
      </w:r>
      <w:r w:rsidR="00B17811" w:rsidRPr="00F86DDF">
        <w:rPr>
          <w:rStyle w:val="DraCorstagedirectionsetc"/>
        </w:rPr>
        <w:t>.</w:t>
      </w:r>
      <w:r w:rsidRPr="00F86DDF">
        <w:rPr>
          <w:rStyle w:val="DraCorstagedirectionsetc"/>
        </w:rPr>
        <w:t xml:space="preserve"> Pamphag</w:t>
      </w:r>
      <w:r w:rsidR="00B17811" w:rsidRPr="00F86DDF">
        <w:rPr>
          <w:rStyle w:val="DraCorstagedirectionsetc"/>
        </w:rPr>
        <w:t>v</w:t>
      </w:r>
      <w:r w:rsidRPr="00F86DDF">
        <w:rPr>
          <w:rStyle w:val="DraCorstagedirectionsetc"/>
        </w:rPr>
        <w:t>s</w:t>
      </w:r>
      <w:r w:rsidR="00B17811" w:rsidRPr="00F86DDF">
        <w:rPr>
          <w:rStyle w:val="DraCorstagedirectionsetc"/>
        </w:rPr>
        <w:t>.</w:t>
      </w:r>
    </w:p>
    <w:p w14:paraId="0ECEB80C" w14:textId="77777777" w:rsidR="00ED15BA" w:rsidRPr="00F86DDF" w:rsidRDefault="00B17811" w:rsidP="001323C4">
      <w:pPr>
        <w:pStyle w:val="DraCorstandard"/>
        <w:rPr>
          <w:rStyle w:val="DraCorstagedirectionsetc"/>
        </w:rPr>
      </w:pPr>
      <w:r w:rsidRPr="00F86DDF">
        <w:rPr>
          <w:rStyle w:val="DraCorstagedirectionsetc"/>
        </w:rPr>
        <w:t>Σκάζοντες.</w:t>
      </w:r>
    </w:p>
    <w:p w14:paraId="7E955C14" w14:textId="741CC56C" w:rsidR="00ED15BA" w:rsidRDefault="00FD2057" w:rsidP="001323C4">
      <w:pPr>
        <w:pStyle w:val="DraCorstandard"/>
      </w:pPr>
      <w:r w:rsidRPr="00D16D6F">
        <w:t>V</w:t>
      </w:r>
      <w:r w:rsidR="005343CB" w:rsidRPr="00D16D6F">
        <w:t>binam aedes nostri sunt hospitis? Lassum</w:t>
      </w:r>
    </w:p>
    <w:p w14:paraId="3F3AEB46" w14:textId="0427ABFC" w:rsidR="003071AB" w:rsidRPr="00D16D6F" w:rsidRDefault="00B17811" w:rsidP="001323C4">
      <w:pPr>
        <w:pStyle w:val="DraCorstandard"/>
      </w:pPr>
      <w:r w:rsidRPr="006A5525">
        <w:rPr>
          <w:rStyle w:val="DraCorlinenumber"/>
        </w:rPr>
        <w:t>(6</w:t>
      </w:r>
      <w:r w:rsidR="006A5525" w:rsidRPr="006A5525">
        <w:rPr>
          <w:rStyle w:val="DraCorlinenumber"/>
        </w:rPr>
        <w:t>1</w:t>
      </w:r>
      <w:r w:rsidRPr="006A5525">
        <w:rPr>
          <w:rStyle w:val="DraCorlinenumber"/>
        </w:rPr>
        <w:t>0)</w:t>
      </w:r>
      <w:r>
        <w:t xml:space="preserve"> </w:t>
      </w:r>
      <w:r w:rsidR="00B95B11" w:rsidRPr="00B95B11">
        <w:rPr>
          <w:rStyle w:val="DraCormarkversepart"/>
        </w:rPr>
        <w:t>@</w:t>
      </w:r>
      <w:r w:rsidR="005343CB" w:rsidRPr="00D16D6F">
        <w:t>Me longa reddidit profectio.</w:t>
      </w:r>
      <w:r w:rsidR="00F07775" w:rsidRPr="00D16D6F">
        <w:t xml:space="preserve"> </w:t>
      </w:r>
      <w:r w:rsidR="0064405F" w:rsidRPr="0064405F">
        <w:rPr>
          <w:rStyle w:val="DraCorspeakerattribution"/>
        </w:rPr>
        <w:t>Pan.</w:t>
      </w:r>
      <w:r w:rsidR="00F07775" w:rsidRPr="00D16D6F">
        <w:rPr>
          <w:i/>
          <w:iCs/>
        </w:rPr>
        <w:t xml:space="preserve"> </w:t>
      </w:r>
      <w:r w:rsidR="00B95B11" w:rsidRPr="00B95B11">
        <w:rPr>
          <w:rStyle w:val="DraCormarkversepart"/>
        </w:rPr>
        <w:t>@</w:t>
      </w:r>
      <w:r w:rsidR="005343CB" w:rsidRPr="00D16D6F">
        <w:t>Nobis</w:t>
      </w:r>
    </w:p>
    <w:p w14:paraId="1AB7BAD4" w14:textId="77777777" w:rsidR="00ED15BA" w:rsidRDefault="005343CB" w:rsidP="001323C4">
      <w:pPr>
        <w:pStyle w:val="DraCorstandard"/>
      </w:pPr>
      <w:r w:rsidRPr="00D16D6F">
        <w:t>En imminent, here. Praecurram ut fores totae</w:t>
      </w:r>
    </w:p>
    <w:p w14:paraId="79D2681F" w14:textId="77777777" w:rsidR="00ED15BA" w:rsidRDefault="005343CB" w:rsidP="001323C4">
      <w:pPr>
        <w:pStyle w:val="DraCorstandard"/>
      </w:pPr>
      <w:r w:rsidRPr="00D16D6F">
        <w:t>Pateant. Heus, heus, nemon hinc prodit? Insistam</w:t>
      </w:r>
    </w:p>
    <w:p w14:paraId="4CB566DC" w14:textId="15871236" w:rsidR="003071AB" w:rsidRPr="00D16D6F" w:rsidRDefault="005343CB" w:rsidP="001323C4">
      <w:pPr>
        <w:pStyle w:val="DraCorstandard"/>
      </w:pPr>
      <w:r w:rsidRPr="00D16D6F">
        <w:t>Pulsare, nisi aperit ostium aliquis actutum.</w:t>
      </w:r>
    </w:p>
    <w:p w14:paraId="51A4DE30" w14:textId="5EA3646D" w:rsidR="003071AB" w:rsidRPr="00D16D6F" w:rsidRDefault="00E9556D" w:rsidP="001323C4">
      <w:pPr>
        <w:pStyle w:val="DraCorstandard"/>
      </w:pPr>
      <w:r w:rsidRPr="00E9556D">
        <w:rPr>
          <w:rStyle w:val="DraCorspeakerattribution"/>
        </w:rPr>
        <w:t>Sannio.</w:t>
      </w:r>
      <w:r w:rsidR="00F07775" w:rsidRPr="00D16D6F">
        <w:t xml:space="preserve"> </w:t>
      </w:r>
      <w:r w:rsidR="00B95B11" w:rsidRPr="00B95B11">
        <w:rPr>
          <w:rStyle w:val="DraCormarkversepart"/>
        </w:rPr>
        <w:t>@</w:t>
      </w:r>
      <w:r w:rsidR="005343CB" w:rsidRPr="00D16D6F">
        <w:t>Quis tam grauiter pepulit meas fores?</w:t>
      </w:r>
      <w:r w:rsidR="00F07775" w:rsidRPr="00D16D6F">
        <w:t xml:space="preserve"> </w:t>
      </w:r>
      <w:r w:rsidR="00D55964" w:rsidRPr="00D55964">
        <w:rPr>
          <w:rStyle w:val="DraCorspeakerattribution"/>
        </w:rPr>
        <w:t>Pan.</w:t>
      </w:r>
      <w:r w:rsidR="00F07775" w:rsidRPr="00D16D6F">
        <w:rPr>
          <w:i/>
          <w:iCs/>
        </w:rPr>
        <w:t xml:space="preserve"> </w:t>
      </w:r>
      <w:r w:rsidR="00B95B11" w:rsidRPr="00B95B11">
        <w:rPr>
          <w:rStyle w:val="DraCormarkversepart"/>
        </w:rPr>
        <w:t>@</w:t>
      </w:r>
      <w:r w:rsidR="005343CB" w:rsidRPr="00D16D6F">
        <w:t>V</w:t>
      </w:r>
      <w:r w:rsidR="00F849F6">
        <w:t>o</w:t>
      </w:r>
      <w:r w:rsidR="005343CB" w:rsidRPr="00D16D6F">
        <w:t>ster</w:t>
      </w:r>
      <w:r w:rsidR="00F849F6">
        <w:t>.</w:t>
      </w:r>
    </w:p>
    <w:p w14:paraId="4F83CC05" w14:textId="52CBD949" w:rsidR="003071AB" w:rsidRPr="00D16D6F" w:rsidRDefault="00F849F6" w:rsidP="001323C4">
      <w:pPr>
        <w:pStyle w:val="DraCorstandard"/>
      </w:pPr>
      <w:r w:rsidRPr="006A5525">
        <w:rPr>
          <w:rStyle w:val="DraCorlinenumber"/>
        </w:rPr>
        <w:t>(6</w:t>
      </w:r>
      <w:r w:rsidR="006A5525" w:rsidRPr="006A5525">
        <w:rPr>
          <w:rStyle w:val="DraCorlinenumber"/>
        </w:rPr>
        <w:t>1</w:t>
      </w:r>
      <w:r w:rsidRPr="006A5525">
        <w:rPr>
          <w:rStyle w:val="DraCorlinenumber"/>
        </w:rPr>
        <w:t>5)</w:t>
      </w:r>
      <w:r>
        <w:t xml:space="preserve"> </w:t>
      </w:r>
      <w:r w:rsidR="00E9556D" w:rsidRPr="00E9556D">
        <w:rPr>
          <w:rStyle w:val="DraCorspeakerattribution"/>
        </w:rPr>
        <w:t>San.</w:t>
      </w:r>
      <w:r w:rsidR="00F07775" w:rsidRPr="00D16D6F">
        <w:t xml:space="preserve"> </w:t>
      </w:r>
      <w:r w:rsidR="00B95B11" w:rsidRPr="00B95B11">
        <w:rPr>
          <w:rStyle w:val="DraCormarkversepart"/>
        </w:rPr>
        <w:t>@</w:t>
      </w:r>
      <w:r w:rsidR="005343CB" w:rsidRPr="00D16D6F">
        <w:t>Quis?</w:t>
      </w:r>
      <w:r w:rsidR="00F07775" w:rsidRPr="00D16D6F">
        <w:t xml:space="preserve"> </w:t>
      </w:r>
      <w:r w:rsidR="00D55964" w:rsidRPr="00D55964">
        <w:rPr>
          <w:rStyle w:val="DraCorspeakerattribution"/>
        </w:rPr>
        <w:t>Pan.</w:t>
      </w:r>
      <w:r w:rsidR="00F07775" w:rsidRPr="00D16D6F">
        <w:rPr>
          <w:i/>
          <w:iCs/>
        </w:rPr>
        <w:t xml:space="preserve"> </w:t>
      </w:r>
      <w:r w:rsidR="00B95B11" w:rsidRPr="00B95B11">
        <w:rPr>
          <w:rStyle w:val="DraCormarkversepart"/>
        </w:rPr>
        <w:t>@</w:t>
      </w:r>
      <w:r w:rsidR="005343CB" w:rsidRPr="00D16D6F">
        <w:t>Pantolabus.</w:t>
      </w:r>
      <w:r w:rsidR="00F07775" w:rsidRPr="00D16D6F">
        <w:t xml:space="preserve"> </w:t>
      </w:r>
      <w:r w:rsidR="00E9556D" w:rsidRPr="00E9556D">
        <w:rPr>
          <w:rStyle w:val="DraCorspeakerattribution"/>
        </w:rPr>
        <w:t>San.</w:t>
      </w:r>
      <w:r w:rsidR="00F07775" w:rsidRPr="00D16D6F">
        <w:rPr>
          <w:i/>
          <w:iCs/>
        </w:rPr>
        <w:t xml:space="preserve"> </w:t>
      </w:r>
      <w:r w:rsidR="00B95B11" w:rsidRPr="00B95B11">
        <w:rPr>
          <w:rStyle w:val="DraCormarkversepart"/>
        </w:rPr>
        <w:t>@</w:t>
      </w:r>
      <w:r w:rsidR="005343CB" w:rsidRPr="00D16D6F">
        <w:t>Pantolabus? Mortuum pridem</w:t>
      </w:r>
    </w:p>
    <w:p w14:paraId="0E36CCA9" w14:textId="45B6FE54" w:rsidR="003071AB" w:rsidRPr="00D16D6F" w:rsidRDefault="005343CB" w:rsidP="001323C4">
      <w:pPr>
        <w:pStyle w:val="DraCorstandard"/>
      </w:pPr>
      <w:r w:rsidRPr="00D16D6F">
        <w:t>Cr</w:t>
      </w:r>
      <w:r w:rsidR="00F849F6">
        <w:t>a</w:t>
      </w:r>
      <w:r w:rsidRPr="00D16D6F">
        <w:t>edebam, ut quem toto non uiderim mense.</w:t>
      </w:r>
    </w:p>
    <w:p w14:paraId="239124F3" w14:textId="1AB32D15" w:rsidR="00ED15BA" w:rsidRDefault="00D55964" w:rsidP="001323C4">
      <w:pPr>
        <w:pStyle w:val="DraCorstandard"/>
      </w:pPr>
      <w:r w:rsidRPr="00D55964">
        <w:rPr>
          <w:rStyle w:val="DraCorspeakerattribution"/>
        </w:rPr>
        <w:t>Pan.</w:t>
      </w:r>
      <w:r w:rsidR="00F07775" w:rsidRPr="00D16D6F">
        <w:t xml:space="preserve"> </w:t>
      </w:r>
      <w:r w:rsidR="00B95B11" w:rsidRPr="00B95B11">
        <w:rPr>
          <w:rStyle w:val="DraCormarkversepart"/>
        </w:rPr>
        <w:t>@</w:t>
      </w:r>
      <w:r w:rsidR="005343CB" w:rsidRPr="00D16D6F">
        <w:t>Non est.</w:t>
      </w:r>
      <w:r w:rsidR="00F07775" w:rsidRPr="00D16D6F">
        <w:t xml:space="preserve"> </w:t>
      </w:r>
      <w:r w:rsidR="00E9556D" w:rsidRPr="00E9556D">
        <w:rPr>
          <w:rStyle w:val="DraCorspeakerattribution"/>
        </w:rPr>
        <w:t>San.</w:t>
      </w:r>
      <w:r w:rsidR="00F07775" w:rsidRPr="00D16D6F">
        <w:rPr>
          <w:i/>
          <w:iCs/>
        </w:rPr>
        <w:t xml:space="preserve"> </w:t>
      </w:r>
      <w:r w:rsidR="00B95B11" w:rsidRPr="00B95B11">
        <w:rPr>
          <w:rStyle w:val="DraCormarkversepart"/>
        </w:rPr>
        <w:t>@</w:t>
      </w:r>
      <w:r w:rsidR="005343CB" w:rsidRPr="00D16D6F">
        <w:t>Id uiso. Hem, uix te agnoscerem, uocem</w:t>
      </w:r>
    </w:p>
    <w:p w14:paraId="37DE1F04" w14:textId="77777777" w:rsidR="00ED15BA" w:rsidRDefault="005343CB" w:rsidP="001323C4">
      <w:pPr>
        <w:pStyle w:val="DraCorstandard"/>
      </w:pPr>
      <w:r w:rsidRPr="00D16D6F">
        <w:t xml:space="preserve">Nisi noscam tuam. </w:t>
      </w:r>
      <w:r w:rsidR="00FD2057" w:rsidRPr="00D16D6F">
        <w:t>V</w:t>
      </w:r>
      <w:r w:rsidRPr="00D16D6F">
        <w:t>nde quaeso ades? Num imis</w:t>
      </w:r>
    </w:p>
    <w:p w14:paraId="21B6022B" w14:textId="3EE08A1C" w:rsidR="003071AB" w:rsidRPr="00D16D6F" w:rsidRDefault="00B95B11" w:rsidP="001323C4">
      <w:pPr>
        <w:pStyle w:val="DraCorstandard"/>
      </w:pPr>
      <w:r w:rsidRPr="00B95B11">
        <w:rPr>
          <w:rStyle w:val="DraCormarkversepart"/>
        </w:rPr>
        <w:t>@</w:t>
      </w:r>
      <w:r w:rsidR="005343CB" w:rsidRPr="00D16D6F">
        <w:t>Ex manibus?</w:t>
      </w:r>
      <w:r w:rsidR="00342B00" w:rsidRPr="00D16D6F">
        <w:t xml:space="preserve"> </w:t>
      </w:r>
      <w:r w:rsidR="00D55964" w:rsidRPr="00D55964">
        <w:rPr>
          <w:rStyle w:val="DraCorspeakerattribution"/>
        </w:rPr>
        <w:t>Pan.</w:t>
      </w:r>
      <w:r w:rsidR="00342B00" w:rsidRPr="00D16D6F">
        <w:t xml:space="preserve"> </w:t>
      </w:r>
      <w:r w:rsidRPr="00B95B11">
        <w:rPr>
          <w:rStyle w:val="DraCormarkversepart"/>
        </w:rPr>
        <w:t>@</w:t>
      </w:r>
      <w:r w:rsidR="005343CB" w:rsidRPr="00D16D6F">
        <w:t>Narrandi id nunc locus non est.</w:t>
      </w:r>
    </w:p>
    <w:p w14:paraId="55B463CF" w14:textId="0CDD0D8B" w:rsidR="003071AB" w:rsidRPr="00D16D6F" w:rsidRDefault="00F849F6" w:rsidP="001323C4">
      <w:pPr>
        <w:pStyle w:val="DraCorstandard"/>
      </w:pPr>
      <w:r w:rsidRPr="006A5525">
        <w:rPr>
          <w:rStyle w:val="DraCorlinenumber"/>
        </w:rPr>
        <w:t>(6</w:t>
      </w:r>
      <w:r w:rsidR="006A5525" w:rsidRPr="006A5525">
        <w:rPr>
          <w:rStyle w:val="DraCorlinenumber"/>
        </w:rPr>
        <w:t>2</w:t>
      </w:r>
      <w:r w:rsidRPr="006A5525">
        <w:rPr>
          <w:rStyle w:val="DraCorlinenumber"/>
        </w:rPr>
        <w:t>0)</w:t>
      </w:r>
      <w:r>
        <w:t xml:space="preserve"> </w:t>
      </w:r>
      <w:r w:rsidR="00E9556D" w:rsidRPr="00E9556D">
        <w:rPr>
          <w:rStyle w:val="DraCorspeakerattribution"/>
        </w:rPr>
        <w:t>San.</w:t>
      </w:r>
      <w:r w:rsidR="00342B00" w:rsidRPr="00D16D6F">
        <w:t xml:space="preserve"> </w:t>
      </w:r>
      <w:r w:rsidR="00B95B11" w:rsidRPr="00B95B11">
        <w:rPr>
          <w:rStyle w:val="DraCormarkversepart"/>
        </w:rPr>
        <w:t>@</w:t>
      </w:r>
      <w:r w:rsidR="005343CB" w:rsidRPr="00D16D6F">
        <w:t>Quid non?</w:t>
      </w:r>
      <w:r w:rsidR="00342B00" w:rsidRPr="00D16D6F">
        <w:t xml:space="preserve"> </w:t>
      </w:r>
      <w:r w:rsidR="00D55964" w:rsidRPr="00D55964">
        <w:rPr>
          <w:rStyle w:val="DraCorspeakerattribution"/>
        </w:rPr>
        <w:t>Pan.</w:t>
      </w:r>
      <w:r w:rsidR="00342B00" w:rsidRPr="00D16D6F">
        <w:rPr>
          <w:i/>
          <w:iCs/>
        </w:rPr>
        <w:t xml:space="preserve"> </w:t>
      </w:r>
      <w:r w:rsidR="00B95B11" w:rsidRPr="00B95B11">
        <w:rPr>
          <w:rStyle w:val="DraCormarkversepart"/>
        </w:rPr>
        <w:t>@</w:t>
      </w:r>
      <w:r w:rsidR="005343CB" w:rsidRPr="00D16D6F">
        <w:t>Quid? hun</w:t>
      </w:r>
      <w:r>
        <w:t>c</w:t>
      </w:r>
      <w:r w:rsidR="005343CB" w:rsidRPr="00D16D6F">
        <w:t>cine uides, obsecro?</w:t>
      </w:r>
      <w:r w:rsidR="00342B00" w:rsidRPr="00D16D6F">
        <w:t xml:space="preserve"> </w:t>
      </w:r>
      <w:r w:rsidR="00E9556D" w:rsidRPr="00E9556D">
        <w:rPr>
          <w:rStyle w:val="DraCorspeakerattribution"/>
        </w:rPr>
        <w:t>San.</w:t>
      </w:r>
      <w:r w:rsidR="00342B00" w:rsidRPr="00D16D6F">
        <w:rPr>
          <w:i/>
          <w:iCs/>
        </w:rPr>
        <w:t xml:space="preserve"> </w:t>
      </w:r>
      <w:r w:rsidR="00B95B11" w:rsidRPr="00B95B11">
        <w:rPr>
          <w:rStyle w:val="DraCormarkversepart"/>
        </w:rPr>
        <w:t>@</w:t>
      </w:r>
      <w:r w:rsidR="005343CB" w:rsidRPr="00D16D6F">
        <w:t>Cuias</w:t>
      </w:r>
    </w:p>
    <w:p w14:paraId="6A8F7ED2" w14:textId="14370B1B" w:rsidR="00ED15BA" w:rsidRDefault="00B95B11" w:rsidP="001323C4">
      <w:pPr>
        <w:pStyle w:val="DraCorstandard"/>
      </w:pPr>
      <w:r w:rsidRPr="00B95B11">
        <w:rPr>
          <w:rStyle w:val="DraCormarkversepart"/>
        </w:rPr>
        <w:t>@</w:t>
      </w:r>
      <w:r w:rsidR="005343CB" w:rsidRPr="00D16D6F">
        <w:t xml:space="preserve">Est, unde adduxti, et quo, qua gratia? </w:t>
      </w:r>
      <w:r w:rsidR="00D55964" w:rsidRPr="00D55964">
        <w:rPr>
          <w:rStyle w:val="DraCorspeakerattribution"/>
        </w:rPr>
        <w:t>Pan.</w:t>
      </w:r>
      <w:r w:rsidR="00342B00" w:rsidRPr="00D16D6F">
        <w:rPr>
          <w:i/>
          <w:iCs/>
        </w:rPr>
        <w:t xml:space="preserve"> </w:t>
      </w:r>
      <w:r w:rsidRPr="00B95B11">
        <w:rPr>
          <w:rStyle w:val="DraCormarkversepart"/>
        </w:rPr>
        <w:t>@</w:t>
      </w:r>
      <w:r w:rsidR="005343CB" w:rsidRPr="00D16D6F">
        <w:t>Nostras</w:t>
      </w:r>
    </w:p>
    <w:p w14:paraId="085513C6" w14:textId="5F58BE75" w:rsidR="003071AB" w:rsidRPr="00D16D6F" w:rsidRDefault="005343CB" w:rsidP="001323C4">
      <w:pPr>
        <w:pStyle w:val="DraCorstandard"/>
      </w:pPr>
      <w:r w:rsidRPr="00D16D6F">
        <w:t>Est atque a Pamphago huc adducitur, nostin?</w:t>
      </w:r>
    </w:p>
    <w:p w14:paraId="2CA2892B" w14:textId="78A4396B" w:rsidR="00ED15BA" w:rsidRDefault="00E9556D" w:rsidP="001323C4">
      <w:pPr>
        <w:pStyle w:val="DraCorstandard"/>
      </w:pPr>
      <w:r w:rsidRPr="00E9556D">
        <w:rPr>
          <w:rStyle w:val="DraCorspeakerattribution"/>
        </w:rPr>
        <w:t>San.</w:t>
      </w:r>
      <w:r w:rsidR="00342B00" w:rsidRPr="00D16D6F">
        <w:t xml:space="preserve"> </w:t>
      </w:r>
      <w:r w:rsidR="00B95B11" w:rsidRPr="00B95B11">
        <w:rPr>
          <w:rStyle w:val="DraCormarkversepart"/>
        </w:rPr>
        <w:t>@</w:t>
      </w:r>
      <w:r w:rsidR="005343CB" w:rsidRPr="00D16D6F">
        <w:t>Quem?</w:t>
      </w:r>
      <w:r w:rsidR="00342B00" w:rsidRPr="00D16D6F">
        <w:t xml:space="preserve"> </w:t>
      </w:r>
      <w:r w:rsidR="00D55964" w:rsidRPr="00D55964">
        <w:rPr>
          <w:rStyle w:val="DraCorspeakerattribution"/>
        </w:rPr>
        <w:t>Pan.</w:t>
      </w:r>
      <w:r w:rsidR="00342B00" w:rsidRPr="00D16D6F">
        <w:rPr>
          <w:i/>
          <w:iCs/>
        </w:rPr>
        <w:t xml:space="preserve"> </w:t>
      </w:r>
      <w:r w:rsidR="00B95B11" w:rsidRPr="00B95B11">
        <w:rPr>
          <w:rStyle w:val="DraCormarkversepart"/>
        </w:rPr>
        <w:t>@</w:t>
      </w:r>
      <w:r w:rsidR="005343CB" w:rsidRPr="00D16D6F">
        <w:t>Pamphagus obsonatum abscessit, hic nummos</w:t>
      </w:r>
    </w:p>
    <w:p w14:paraId="0DE0493E" w14:textId="3BA319B7" w:rsidR="00ED15BA" w:rsidRDefault="00B95B11" w:rsidP="001323C4">
      <w:pPr>
        <w:pStyle w:val="DraCorstandard"/>
      </w:pPr>
      <w:r w:rsidRPr="00B95B11">
        <w:rPr>
          <w:rStyle w:val="DraCormarkversepart"/>
        </w:rPr>
        <w:lastRenderedPageBreak/>
        <w:t>@</w:t>
      </w:r>
      <w:r w:rsidR="005343CB" w:rsidRPr="00D16D6F">
        <w:t>Dedit.</w:t>
      </w:r>
      <w:r w:rsidR="00342B00" w:rsidRPr="00D16D6F">
        <w:t xml:space="preserve"> </w:t>
      </w:r>
      <w:r w:rsidR="00E9556D" w:rsidRPr="00E9556D">
        <w:rPr>
          <w:rStyle w:val="DraCorspeakerattribution"/>
        </w:rPr>
        <w:t>San.</w:t>
      </w:r>
      <w:r w:rsidR="00342B00" w:rsidRPr="00D16D6F">
        <w:rPr>
          <w:i/>
          <w:iCs/>
        </w:rPr>
        <w:t xml:space="preserve"> </w:t>
      </w:r>
      <w:r w:rsidRPr="00B95B11">
        <w:rPr>
          <w:rStyle w:val="DraCormarkversepart"/>
        </w:rPr>
        <w:t>@</w:t>
      </w:r>
      <w:r w:rsidR="005343CB" w:rsidRPr="00D16D6F">
        <w:t>Euge introducat</w:t>
      </w:r>
      <w:r w:rsidR="00F849F6">
        <w:t>u</w:t>
      </w:r>
      <w:r w:rsidR="005343CB" w:rsidRPr="00D16D6F">
        <w:t>r commodus sane</w:t>
      </w:r>
    </w:p>
    <w:p w14:paraId="2AA7C70C" w14:textId="2F847AE7" w:rsidR="00ED15BA" w:rsidRDefault="00F849F6" w:rsidP="001323C4">
      <w:pPr>
        <w:pStyle w:val="DraCorstandard"/>
      </w:pPr>
      <w:r w:rsidRPr="006A5525">
        <w:rPr>
          <w:rStyle w:val="DraCorlinenumber"/>
        </w:rPr>
        <w:t>(6</w:t>
      </w:r>
      <w:r w:rsidR="006A5525" w:rsidRPr="006A5525">
        <w:rPr>
          <w:rStyle w:val="DraCorlinenumber"/>
        </w:rPr>
        <w:t>2</w:t>
      </w:r>
      <w:r w:rsidRPr="006A5525">
        <w:rPr>
          <w:rStyle w:val="DraCorlinenumber"/>
        </w:rPr>
        <w:t>5)</w:t>
      </w:r>
      <w:r>
        <w:t xml:space="preserve"> </w:t>
      </w:r>
      <w:r w:rsidR="005343CB" w:rsidRPr="00D16D6F">
        <w:t>Conuiuator. Syre, hem Syre. Sarcinam hanc aufer</w:t>
      </w:r>
    </w:p>
    <w:p w14:paraId="710CFF0F" w14:textId="77777777" w:rsidR="00ED15BA" w:rsidRDefault="005343CB" w:rsidP="001323C4">
      <w:pPr>
        <w:pStyle w:val="DraCorstandard"/>
      </w:pPr>
      <w:r w:rsidRPr="00D16D6F">
        <w:t>Intro, tum mox redi. Plura habeo, quae mandem.</w:t>
      </w:r>
    </w:p>
    <w:p w14:paraId="75227E8B" w14:textId="018BF39A" w:rsidR="003071AB" w:rsidRPr="00D16D6F" w:rsidRDefault="005343CB" w:rsidP="001323C4">
      <w:pPr>
        <w:pStyle w:val="DraCorstandard"/>
      </w:pPr>
      <w:r w:rsidRPr="00D16D6F">
        <w:t>Optatus aduenis, hospes optime. Accede</w:t>
      </w:r>
    </w:p>
    <w:p w14:paraId="475D8A84" w14:textId="7829AC4C" w:rsidR="003071AB" w:rsidRPr="00D16D6F" w:rsidRDefault="005343CB" w:rsidP="001323C4">
      <w:pPr>
        <w:pStyle w:val="DraCorstandard"/>
      </w:pPr>
      <w:r w:rsidRPr="00D16D6F">
        <w:t>Ad nos. Omnis rei tibi copia h</w:t>
      </w:r>
      <w:r w:rsidR="00F849F6">
        <w:t>e</w:t>
      </w:r>
      <w:r w:rsidRPr="00D16D6F">
        <w:t>ic fiet.</w:t>
      </w:r>
    </w:p>
    <w:p w14:paraId="238BB559" w14:textId="42E4A7CD" w:rsidR="003071AB" w:rsidRPr="00D16D6F" w:rsidRDefault="002A77F7" w:rsidP="001323C4">
      <w:pPr>
        <w:pStyle w:val="DraCorstandard"/>
      </w:pPr>
      <w:r w:rsidRPr="002A77F7">
        <w:rPr>
          <w:rStyle w:val="DraCorspeakerattribution"/>
        </w:rPr>
        <w:t>Aco.</w:t>
      </w:r>
      <w:r w:rsidR="00342B00" w:rsidRPr="00D16D6F">
        <w:t xml:space="preserve"> </w:t>
      </w:r>
      <w:r w:rsidR="00B95B11" w:rsidRPr="00B95B11">
        <w:rPr>
          <w:rStyle w:val="DraCormarkversepart"/>
        </w:rPr>
        <w:t>@</w:t>
      </w:r>
      <w:r w:rsidR="005343CB" w:rsidRPr="00D16D6F">
        <w:t>Nullasne habes Veneres?</w:t>
      </w:r>
      <w:r w:rsidR="00342B00" w:rsidRPr="00D16D6F">
        <w:t xml:space="preserve"> </w:t>
      </w:r>
      <w:r w:rsidR="00E9556D" w:rsidRPr="00E9556D">
        <w:rPr>
          <w:rStyle w:val="DraCorspeakerattribution"/>
        </w:rPr>
        <w:t>San.</w:t>
      </w:r>
      <w:r w:rsidR="00342B00" w:rsidRPr="00D16D6F">
        <w:rPr>
          <w:i/>
          <w:iCs/>
        </w:rPr>
        <w:t xml:space="preserve"> </w:t>
      </w:r>
      <w:r w:rsidR="00B95B11" w:rsidRPr="00B95B11">
        <w:rPr>
          <w:rStyle w:val="DraCormarkversepart"/>
        </w:rPr>
        <w:t>@</w:t>
      </w:r>
      <w:r w:rsidR="005343CB" w:rsidRPr="00D16D6F">
        <w:t>Etiam.</w:t>
      </w:r>
      <w:r w:rsidR="00342B00" w:rsidRPr="00D16D6F">
        <w:t xml:space="preserve"> </w:t>
      </w:r>
      <w:r w:rsidRPr="002A77F7">
        <w:rPr>
          <w:rStyle w:val="DraCorspeakerattribution"/>
        </w:rPr>
        <w:t>Aco.</w:t>
      </w:r>
      <w:r w:rsidR="00342B00" w:rsidRPr="00D16D6F">
        <w:rPr>
          <w:i/>
          <w:iCs/>
        </w:rPr>
        <w:t xml:space="preserve"> </w:t>
      </w:r>
      <w:r w:rsidR="00B95B11" w:rsidRPr="00B95B11">
        <w:rPr>
          <w:rStyle w:val="DraCormarkversepart"/>
        </w:rPr>
        <w:t>@</w:t>
      </w:r>
      <w:r w:rsidR="005343CB" w:rsidRPr="00D16D6F">
        <w:t>Iube accersi.</w:t>
      </w:r>
    </w:p>
    <w:p w14:paraId="625131C5" w14:textId="3C22EE2A" w:rsidR="003071AB" w:rsidRPr="00D16D6F" w:rsidRDefault="00F849F6" w:rsidP="001323C4">
      <w:pPr>
        <w:pStyle w:val="DraCorstandard"/>
      </w:pPr>
      <w:r w:rsidRPr="006A5525">
        <w:rPr>
          <w:rStyle w:val="DraCorlinenumber"/>
        </w:rPr>
        <w:t>(6</w:t>
      </w:r>
      <w:r w:rsidR="006A5525" w:rsidRPr="006A5525">
        <w:rPr>
          <w:rStyle w:val="DraCorlinenumber"/>
        </w:rPr>
        <w:t>3</w:t>
      </w:r>
      <w:r w:rsidRPr="006A5525">
        <w:rPr>
          <w:rStyle w:val="DraCorlinenumber"/>
        </w:rPr>
        <w:t>0)</w:t>
      </w:r>
      <w:r>
        <w:t xml:space="preserve"> </w:t>
      </w:r>
      <w:r w:rsidR="00E9556D" w:rsidRPr="00E9556D">
        <w:rPr>
          <w:rStyle w:val="DraCorspeakerattribution"/>
        </w:rPr>
        <w:t>San.</w:t>
      </w:r>
      <w:r w:rsidR="00342B00" w:rsidRPr="00D16D6F">
        <w:t xml:space="preserve"> </w:t>
      </w:r>
      <w:r w:rsidR="00B95B11" w:rsidRPr="00B95B11">
        <w:rPr>
          <w:rStyle w:val="DraCormarkversepart"/>
        </w:rPr>
        <w:t>@</w:t>
      </w:r>
      <w:r w:rsidR="005343CB" w:rsidRPr="00D16D6F">
        <w:t>Quanti pr</w:t>
      </w:r>
      <w:r>
        <w:t>a</w:t>
      </w:r>
      <w:r w:rsidR="005343CB" w:rsidRPr="00D16D6F">
        <w:t>e</w:t>
      </w:r>
      <w:r>
        <w:t>c</w:t>
      </w:r>
      <w:r w:rsidR="0087532A" w:rsidRPr="00D16D6F">
        <w:t>ij</w:t>
      </w:r>
      <w:r w:rsidR="005343CB" w:rsidRPr="00D16D6F">
        <w:t xml:space="preserve"> mulieres?</w:t>
      </w:r>
      <w:r w:rsidR="00342B00" w:rsidRPr="00D16D6F">
        <w:t xml:space="preserve"> </w:t>
      </w:r>
      <w:r w:rsidR="002A77F7" w:rsidRPr="002A77F7">
        <w:rPr>
          <w:rStyle w:val="DraCorspeakerattribution"/>
        </w:rPr>
        <w:t>Aco.</w:t>
      </w:r>
      <w:r w:rsidR="00342B00" w:rsidRPr="00D16D6F">
        <w:rPr>
          <w:i/>
          <w:iCs/>
        </w:rPr>
        <w:t xml:space="preserve"> </w:t>
      </w:r>
      <w:r w:rsidR="00B95B11" w:rsidRPr="00B95B11">
        <w:rPr>
          <w:rStyle w:val="DraCormarkversepart"/>
        </w:rPr>
        <w:t>@</w:t>
      </w:r>
      <w:r w:rsidR="005343CB" w:rsidRPr="00D16D6F">
        <w:t>Plurimi, forma</w:t>
      </w:r>
    </w:p>
    <w:p w14:paraId="4CEBDBB3" w14:textId="0C5EE4F9" w:rsidR="00ED15BA" w:rsidRDefault="00B95B11" w:rsidP="001323C4">
      <w:pPr>
        <w:pStyle w:val="DraCorstandard"/>
      </w:pPr>
      <w:r w:rsidRPr="00B95B11">
        <w:rPr>
          <w:rStyle w:val="DraCormarkversepart"/>
        </w:rPr>
        <w:t>@</w:t>
      </w:r>
      <w:r w:rsidR="005343CB" w:rsidRPr="00D16D6F">
        <w:t>Modo sint praecellenti</w:t>
      </w:r>
      <w:r w:rsidR="00342B00" w:rsidRPr="00D16D6F">
        <w:t xml:space="preserve">. </w:t>
      </w:r>
      <w:r w:rsidR="00E9556D" w:rsidRPr="00E9556D">
        <w:rPr>
          <w:rStyle w:val="DraCorspeakerattribution"/>
        </w:rPr>
        <w:t>San.</w:t>
      </w:r>
      <w:r w:rsidR="00342B00" w:rsidRPr="00D16D6F">
        <w:t xml:space="preserve"> </w:t>
      </w:r>
      <w:r w:rsidRPr="00B95B11">
        <w:rPr>
          <w:rStyle w:val="DraCormarkversepart"/>
        </w:rPr>
        <w:t>@</w:t>
      </w:r>
      <w:r w:rsidR="005343CB" w:rsidRPr="00D16D6F">
        <w:t>Primariam sane</w:t>
      </w:r>
    </w:p>
    <w:p w14:paraId="3AC46384" w14:textId="1AA1D16C" w:rsidR="003071AB" w:rsidRPr="00D16D6F" w:rsidRDefault="005343CB" w:rsidP="001323C4">
      <w:pPr>
        <w:pStyle w:val="DraCorstandard"/>
      </w:pPr>
      <w:r w:rsidRPr="00D16D6F">
        <w:t>Dabo f</w:t>
      </w:r>
      <w:r w:rsidR="00F849F6">
        <w:t>o</w:t>
      </w:r>
      <w:r w:rsidRPr="00D16D6F">
        <w:t>eminam. Hem Syre, audi, Laidem accerse.</w:t>
      </w:r>
    </w:p>
    <w:p w14:paraId="46202F47" w14:textId="61AA1B14" w:rsidR="00ED15BA" w:rsidRDefault="00E9556D" w:rsidP="001323C4">
      <w:pPr>
        <w:pStyle w:val="DraCorstandard"/>
      </w:pPr>
      <w:r w:rsidRPr="00E9556D">
        <w:rPr>
          <w:rStyle w:val="DraCorspeakerattribution"/>
        </w:rPr>
        <w:t>Sy.</w:t>
      </w:r>
      <w:r w:rsidR="00342B00" w:rsidRPr="00D16D6F">
        <w:t xml:space="preserve"> </w:t>
      </w:r>
      <w:r w:rsidR="00B95B11" w:rsidRPr="00B95B11">
        <w:rPr>
          <w:rStyle w:val="DraCormarkversepart"/>
        </w:rPr>
        <w:t>@</w:t>
      </w:r>
      <w:r w:rsidR="005343CB" w:rsidRPr="00D16D6F">
        <w:t xml:space="preserve">Iam? </w:t>
      </w:r>
      <w:r w:rsidR="0064405F" w:rsidRPr="00E9556D">
        <w:rPr>
          <w:rStyle w:val="DraCorspeakerattribution"/>
        </w:rPr>
        <w:t>Sa.</w:t>
      </w:r>
      <w:r w:rsidR="00342B00" w:rsidRPr="00D16D6F">
        <w:rPr>
          <w:i/>
          <w:iCs/>
        </w:rPr>
        <w:t xml:space="preserve"> </w:t>
      </w:r>
      <w:r w:rsidR="00B95B11" w:rsidRPr="00B95B11">
        <w:rPr>
          <w:rStyle w:val="DraCormarkversepart"/>
        </w:rPr>
        <w:t>@</w:t>
      </w:r>
      <w:r w:rsidR="005343CB" w:rsidRPr="00D16D6F">
        <w:t>Iam.</w:t>
      </w:r>
      <w:r w:rsidR="00342B00" w:rsidRPr="00D16D6F">
        <w:t xml:space="preserve"> </w:t>
      </w:r>
      <w:r w:rsidRPr="00E9556D">
        <w:rPr>
          <w:rStyle w:val="DraCorspeakerattribution"/>
        </w:rPr>
        <w:t>Sy.</w:t>
      </w:r>
      <w:r w:rsidR="00342B00" w:rsidRPr="00D16D6F">
        <w:rPr>
          <w:i/>
          <w:iCs/>
        </w:rPr>
        <w:t xml:space="preserve"> </w:t>
      </w:r>
      <w:r w:rsidR="00B95B11" w:rsidRPr="00B95B11">
        <w:rPr>
          <w:rStyle w:val="DraCormarkversepart"/>
        </w:rPr>
        <w:t>@</w:t>
      </w:r>
      <w:r w:rsidR="005343CB" w:rsidRPr="00D16D6F">
        <w:t>Causae quid dicam?</w:t>
      </w:r>
      <w:r w:rsidR="00342B00" w:rsidRPr="00D16D6F">
        <w:t xml:space="preserve"> </w:t>
      </w:r>
      <w:r w:rsidR="00887136" w:rsidRPr="00887136">
        <w:rPr>
          <w:rStyle w:val="DraCorspeakerattribution"/>
        </w:rPr>
        <w:t>Sa.</w:t>
      </w:r>
      <w:r w:rsidR="0023788B" w:rsidRPr="00D16D6F">
        <w:t xml:space="preserve"> </w:t>
      </w:r>
      <w:r w:rsidR="00B95B11" w:rsidRPr="00B95B11">
        <w:rPr>
          <w:rStyle w:val="DraCormarkversepart"/>
        </w:rPr>
        <w:t>@</w:t>
      </w:r>
      <w:r w:rsidR="005343CB" w:rsidRPr="00D16D6F">
        <w:t>Adesse amatorem.</w:t>
      </w:r>
    </w:p>
    <w:p w14:paraId="180921B8" w14:textId="3144D4E1" w:rsidR="003071AB" w:rsidRPr="00D16D6F" w:rsidRDefault="00D55964" w:rsidP="001323C4">
      <w:pPr>
        <w:pStyle w:val="DraCorstandard"/>
      </w:pPr>
      <w:r w:rsidRPr="00D55964">
        <w:rPr>
          <w:rStyle w:val="DraCorspeakerattribution"/>
        </w:rPr>
        <w:t>Pam.</w:t>
      </w:r>
      <w:r w:rsidR="00342B00" w:rsidRPr="00D16D6F">
        <w:t xml:space="preserve"> </w:t>
      </w:r>
      <w:r w:rsidR="005343CB" w:rsidRPr="00D16D6F">
        <w:t>Ocius haec introducite ut coquis dentur.</w:t>
      </w:r>
    </w:p>
    <w:p w14:paraId="1F00E0EE" w14:textId="4BB217E9" w:rsidR="00ED15BA" w:rsidRDefault="00F849F6" w:rsidP="001323C4">
      <w:pPr>
        <w:pStyle w:val="DraCorstandard"/>
      </w:pPr>
      <w:r w:rsidRPr="006A5525">
        <w:rPr>
          <w:rStyle w:val="DraCorlinenumber"/>
        </w:rPr>
        <w:t>(6</w:t>
      </w:r>
      <w:r w:rsidR="006A5525" w:rsidRPr="006A5525">
        <w:rPr>
          <w:rStyle w:val="DraCorlinenumber"/>
        </w:rPr>
        <w:t>3</w:t>
      </w:r>
      <w:r w:rsidRPr="006A5525">
        <w:rPr>
          <w:rStyle w:val="DraCorlinenumber"/>
        </w:rPr>
        <w:t>5)</w:t>
      </w:r>
      <w:r>
        <w:t xml:space="preserve"> </w:t>
      </w:r>
      <w:r w:rsidR="005343CB" w:rsidRPr="00D16D6F">
        <w:t>Vos me sequimini, tibicines, intro.</w:t>
      </w:r>
    </w:p>
    <w:p w14:paraId="49EB653E" w14:textId="75D829CC" w:rsidR="002416D4" w:rsidRDefault="002416D4" w:rsidP="002416D4">
      <w:pPr>
        <w:pStyle w:val="DraCoradditions"/>
      </w:pPr>
      <w:r>
        <w:t>/act=3, scene=1/</w:t>
      </w:r>
    </w:p>
    <w:p w14:paraId="401E99C4" w14:textId="2B7768EC" w:rsidR="003071AB" w:rsidRPr="00D16D6F" w:rsidRDefault="00220EC3" w:rsidP="00F86DDF">
      <w:pPr>
        <w:pStyle w:val="DraCorhead"/>
      </w:pPr>
      <w:r w:rsidRPr="00D16D6F">
        <w:t>Actus tertius</w:t>
      </w:r>
      <w:r w:rsidR="00F849F6">
        <w:t>.</w:t>
      </w:r>
      <w:r w:rsidRPr="00D16D6F">
        <w:t xml:space="preserve"> [</w:t>
      </w:r>
      <w:r w:rsidR="00F849F6">
        <w:t>S</w:t>
      </w:r>
      <w:r w:rsidRPr="00D16D6F">
        <w:t>caena prima]</w:t>
      </w:r>
    </w:p>
    <w:p w14:paraId="532CB54C" w14:textId="24DD8142" w:rsidR="003071AB" w:rsidRPr="00F86DDF" w:rsidRDefault="005343CB" w:rsidP="001323C4">
      <w:pPr>
        <w:pStyle w:val="DraCorstandard"/>
        <w:rPr>
          <w:rStyle w:val="DraCorstagedirectionsetc"/>
        </w:rPr>
      </w:pPr>
      <w:r w:rsidRPr="00F86DDF">
        <w:rPr>
          <w:rStyle w:val="DraCorstagedirectionsetc"/>
        </w:rPr>
        <w:t xml:space="preserve">Bromia </w:t>
      </w:r>
      <w:r w:rsidR="00220EC3" w:rsidRPr="00F86DDF">
        <w:rPr>
          <w:rStyle w:val="DraCorstagedirectionsetc"/>
        </w:rPr>
        <w:t>a</w:t>
      </w:r>
      <w:r w:rsidRPr="00F86DDF">
        <w:rPr>
          <w:rStyle w:val="DraCorstagedirectionsetc"/>
        </w:rPr>
        <w:t>ncilla</w:t>
      </w:r>
      <w:r w:rsidR="00C07E6B" w:rsidRPr="00F86DDF">
        <w:rPr>
          <w:rStyle w:val="DraCorstagedirectionsetc"/>
        </w:rPr>
        <w:t>.</w:t>
      </w:r>
    </w:p>
    <w:p w14:paraId="497A9103" w14:textId="77777777" w:rsidR="00ED15BA" w:rsidRPr="00F86DDF" w:rsidRDefault="005343CB" w:rsidP="001323C4">
      <w:pPr>
        <w:pStyle w:val="DraCorstandard"/>
        <w:rPr>
          <w:rStyle w:val="DraCorstagedirectionsetc"/>
        </w:rPr>
      </w:pPr>
      <w:r w:rsidRPr="00F86DDF">
        <w:rPr>
          <w:rStyle w:val="DraCorstagedirectionsetc"/>
        </w:rPr>
        <w:t>Senari</w:t>
      </w:r>
      <w:r w:rsidR="00220EC3" w:rsidRPr="00F86DDF">
        <w:rPr>
          <w:rStyle w:val="DraCorstagedirectionsetc"/>
        </w:rPr>
        <w:t>j</w:t>
      </w:r>
      <w:r w:rsidRPr="00F86DDF">
        <w:rPr>
          <w:rStyle w:val="DraCorstagedirectionsetc"/>
        </w:rPr>
        <w:t>.</w:t>
      </w:r>
    </w:p>
    <w:p w14:paraId="05DE6DA8" w14:textId="7FC1D0F7" w:rsidR="003071AB" w:rsidRPr="00D16D6F" w:rsidRDefault="005343CB" w:rsidP="001323C4">
      <w:pPr>
        <w:pStyle w:val="DraCorstandard"/>
      </w:pPr>
      <w:r w:rsidRPr="00D16D6F">
        <w:t>An unquam cuiquam contumeliosius</w:t>
      </w:r>
    </w:p>
    <w:p w14:paraId="4121795B" w14:textId="77777777" w:rsidR="003071AB" w:rsidRPr="00D16D6F" w:rsidRDefault="005343CB" w:rsidP="001323C4">
      <w:pPr>
        <w:pStyle w:val="DraCorstandard"/>
      </w:pPr>
      <w:r w:rsidRPr="00D16D6F">
        <w:t>Audistis factam iniuriam, quam haec est mihi?</w:t>
      </w:r>
    </w:p>
    <w:p w14:paraId="3C398228" w14:textId="25D1E19E" w:rsidR="003071AB" w:rsidRPr="00D16D6F" w:rsidRDefault="005343CB" w:rsidP="001323C4">
      <w:pPr>
        <w:pStyle w:val="DraCorstandard"/>
      </w:pPr>
      <w:r w:rsidRPr="00D16D6F">
        <w:t>Venit ad me Pamphagus. Heus tu, inquit, Bromia, cito</w:t>
      </w:r>
    </w:p>
    <w:p w14:paraId="05431A2B" w14:textId="77777777" w:rsidR="003071AB" w:rsidRPr="00D16D6F" w:rsidRDefault="005343CB" w:rsidP="001323C4">
      <w:pPr>
        <w:pStyle w:val="DraCorstandard"/>
      </w:pPr>
      <w:r w:rsidRPr="00D16D6F">
        <w:t>Reuise, quid moretur Laidem. Annus est,</w:t>
      </w:r>
    </w:p>
    <w:p w14:paraId="7A4F8ABB" w14:textId="24D3D00F" w:rsidR="003071AB" w:rsidRPr="00D16D6F" w:rsidRDefault="007E788F" w:rsidP="001323C4">
      <w:pPr>
        <w:pStyle w:val="DraCorstandard"/>
      </w:pPr>
      <w:r w:rsidRPr="006A5525">
        <w:rPr>
          <w:rStyle w:val="DraCorlinenumber"/>
        </w:rPr>
        <w:t>(6</w:t>
      </w:r>
      <w:r w:rsidR="006A5525" w:rsidRPr="006A5525">
        <w:rPr>
          <w:rStyle w:val="DraCorlinenumber"/>
        </w:rPr>
        <w:t>4</w:t>
      </w:r>
      <w:r w:rsidRPr="006A5525">
        <w:rPr>
          <w:rStyle w:val="DraCorlinenumber"/>
        </w:rPr>
        <w:t>0)</w:t>
      </w:r>
      <w:r>
        <w:t xml:space="preserve"> </w:t>
      </w:r>
      <w:r w:rsidR="005343CB" w:rsidRPr="00D16D6F">
        <w:t xml:space="preserve">Prius quam prodeat e </w:t>
      </w:r>
      <w:r w:rsidR="005343CB" w:rsidRPr="00FE6541">
        <w:t>gyn</w:t>
      </w:r>
      <w:r>
        <w:t>ec</w:t>
      </w:r>
      <w:r w:rsidR="00FE6541" w:rsidRPr="00FE6541">
        <w:rPr>
          <w:rFonts w:ascii="Vusillus Old Face" w:hAnsi="Vusillus Old Face" w:cs="Vusillus Old Face"/>
        </w:rPr>
        <w:t>α</w:t>
      </w:r>
      <w:r w:rsidR="00FE6541">
        <w:t>i</w:t>
      </w:r>
      <w:r w:rsidR="005343CB" w:rsidRPr="00FE6541">
        <w:t>o</w:t>
      </w:r>
      <w:r w:rsidR="005343CB" w:rsidRPr="00D16D6F">
        <w:t>. Pedes,</w:t>
      </w:r>
    </w:p>
    <w:p w14:paraId="588A2117" w14:textId="6C53C7A1" w:rsidR="003071AB" w:rsidRPr="00D16D6F" w:rsidRDefault="005343CB" w:rsidP="001323C4">
      <w:pPr>
        <w:pStyle w:val="DraCorstandard"/>
      </w:pPr>
      <w:r w:rsidRPr="00D16D6F">
        <w:t>Inquam, foras efferre uetant nego</w:t>
      </w:r>
      <w:r w:rsidR="00FE6541">
        <w:t>c</w:t>
      </w:r>
      <w:r w:rsidRPr="00D16D6F">
        <w:t>ia</w:t>
      </w:r>
    </w:p>
    <w:p w14:paraId="4624649E" w14:textId="46176687" w:rsidR="003071AB" w:rsidRPr="00D16D6F" w:rsidRDefault="005343CB" w:rsidP="001323C4">
      <w:pPr>
        <w:pStyle w:val="DraCorstandard"/>
      </w:pPr>
      <w:r w:rsidRPr="00D16D6F">
        <w:t>Culinaria. Mox corripit fustem, fugam</w:t>
      </w:r>
    </w:p>
    <w:p w14:paraId="7D34E580" w14:textId="651E6C70" w:rsidR="003071AB" w:rsidRPr="00D16D6F" w:rsidRDefault="005343CB" w:rsidP="001323C4">
      <w:pPr>
        <w:pStyle w:val="DraCorstandard"/>
      </w:pPr>
      <w:r w:rsidRPr="00D16D6F">
        <w:t>Ex aedibus ineo. Sane u</w:t>
      </w:r>
      <w:r w:rsidR="00FE6541">
        <w:t>a</w:t>
      </w:r>
      <w:r w:rsidRPr="00D16D6F">
        <w:t>ero, quia</w:t>
      </w:r>
    </w:p>
    <w:p w14:paraId="7155531D" w14:textId="77777777" w:rsidR="003071AB" w:rsidRPr="00D16D6F" w:rsidRDefault="005343CB" w:rsidP="001323C4">
      <w:pPr>
        <w:pStyle w:val="DraCorstandard"/>
      </w:pPr>
      <w:r w:rsidRPr="00D16D6F">
        <w:t>Hunc insignem decoctorem adduxit, satis</w:t>
      </w:r>
    </w:p>
    <w:p w14:paraId="53B1B752" w14:textId="23DB5F17" w:rsidR="00ED15BA" w:rsidRDefault="007E788F" w:rsidP="001323C4">
      <w:pPr>
        <w:pStyle w:val="DraCorstandard"/>
      </w:pPr>
      <w:r w:rsidRPr="006A5525">
        <w:rPr>
          <w:rStyle w:val="DraCorlinenumber"/>
        </w:rPr>
        <w:t>(6</w:t>
      </w:r>
      <w:r w:rsidR="006A5525" w:rsidRPr="006A5525">
        <w:rPr>
          <w:rStyle w:val="DraCorlinenumber"/>
        </w:rPr>
        <w:t>4</w:t>
      </w:r>
      <w:r w:rsidRPr="006A5525">
        <w:rPr>
          <w:rStyle w:val="DraCorlinenumber"/>
        </w:rPr>
        <w:t>5)</w:t>
      </w:r>
      <w:r>
        <w:t xml:space="preserve"> </w:t>
      </w:r>
      <w:r w:rsidR="005343CB" w:rsidRPr="00D16D6F">
        <w:t>Pro imperio agit, neque quisquam eius mores potest</w:t>
      </w:r>
    </w:p>
    <w:p w14:paraId="669DF784" w14:textId="5BC29A99" w:rsidR="003071AB" w:rsidRPr="00D16D6F" w:rsidRDefault="005343CB" w:rsidP="001323C4">
      <w:pPr>
        <w:pStyle w:val="DraCorstandard"/>
      </w:pPr>
      <w:r w:rsidRPr="00D16D6F">
        <w:lastRenderedPageBreak/>
        <w:t>Tolerare. Sed faxo, meminerit huius loci</w:t>
      </w:r>
    </w:p>
    <w:p w14:paraId="552D61E3" w14:textId="77777777" w:rsidR="003071AB" w:rsidRPr="00D16D6F" w:rsidRDefault="005343CB" w:rsidP="001323C4">
      <w:pPr>
        <w:pStyle w:val="DraCorstandard"/>
      </w:pPr>
      <w:r w:rsidRPr="00D16D6F">
        <w:t>Atque diei. Secundas res superbiae</w:t>
      </w:r>
    </w:p>
    <w:p w14:paraId="491120A0" w14:textId="5B32F5C1" w:rsidR="003071AB" w:rsidRPr="00D16D6F" w:rsidRDefault="005343CB" w:rsidP="001323C4">
      <w:pPr>
        <w:pStyle w:val="DraCorstandard"/>
      </w:pPr>
      <w:r w:rsidRPr="00D16D6F">
        <w:t>Decent, sino. V</w:t>
      </w:r>
      <w:r w:rsidR="00FE6541">
        <w:t>a</w:t>
      </w:r>
      <w:r w:rsidRPr="00D16D6F">
        <w:t>erum dum coeperit suum</w:t>
      </w:r>
    </w:p>
    <w:p w14:paraId="311D67D4" w14:textId="320C29FA" w:rsidR="003071AB" w:rsidRPr="00D16D6F" w:rsidRDefault="005343CB" w:rsidP="001323C4">
      <w:pPr>
        <w:pStyle w:val="DraCorstandard"/>
      </w:pPr>
      <w:r w:rsidRPr="00D16D6F">
        <w:t>Mutare u</w:t>
      </w:r>
      <w:r w:rsidR="00FE6541">
        <w:t>o</w:t>
      </w:r>
      <w:r w:rsidRPr="00D16D6F">
        <w:t>ltum fortuna, atque hic indigus</w:t>
      </w:r>
    </w:p>
    <w:p w14:paraId="5024F15A" w14:textId="53AC3C41" w:rsidR="003071AB" w:rsidRPr="00D16D6F" w:rsidRDefault="007E788F" w:rsidP="001323C4">
      <w:pPr>
        <w:pStyle w:val="DraCorstandard"/>
      </w:pPr>
      <w:r w:rsidRPr="006A5525">
        <w:rPr>
          <w:rStyle w:val="DraCorlinenumber"/>
        </w:rPr>
        <w:t>(6</w:t>
      </w:r>
      <w:r w:rsidR="006A5525" w:rsidRPr="006A5525">
        <w:rPr>
          <w:rStyle w:val="DraCorlinenumber"/>
        </w:rPr>
        <w:t>5</w:t>
      </w:r>
      <w:r w:rsidRPr="006A5525">
        <w:rPr>
          <w:rStyle w:val="DraCorlinenumber"/>
        </w:rPr>
        <w:t>0)</w:t>
      </w:r>
      <w:r>
        <w:t xml:space="preserve"> </w:t>
      </w:r>
      <w:r w:rsidR="005343CB" w:rsidRPr="00D16D6F">
        <w:t>Opis nostrae factus fuerit,</w:t>
      </w:r>
      <w:r w:rsidR="00FE6541">
        <w:t xml:space="preserve"> n</w:t>
      </w:r>
      <w:r w:rsidR="00FE6541" w:rsidRPr="00FE6541">
        <w:rPr>
          <w:rFonts w:ascii="Vusillus Old Face" w:hAnsi="Vusillus Old Face" w:cs="Vusillus Old Face"/>
        </w:rPr>
        <w:t>α</w:t>
      </w:r>
      <w:r w:rsidR="005343CB" w:rsidRPr="00D16D6F">
        <w:t>i mortuo</w:t>
      </w:r>
    </w:p>
    <w:p w14:paraId="344BF285" w14:textId="77777777" w:rsidR="003071AB" w:rsidRPr="00D16D6F" w:rsidRDefault="005343CB" w:rsidP="001323C4">
      <w:pPr>
        <w:pStyle w:val="DraCorstandard"/>
      </w:pPr>
      <w:r w:rsidRPr="00D16D6F">
        <w:t>Canet, dum quid supplex petet. Pol gratiam</w:t>
      </w:r>
    </w:p>
    <w:p w14:paraId="60A3B693" w14:textId="057B860C" w:rsidR="003071AB" w:rsidRPr="00D16D6F" w:rsidRDefault="005343CB" w:rsidP="001323C4">
      <w:pPr>
        <w:pStyle w:val="DraCorstandard"/>
      </w:pPr>
      <w:r w:rsidRPr="00D16D6F">
        <w:t>Ha</w:t>
      </w:r>
      <w:r w:rsidR="00FE6541">
        <w:t>b</w:t>
      </w:r>
      <w:r w:rsidRPr="00D16D6F">
        <w:t>eo tibi, Pantolabe, qui intercesseris</w:t>
      </w:r>
    </w:p>
    <w:p w14:paraId="03A01294" w14:textId="0E38734F" w:rsidR="003071AB" w:rsidRPr="00D16D6F" w:rsidRDefault="005343CB" w:rsidP="001323C4">
      <w:pPr>
        <w:pStyle w:val="DraCorstandard"/>
      </w:pPr>
      <w:r w:rsidRPr="00D16D6F">
        <w:t>Plagasque au</w:t>
      </w:r>
      <w:r w:rsidR="00FE6541">
        <w:t>o</w:t>
      </w:r>
      <w:r w:rsidRPr="00D16D6F">
        <w:t xml:space="preserve">rteris. </w:t>
      </w:r>
      <w:r w:rsidR="00FD2057" w:rsidRPr="00D16D6F">
        <w:t>V</w:t>
      </w:r>
      <w:r w:rsidRPr="00D16D6F">
        <w:t>t misera sum, cui quidem</w:t>
      </w:r>
    </w:p>
    <w:p w14:paraId="2EF55DD5" w14:textId="77777777" w:rsidR="003071AB" w:rsidRPr="00D16D6F" w:rsidRDefault="005343CB" w:rsidP="001323C4">
      <w:pPr>
        <w:pStyle w:val="DraCorstandard"/>
      </w:pPr>
      <w:r w:rsidRPr="00D16D6F">
        <w:t>Datum est in hanc domum, ubi tot sunt domini, ubi uix</w:t>
      </w:r>
    </w:p>
    <w:p w14:paraId="161D7259" w14:textId="6F323D8C" w:rsidR="003071AB" w:rsidRPr="00D16D6F" w:rsidRDefault="007E788F" w:rsidP="001323C4">
      <w:pPr>
        <w:pStyle w:val="DraCorstandard"/>
      </w:pPr>
      <w:r w:rsidRPr="006A5525">
        <w:rPr>
          <w:rStyle w:val="DraCorlinenumber"/>
        </w:rPr>
        <w:t>(6</w:t>
      </w:r>
      <w:r w:rsidR="006A5525" w:rsidRPr="006A5525">
        <w:rPr>
          <w:rStyle w:val="DraCorlinenumber"/>
        </w:rPr>
        <w:t>5</w:t>
      </w:r>
      <w:r w:rsidRPr="006A5525">
        <w:rPr>
          <w:rStyle w:val="DraCorlinenumber"/>
        </w:rPr>
        <w:t>5)</w:t>
      </w:r>
      <w:r>
        <w:t xml:space="preserve"> </w:t>
      </w:r>
      <w:r w:rsidR="005343CB" w:rsidRPr="00D16D6F">
        <w:t>Decem coqui suff</w:t>
      </w:r>
      <w:r>
        <w:t>o</w:t>
      </w:r>
      <w:r w:rsidR="005343CB" w:rsidRPr="00D16D6F">
        <w:t>ecerint edul</w:t>
      </w:r>
      <w:r w:rsidR="0087532A" w:rsidRPr="00D16D6F">
        <w:t>ij</w:t>
      </w:r>
      <w:r w:rsidR="005343CB" w:rsidRPr="00D16D6F">
        <w:t>s</w:t>
      </w:r>
    </w:p>
    <w:p w14:paraId="02B87C21" w14:textId="05C63038" w:rsidR="003071AB" w:rsidRPr="00D16D6F" w:rsidRDefault="005343CB" w:rsidP="001323C4">
      <w:pPr>
        <w:pStyle w:val="DraCorstandard"/>
      </w:pPr>
      <w:r w:rsidRPr="00D16D6F">
        <w:t>Concinnandis, quae noster hic, si d</w:t>
      </w:r>
      <w:r w:rsidR="0087532A" w:rsidRPr="00D16D6F">
        <w:t>ij</w:t>
      </w:r>
      <w:r w:rsidRPr="00D16D6F">
        <w:t>s placet,</w:t>
      </w:r>
    </w:p>
    <w:p w14:paraId="7A7EAF83" w14:textId="77777777" w:rsidR="003071AB" w:rsidRPr="00D16D6F" w:rsidRDefault="005343CB" w:rsidP="001323C4">
      <w:pPr>
        <w:pStyle w:val="DraCorstandard"/>
      </w:pPr>
      <w:r w:rsidRPr="00D16D6F">
        <w:t>Condus promus modo attulit. Nunc affatim</w:t>
      </w:r>
    </w:p>
    <w:p w14:paraId="262449BC" w14:textId="77777777" w:rsidR="00ED15BA" w:rsidRDefault="005343CB" w:rsidP="001323C4">
      <w:pPr>
        <w:pStyle w:val="DraCorstandard"/>
      </w:pPr>
      <w:r w:rsidRPr="00D16D6F">
        <w:t xml:space="preserve">Habet, quod plenis faucibus </w:t>
      </w:r>
      <w:r w:rsidR="00FE6541">
        <w:t>H</w:t>
      </w:r>
      <w:r w:rsidRPr="00D16D6F">
        <w:t>elluo uoret.</w:t>
      </w:r>
    </w:p>
    <w:p w14:paraId="3FEF958A" w14:textId="77777777" w:rsidR="00ED15BA" w:rsidRDefault="005343CB" w:rsidP="001323C4">
      <w:pPr>
        <w:pStyle w:val="DraCorstandard"/>
      </w:pPr>
      <w:r w:rsidRPr="00D16D6F">
        <w:t>Habet, quod in foedissimam uentris sui</w:t>
      </w:r>
    </w:p>
    <w:p w14:paraId="2DACDF78" w14:textId="66A373E8" w:rsidR="00ED15BA" w:rsidRDefault="007E788F" w:rsidP="001323C4">
      <w:pPr>
        <w:pStyle w:val="DraCorstandard"/>
      </w:pPr>
      <w:r w:rsidRPr="00834903">
        <w:rPr>
          <w:rStyle w:val="DraCorlinenumber"/>
        </w:rPr>
        <w:t>(6</w:t>
      </w:r>
      <w:r w:rsidR="006A5525" w:rsidRPr="00834903">
        <w:rPr>
          <w:rStyle w:val="DraCorlinenumber"/>
        </w:rPr>
        <w:t>6</w:t>
      </w:r>
      <w:r w:rsidRPr="00834903">
        <w:rPr>
          <w:rStyle w:val="DraCorlinenumber"/>
        </w:rPr>
        <w:t>0)</w:t>
      </w:r>
      <w:r>
        <w:t xml:space="preserve"> </w:t>
      </w:r>
      <w:r w:rsidR="005343CB" w:rsidRPr="00D16D6F">
        <w:t>Proluuiem mittat, Harpyia obsc</w:t>
      </w:r>
      <w:r w:rsidR="00FE6541">
        <w:t>o</w:t>
      </w:r>
      <w:r w:rsidR="005343CB" w:rsidRPr="00D16D6F">
        <w:t>enissima.</w:t>
      </w:r>
    </w:p>
    <w:p w14:paraId="65A65F01" w14:textId="77777777" w:rsidR="00ED15BA" w:rsidRDefault="005343CB" w:rsidP="001323C4">
      <w:pPr>
        <w:pStyle w:val="DraCorstandard"/>
      </w:pPr>
      <w:r w:rsidRPr="00D16D6F">
        <w:t>Perstren</w:t>
      </w:r>
      <w:r w:rsidR="00FE6541">
        <w:t>n</w:t>
      </w:r>
      <w:r w:rsidRPr="00D16D6F">
        <w:t>ue ille quidem officium facit, dum homo</w:t>
      </w:r>
    </w:p>
    <w:p w14:paraId="4249570F" w14:textId="5C05CD6B" w:rsidR="003071AB" w:rsidRPr="00D16D6F" w:rsidRDefault="005343CB" w:rsidP="001323C4">
      <w:pPr>
        <w:pStyle w:val="DraCorstandard"/>
      </w:pPr>
      <w:r w:rsidRPr="00D16D6F">
        <w:t>Suauis adducit cytharistrias sibi.</w:t>
      </w:r>
    </w:p>
    <w:p w14:paraId="660C1FF6" w14:textId="77777777" w:rsidR="00ED15BA" w:rsidRDefault="005343CB" w:rsidP="001323C4">
      <w:pPr>
        <w:pStyle w:val="DraCorstandard"/>
      </w:pPr>
      <w:r w:rsidRPr="00D16D6F">
        <w:t>Ne non etiam, opinor, camelus saltitet.</w:t>
      </w:r>
    </w:p>
    <w:p w14:paraId="11706C86" w14:textId="77777777" w:rsidR="00ED15BA" w:rsidRDefault="005343CB" w:rsidP="001323C4">
      <w:pPr>
        <w:pStyle w:val="DraCorstandard"/>
      </w:pPr>
      <w:r w:rsidRPr="00D16D6F">
        <w:t>Nam Pamphago nihil magis cum fidibus</w:t>
      </w:r>
    </w:p>
    <w:p w14:paraId="18B7C3B0" w14:textId="4FD32DAD" w:rsidR="00ED15BA" w:rsidRDefault="007E788F" w:rsidP="001323C4">
      <w:pPr>
        <w:pStyle w:val="DraCorstandard"/>
      </w:pPr>
      <w:r w:rsidRPr="00834903">
        <w:rPr>
          <w:rStyle w:val="DraCorlinenumber"/>
        </w:rPr>
        <w:t>(6</w:t>
      </w:r>
      <w:r w:rsidR="00834903" w:rsidRPr="00834903">
        <w:rPr>
          <w:rStyle w:val="DraCorlinenumber"/>
        </w:rPr>
        <w:t>6</w:t>
      </w:r>
      <w:r w:rsidRPr="00834903">
        <w:rPr>
          <w:rStyle w:val="DraCorlinenumber"/>
        </w:rPr>
        <w:t>5)</w:t>
      </w:r>
      <w:r>
        <w:t xml:space="preserve"> </w:t>
      </w:r>
      <w:r w:rsidR="005343CB" w:rsidRPr="00D16D6F">
        <w:t>Quam graculo. Tum, Lais, scortum nobile,</w:t>
      </w:r>
    </w:p>
    <w:p w14:paraId="1A3FEBBD" w14:textId="21000475" w:rsidR="003071AB" w:rsidRPr="00D16D6F" w:rsidRDefault="005343CB" w:rsidP="001323C4">
      <w:pPr>
        <w:pStyle w:val="DraCorstandard"/>
      </w:pPr>
      <w:r w:rsidRPr="00D16D6F">
        <w:t>Magno quod m</w:t>
      </w:r>
      <w:r w:rsidR="007E788F">
        <w:t>o</w:t>
      </w:r>
      <w:r w:rsidRPr="00D16D6F">
        <w:t>eret, accersitum est hospiti.</w:t>
      </w:r>
    </w:p>
    <w:p w14:paraId="5895D131" w14:textId="77777777" w:rsidR="00ED15BA" w:rsidRDefault="005343CB" w:rsidP="001323C4">
      <w:pPr>
        <w:pStyle w:val="DraCorstandard"/>
      </w:pPr>
      <w:r w:rsidRPr="00D16D6F">
        <w:t xml:space="preserve">Hos tantos sumptus quis ferret uel </w:t>
      </w:r>
      <w:r w:rsidR="00FE6541">
        <w:t>S</w:t>
      </w:r>
      <w:r w:rsidRPr="00D16D6F">
        <w:t>atrapes?</w:t>
      </w:r>
    </w:p>
    <w:p w14:paraId="348E1EBA" w14:textId="5CDAFFD7" w:rsidR="003071AB" w:rsidRPr="00D16D6F" w:rsidRDefault="005343CB" w:rsidP="001323C4">
      <w:pPr>
        <w:pStyle w:val="DraCorstandard"/>
      </w:pPr>
      <w:r w:rsidRPr="00D16D6F">
        <w:t>Quid Pamphagus? An non certa pestis atque item</w:t>
      </w:r>
    </w:p>
    <w:p w14:paraId="4B3DA70D" w14:textId="77777777" w:rsidR="003071AB" w:rsidRPr="00D16D6F" w:rsidRDefault="005343CB" w:rsidP="001323C4">
      <w:pPr>
        <w:pStyle w:val="DraCorstandard"/>
      </w:pPr>
      <w:r w:rsidRPr="00D16D6F">
        <w:t>Communis pernicies est adulescentulum?</w:t>
      </w:r>
    </w:p>
    <w:p w14:paraId="0A3639AA" w14:textId="3746BD22" w:rsidR="00ED15BA" w:rsidRDefault="007E788F" w:rsidP="001323C4">
      <w:pPr>
        <w:pStyle w:val="DraCorstandard"/>
      </w:pPr>
      <w:r w:rsidRPr="00834903">
        <w:rPr>
          <w:rStyle w:val="DraCorlinenumber"/>
        </w:rPr>
        <w:t>(6</w:t>
      </w:r>
      <w:r w:rsidR="00834903" w:rsidRPr="00834903">
        <w:rPr>
          <w:rStyle w:val="DraCorlinenumber"/>
        </w:rPr>
        <w:t>7</w:t>
      </w:r>
      <w:r w:rsidRPr="00834903">
        <w:rPr>
          <w:rStyle w:val="DraCorlinenumber"/>
        </w:rPr>
        <w:t>0)</w:t>
      </w:r>
      <w:r>
        <w:t xml:space="preserve"> </w:t>
      </w:r>
      <w:r w:rsidR="005343CB" w:rsidRPr="00D16D6F">
        <w:t>Atat, forte imminet hic cessanti quispiam.</w:t>
      </w:r>
    </w:p>
    <w:p w14:paraId="544C6C29" w14:textId="068728D5" w:rsidR="003071AB" w:rsidRPr="00D16D6F" w:rsidRDefault="005343CB" w:rsidP="001323C4">
      <w:pPr>
        <w:pStyle w:val="DraCorstandard"/>
      </w:pPr>
      <w:r w:rsidRPr="00D16D6F">
        <w:t>Proin uiso, sicubi haeret in uia Syrus</w:t>
      </w:r>
    </w:p>
    <w:p w14:paraId="38779061" w14:textId="77777777" w:rsidR="00ED15BA" w:rsidRDefault="005343CB" w:rsidP="001323C4">
      <w:pPr>
        <w:pStyle w:val="DraCorstandard"/>
      </w:pPr>
      <w:r w:rsidRPr="00D16D6F">
        <w:lastRenderedPageBreak/>
        <w:t xml:space="preserve">Cum Laide. </w:t>
      </w:r>
      <w:r w:rsidR="00FD2057" w:rsidRPr="00D16D6F">
        <w:t>V</w:t>
      </w:r>
      <w:r w:rsidRPr="00D16D6F">
        <w:t>t utrunque male perdat Iupiter,</w:t>
      </w:r>
    </w:p>
    <w:p w14:paraId="10BF4E1D" w14:textId="77777777" w:rsidR="00ED15BA" w:rsidRDefault="005343CB" w:rsidP="001323C4">
      <w:pPr>
        <w:pStyle w:val="DraCorstandard"/>
      </w:pPr>
      <w:r w:rsidRPr="00D16D6F">
        <w:t>Per quorum nimiam tarditatem propemodum</w:t>
      </w:r>
    </w:p>
    <w:p w14:paraId="0BCE2A68" w14:textId="77777777" w:rsidR="00ED15BA" w:rsidRDefault="005343CB" w:rsidP="001323C4">
      <w:pPr>
        <w:pStyle w:val="DraCorstandard"/>
      </w:pPr>
      <w:r w:rsidRPr="00D16D6F">
        <w:t>Perieram. Pape, gregem ancillarum conspicor</w:t>
      </w:r>
    </w:p>
    <w:p w14:paraId="751A4B68" w14:textId="3B7930EA" w:rsidR="00ED15BA" w:rsidRDefault="007E788F" w:rsidP="001323C4">
      <w:pPr>
        <w:pStyle w:val="DraCorstandard"/>
      </w:pPr>
      <w:r w:rsidRPr="00834903">
        <w:rPr>
          <w:rStyle w:val="DraCorlinenumber"/>
        </w:rPr>
        <w:t>(6</w:t>
      </w:r>
      <w:r w:rsidR="00834903" w:rsidRPr="00834903">
        <w:rPr>
          <w:rStyle w:val="DraCorlinenumber"/>
        </w:rPr>
        <w:t>7</w:t>
      </w:r>
      <w:r w:rsidRPr="00834903">
        <w:rPr>
          <w:rStyle w:val="DraCorlinenumber"/>
        </w:rPr>
        <w:t>5)</w:t>
      </w:r>
      <w:r>
        <w:t xml:space="preserve"> </w:t>
      </w:r>
      <w:r w:rsidR="005343CB" w:rsidRPr="00D16D6F">
        <w:t>Huc aduentare. Aedes nostrae uix c</w:t>
      </w:r>
      <w:r>
        <w:t>a</w:t>
      </w:r>
      <w:r w:rsidR="005343CB" w:rsidRPr="00D16D6F">
        <w:t>eperint.</w:t>
      </w:r>
    </w:p>
    <w:p w14:paraId="43E104CA" w14:textId="77777777" w:rsidR="00ED15BA" w:rsidRDefault="005343CB" w:rsidP="001323C4">
      <w:pPr>
        <w:pStyle w:val="DraCorstandard"/>
      </w:pPr>
      <w:r w:rsidRPr="00D16D6F">
        <w:t>Ibo illis obuiam ac quid uenerim eloquar.</w:t>
      </w:r>
    </w:p>
    <w:p w14:paraId="218578A1" w14:textId="437BDD7F" w:rsidR="002416D4" w:rsidRDefault="002416D4" w:rsidP="002416D4">
      <w:pPr>
        <w:pStyle w:val="DraCoradditions"/>
      </w:pPr>
      <w:r>
        <w:t>/act=3, scene=2/</w:t>
      </w:r>
    </w:p>
    <w:p w14:paraId="14B1FB84" w14:textId="7E19EE89" w:rsidR="003071AB" w:rsidRPr="00D16D6F" w:rsidRDefault="00296913" w:rsidP="00F86DDF">
      <w:pPr>
        <w:pStyle w:val="DraCorhead"/>
      </w:pPr>
      <w:r w:rsidRPr="00D16D6F">
        <w:t>Actus tertij. Scoena secunda.</w:t>
      </w:r>
    </w:p>
    <w:p w14:paraId="33D168C8" w14:textId="52E63323" w:rsidR="003071AB" w:rsidRPr="00F86DDF" w:rsidRDefault="005343CB" w:rsidP="001323C4">
      <w:pPr>
        <w:pStyle w:val="DraCorstandard"/>
        <w:rPr>
          <w:rStyle w:val="DraCorstagedirectionsetc"/>
        </w:rPr>
      </w:pPr>
      <w:r w:rsidRPr="00F86DDF">
        <w:rPr>
          <w:rStyle w:val="DraCorstagedirectionsetc"/>
        </w:rPr>
        <w:t>Lais</w:t>
      </w:r>
      <w:r w:rsidR="007E788F" w:rsidRPr="00F86DDF">
        <w:rPr>
          <w:rStyle w:val="DraCorstagedirectionsetc"/>
        </w:rPr>
        <w:t>.</w:t>
      </w:r>
      <w:r w:rsidRPr="00F86DDF">
        <w:rPr>
          <w:rStyle w:val="DraCorstagedirectionsetc"/>
        </w:rPr>
        <w:t xml:space="preserve"> Syr</w:t>
      </w:r>
      <w:r w:rsidR="007E788F" w:rsidRPr="00F86DDF">
        <w:rPr>
          <w:rStyle w:val="DraCorstagedirectionsetc"/>
        </w:rPr>
        <w:t>v</w:t>
      </w:r>
      <w:r w:rsidRPr="00F86DDF">
        <w:rPr>
          <w:rStyle w:val="DraCorstagedirectionsetc"/>
        </w:rPr>
        <w:t>s</w:t>
      </w:r>
      <w:r w:rsidR="007E788F" w:rsidRPr="00F86DDF">
        <w:rPr>
          <w:rStyle w:val="DraCorstagedirectionsetc"/>
        </w:rPr>
        <w:t>.</w:t>
      </w:r>
      <w:r w:rsidRPr="00F86DDF">
        <w:rPr>
          <w:rStyle w:val="DraCorstagedirectionsetc"/>
        </w:rPr>
        <w:t xml:space="preserve"> Bromia</w:t>
      </w:r>
      <w:r w:rsidR="007E788F" w:rsidRPr="00F86DDF">
        <w:rPr>
          <w:rStyle w:val="DraCorstagedirectionsetc"/>
        </w:rPr>
        <w:t>.</w:t>
      </w:r>
    </w:p>
    <w:p w14:paraId="49D12E2B" w14:textId="77777777" w:rsidR="00ED15BA" w:rsidRPr="00F86DDF" w:rsidRDefault="005343CB" w:rsidP="001323C4">
      <w:pPr>
        <w:pStyle w:val="DraCorstandard"/>
        <w:rPr>
          <w:rStyle w:val="DraCorstagedirectionsetc"/>
        </w:rPr>
      </w:pPr>
      <w:r w:rsidRPr="00F86DDF">
        <w:rPr>
          <w:rStyle w:val="DraCorstagedirectionsetc"/>
        </w:rPr>
        <w:t>Septenari</w:t>
      </w:r>
      <w:r w:rsidR="00296913" w:rsidRPr="00F86DDF">
        <w:rPr>
          <w:rStyle w:val="DraCorstagedirectionsetc"/>
        </w:rPr>
        <w:t>j</w:t>
      </w:r>
      <w:r w:rsidRPr="00F86DDF">
        <w:rPr>
          <w:rStyle w:val="DraCorstagedirectionsetc"/>
        </w:rPr>
        <w:t xml:space="preserve"> et octonari</w:t>
      </w:r>
      <w:r w:rsidR="00296913" w:rsidRPr="00F86DDF">
        <w:rPr>
          <w:rStyle w:val="DraCorstagedirectionsetc"/>
        </w:rPr>
        <w:t>j</w:t>
      </w:r>
      <w:r w:rsidRPr="00F86DDF">
        <w:rPr>
          <w:rStyle w:val="DraCorstagedirectionsetc"/>
        </w:rPr>
        <w:t>.</w:t>
      </w:r>
    </w:p>
    <w:p w14:paraId="4662B503" w14:textId="3C40CB65" w:rsidR="003071AB" w:rsidRPr="00D16D6F" w:rsidRDefault="00B95B11" w:rsidP="001323C4">
      <w:pPr>
        <w:pStyle w:val="DraCorstandard"/>
      </w:pPr>
      <w:r w:rsidRPr="00B95B11">
        <w:rPr>
          <w:rStyle w:val="DraCormarkversepart"/>
        </w:rPr>
        <w:t>@</w:t>
      </w:r>
      <w:r w:rsidR="005343CB" w:rsidRPr="00D16D6F">
        <w:t>Itan te misit Sannio?</w:t>
      </w:r>
      <w:r w:rsidR="00296913" w:rsidRPr="00D16D6F">
        <w:t xml:space="preserve"> </w:t>
      </w:r>
      <w:r w:rsidR="00E9556D" w:rsidRPr="00E9556D">
        <w:rPr>
          <w:rStyle w:val="DraCorspeakerattribution"/>
        </w:rPr>
        <w:t>Syrvs.</w:t>
      </w:r>
      <w:r w:rsidR="00296913" w:rsidRPr="00D16D6F">
        <w:t xml:space="preserve"> </w:t>
      </w:r>
      <w:r w:rsidRPr="00B95B11">
        <w:rPr>
          <w:rStyle w:val="DraCormarkversepart"/>
        </w:rPr>
        <w:t>@</w:t>
      </w:r>
      <w:r w:rsidR="005343CB" w:rsidRPr="00D16D6F">
        <w:t>Misit.</w:t>
      </w:r>
      <w:r w:rsidR="00296913" w:rsidRPr="00D16D6F">
        <w:t xml:space="preserve"> </w:t>
      </w:r>
      <w:r w:rsidR="00E9556D" w:rsidRPr="00E9556D">
        <w:rPr>
          <w:rStyle w:val="DraCorspeakerattribution"/>
        </w:rPr>
        <w:t>Lais.</w:t>
      </w:r>
      <w:r w:rsidR="00296913" w:rsidRPr="00D16D6F">
        <w:t xml:space="preserve"> </w:t>
      </w:r>
      <w:r w:rsidRPr="00B95B11">
        <w:rPr>
          <w:rStyle w:val="DraCormarkversepart"/>
        </w:rPr>
        <w:t>@</w:t>
      </w:r>
      <w:r w:rsidR="005343CB" w:rsidRPr="00D16D6F">
        <w:t>Me accersitum?</w:t>
      </w:r>
      <w:r w:rsidR="00296913" w:rsidRPr="00D16D6F">
        <w:t xml:space="preserve"> </w:t>
      </w:r>
      <w:r w:rsidR="00E9556D" w:rsidRPr="00E9556D">
        <w:rPr>
          <w:rStyle w:val="DraCorspeakerattribution"/>
        </w:rPr>
        <w:t>Syrvs.</w:t>
      </w:r>
      <w:r w:rsidR="00296913" w:rsidRPr="00D16D6F">
        <w:rPr>
          <w:i/>
          <w:iCs/>
        </w:rPr>
        <w:t xml:space="preserve"> </w:t>
      </w:r>
      <w:r w:rsidRPr="00B95B11">
        <w:rPr>
          <w:rStyle w:val="DraCormarkversepart"/>
        </w:rPr>
        <w:t>@</w:t>
      </w:r>
      <w:r w:rsidR="005343CB" w:rsidRPr="00D16D6F">
        <w:t>Ita.</w:t>
      </w:r>
    </w:p>
    <w:p w14:paraId="02212006" w14:textId="74A1F559" w:rsidR="00ED15BA" w:rsidRDefault="00296913" w:rsidP="001323C4">
      <w:pPr>
        <w:pStyle w:val="DraCorstandard"/>
      </w:pPr>
      <w:r w:rsidRPr="003F110F">
        <w:rPr>
          <w:rStyle w:val="DraCorspeakerattribution"/>
        </w:rPr>
        <w:t>&lt;</w:t>
      </w:r>
      <w:r w:rsidR="00E9556D" w:rsidRPr="003F110F">
        <w:rPr>
          <w:rStyle w:val="DraCorspeakerattribution"/>
        </w:rPr>
        <w:t>Lais.</w:t>
      </w:r>
      <w:r w:rsidRPr="003F110F">
        <w:rPr>
          <w:rStyle w:val="DraCorspeakerattribution"/>
        </w:rPr>
        <w:t>&gt;</w:t>
      </w:r>
      <w:r w:rsidRPr="00D16D6F">
        <w:t xml:space="preserve"> </w:t>
      </w:r>
      <w:r w:rsidR="005343CB" w:rsidRPr="00D16D6F">
        <w:t>Quis tam potens hospes uenit mei petitum copiam,</w:t>
      </w:r>
    </w:p>
    <w:p w14:paraId="1F6E4266" w14:textId="3F9DCC14" w:rsidR="003071AB" w:rsidRPr="00D16D6F" w:rsidRDefault="00B95B11" w:rsidP="001323C4">
      <w:pPr>
        <w:pStyle w:val="DraCorstandard"/>
      </w:pPr>
      <w:r w:rsidRPr="00B95B11">
        <w:rPr>
          <w:rStyle w:val="DraCormarkversepart"/>
        </w:rPr>
        <w:t>@</w:t>
      </w:r>
      <w:r w:rsidR="005343CB" w:rsidRPr="00D16D6F">
        <w:t>Quae grandem demereo pecuniam?</w:t>
      </w:r>
      <w:r w:rsidR="00296913" w:rsidRPr="00D16D6F">
        <w:t xml:space="preserve"> </w:t>
      </w:r>
      <w:r w:rsidR="00E9556D" w:rsidRPr="00E9556D">
        <w:rPr>
          <w:rStyle w:val="DraCorspeakerattribution"/>
        </w:rPr>
        <w:t>Syrvs.</w:t>
      </w:r>
      <w:r w:rsidR="00296913" w:rsidRPr="00D16D6F">
        <w:t xml:space="preserve"> </w:t>
      </w:r>
      <w:r w:rsidRPr="00B95B11">
        <w:rPr>
          <w:rStyle w:val="DraCormarkversepart"/>
        </w:rPr>
        <w:t>@</w:t>
      </w:r>
      <w:r w:rsidR="005343CB" w:rsidRPr="00D16D6F">
        <w:t>Nescio, nisi quod uiri</w:t>
      </w:r>
    </w:p>
    <w:p w14:paraId="63F6000B" w14:textId="1494553D" w:rsidR="003071AB" w:rsidRPr="00D16D6F" w:rsidRDefault="007E788F" w:rsidP="001323C4">
      <w:pPr>
        <w:pStyle w:val="DraCorstandard"/>
      </w:pPr>
      <w:r w:rsidRPr="00834903">
        <w:rPr>
          <w:rStyle w:val="DraCorlinenumber"/>
        </w:rPr>
        <w:t>(6</w:t>
      </w:r>
      <w:r w:rsidR="00834903" w:rsidRPr="00834903">
        <w:rPr>
          <w:rStyle w:val="DraCorlinenumber"/>
        </w:rPr>
        <w:t>8</w:t>
      </w:r>
      <w:r w:rsidRPr="00834903">
        <w:rPr>
          <w:rStyle w:val="DraCorlinenumber"/>
        </w:rPr>
        <w:t>0)</w:t>
      </w:r>
      <w:r>
        <w:t xml:space="preserve"> </w:t>
      </w:r>
      <w:r w:rsidR="005343CB" w:rsidRPr="00D16D6F">
        <w:t>Aduentum herus meus excepit multo humanissime.</w:t>
      </w:r>
    </w:p>
    <w:p w14:paraId="511E2397" w14:textId="3C85ABBA" w:rsidR="003071AB" w:rsidRPr="00D16D6F" w:rsidRDefault="00E9556D" w:rsidP="001323C4">
      <w:pPr>
        <w:pStyle w:val="DraCorstandard"/>
      </w:pPr>
      <w:r w:rsidRPr="00E9556D">
        <w:rPr>
          <w:rStyle w:val="DraCorspeakerattribution"/>
        </w:rPr>
        <w:t>Lais.</w:t>
      </w:r>
      <w:r w:rsidR="00296913" w:rsidRPr="00D16D6F">
        <w:t xml:space="preserve"> </w:t>
      </w:r>
      <w:r w:rsidR="00B95B11" w:rsidRPr="00B95B11">
        <w:rPr>
          <w:rStyle w:val="DraCormarkversepart"/>
        </w:rPr>
        <w:t>@</w:t>
      </w:r>
      <w:r w:rsidR="005343CB" w:rsidRPr="00D16D6F">
        <w:t>Num quem c</w:t>
      </w:r>
      <w:r w:rsidR="007E788F">
        <w:t>o</w:t>
      </w:r>
      <w:r w:rsidR="005343CB" w:rsidRPr="00D16D6F">
        <w:t>enae apparatum uidisti, Syre?</w:t>
      </w:r>
      <w:r w:rsidR="00296913" w:rsidRPr="00D16D6F">
        <w:t xml:space="preserve"> </w:t>
      </w:r>
      <w:r w:rsidRPr="00E9556D">
        <w:rPr>
          <w:rStyle w:val="DraCorspeakerattribution"/>
        </w:rPr>
        <w:t>Syrvs.</w:t>
      </w:r>
      <w:r w:rsidR="00296913" w:rsidRPr="00D16D6F">
        <w:t xml:space="preserve"> </w:t>
      </w:r>
      <w:r w:rsidR="00B95B11" w:rsidRPr="00B95B11">
        <w:rPr>
          <w:rStyle w:val="DraCormarkversepart"/>
        </w:rPr>
        <w:t>@</w:t>
      </w:r>
      <w:r w:rsidR="005343CB" w:rsidRPr="00D16D6F">
        <w:t>Non. Sed Pamphagus</w:t>
      </w:r>
    </w:p>
    <w:p w14:paraId="0C484208" w14:textId="77777777" w:rsidR="003071AB" w:rsidRPr="00D16D6F" w:rsidRDefault="005343CB" w:rsidP="001323C4">
      <w:pPr>
        <w:pStyle w:val="DraCorstandard"/>
      </w:pPr>
      <w:r w:rsidRPr="00D16D6F">
        <w:t>Obsonatum concesserat. Hospes omnes sollicitos habet.</w:t>
      </w:r>
    </w:p>
    <w:p w14:paraId="3CF827CC" w14:textId="399242EB" w:rsidR="003071AB" w:rsidRPr="00D16D6F" w:rsidRDefault="00E9556D" w:rsidP="001323C4">
      <w:pPr>
        <w:pStyle w:val="DraCorstandard"/>
      </w:pPr>
      <w:r w:rsidRPr="00E9556D">
        <w:rPr>
          <w:rStyle w:val="DraCorspeakerattribution"/>
        </w:rPr>
        <w:t>Lais.</w:t>
      </w:r>
      <w:r w:rsidR="00296913" w:rsidRPr="00D16D6F">
        <w:t xml:space="preserve"> </w:t>
      </w:r>
      <w:r w:rsidR="005343CB" w:rsidRPr="00D16D6F">
        <w:t>Sat habeo. Pamphagus non illicit que</w:t>
      </w:r>
      <w:r w:rsidR="007E788F">
        <w:t>n</w:t>
      </w:r>
      <w:r w:rsidR="005343CB" w:rsidRPr="00D16D6F">
        <w:t>quam nisi diuitem.</w:t>
      </w:r>
    </w:p>
    <w:p w14:paraId="60C1A865" w14:textId="64CC839F" w:rsidR="003071AB" w:rsidRPr="00D16D6F" w:rsidRDefault="00B95B11" w:rsidP="001323C4">
      <w:pPr>
        <w:pStyle w:val="DraCorstandard"/>
      </w:pPr>
      <w:r w:rsidRPr="00B95B11">
        <w:rPr>
          <w:rStyle w:val="DraCormarkversepart"/>
        </w:rPr>
        <w:t>@</w:t>
      </w:r>
      <w:r w:rsidR="005343CB" w:rsidRPr="00D16D6F">
        <w:t>Syre, hem Syre, quid nam huc conari uideo Bromiam?</w:t>
      </w:r>
      <w:r w:rsidR="00296913" w:rsidRPr="00D16D6F">
        <w:t xml:space="preserve"> </w:t>
      </w:r>
      <w:r w:rsidR="00E9556D" w:rsidRPr="00E9556D">
        <w:rPr>
          <w:rStyle w:val="DraCorspeakerattribution"/>
        </w:rPr>
        <w:t>Syr.</w:t>
      </w:r>
      <w:r w:rsidR="00296913" w:rsidRPr="00D16D6F">
        <w:t xml:space="preserve"> </w:t>
      </w:r>
      <w:r w:rsidRPr="00B95B11">
        <w:rPr>
          <w:rStyle w:val="DraCormarkversepart"/>
        </w:rPr>
        <w:t>@</w:t>
      </w:r>
      <w:r w:rsidR="005343CB" w:rsidRPr="00D16D6F">
        <w:t xml:space="preserve">Huc? </w:t>
      </w:r>
      <w:r w:rsidR="00FD2057" w:rsidRPr="00D16D6F">
        <w:t>V</w:t>
      </w:r>
      <w:r w:rsidR="005343CB" w:rsidRPr="00D16D6F">
        <w:t>bi</w:t>
      </w:r>
    </w:p>
    <w:p w14:paraId="10FD555B" w14:textId="522414B0" w:rsidR="003071AB" w:rsidRPr="00D16D6F" w:rsidRDefault="007E788F" w:rsidP="001323C4">
      <w:pPr>
        <w:pStyle w:val="DraCorstandard"/>
      </w:pPr>
      <w:r w:rsidRPr="00834903">
        <w:rPr>
          <w:rStyle w:val="DraCorlinenumber"/>
        </w:rPr>
        <w:t>(6</w:t>
      </w:r>
      <w:r w:rsidR="00834903" w:rsidRPr="00834903">
        <w:rPr>
          <w:rStyle w:val="DraCorlinenumber"/>
        </w:rPr>
        <w:t>8</w:t>
      </w:r>
      <w:r w:rsidRPr="00834903">
        <w:rPr>
          <w:rStyle w:val="DraCorlinenumber"/>
        </w:rPr>
        <w:t>5)</w:t>
      </w:r>
      <w:r>
        <w:t xml:space="preserve"> </w:t>
      </w:r>
      <w:r w:rsidR="00B95B11" w:rsidRPr="00B95B11">
        <w:rPr>
          <w:rStyle w:val="DraCormarkversepart"/>
        </w:rPr>
        <w:t>@</w:t>
      </w:r>
      <w:r w:rsidR="005343CB" w:rsidRPr="00D16D6F">
        <w:t>Ea est.</w:t>
      </w:r>
      <w:r w:rsidR="00296913" w:rsidRPr="00D16D6F">
        <w:t xml:space="preserve"> </w:t>
      </w:r>
      <w:r w:rsidR="00E9556D" w:rsidRPr="00E9556D">
        <w:rPr>
          <w:rStyle w:val="DraCorspeakerattribution"/>
        </w:rPr>
        <w:t>Lais.</w:t>
      </w:r>
      <w:r w:rsidR="00296913" w:rsidRPr="00D16D6F">
        <w:t xml:space="preserve"> </w:t>
      </w:r>
      <w:r w:rsidR="00B95B11" w:rsidRPr="00B95B11">
        <w:rPr>
          <w:rStyle w:val="DraCormarkversepart"/>
        </w:rPr>
        <w:t>@</w:t>
      </w:r>
      <w:r w:rsidR="005343CB" w:rsidRPr="00D16D6F">
        <w:t>Ad nos uiam affectat.</w:t>
      </w:r>
      <w:r w:rsidR="00296913" w:rsidRPr="00D16D6F">
        <w:t xml:space="preserve"> </w:t>
      </w:r>
      <w:r w:rsidR="00E9556D" w:rsidRPr="00E9556D">
        <w:rPr>
          <w:rStyle w:val="DraCorspeakerattribution"/>
        </w:rPr>
        <w:t>Syr.</w:t>
      </w:r>
      <w:r w:rsidR="00296913" w:rsidRPr="00D16D6F">
        <w:t xml:space="preserve"> </w:t>
      </w:r>
      <w:r w:rsidR="00B95B11" w:rsidRPr="00B95B11">
        <w:rPr>
          <w:rStyle w:val="DraCormarkversepart"/>
        </w:rPr>
        <w:t>@</w:t>
      </w:r>
      <w:r w:rsidR="005343CB" w:rsidRPr="00D16D6F">
        <w:t>Certe. Demiror quid siet.</w:t>
      </w:r>
    </w:p>
    <w:p w14:paraId="730763DE" w14:textId="58A13E53" w:rsidR="00ED15BA" w:rsidRDefault="00E9556D" w:rsidP="001323C4">
      <w:pPr>
        <w:pStyle w:val="DraCorstandard"/>
      </w:pPr>
      <w:r w:rsidRPr="00E9556D">
        <w:rPr>
          <w:rStyle w:val="DraCorspeakerattribution"/>
        </w:rPr>
        <w:t>Lais.</w:t>
      </w:r>
      <w:r w:rsidR="00296913" w:rsidRPr="00D16D6F">
        <w:t xml:space="preserve"> </w:t>
      </w:r>
      <w:r w:rsidR="005343CB" w:rsidRPr="00D16D6F">
        <w:t>Iubebit nos forsan regredi domum, grauari enim hospitem</w:t>
      </w:r>
    </w:p>
    <w:p w14:paraId="2B81DA74" w14:textId="38498A01" w:rsidR="003071AB" w:rsidRPr="00D16D6F" w:rsidRDefault="00B95B11" w:rsidP="001323C4">
      <w:pPr>
        <w:pStyle w:val="DraCorstandard"/>
      </w:pPr>
      <w:r w:rsidRPr="00B95B11">
        <w:rPr>
          <w:rStyle w:val="DraCormarkversepart"/>
        </w:rPr>
        <w:t>@</w:t>
      </w:r>
      <w:r w:rsidR="005343CB" w:rsidRPr="00D16D6F">
        <w:t>Impend</w:t>
      </w:r>
      <w:r w:rsidR="0087532A" w:rsidRPr="00D16D6F">
        <w:t>ij</w:t>
      </w:r>
      <w:r w:rsidR="005343CB" w:rsidRPr="00D16D6F">
        <w:t>s.</w:t>
      </w:r>
      <w:r w:rsidR="00296913" w:rsidRPr="00D16D6F">
        <w:t xml:space="preserve"> </w:t>
      </w:r>
      <w:r w:rsidR="00E9556D" w:rsidRPr="00E9556D">
        <w:rPr>
          <w:rStyle w:val="DraCorspeakerattribution"/>
        </w:rPr>
        <w:t>Syr.</w:t>
      </w:r>
      <w:r w:rsidR="00296913" w:rsidRPr="00D16D6F">
        <w:rPr>
          <w:i/>
          <w:iCs/>
        </w:rPr>
        <w:t xml:space="preserve"> </w:t>
      </w:r>
      <w:r w:rsidRPr="00B95B11">
        <w:rPr>
          <w:rStyle w:val="DraCormarkversepart"/>
        </w:rPr>
        <w:t>@</w:t>
      </w:r>
      <w:r w:rsidR="005343CB" w:rsidRPr="00D16D6F">
        <w:t>Non opinor.</w:t>
      </w:r>
      <w:r w:rsidR="00296913" w:rsidRPr="00D16D6F">
        <w:t xml:space="preserve"> </w:t>
      </w:r>
      <w:r w:rsidR="00E9556D" w:rsidRPr="00E9556D">
        <w:rPr>
          <w:rStyle w:val="DraCorspeakerattribution"/>
        </w:rPr>
        <w:t>Lais.</w:t>
      </w:r>
      <w:r w:rsidR="00296913" w:rsidRPr="00D16D6F">
        <w:rPr>
          <w:i/>
          <w:iCs/>
        </w:rPr>
        <w:t xml:space="preserve"> </w:t>
      </w:r>
      <w:r w:rsidRPr="00B95B11">
        <w:rPr>
          <w:rStyle w:val="DraCormarkversepart"/>
        </w:rPr>
        <w:t>@</w:t>
      </w:r>
      <w:r w:rsidR="005343CB" w:rsidRPr="00D16D6F">
        <w:t>Subsistemus parum.</w:t>
      </w:r>
    </w:p>
    <w:p w14:paraId="1EED06D3" w14:textId="405695AA" w:rsidR="003071AB" w:rsidRPr="00D16D6F" w:rsidRDefault="00E9556D" w:rsidP="001323C4">
      <w:pPr>
        <w:pStyle w:val="DraCorstandard"/>
      </w:pPr>
      <w:r w:rsidRPr="00E9556D">
        <w:rPr>
          <w:rStyle w:val="DraCorspeakerattribution"/>
        </w:rPr>
        <w:t>Bromia.</w:t>
      </w:r>
      <w:r w:rsidR="00296913" w:rsidRPr="00D16D6F">
        <w:t xml:space="preserve"> </w:t>
      </w:r>
      <w:r w:rsidR="005343CB" w:rsidRPr="00D16D6F">
        <w:t>Lais, iamdudum conuiuatum te uocat herus. Quin uenis?</w:t>
      </w:r>
    </w:p>
    <w:p w14:paraId="278ACF33" w14:textId="02F04A1C" w:rsidR="003071AB" w:rsidRPr="00D16D6F" w:rsidRDefault="00E9556D" w:rsidP="001323C4">
      <w:pPr>
        <w:pStyle w:val="DraCorstandard"/>
      </w:pPr>
      <w:r w:rsidRPr="00E9556D">
        <w:rPr>
          <w:rStyle w:val="DraCorspeakerattribution"/>
        </w:rPr>
        <w:t>Lais.</w:t>
      </w:r>
      <w:r w:rsidR="00296913" w:rsidRPr="00D16D6F">
        <w:t xml:space="preserve"> </w:t>
      </w:r>
      <w:r w:rsidR="00B95B11" w:rsidRPr="00B95B11">
        <w:rPr>
          <w:rStyle w:val="DraCormarkversepart"/>
        </w:rPr>
        <w:t>@</w:t>
      </w:r>
      <w:r w:rsidR="005343CB" w:rsidRPr="00D16D6F">
        <w:t>Hem Bromia uenio.</w:t>
      </w:r>
      <w:r w:rsidR="00296913" w:rsidRPr="00D16D6F">
        <w:t xml:space="preserve"> </w:t>
      </w:r>
      <w:r w:rsidRPr="00E9556D">
        <w:rPr>
          <w:rStyle w:val="DraCorspeakerattribution"/>
        </w:rPr>
        <w:t>Bromia.</w:t>
      </w:r>
      <w:r w:rsidR="00296913" w:rsidRPr="00D16D6F">
        <w:t xml:space="preserve"> </w:t>
      </w:r>
      <w:r w:rsidR="00B95B11" w:rsidRPr="00B95B11">
        <w:rPr>
          <w:rStyle w:val="DraCormarkversepart"/>
        </w:rPr>
        <w:t>@</w:t>
      </w:r>
      <w:r w:rsidR="005343CB" w:rsidRPr="00D16D6F">
        <w:t>At iam uenisse oportuit.</w:t>
      </w:r>
      <w:r w:rsidR="00296913" w:rsidRPr="00D16D6F">
        <w:t xml:space="preserve"> </w:t>
      </w:r>
      <w:r w:rsidRPr="00E9556D">
        <w:rPr>
          <w:rStyle w:val="DraCorspeakerattribution"/>
        </w:rPr>
        <w:t>Lais.</w:t>
      </w:r>
      <w:r w:rsidR="00296913" w:rsidRPr="00D16D6F">
        <w:rPr>
          <w:i/>
          <w:iCs/>
        </w:rPr>
        <w:t xml:space="preserve"> </w:t>
      </w:r>
      <w:r w:rsidR="00B95B11" w:rsidRPr="00B95B11">
        <w:rPr>
          <w:rStyle w:val="DraCormarkversepart"/>
        </w:rPr>
        <w:t>@</w:t>
      </w:r>
      <w:r w:rsidR="005343CB" w:rsidRPr="00D16D6F">
        <w:t>Quid ita</w:t>
      </w:r>
      <w:r w:rsidR="00296913" w:rsidRPr="00D16D6F">
        <w:t>?</w:t>
      </w:r>
      <w:r w:rsidR="005343CB" w:rsidRPr="00D16D6F">
        <w:t xml:space="preserve"> </w:t>
      </w:r>
      <w:r w:rsidR="00296913" w:rsidRPr="00D16D6F">
        <w:t>C</w:t>
      </w:r>
      <w:r w:rsidR="005343CB" w:rsidRPr="00D16D6F">
        <w:t>edo</w:t>
      </w:r>
      <w:r w:rsidR="00296913" w:rsidRPr="00D16D6F">
        <w:t>.</w:t>
      </w:r>
    </w:p>
    <w:p w14:paraId="70757E55" w14:textId="4B085CF5" w:rsidR="003071AB" w:rsidRPr="00D16D6F" w:rsidRDefault="007E788F" w:rsidP="001323C4">
      <w:pPr>
        <w:pStyle w:val="DraCorstandard"/>
      </w:pPr>
      <w:r w:rsidRPr="00834903">
        <w:rPr>
          <w:rStyle w:val="DraCorlinenumber"/>
        </w:rPr>
        <w:t>(6</w:t>
      </w:r>
      <w:r w:rsidR="00834903" w:rsidRPr="00834903">
        <w:rPr>
          <w:rStyle w:val="DraCorlinenumber"/>
        </w:rPr>
        <w:t>9</w:t>
      </w:r>
      <w:r w:rsidRPr="00834903">
        <w:rPr>
          <w:rStyle w:val="DraCorlinenumber"/>
        </w:rPr>
        <w:t>0)</w:t>
      </w:r>
      <w:r>
        <w:t xml:space="preserve"> </w:t>
      </w:r>
      <w:r w:rsidR="00E9556D" w:rsidRPr="00E9556D">
        <w:rPr>
          <w:rStyle w:val="DraCorspeakerattribution"/>
        </w:rPr>
        <w:t>Bromia.</w:t>
      </w:r>
      <w:r w:rsidR="00296913" w:rsidRPr="00D16D6F">
        <w:t xml:space="preserve"> </w:t>
      </w:r>
      <w:r w:rsidR="005343CB" w:rsidRPr="00D16D6F">
        <w:t>Quia omnes accubant, teque unam abesse indignatur tuus</w:t>
      </w:r>
    </w:p>
    <w:p w14:paraId="4594C8D8" w14:textId="5B1773BA" w:rsidR="003071AB" w:rsidRPr="00D16D6F" w:rsidRDefault="00B95B11" w:rsidP="001323C4">
      <w:pPr>
        <w:pStyle w:val="DraCorstandard"/>
      </w:pPr>
      <w:r w:rsidRPr="00B95B11">
        <w:rPr>
          <w:rStyle w:val="DraCormarkversepart"/>
        </w:rPr>
        <w:t>@</w:t>
      </w:r>
      <w:r w:rsidR="005343CB" w:rsidRPr="00D16D6F">
        <w:t>Nouicius amator.</w:t>
      </w:r>
      <w:r w:rsidR="00296913" w:rsidRPr="00D16D6F">
        <w:t xml:space="preserve"> </w:t>
      </w:r>
      <w:r w:rsidR="00E9556D" w:rsidRPr="00E9556D">
        <w:rPr>
          <w:rStyle w:val="DraCorspeakerattribution"/>
        </w:rPr>
        <w:t>Lais.</w:t>
      </w:r>
      <w:r w:rsidR="00296913" w:rsidRPr="00D16D6F">
        <w:t xml:space="preserve"> </w:t>
      </w:r>
      <w:r w:rsidRPr="00B95B11">
        <w:rPr>
          <w:rStyle w:val="DraCormarkversepart"/>
        </w:rPr>
        <w:t>@</w:t>
      </w:r>
      <w:r w:rsidR="005343CB" w:rsidRPr="00D16D6F">
        <w:t>Quid uiri est?</w:t>
      </w:r>
      <w:r w:rsidR="00296913" w:rsidRPr="00D16D6F">
        <w:t xml:space="preserve"> </w:t>
      </w:r>
      <w:r w:rsidR="00E9556D" w:rsidRPr="00E9556D">
        <w:rPr>
          <w:rStyle w:val="DraCorspeakerattribution"/>
        </w:rPr>
        <w:t>Bromia.</w:t>
      </w:r>
      <w:r w:rsidR="00296913" w:rsidRPr="00D16D6F">
        <w:t xml:space="preserve"> </w:t>
      </w:r>
      <w:r w:rsidRPr="00B95B11">
        <w:rPr>
          <w:rStyle w:val="DraCormarkversepart"/>
        </w:rPr>
        <w:t>@</w:t>
      </w:r>
      <w:r w:rsidR="005343CB" w:rsidRPr="00D16D6F">
        <w:t>Quid eum tibi praedicem</w:t>
      </w:r>
    </w:p>
    <w:p w14:paraId="77E9E7CC" w14:textId="77777777" w:rsidR="003071AB" w:rsidRPr="00D16D6F" w:rsidRDefault="005343CB" w:rsidP="001323C4">
      <w:pPr>
        <w:pStyle w:val="DraCorstandard"/>
      </w:pPr>
      <w:r w:rsidRPr="00D16D6F">
        <w:t>Aut laudem, Lais? Dignum, sat scio, te amica dixeris.</w:t>
      </w:r>
    </w:p>
    <w:p w14:paraId="20825B1F" w14:textId="29D5C97A" w:rsidR="003071AB" w:rsidRPr="00D16D6F" w:rsidRDefault="00E9556D" w:rsidP="001323C4">
      <w:pPr>
        <w:pStyle w:val="DraCorstandard"/>
      </w:pPr>
      <w:r w:rsidRPr="00E9556D">
        <w:rPr>
          <w:rStyle w:val="DraCorspeakerattribution"/>
        </w:rPr>
        <w:t>Lais.</w:t>
      </w:r>
      <w:r w:rsidR="00296913" w:rsidRPr="00D16D6F">
        <w:t xml:space="preserve"> </w:t>
      </w:r>
      <w:r w:rsidR="00B95B11" w:rsidRPr="00B95B11">
        <w:rPr>
          <w:rStyle w:val="DraCormarkversepart"/>
        </w:rPr>
        <w:t>@</w:t>
      </w:r>
      <w:r w:rsidR="005343CB" w:rsidRPr="00D16D6F">
        <w:t>Recte, Bromia. At desiderio mei num nam u</w:t>
      </w:r>
      <w:r w:rsidR="007E788F">
        <w:t>a</w:t>
      </w:r>
      <w:r w:rsidR="005343CB" w:rsidRPr="00D16D6F">
        <w:t>ere calet?</w:t>
      </w:r>
    </w:p>
    <w:p w14:paraId="55866987" w14:textId="429062EC" w:rsidR="00ED15BA" w:rsidRDefault="00E9556D" w:rsidP="001323C4">
      <w:pPr>
        <w:pStyle w:val="DraCorstandard"/>
      </w:pPr>
      <w:r w:rsidRPr="00E9556D">
        <w:rPr>
          <w:rStyle w:val="DraCorspeakerattribution"/>
        </w:rPr>
        <w:lastRenderedPageBreak/>
        <w:t>Bromia.</w:t>
      </w:r>
      <w:r w:rsidR="00296913" w:rsidRPr="00D16D6F">
        <w:t xml:space="preserve"> </w:t>
      </w:r>
      <w:r w:rsidR="00B95B11" w:rsidRPr="00B95B11">
        <w:rPr>
          <w:rStyle w:val="DraCormarkversepart"/>
        </w:rPr>
        <w:t>@</w:t>
      </w:r>
      <w:r w:rsidR="005343CB" w:rsidRPr="00D16D6F">
        <w:t>Caleat, rogas? Immo ardet te intime.</w:t>
      </w:r>
      <w:r w:rsidR="00296913" w:rsidRPr="00D16D6F">
        <w:t xml:space="preserve"> </w:t>
      </w:r>
      <w:r w:rsidRPr="00E9556D">
        <w:rPr>
          <w:rStyle w:val="DraCorspeakerattribution"/>
        </w:rPr>
        <w:t>Lais.</w:t>
      </w:r>
      <w:r w:rsidR="00296913" w:rsidRPr="00D16D6F">
        <w:t xml:space="preserve"> </w:t>
      </w:r>
      <w:r w:rsidR="00B95B11" w:rsidRPr="00B95B11">
        <w:rPr>
          <w:rStyle w:val="DraCormarkversepart"/>
        </w:rPr>
        <w:t>@</w:t>
      </w:r>
      <w:r w:rsidR="005343CB" w:rsidRPr="00D16D6F">
        <w:t>Properemus ocius.</w:t>
      </w:r>
    </w:p>
    <w:p w14:paraId="00A820BE" w14:textId="630CCB64" w:rsidR="002416D4" w:rsidRDefault="002416D4" w:rsidP="002416D4">
      <w:pPr>
        <w:pStyle w:val="DraCoradditions"/>
      </w:pPr>
      <w:r>
        <w:t>/act=3, scene=3/</w:t>
      </w:r>
    </w:p>
    <w:p w14:paraId="14666688" w14:textId="01ED1E18" w:rsidR="003071AB" w:rsidRPr="00D16D6F" w:rsidRDefault="005343CB" w:rsidP="00F86DDF">
      <w:pPr>
        <w:pStyle w:val="DraCorhead"/>
      </w:pPr>
      <w:r w:rsidRPr="00D16D6F">
        <w:t>A</w:t>
      </w:r>
      <w:r w:rsidR="00C722E0" w:rsidRPr="00D16D6F">
        <w:t>ctus</w:t>
      </w:r>
      <w:r w:rsidRPr="00D16D6F">
        <w:t xml:space="preserve"> </w:t>
      </w:r>
      <w:r w:rsidR="00C722E0" w:rsidRPr="00D16D6F">
        <w:t>tertij.</w:t>
      </w:r>
      <w:r w:rsidRPr="00D16D6F">
        <w:t xml:space="preserve"> </w:t>
      </w:r>
      <w:r w:rsidR="00C722E0" w:rsidRPr="00D16D6F">
        <w:t>Scoena tertia.</w:t>
      </w:r>
    </w:p>
    <w:p w14:paraId="17BC5FD1" w14:textId="2C6F2A04" w:rsidR="003071AB" w:rsidRPr="00F86DDF" w:rsidRDefault="005343CB" w:rsidP="001323C4">
      <w:pPr>
        <w:pStyle w:val="DraCorstandard"/>
        <w:rPr>
          <w:rStyle w:val="DraCorstagedirectionsetc"/>
        </w:rPr>
      </w:pPr>
      <w:r w:rsidRPr="00F86DDF">
        <w:rPr>
          <w:rStyle w:val="DraCorstagedirectionsetc"/>
        </w:rPr>
        <w:t>Eub</w:t>
      </w:r>
      <w:r w:rsidR="007E788F" w:rsidRPr="00F86DDF">
        <w:rPr>
          <w:rStyle w:val="DraCorstagedirectionsetc"/>
        </w:rPr>
        <w:t>v</w:t>
      </w:r>
      <w:r w:rsidRPr="00F86DDF">
        <w:rPr>
          <w:rStyle w:val="DraCorstagedirectionsetc"/>
        </w:rPr>
        <w:t>l</w:t>
      </w:r>
      <w:r w:rsidR="007E788F" w:rsidRPr="00F86DDF">
        <w:rPr>
          <w:rStyle w:val="DraCorstagedirectionsetc"/>
        </w:rPr>
        <w:t>v</w:t>
      </w:r>
      <w:r w:rsidRPr="00F86DDF">
        <w:rPr>
          <w:rStyle w:val="DraCorstagedirectionsetc"/>
        </w:rPr>
        <w:t>s</w:t>
      </w:r>
      <w:r w:rsidR="007E788F" w:rsidRPr="00F86DDF">
        <w:rPr>
          <w:rStyle w:val="DraCorstagedirectionsetc"/>
        </w:rPr>
        <w:t>.</w:t>
      </w:r>
      <w:r w:rsidRPr="00F86DDF">
        <w:rPr>
          <w:rStyle w:val="DraCorstagedirectionsetc"/>
        </w:rPr>
        <w:t xml:space="preserve"> Pelarg</w:t>
      </w:r>
      <w:r w:rsidR="007E788F" w:rsidRPr="00F86DDF">
        <w:rPr>
          <w:rStyle w:val="DraCorstagedirectionsetc"/>
        </w:rPr>
        <w:t>v</w:t>
      </w:r>
      <w:r w:rsidRPr="00F86DDF">
        <w:rPr>
          <w:rStyle w:val="DraCorstagedirectionsetc"/>
        </w:rPr>
        <w:t>s</w:t>
      </w:r>
      <w:r w:rsidR="007E788F" w:rsidRPr="00F86DDF">
        <w:rPr>
          <w:rStyle w:val="DraCorstagedirectionsetc"/>
        </w:rPr>
        <w:t>.</w:t>
      </w:r>
    </w:p>
    <w:p w14:paraId="4AAFF96E" w14:textId="77777777" w:rsidR="00ED15BA" w:rsidRPr="00F86DDF" w:rsidRDefault="005343CB" w:rsidP="001323C4">
      <w:pPr>
        <w:pStyle w:val="DraCorstandard"/>
        <w:rPr>
          <w:rStyle w:val="DraCorstagedirectionsetc"/>
        </w:rPr>
      </w:pPr>
      <w:r w:rsidRPr="00F86DDF">
        <w:rPr>
          <w:rStyle w:val="DraCorstagedirectionsetc"/>
        </w:rPr>
        <w:t>Octonari</w:t>
      </w:r>
      <w:r w:rsidR="00C722E0" w:rsidRPr="00F86DDF">
        <w:rPr>
          <w:rStyle w:val="DraCorstagedirectionsetc"/>
        </w:rPr>
        <w:t>j</w:t>
      </w:r>
      <w:r w:rsidRPr="00F86DDF">
        <w:rPr>
          <w:rStyle w:val="DraCorstagedirectionsetc"/>
        </w:rPr>
        <w:t>.</w:t>
      </w:r>
    </w:p>
    <w:p w14:paraId="4F905807" w14:textId="13AE3DC1" w:rsidR="003071AB" w:rsidRPr="00D16D6F" w:rsidRDefault="007E788F" w:rsidP="001323C4">
      <w:pPr>
        <w:pStyle w:val="DraCorstandard"/>
      </w:pPr>
      <w:r w:rsidRPr="00834903">
        <w:rPr>
          <w:rStyle w:val="DraCorlinenumber"/>
        </w:rPr>
        <w:t>(6</w:t>
      </w:r>
      <w:r w:rsidR="00834903" w:rsidRPr="00834903">
        <w:rPr>
          <w:rStyle w:val="DraCorlinenumber"/>
        </w:rPr>
        <w:t>9</w:t>
      </w:r>
      <w:r w:rsidRPr="00834903">
        <w:rPr>
          <w:rStyle w:val="DraCorlinenumber"/>
        </w:rPr>
        <w:t>5)</w:t>
      </w:r>
      <w:r>
        <w:t xml:space="preserve"> </w:t>
      </w:r>
      <w:r w:rsidR="005343CB" w:rsidRPr="00D16D6F">
        <w:t>Prouiso, quid rerum gerat Pelargus, quo pacto ferat</w:t>
      </w:r>
    </w:p>
    <w:p w14:paraId="6F8DDC35" w14:textId="687278C0" w:rsidR="003071AB" w:rsidRPr="00D16D6F" w:rsidRDefault="005343CB" w:rsidP="001323C4">
      <w:pPr>
        <w:pStyle w:val="DraCorstandard"/>
      </w:pPr>
      <w:r w:rsidRPr="00D16D6F">
        <w:t>Absentiam gnati, quem tenere adamat, gem</w:t>
      </w:r>
      <w:r w:rsidR="00604FF1">
        <w:t>i</w:t>
      </w:r>
      <w:r w:rsidRPr="00D16D6F">
        <w:t>tque forsitan</w:t>
      </w:r>
    </w:p>
    <w:p w14:paraId="3045CB06" w14:textId="77777777" w:rsidR="003071AB" w:rsidRPr="00D16D6F" w:rsidRDefault="005343CB" w:rsidP="001323C4">
      <w:pPr>
        <w:pStyle w:val="DraCorstandard"/>
      </w:pPr>
      <w:r w:rsidRPr="00D16D6F">
        <w:t>Nunc abdicatum, quippe illum educauit maximo suo</w:t>
      </w:r>
    </w:p>
    <w:p w14:paraId="008A8312" w14:textId="77777777" w:rsidR="003071AB" w:rsidRPr="00D16D6F" w:rsidRDefault="005343CB" w:rsidP="001323C4">
      <w:pPr>
        <w:pStyle w:val="DraCorstandard"/>
      </w:pPr>
      <w:r w:rsidRPr="00D16D6F">
        <w:t>Labore, post curauit unice sperans stabilem fore</w:t>
      </w:r>
    </w:p>
    <w:p w14:paraId="5CD2ED81" w14:textId="77777777" w:rsidR="003071AB" w:rsidRPr="00D16D6F" w:rsidRDefault="005343CB" w:rsidP="001323C4">
      <w:pPr>
        <w:pStyle w:val="DraCorstandard"/>
      </w:pPr>
      <w:r w:rsidRPr="00D16D6F">
        <w:t>Voluptatem, quam ex illius praesentia acciperet. Satis</w:t>
      </w:r>
    </w:p>
    <w:p w14:paraId="5139DB72" w14:textId="440556C1" w:rsidR="00ED15BA" w:rsidRDefault="00403E00" w:rsidP="001323C4">
      <w:pPr>
        <w:pStyle w:val="DraCorstandard"/>
      </w:pPr>
      <w:r w:rsidRPr="00834903">
        <w:rPr>
          <w:rStyle w:val="DraCorlinenumber"/>
        </w:rPr>
        <w:t>(</w:t>
      </w:r>
      <w:r w:rsidR="00834903" w:rsidRPr="00834903">
        <w:rPr>
          <w:rStyle w:val="DraCorlinenumber"/>
        </w:rPr>
        <w:t>70</w:t>
      </w:r>
      <w:r w:rsidRPr="00834903">
        <w:rPr>
          <w:rStyle w:val="DraCorlinenumber"/>
        </w:rPr>
        <w:t>0)</w:t>
      </w:r>
      <w:r>
        <w:t xml:space="preserve"> </w:t>
      </w:r>
      <w:r w:rsidR="005343CB" w:rsidRPr="00D16D6F">
        <w:t>Cr</w:t>
      </w:r>
      <w:r w:rsidR="00604FF1">
        <w:t>a</w:t>
      </w:r>
      <w:r w:rsidR="005343CB" w:rsidRPr="00D16D6F">
        <w:t>edo, patris ut est ingenium, iam misere sollicitarier</w:t>
      </w:r>
    </w:p>
    <w:p w14:paraId="0D463EEC" w14:textId="4DC67315" w:rsidR="003071AB" w:rsidRPr="00D16D6F" w:rsidRDefault="005343CB" w:rsidP="001323C4">
      <w:pPr>
        <w:pStyle w:val="DraCorstandard"/>
      </w:pPr>
      <w:r w:rsidRPr="00D16D6F">
        <w:t>Super salute fil</w:t>
      </w:r>
      <w:r w:rsidR="0087532A" w:rsidRPr="00D16D6F">
        <w:t>ij</w:t>
      </w:r>
      <w:r w:rsidRPr="00D16D6F">
        <w:t>. Id uiso, moderetur</w:t>
      </w:r>
      <w:r w:rsidR="00604FF1">
        <w:t xml:space="preserve"> </w:t>
      </w:r>
      <w:r w:rsidRPr="00D16D6F">
        <w:t>ne suis</w:t>
      </w:r>
    </w:p>
    <w:p w14:paraId="5AE89EDA" w14:textId="678AEF40" w:rsidR="003071AB" w:rsidRPr="00D16D6F" w:rsidRDefault="005343CB" w:rsidP="001323C4">
      <w:pPr>
        <w:pStyle w:val="DraCorstandard"/>
      </w:pPr>
      <w:r w:rsidRPr="00D16D6F">
        <w:t>Curis nimis anx</w:t>
      </w:r>
      <w:r w:rsidR="0087532A" w:rsidRPr="00D16D6F">
        <w:t>ij</w:t>
      </w:r>
      <w:r w:rsidRPr="00D16D6F">
        <w:t>s, u</w:t>
      </w:r>
      <w:r w:rsidR="00604FF1">
        <w:t>a</w:t>
      </w:r>
      <w:r w:rsidRPr="00D16D6F">
        <w:t xml:space="preserve">ere sapientem </w:t>
      </w:r>
      <w:r w:rsidR="00604FF1">
        <w:t>qu</w:t>
      </w:r>
      <w:r w:rsidRPr="00D16D6F">
        <w:t>od uirum decet.</w:t>
      </w:r>
    </w:p>
    <w:p w14:paraId="3D6E551F" w14:textId="49B06D4D" w:rsidR="003071AB" w:rsidRPr="00D16D6F" w:rsidRDefault="002A77F7" w:rsidP="001323C4">
      <w:pPr>
        <w:pStyle w:val="DraCorstandard"/>
      </w:pPr>
      <w:r w:rsidRPr="002A77F7">
        <w:rPr>
          <w:rStyle w:val="DraCorspeakerattribution"/>
        </w:rPr>
        <w:t>Pel.</w:t>
      </w:r>
      <w:r w:rsidR="00C722E0" w:rsidRPr="00D16D6F">
        <w:t xml:space="preserve"> </w:t>
      </w:r>
      <w:r w:rsidR="005343CB" w:rsidRPr="00D16D6F">
        <w:t>Parentis quanta sit sollicitudo erga absentem filium,</w:t>
      </w:r>
    </w:p>
    <w:p w14:paraId="4CC45456" w14:textId="77777777" w:rsidR="003071AB" w:rsidRPr="00D16D6F" w:rsidRDefault="005343CB" w:rsidP="001323C4">
      <w:pPr>
        <w:pStyle w:val="DraCorstandard"/>
      </w:pPr>
      <w:r w:rsidRPr="00D16D6F">
        <w:t>Ex me disco. Gnatus quia abdicatus est dudum meus,</w:t>
      </w:r>
    </w:p>
    <w:p w14:paraId="22E44B6C" w14:textId="05F9500F" w:rsidR="003071AB" w:rsidRPr="00D16D6F" w:rsidRDefault="00403E00" w:rsidP="001323C4">
      <w:pPr>
        <w:pStyle w:val="DraCorstandard"/>
      </w:pPr>
      <w:r w:rsidRPr="00834903">
        <w:rPr>
          <w:rStyle w:val="DraCorlinenumber"/>
        </w:rPr>
        <w:t>(</w:t>
      </w:r>
      <w:r w:rsidR="00834903" w:rsidRPr="00834903">
        <w:rPr>
          <w:rStyle w:val="DraCorlinenumber"/>
        </w:rPr>
        <w:t>70</w:t>
      </w:r>
      <w:r w:rsidRPr="00834903">
        <w:rPr>
          <w:rStyle w:val="DraCorlinenumber"/>
        </w:rPr>
        <w:t>5)</w:t>
      </w:r>
      <w:r>
        <w:t xml:space="preserve"> </w:t>
      </w:r>
      <w:r w:rsidR="005343CB" w:rsidRPr="00D16D6F">
        <w:t>Non sustinet animus quiescere, quin is sedulo mihi</w:t>
      </w:r>
    </w:p>
    <w:p w14:paraId="2B2E4275" w14:textId="77777777" w:rsidR="003071AB" w:rsidRPr="00D16D6F" w:rsidRDefault="005343CB" w:rsidP="001323C4">
      <w:pPr>
        <w:pStyle w:val="DraCorstandard"/>
      </w:pPr>
      <w:r w:rsidRPr="00D16D6F">
        <w:t>Ob oculos, ob mentem uersetur. Absentem curo haud secus,</w:t>
      </w:r>
    </w:p>
    <w:p w14:paraId="28B83C46" w14:textId="77777777" w:rsidR="003071AB" w:rsidRPr="00D16D6F" w:rsidRDefault="005343CB" w:rsidP="001323C4">
      <w:pPr>
        <w:pStyle w:val="DraCorstandard"/>
      </w:pPr>
      <w:r w:rsidRPr="00D16D6F">
        <w:t>Ac praesentem curaui pridem. Quam uellem Eubulum dari,</w:t>
      </w:r>
    </w:p>
    <w:p w14:paraId="3EED24FE" w14:textId="77777777" w:rsidR="003071AB" w:rsidRPr="00D16D6F" w:rsidRDefault="005343CB" w:rsidP="001323C4">
      <w:pPr>
        <w:pStyle w:val="DraCorstandard"/>
      </w:pPr>
      <w:r w:rsidRPr="00D16D6F">
        <w:t>Cum quo uolupe est, de absente commentari filio.</w:t>
      </w:r>
    </w:p>
    <w:p w14:paraId="2AB0FCC4" w14:textId="77777777" w:rsidR="003071AB" w:rsidRPr="00D16D6F" w:rsidRDefault="005343CB" w:rsidP="001323C4">
      <w:pPr>
        <w:pStyle w:val="DraCorstandard"/>
      </w:pPr>
      <w:r w:rsidRPr="00D16D6F">
        <w:t>Sed eccum in tempore ipso aduenit. Eubule, salue plurimum.</w:t>
      </w:r>
    </w:p>
    <w:p w14:paraId="6E17089C" w14:textId="1720BDDE" w:rsidR="003071AB" w:rsidRPr="00D16D6F" w:rsidRDefault="00403E00" w:rsidP="001323C4">
      <w:pPr>
        <w:pStyle w:val="DraCorstandard"/>
      </w:pPr>
      <w:r w:rsidRPr="00834903">
        <w:rPr>
          <w:rStyle w:val="DraCorlinenumber"/>
        </w:rPr>
        <w:t>(7</w:t>
      </w:r>
      <w:r w:rsidR="00834903" w:rsidRPr="00834903">
        <w:rPr>
          <w:rStyle w:val="DraCorlinenumber"/>
        </w:rPr>
        <w:t>1</w:t>
      </w:r>
      <w:r w:rsidRPr="00834903">
        <w:rPr>
          <w:rStyle w:val="DraCorlinenumber"/>
        </w:rPr>
        <w:t>0)</w:t>
      </w:r>
      <w:r>
        <w:t xml:space="preserve"> </w:t>
      </w:r>
      <w:r w:rsidR="002A77F7">
        <w:rPr>
          <w:rStyle w:val="DraCorspeakerattribution"/>
        </w:rPr>
        <w:t>Ev.</w:t>
      </w:r>
      <w:r w:rsidR="00C722E0" w:rsidRPr="00D16D6F">
        <w:t xml:space="preserve"> </w:t>
      </w:r>
      <w:r w:rsidR="005343CB" w:rsidRPr="00D16D6F">
        <w:t>O mi Pelarge, non praeuideram te. Si uales, bene est.</w:t>
      </w:r>
    </w:p>
    <w:p w14:paraId="04B23685" w14:textId="77777777" w:rsidR="003071AB" w:rsidRPr="00D16D6F" w:rsidRDefault="005343CB" w:rsidP="001323C4">
      <w:pPr>
        <w:pStyle w:val="DraCorstandard"/>
      </w:pPr>
      <w:r w:rsidRPr="00D16D6F">
        <w:t>Nam hac gratia ad te ibam, quo, quid ualeret animus, discerem.</w:t>
      </w:r>
    </w:p>
    <w:p w14:paraId="1EC2C62B" w14:textId="68E01FAD" w:rsidR="003071AB" w:rsidRPr="00D16D6F" w:rsidRDefault="002A77F7" w:rsidP="001323C4">
      <w:pPr>
        <w:pStyle w:val="DraCorstandard"/>
      </w:pPr>
      <w:r w:rsidRPr="002A77F7">
        <w:rPr>
          <w:rStyle w:val="DraCorspeakerattribution"/>
        </w:rPr>
        <w:t>Pel.</w:t>
      </w:r>
      <w:r w:rsidR="00C722E0" w:rsidRPr="00D16D6F">
        <w:t xml:space="preserve"> </w:t>
      </w:r>
      <w:r w:rsidR="00B95B11" w:rsidRPr="00B95B11">
        <w:rPr>
          <w:rStyle w:val="DraCormarkversepart"/>
        </w:rPr>
        <w:t>@</w:t>
      </w:r>
      <w:r w:rsidR="005343CB" w:rsidRPr="00D16D6F">
        <w:t>Omnes mihi curae coeunt.</w:t>
      </w:r>
      <w:r w:rsidR="00C722E0" w:rsidRPr="00D16D6F">
        <w:t xml:space="preserve"> </w:t>
      </w:r>
      <w:r w:rsidR="00E9556D" w:rsidRPr="00E9556D">
        <w:rPr>
          <w:rStyle w:val="DraCorspeakerattribution"/>
        </w:rPr>
        <w:t>Evbv.</w:t>
      </w:r>
      <w:r w:rsidR="00C722E0" w:rsidRPr="00D16D6F">
        <w:rPr>
          <w:i/>
          <w:iCs/>
        </w:rPr>
        <w:t xml:space="preserve"> </w:t>
      </w:r>
      <w:r w:rsidR="00B95B11" w:rsidRPr="00B95B11">
        <w:rPr>
          <w:rStyle w:val="DraCormarkversepart"/>
        </w:rPr>
        <w:t>@</w:t>
      </w:r>
      <w:r w:rsidR="005343CB" w:rsidRPr="00D16D6F">
        <w:t>In quo?</w:t>
      </w:r>
      <w:r w:rsidR="00C722E0" w:rsidRPr="00D16D6F">
        <w:t xml:space="preserve"> </w:t>
      </w:r>
      <w:r w:rsidRPr="002A77F7">
        <w:rPr>
          <w:rStyle w:val="DraCorspeakerattribution"/>
        </w:rPr>
        <w:t>Pe.</w:t>
      </w:r>
      <w:r w:rsidR="00C722E0" w:rsidRPr="00D16D6F">
        <w:rPr>
          <w:i/>
          <w:iCs/>
        </w:rPr>
        <w:t xml:space="preserve"> </w:t>
      </w:r>
      <w:r w:rsidR="00B95B11" w:rsidRPr="00B95B11">
        <w:rPr>
          <w:rStyle w:val="DraCormarkversepart"/>
        </w:rPr>
        <w:t>@</w:t>
      </w:r>
      <w:r w:rsidR="005343CB" w:rsidRPr="00D16D6F">
        <w:t>In quo censeas nisi</w:t>
      </w:r>
    </w:p>
    <w:p w14:paraId="60BC555F" w14:textId="0F68AE08" w:rsidR="003071AB" w:rsidRPr="00D16D6F" w:rsidRDefault="00B95B11" w:rsidP="001323C4">
      <w:pPr>
        <w:pStyle w:val="DraCorstandard"/>
      </w:pPr>
      <w:r w:rsidRPr="00B95B11">
        <w:rPr>
          <w:rStyle w:val="DraCormarkversepart"/>
        </w:rPr>
        <w:t>@</w:t>
      </w:r>
      <w:r w:rsidR="005343CB" w:rsidRPr="00D16D6F">
        <w:t>In gnato?</w:t>
      </w:r>
      <w:r w:rsidR="00C722E0" w:rsidRPr="00D16D6F">
        <w:t xml:space="preserve"> </w:t>
      </w:r>
      <w:r w:rsidR="002A77F7" w:rsidRPr="002A77F7">
        <w:rPr>
          <w:rStyle w:val="DraCorspeakerattribution"/>
        </w:rPr>
        <w:t>Evb.</w:t>
      </w:r>
      <w:r w:rsidR="00C722E0" w:rsidRPr="00D16D6F">
        <w:rPr>
          <w:i/>
          <w:iCs/>
        </w:rPr>
        <w:t xml:space="preserve"> </w:t>
      </w:r>
      <w:r w:rsidRPr="00B95B11">
        <w:rPr>
          <w:rStyle w:val="DraCormarkversepart"/>
        </w:rPr>
        <w:t>@</w:t>
      </w:r>
      <w:r w:rsidR="005343CB" w:rsidRPr="00D16D6F">
        <w:t>Num quid audisti de eo, quod nolis, tam cito?</w:t>
      </w:r>
    </w:p>
    <w:p w14:paraId="55CB33F3" w14:textId="60014584" w:rsidR="003071AB" w:rsidRPr="00D16D6F" w:rsidRDefault="002A77F7" w:rsidP="001323C4">
      <w:pPr>
        <w:pStyle w:val="DraCorstandard"/>
      </w:pPr>
      <w:r w:rsidRPr="002A77F7">
        <w:rPr>
          <w:rStyle w:val="DraCorspeakerattribution"/>
        </w:rPr>
        <w:t>Pe.</w:t>
      </w:r>
      <w:r w:rsidR="00C722E0" w:rsidRPr="00D16D6F">
        <w:t xml:space="preserve"> </w:t>
      </w:r>
      <w:r w:rsidR="00B95B11" w:rsidRPr="00B95B11">
        <w:rPr>
          <w:rStyle w:val="DraCormarkversepart"/>
        </w:rPr>
        <w:t>@</w:t>
      </w:r>
      <w:r w:rsidR="005343CB" w:rsidRPr="00D16D6F">
        <w:t>Nihil. Sed quid ualeat, miror.</w:t>
      </w:r>
      <w:r w:rsidR="00C722E0" w:rsidRPr="00D16D6F">
        <w:t xml:space="preserve"> </w:t>
      </w:r>
      <w:r w:rsidR="00E9556D" w:rsidRPr="00E9556D">
        <w:rPr>
          <w:rStyle w:val="DraCorspeakerattribution"/>
        </w:rPr>
        <w:t>Evbv.</w:t>
      </w:r>
      <w:r w:rsidR="00C722E0" w:rsidRPr="00D16D6F">
        <w:t xml:space="preserve"> </w:t>
      </w:r>
      <w:r w:rsidR="00B95B11" w:rsidRPr="00B95B11">
        <w:rPr>
          <w:rStyle w:val="DraCormarkversepart"/>
        </w:rPr>
        <w:t>@</w:t>
      </w:r>
      <w:r w:rsidR="005343CB" w:rsidRPr="00D16D6F">
        <w:t>Bene equidem spero.</w:t>
      </w:r>
      <w:r w:rsidR="00C722E0" w:rsidRPr="00D16D6F">
        <w:t xml:space="preserve"> </w:t>
      </w:r>
      <w:r w:rsidRPr="002A77F7">
        <w:rPr>
          <w:rStyle w:val="DraCorspeakerattribution"/>
        </w:rPr>
        <w:t>Pe.</w:t>
      </w:r>
      <w:r w:rsidR="00C722E0" w:rsidRPr="00D16D6F">
        <w:rPr>
          <w:i/>
          <w:iCs/>
        </w:rPr>
        <w:t xml:space="preserve"> </w:t>
      </w:r>
      <w:r w:rsidR="00B95B11" w:rsidRPr="00B95B11">
        <w:rPr>
          <w:rStyle w:val="DraCormarkversepart"/>
        </w:rPr>
        <w:t>@</w:t>
      </w:r>
      <w:r w:rsidR="00FD2057" w:rsidRPr="00D16D6F">
        <w:t>V</w:t>
      </w:r>
      <w:r w:rsidR="005343CB" w:rsidRPr="00D16D6F">
        <w:t>tinam.</w:t>
      </w:r>
      <w:r w:rsidR="00C722E0" w:rsidRPr="00D16D6F">
        <w:t xml:space="preserve"> </w:t>
      </w:r>
      <w:r w:rsidR="00E9556D" w:rsidRPr="00E9556D">
        <w:rPr>
          <w:rStyle w:val="DraCorspeakerattribution"/>
        </w:rPr>
        <w:t>Evbv.</w:t>
      </w:r>
      <w:r w:rsidR="00C722E0" w:rsidRPr="00D16D6F">
        <w:rPr>
          <w:i/>
          <w:iCs/>
        </w:rPr>
        <w:t xml:space="preserve"> </w:t>
      </w:r>
      <w:r w:rsidR="00B95B11" w:rsidRPr="00B95B11">
        <w:rPr>
          <w:rStyle w:val="DraCormarkversepart"/>
        </w:rPr>
        <w:t>@</w:t>
      </w:r>
      <w:r w:rsidR="005343CB" w:rsidRPr="00D16D6F">
        <w:t>Quid est,</w:t>
      </w:r>
    </w:p>
    <w:p w14:paraId="75BF974A" w14:textId="4B2F210D" w:rsidR="003071AB" w:rsidRPr="00D16D6F" w:rsidRDefault="00403E00" w:rsidP="001323C4">
      <w:pPr>
        <w:pStyle w:val="DraCorstandard"/>
      </w:pPr>
      <w:r w:rsidRPr="00834903">
        <w:rPr>
          <w:rStyle w:val="DraCorlinenumber"/>
        </w:rPr>
        <w:lastRenderedPageBreak/>
        <w:t>(7</w:t>
      </w:r>
      <w:r w:rsidR="00834903" w:rsidRPr="00834903">
        <w:rPr>
          <w:rStyle w:val="DraCorlinenumber"/>
        </w:rPr>
        <w:t>1</w:t>
      </w:r>
      <w:r w:rsidRPr="00834903">
        <w:rPr>
          <w:rStyle w:val="DraCorlinenumber"/>
        </w:rPr>
        <w:t>5)</w:t>
      </w:r>
      <w:r>
        <w:t xml:space="preserve"> </w:t>
      </w:r>
      <w:r w:rsidR="005343CB" w:rsidRPr="00D16D6F">
        <w:t>Quod te sollicitat autem?</w:t>
      </w:r>
      <w:r w:rsidR="00C722E0" w:rsidRPr="00D16D6F">
        <w:t xml:space="preserve"> </w:t>
      </w:r>
      <w:r w:rsidR="002A77F7" w:rsidRPr="002A77F7">
        <w:rPr>
          <w:rStyle w:val="DraCorspeakerattribution"/>
        </w:rPr>
        <w:t>Pe.</w:t>
      </w:r>
      <w:r w:rsidR="00C722E0" w:rsidRPr="00D16D6F">
        <w:rPr>
          <w:i/>
          <w:iCs/>
        </w:rPr>
        <w:t xml:space="preserve"> </w:t>
      </w:r>
      <w:r w:rsidR="00B95B11" w:rsidRPr="00B95B11">
        <w:rPr>
          <w:rStyle w:val="DraCormarkversepart"/>
        </w:rPr>
        <w:t>@</w:t>
      </w:r>
      <w:r w:rsidR="005343CB" w:rsidRPr="00D16D6F">
        <w:t>Gnatus.</w:t>
      </w:r>
      <w:r w:rsidR="00C722E0" w:rsidRPr="00D16D6F">
        <w:t xml:space="preserve"> </w:t>
      </w:r>
      <w:r w:rsidR="00E9556D" w:rsidRPr="00E9556D">
        <w:rPr>
          <w:rStyle w:val="DraCorspeakerattribution"/>
        </w:rPr>
        <w:t>Evbv.</w:t>
      </w:r>
      <w:r w:rsidR="005343CB" w:rsidRPr="00D16D6F">
        <w:t xml:space="preserve"> </w:t>
      </w:r>
      <w:r w:rsidR="00B95B11" w:rsidRPr="00B95B11">
        <w:rPr>
          <w:rStyle w:val="DraCormarkversepart"/>
        </w:rPr>
        <w:t>@</w:t>
      </w:r>
      <w:r w:rsidR="005343CB" w:rsidRPr="00D16D6F">
        <w:t>Minue u</w:t>
      </w:r>
      <w:r w:rsidR="00604FF1">
        <w:t>a</w:t>
      </w:r>
      <w:r w:rsidR="005343CB" w:rsidRPr="00D16D6F">
        <w:t>ero hanc improbam</w:t>
      </w:r>
    </w:p>
    <w:p w14:paraId="0FB0515D" w14:textId="3A4DCB01" w:rsidR="003071AB" w:rsidRPr="00D16D6F" w:rsidRDefault="00B95B11" w:rsidP="001323C4">
      <w:pPr>
        <w:pStyle w:val="DraCorstandard"/>
      </w:pPr>
      <w:r w:rsidRPr="00B95B11">
        <w:rPr>
          <w:rStyle w:val="DraCormarkversepart"/>
        </w:rPr>
        <w:t>@</w:t>
      </w:r>
      <w:r w:rsidR="005343CB" w:rsidRPr="00D16D6F">
        <w:t>Curam.</w:t>
      </w:r>
      <w:r w:rsidR="00C722E0" w:rsidRPr="00D16D6F">
        <w:t xml:space="preserve"> </w:t>
      </w:r>
      <w:r w:rsidR="002A77F7" w:rsidRPr="002A77F7">
        <w:rPr>
          <w:rStyle w:val="DraCorspeakerattribution"/>
        </w:rPr>
        <w:t>Pe.</w:t>
      </w:r>
      <w:r w:rsidR="00C722E0" w:rsidRPr="00D16D6F">
        <w:t xml:space="preserve"> </w:t>
      </w:r>
      <w:r w:rsidRPr="00B95B11">
        <w:rPr>
          <w:rStyle w:val="DraCormarkversepart"/>
        </w:rPr>
        <w:t>@</w:t>
      </w:r>
      <w:r w:rsidR="005343CB" w:rsidRPr="00D16D6F">
        <w:t>Non possum, Eubule, gnatus est.</w:t>
      </w:r>
      <w:r w:rsidR="00C722E0" w:rsidRPr="00D16D6F">
        <w:t xml:space="preserve"> </w:t>
      </w:r>
      <w:r w:rsidR="002A77F7">
        <w:rPr>
          <w:rStyle w:val="DraCorspeakerattribution"/>
        </w:rPr>
        <w:t>Ev.</w:t>
      </w:r>
      <w:r w:rsidR="00C722E0" w:rsidRPr="00D16D6F">
        <w:rPr>
          <w:i/>
          <w:iCs/>
        </w:rPr>
        <w:t xml:space="preserve"> </w:t>
      </w:r>
      <w:r w:rsidRPr="00B95B11">
        <w:rPr>
          <w:rStyle w:val="DraCormarkversepart"/>
        </w:rPr>
        <w:t>@</w:t>
      </w:r>
      <w:r w:rsidR="00FD2057" w:rsidRPr="00D16D6F">
        <w:t>V</w:t>
      </w:r>
      <w:r w:rsidR="005343CB" w:rsidRPr="00D16D6F">
        <w:t>t sit, quorsum attinet</w:t>
      </w:r>
    </w:p>
    <w:p w14:paraId="5C0C0C01" w14:textId="4158BF0C" w:rsidR="003071AB" w:rsidRPr="00D16D6F" w:rsidRDefault="00B95B11" w:rsidP="001323C4">
      <w:pPr>
        <w:pStyle w:val="DraCorstandard"/>
      </w:pPr>
      <w:r w:rsidRPr="00B95B11">
        <w:rPr>
          <w:rStyle w:val="DraCormarkversepart"/>
        </w:rPr>
        <w:t>@</w:t>
      </w:r>
      <w:r w:rsidR="005343CB" w:rsidRPr="00D16D6F">
        <w:t>Te excruciare.</w:t>
      </w:r>
      <w:r w:rsidR="005343CB" w:rsidRPr="00D16D6F">
        <w:tab/>
      </w:r>
      <w:r w:rsidR="002A77F7" w:rsidRPr="002A77F7">
        <w:rPr>
          <w:rStyle w:val="DraCorspeakerattribution"/>
        </w:rPr>
        <w:t>Pe.</w:t>
      </w:r>
      <w:r w:rsidR="00C722E0" w:rsidRPr="00D16D6F">
        <w:rPr>
          <w:i/>
          <w:iCs/>
        </w:rPr>
        <w:t xml:space="preserve"> </w:t>
      </w:r>
      <w:r w:rsidRPr="00B95B11">
        <w:rPr>
          <w:rStyle w:val="DraCormarkversepart"/>
        </w:rPr>
        <w:t>@</w:t>
      </w:r>
      <w:r w:rsidR="005343CB" w:rsidRPr="00D16D6F">
        <w:t>Mihi sic est usus.</w:t>
      </w:r>
      <w:r w:rsidR="0023788B">
        <w:t xml:space="preserve"> </w:t>
      </w:r>
      <w:r w:rsidR="00E9556D" w:rsidRPr="00E9556D">
        <w:rPr>
          <w:rStyle w:val="DraCorspeakerattribution"/>
        </w:rPr>
        <w:t>Evbv.</w:t>
      </w:r>
      <w:r w:rsidR="00C722E0" w:rsidRPr="00D16D6F">
        <w:rPr>
          <w:i/>
          <w:iCs/>
        </w:rPr>
        <w:t xml:space="preserve"> </w:t>
      </w:r>
      <w:r w:rsidRPr="00B95B11">
        <w:rPr>
          <w:rStyle w:val="DraCormarkversepart"/>
        </w:rPr>
        <w:t>@</w:t>
      </w:r>
      <w:r w:rsidR="005343CB" w:rsidRPr="00D16D6F">
        <w:t>Si istuc certum est tibi</w:t>
      </w:r>
    </w:p>
    <w:p w14:paraId="1575F18F" w14:textId="3E9F63B3" w:rsidR="003071AB" w:rsidRPr="00D16D6F" w:rsidRDefault="00B95B11" w:rsidP="001323C4">
      <w:pPr>
        <w:pStyle w:val="DraCorstandard"/>
      </w:pPr>
      <w:r w:rsidRPr="00B95B11">
        <w:rPr>
          <w:rStyle w:val="DraCormarkversepart"/>
        </w:rPr>
        <w:t>@</w:t>
      </w:r>
      <w:r w:rsidR="005343CB" w:rsidRPr="00D16D6F">
        <w:t>Sic facere, abiero.</w:t>
      </w:r>
      <w:r w:rsidR="00C722E0" w:rsidRPr="00D16D6F">
        <w:t xml:space="preserve"> </w:t>
      </w:r>
      <w:r w:rsidR="00E9556D" w:rsidRPr="00E9556D">
        <w:rPr>
          <w:rStyle w:val="DraCorspeakerattribution"/>
        </w:rPr>
        <w:t>Pelar.</w:t>
      </w:r>
      <w:r w:rsidR="00C722E0" w:rsidRPr="00D16D6F">
        <w:rPr>
          <w:i/>
          <w:iCs/>
        </w:rPr>
        <w:t xml:space="preserve"> </w:t>
      </w:r>
      <w:r w:rsidRPr="00B95B11">
        <w:rPr>
          <w:rStyle w:val="DraCormarkversepart"/>
        </w:rPr>
        <w:t>@</w:t>
      </w:r>
      <w:r w:rsidR="005343CB" w:rsidRPr="00D16D6F">
        <w:t>Potius, quam te caream, quicquid iusseris,</w:t>
      </w:r>
    </w:p>
    <w:p w14:paraId="6287C187" w14:textId="32234431" w:rsidR="003071AB" w:rsidRPr="00D16D6F" w:rsidRDefault="00B95B11" w:rsidP="001323C4">
      <w:pPr>
        <w:pStyle w:val="DraCorstandard"/>
      </w:pPr>
      <w:r w:rsidRPr="00B95B11">
        <w:rPr>
          <w:rStyle w:val="DraCormarkversepart"/>
        </w:rPr>
        <w:t>@</w:t>
      </w:r>
      <w:r w:rsidR="005343CB" w:rsidRPr="00D16D6F">
        <w:t>Faciam.</w:t>
      </w:r>
      <w:r w:rsidR="00C722E0" w:rsidRPr="00D16D6F">
        <w:t xml:space="preserve"> </w:t>
      </w:r>
      <w:r w:rsidR="00E9556D" w:rsidRPr="00E9556D">
        <w:rPr>
          <w:rStyle w:val="DraCorspeakerattribution"/>
        </w:rPr>
        <w:t>Evbv.</w:t>
      </w:r>
      <w:r w:rsidR="00C722E0" w:rsidRPr="00D16D6F">
        <w:rPr>
          <w:i/>
          <w:iCs/>
        </w:rPr>
        <w:t xml:space="preserve"> </w:t>
      </w:r>
      <w:r w:rsidRPr="00B95B11">
        <w:rPr>
          <w:rStyle w:val="DraCormarkversepart"/>
        </w:rPr>
        <w:t>@</w:t>
      </w:r>
      <w:r w:rsidR="005343CB" w:rsidRPr="00D16D6F">
        <w:t>Imprimis, quod, scio, tibi uidebitur durum, caue</w:t>
      </w:r>
    </w:p>
    <w:p w14:paraId="0D1846F1" w14:textId="117D399E" w:rsidR="003071AB" w:rsidRPr="00D16D6F" w:rsidRDefault="00403E00" w:rsidP="001323C4">
      <w:pPr>
        <w:pStyle w:val="DraCorstandard"/>
      </w:pPr>
      <w:r w:rsidRPr="00834903">
        <w:rPr>
          <w:rStyle w:val="DraCorlinenumber"/>
        </w:rPr>
        <w:t>(7</w:t>
      </w:r>
      <w:r w:rsidR="00834903" w:rsidRPr="00834903">
        <w:rPr>
          <w:rStyle w:val="DraCorlinenumber"/>
        </w:rPr>
        <w:t>2</w:t>
      </w:r>
      <w:r w:rsidRPr="00834903">
        <w:rPr>
          <w:rStyle w:val="DraCorlinenumber"/>
        </w:rPr>
        <w:t>0)</w:t>
      </w:r>
      <w:r>
        <w:t xml:space="preserve"> </w:t>
      </w:r>
      <w:r w:rsidR="005343CB" w:rsidRPr="00D16D6F">
        <w:t>Nimium sis sollicitus, quando hinc nihilo meliorem feceris</w:t>
      </w:r>
    </w:p>
    <w:p w14:paraId="7766386E" w14:textId="0D808A9E" w:rsidR="003071AB" w:rsidRPr="00D16D6F" w:rsidRDefault="005343CB" w:rsidP="001323C4">
      <w:pPr>
        <w:pStyle w:val="DraCorstandard"/>
      </w:pPr>
      <w:r w:rsidRPr="00D16D6F">
        <w:t>Gnati statum, quin magis, eum fatis totum relinquito</w:t>
      </w:r>
    </w:p>
    <w:p w14:paraId="7B0EEAE7" w14:textId="77777777" w:rsidR="00ED15BA" w:rsidRDefault="005343CB" w:rsidP="001323C4">
      <w:pPr>
        <w:pStyle w:val="DraCorstandard"/>
      </w:pPr>
      <w:r w:rsidRPr="00D16D6F">
        <w:t>Curandum, a quorum cu</w:t>
      </w:r>
      <w:r w:rsidR="00604FF1">
        <w:t>r</w:t>
      </w:r>
      <w:r w:rsidRPr="00D16D6F">
        <w:t>a neutiquam exciderit. Nec audias</w:t>
      </w:r>
    </w:p>
    <w:p w14:paraId="52A8CE24" w14:textId="7D8F3C72" w:rsidR="003071AB" w:rsidRPr="00D16D6F" w:rsidRDefault="005343CB" w:rsidP="001323C4">
      <w:pPr>
        <w:pStyle w:val="DraCorstandard"/>
      </w:pPr>
      <w:r w:rsidRPr="00D16D6F">
        <w:t>Epicureos, qui contendunt deos nihil mortalia</w:t>
      </w:r>
    </w:p>
    <w:p w14:paraId="30F91CA3" w14:textId="17527551" w:rsidR="003071AB" w:rsidRPr="00D16D6F" w:rsidRDefault="005343CB" w:rsidP="001323C4">
      <w:pPr>
        <w:pStyle w:val="DraCorstandard"/>
      </w:pPr>
      <w:r w:rsidRPr="00D16D6F">
        <w:t xml:space="preserve">Curare. Melius Homerus, qui </w:t>
      </w:r>
      <w:r w:rsidR="00C722E0" w:rsidRPr="00D16D6F">
        <w:rPr>
          <w:rFonts w:ascii="Vusillus" w:hAnsi="Vusillus" w:cs="Vusillus"/>
          <w:noProof/>
        </w:rPr>
        <w:t xml:space="preserve">τύχην </w:t>
      </w:r>
      <w:r w:rsidRPr="00D16D6F">
        <w:rPr>
          <w:rFonts w:ascii="Vusillus" w:hAnsi="Vusillus" w:cs="Vusillus"/>
          <w:noProof/>
        </w:rPr>
        <w:t>uagam</w:t>
      </w:r>
      <w:r w:rsidRPr="00D16D6F">
        <w:t xml:space="preserve"> </w:t>
      </w:r>
      <w:r w:rsidR="00604FF1">
        <w:t>quo</w:t>
      </w:r>
      <w:r w:rsidRPr="00D16D6F">
        <w:t>m nesciat</w:t>
      </w:r>
      <w:r w:rsidR="00604FF1">
        <w:t>,</w:t>
      </w:r>
    </w:p>
    <w:p w14:paraId="5FCC5FB9" w14:textId="1242CD1A" w:rsidR="003071AB" w:rsidRPr="00D16D6F" w:rsidRDefault="00403E00" w:rsidP="001323C4">
      <w:pPr>
        <w:pStyle w:val="DraCorstandard"/>
      </w:pPr>
      <w:r w:rsidRPr="00834903">
        <w:rPr>
          <w:rStyle w:val="DraCorlinenumber"/>
        </w:rPr>
        <w:t>(7</w:t>
      </w:r>
      <w:r w:rsidR="00834903" w:rsidRPr="00834903">
        <w:rPr>
          <w:rStyle w:val="DraCorlinenumber"/>
        </w:rPr>
        <w:t>2</w:t>
      </w:r>
      <w:r w:rsidRPr="00834903">
        <w:rPr>
          <w:rStyle w:val="DraCorlinenumber"/>
        </w:rPr>
        <w:t>5)</w:t>
      </w:r>
      <w:r>
        <w:t xml:space="preserve"> </w:t>
      </w:r>
      <w:r w:rsidR="005343CB" w:rsidRPr="00D16D6F">
        <w:t>Soli decreto numinis regenda cr</w:t>
      </w:r>
      <w:r w:rsidR="00604FF1">
        <w:t>a</w:t>
      </w:r>
      <w:r w:rsidR="005343CB" w:rsidRPr="00D16D6F">
        <w:t>edit omnia.</w:t>
      </w:r>
    </w:p>
    <w:p w14:paraId="46158251" w14:textId="77777777" w:rsidR="00ED15BA" w:rsidRDefault="005343CB" w:rsidP="001323C4">
      <w:pPr>
        <w:pStyle w:val="DraCorstandard"/>
      </w:pPr>
      <w:r w:rsidRPr="00D16D6F">
        <w:t>Tu filium tractasti, dum tempus tulit, ut decuit patrem.</w:t>
      </w:r>
    </w:p>
    <w:p w14:paraId="0E7C1E8B" w14:textId="77777777" w:rsidR="00ED15BA" w:rsidRDefault="005343CB" w:rsidP="001323C4">
      <w:pPr>
        <w:pStyle w:val="DraCorstandard"/>
      </w:pPr>
      <w:r w:rsidRPr="00D16D6F">
        <w:t>Nunc amandatus est, feras. Satis pro officio feceris,</w:t>
      </w:r>
    </w:p>
    <w:p w14:paraId="53C19E1A" w14:textId="77777777" w:rsidR="00ED15BA" w:rsidRDefault="005343CB" w:rsidP="001323C4">
      <w:pPr>
        <w:pStyle w:val="DraCorstandard"/>
      </w:pPr>
      <w:r w:rsidRPr="00D16D6F">
        <w:t>Aequus si perstet filio animus, de quo, quicquid Numini</w:t>
      </w:r>
    </w:p>
    <w:p w14:paraId="05D5B4CE" w14:textId="77777777" w:rsidR="00ED15BA" w:rsidRDefault="005343CB" w:rsidP="001323C4">
      <w:pPr>
        <w:pStyle w:val="DraCorstandard"/>
      </w:pPr>
      <w:r w:rsidRPr="00D16D6F">
        <w:t>Visum est decernere, laudandum fuerit utroque pollice.</w:t>
      </w:r>
    </w:p>
    <w:p w14:paraId="16CE9DAE" w14:textId="58EFDE45" w:rsidR="00ED15BA" w:rsidRDefault="00403E00" w:rsidP="001323C4">
      <w:pPr>
        <w:pStyle w:val="DraCorstandard"/>
      </w:pPr>
      <w:r w:rsidRPr="00834903">
        <w:rPr>
          <w:rStyle w:val="DraCorlinenumber"/>
        </w:rPr>
        <w:t>(7</w:t>
      </w:r>
      <w:r w:rsidR="00834903" w:rsidRPr="00834903">
        <w:rPr>
          <w:rStyle w:val="DraCorlinenumber"/>
        </w:rPr>
        <w:t>3</w:t>
      </w:r>
      <w:r w:rsidRPr="00834903">
        <w:rPr>
          <w:rStyle w:val="DraCorlinenumber"/>
        </w:rPr>
        <w:t>0)</w:t>
      </w:r>
      <w:r>
        <w:t xml:space="preserve"> </w:t>
      </w:r>
      <w:r w:rsidR="005343CB" w:rsidRPr="00D16D6F">
        <w:t>Cum d</w:t>
      </w:r>
      <w:r w:rsidR="0087532A" w:rsidRPr="00D16D6F">
        <w:t>ij</w:t>
      </w:r>
      <w:r w:rsidR="005343CB" w:rsidRPr="00D16D6F">
        <w:t>s quis unquam uel pie pugnauit uel f</w:t>
      </w:r>
      <w:r w:rsidR="00604FF1">
        <w:t>o</w:t>
      </w:r>
      <w:r w:rsidR="005343CB" w:rsidRPr="00D16D6F">
        <w:t>eliciter?</w:t>
      </w:r>
    </w:p>
    <w:p w14:paraId="4F1F6078" w14:textId="77777777" w:rsidR="00ED15BA" w:rsidRDefault="005343CB" w:rsidP="001323C4">
      <w:pPr>
        <w:pStyle w:val="DraCorstandard"/>
      </w:pPr>
      <w:r w:rsidRPr="00D16D6F">
        <w:t>Sane, haud uacabis impietatis crimine, si ultra fas tuam</w:t>
      </w:r>
    </w:p>
    <w:p w14:paraId="759BD086" w14:textId="77777777" w:rsidR="00ED15BA" w:rsidRDefault="005343CB" w:rsidP="001323C4">
      <w:pPr>
        <w:pStyle w:val="DraCorstandard"/>
      </w:pPr>
      <w:r w:rsidRPr="00D16D6F">
        <w:t>Extendas sollicitudinem, quando exitum futuri habet</w:t>
      </w:r>
    </w:p>
    <w:p w14:paraId="6D50EEF3" w14:textId="77777777" w:rsidR="00ED15BA" w:rsidRDefault="005343CB" w:rsidP="001323C4">
      <w:pPr>
        <w:pStyle w:val="DraCorstandard"/>
      </w:pPr>
      <w:r w:rsidRPr="00D16D6F">
        <w:t>Deus in sua unius manu. Quid hic tantum trepidas miser?</w:t>
      </w:r>
    </w:p>
    <w:p w14:paraId="0EEBAF90" w14:textId="759B9931" w:rsidR="003071AB" w:rsidRPr="00D16D6F" w:rsidRDefault="005343CB" w:rsidP="001323C4">
      <w:pPr>
        <w:pStyle w:val="DraCorstandard"/>
      </w:pPr>
      <w:r w:rsidRPr="00D16D6F">
        <w:t>An diffidentia tua uoles mendac</w:t>
      </w:r>
      <w:r w:rsidR="0087532A" w:rsidRPr="00D16D6F">
        <w:t>ij</w:t>
      </w:r>
      <w:r w:rsidRPr="00D16D6F">
        <w:t xml:space="preserve"> reum</w:t>
      </w:r>
    </w:p>
    <w:p w14:paraId="02BAE283" w14:textId="715BEF6D" w:rsidR="003071AB" w:rsidRPr="00D16D6F" w:rsidRDefault="00403E00" w:rsidP="001323C4">
      <w:pPr>
        <w:pStyle w:val="DraCorstandard"/>
      </w:pPr>
      <w:r w:rsidRPr="00834903">
        <w:rPr>
          <w:rStyle w:val="DraCorlinenumber"/>
        </w:rPr>
        <w:t>(7</w:t>
      </w:r>
      <w:r w:rsidR="00834903" w:rsidRPr="00834903">
        <w:rPr>
          <w:rStyle w:val="DraCorlinenumber"/>
        </w:rPr>
        <w:t>3</w:t>
      </w:r>
      <w:r w:rsidRPr="00834903">
        <w:rPr>
          <w:rStyle w:val="DraCorlinenumber"/>
        </w:rPr>
        <w:t>5)</w:t>
      </w:r>
      <w:r>
        <w:t xml:space="preserve"> </w:t>
      </w:r>
      <w:r w:rsidR="005343CB" w:rsidRPr="00D16D6F">
        <w:t>Facere Deum, nostri qui curam se suscipere perhibet,</w:t>
      </w:r>
    </w:p>
    <w:p w14:paraId="754100C2" w14:textId="77777777" w:rsidR="00ED15BA" w:rsidRDefault="005343CB" w:rsidP="001323C4">
      <w:pPr>
        <w:pStyle w:val="DraCorstandard"/>
      </w:pPr>
      <w:r w:rsidRPr="00D16D6F">
        <w:t>Qui capitis nostri etiam pilos omne</w:t>
      </w:r>
      <w:r w:rsidR="00604FF1">
        <w:t>i</w:t>
      </w:r>
      <w:r w:rsidRPr="00D16D6F">
        <w:t>s in numerato tenet?</w:t>
      </w:r>
    </w:p>
    <w:p w14:paraId="4549CD34" w14:textId="77777777" w:rsidR="00ED15BA" w:rsidRDefault="005343CB" w:rsidP="001323C4">
      <w:pPr>
        <w:pStyle w:val="DraCorstandard"/>
      </w:pPr>
      <w:r w:rsidRPr="00D16D6F">
        <w:t>Ecquem te ipsum facis, ut ex aduerso deo responsites?</w:t>
      </w:r>
    </w:p>
    <w:p w14:paraId="7EF3AD6E" w14:textId="59C713A7" w:rsidR="003071AB" w:rsidRPr="00D16D6F" w:rsidRDefault="005343CB" w:rsidP="001323C4">
      <w:pPr>
        <w:pStyle w:val="DraCorstandard"/>
      </w:pPr>
      <w:r w:rsidRPr="00D16D6F">
        <w:t xml:space="preserve">An inuides ipsi </w:t>
      </w:r>
      <w:r w:rsidR="00C722E0" w:rsidRPr="00D16D6F">
        <w:rPr>
          <w:rFonts w:ascii="Vusillus" w:hAnsi="Vusillus" w:cs="Vusillus"/>
          <w:noProof/>
        </w:rPr>
        <w:t>μοναρχίαν</w:t>
      </w:r>
      <w:r w:rsidRPr="00D16D6F">
        <w:t xml:space="preserve"> rerum mortalium?</w:t>
      </w:r>
    </w:p>
    <w:p w14:paraId="3B35B7C8" w14:textId="0E1053B2" w:rsidR="003071AB" w:rsidRPr="00D16D6F" w:rsidRDefault="00B95B11" w:rsidP="001323C4">
      <w:pPr>
        <w:pStyle w:val="DraCorstandard"/>
      </w:pPr>
      <w:r w:rsidRPr="00B95B11">
        <w:rPr>
          <w:rStyle w:val="DraCormarkversepart"/>
        </w:rPr>
        <w:t>@</w:t>
      </w:r>
      <w:r w:rsidR="005343CB" w:rsidRPr="00D16D6F">
        <w:t>Deos quaeso, ut tuam tibi dent mentem.</w:t>
      </w:r>
      <w:r w:rsidR="00C722E0" w:rsidRPr="00D16D6F">
        <w:t xml:space="preserve"> </w:t>
      </w:r>
      <w:r w:rsidR="00E9556D" w:rsidRPr="00E9556D">
        <w:rPr>
          <w:rStyle w:val="DraCorspeakerattribution"/>
        </w:rPr>
        <w:t>Pelarg.</w:t>
      </w:r>
      <w:r w:rsidR="00C722E0" w:rsidRPr="00D16D6F">
        <w:rPr>
          <w:i/>
          <w:iCs/>
        </w:rPr>
        <w:t xml:space="preserve"> </w:t>
      </w:r>
      <w:r w:rsidRPr="00B95B11">
        <w:rPr>
          <w:rStyle w:val="DraCormarkversepart"/>
        </w:rPr>
        <w:t>@</w:t>
      </w:r>
      <w:r w:rsidR="005343CB" w:rsidRPr="00D16D6F">
        <w:t>Cogis tu quidem</w:t>
      </w:r>
    </w:p>
    <w:p w14:paraId="16D859C9" w14:textId="7CA3A53A" w:rsidR="003071AB" w:rsidRPr="00D16D6F" w:rsidRDefault="00403E00" w:rsidP="001323C4">
      <w:pPr>
        <w:pStyle w:val="DraCorstandard"/>
      </w:pPr>
      <w:r w:rsidRPr="00834903">
        <w:rPr>
          <w:rStyle w:val="DraCorlinenumber"/>
        </w:rPr>
        <w:t>(7</w:t>
      </w:r>
      <w:r w:rsidR="00834903" w:rsidRPr="00834903">
        <w:rPr>
          <w:rStyle w:val="DraCorlinenumber"/>
        </w:rPr>
        <w:t>4</w:t>
      </w:r>
      <w:r w:rsidRPr="00834903">
        <w:rPr>
          <w:rStyle w:val="DraCorlinenumber"/>
        </w:rPr>
        <w:t>0)</w:t>
      </w:r>
      <w:r>
        <w:t xml:space="preserve"> </w:t>
      </w:r>
      <w:r w:rsidR="005343CB" w:rsidRPr="00D16D6F">
        <w:t>Me ire in tuam sententiam. Faciam, ut posthac quietior</w:t>
      </w:r>
    </w:p>
    <w:p w14:paraId="04F93D9A" w14:textId="77777777" w:rsidR="003071AB" w:rsidRPr="00D16D6F" w:rsidRDefault="005343CB" w:rsidP="001323C4">
      <w:pPr>
        <w:pStyle w:val="DraCorstandard"/>
      </w:pPr>
      <w:r w:rsidRPr="00D16D6F">
        <w:lastRenderedPageBreak/>
        <w:t>Sim. Dulcis interim commemoratio fuerit de filio.</w:t>
      </w:r>
    </w:p>
    <w:p w14:paraId="6483A4E5" w14:textId="5702D2E0" w:rsidR="003071AB" w:rsidRPr="00D16D6F" w:rsidRDefault="005343CB" w:rsidP="001323C4">
      <w:pPr>
        <w:pStyle w:val="DraCorstandard"/>
      </w:pPr>
      <w:r w:rsidRPr="00D16D6F">
        <w:t>Homo sum, Eubule. Humani nihil a me est alienum.</w:t>
      </w:r>
      <w:r w:rsidR="00C722E0" w:rsidRPr="00D16D6F">
        <w:t xml:space="preserve"> </w:t>
      </w:r>
      <w:r w:rsidR="00E9556D" w:rsidRPr="00E9556D">
        <w:rPr>
          <w:rStyle w:val="DraCorspeakerattribution"/>
        </w:rPr>
        <w:t>Evbv.</w:t>
      </w:r>
      <w:r w:rsidR="00C722E0" w:rsidRPr="00D16D6F">
        <w:rPr>
          <w:i/>
          <w:iCs/>
        </w:rPr>
        <w:t xml:space="preserve"> </w:t>
      </w:r>
      <w:r w:rsidR="00B95B11" w:rsidRPr="00B95B11">
        <w:rPr>
          <w:rStyle w:val="DraCormarkversepart"/>
        </w:rPr>
        <w:t>@</w:t>
      </w:r>
      <w:r w:rsidRPr="00D16D6F">
        <w:t>Quaeso, uide,</w:t>
      </w:r>
    </w:p>
    <w:p w14:paraId="2959D43D" w14:textId="77777777" w:rsidR="003071AB" w:rsidRPr="00D16D6F" w:rsidRDefault="005343CB" w:rsidP="001323C4">
      <w:pPr>
        <w:pStyle w:val="DraCorstandard"/>
      </w:pPr>
      <w:r w:rsidRPr="00D16D6F">
        <w:t>Ne stulto effectu exhinc gnatum prosequare, quem quidem putes</w:t>
      </w:r>
    </w:p>
    <w:p w14:paraId="55F29BA2" w14:textId="77777777" w:rsidR="00ED15BA" w:rsidRDefault="005343CB" w:rsidP="001323C4">
      <w:pPr>
        <w:pStyle w:val="DraCorstandard"/>
      </w:pPr>
      <w:r w:rsidRPr="00D16D6F">
        <w:t>Zelum illi debitum, cum sint, nolo erres, affectus mali</w:t>
      </w:r>
    </w:p>
    <w:p w14:paraId="26238137" w14:textId="6F394F74" w:rsidR="003071AB" w:rsidRPr="00D16D6F" w:rsidRDefault="00403E00" w:rsidP="001323C4">
      <w:pPr>
        <w:pStyle w:val="DraCorstandard"/>
      </w:pPr>
      <w:r w:rsidRPr="00834903">
        <w:rPr>
          <w:rStyle w:val="DraCorlinenumber"/>
        </w:rPr>
        <w:t>(7</w:t>
      </w:r>
      <w:r w:rsidR="00834903" w:rsidRPr="00834903">
        <w:rPr>
          <w:rStyle w:val="DraCorlinenumber"/>
        </w:rPr>
        <w:t>4</w:t>
      </w:r>
      <w:r w:rsidRPr="00834903">
        <w:rPr>
          <w:rStyle w:val="DraCorlinenumber"/>
        </w:rPr>
        <w:t>5)</w:t>
      </w:r>
      <w:r>
        <w:t xml:space="preserve"> </w:t>
      </w:r>
      <w:r w:rsidR="005343CB" w:rsidRPr="00D16D6F">
        <w:t>Recti specie commendati, unde expectes non nisi noxiam</w:t>
      </w:r>
    </w:p>
    <w:p w14:paraId="3B20E024" w14:textId="652E7244" w:rsidR="003071AB" w:rsidRPr="00D16D6F" w:rsidRDefault="005343CB" w:rsidP="001323C4">
      <w:pPr>
        <w:pStyle w:val="DraCorstandard"/>
      </w:pPr>
      <w:r w:rsidRPr="00D16D6F">
        <w:t>Imposturam. V</w:t>
      </w:r>
      <w:r w:rsidR="00604FF1">
        <w:t>a</w:t>
      </w:r>
      <w:r w:rsidRPr="00D16D6F">
        <w:t>erum gnatus quid dicebat nouissimum?</w:t>
      </w:r>
    </w:p>
    <w:p w14:paraId="36975A3F" w14:textId="2FDA8FBA" w:rsidR="003071AB" w:rsidRPr="00D16D6F" w:rsidRDefault="002A77F7" w:rsidP="001323C4">
      <w:pPr>
        <w:pStyle w:val="DraCorstandard"/>
      </w:pPr>
      <w:r w:rsidRPr="002A77F7">
        <w:rPr>
          <w:rStyle w:val="DraCorspeakerattribution"/>
        </w:rPr>
        <w:t>Pel.</w:t>
      </w:r>
      <w:r w:rsidR="00C722E0" w:rsidRPr="00D16D6F">
        <w:t xml:space="preserve"> </w:t>
      </w:r>
      <w:r w:rsidR="00B95B11" w:rsidRPr="00B95B11">
        <w:rPr>
          <w:rStyle w:val="DraCormarkversepart"/>
        </w:rPr>
        <w:t>@</w:t>
      </w:r>
      <w:r w:rsidR="005343CB" w:rsidRPr="00D16D6F">
        <w:t>Duobus uerbis iussit me longum ualere.</w:t>
      </w:r>
      <w:r w:rsidR="00C722E0" w:rsidRPr="00D16D6F">
        <w:t xml:space="preserve"> </w:t>
      </w:r>
      <w:r w:rsidR="00E9556D" w:rsidRPr="00E9556D">
        <w:rPr>
          <w:rStyle w:val="DraCorspeakerattribution"/>
        </w:rPr>
        <w:t>Evbv.</w:t>
      </w:r>
      <w:r w:rsidR="00C722E0" w:rsidRPr="00D16D6F">
        <w:rPr>
          <w:i/>
          <w:iCs/>
        </w:rPr>
        <w:t xml:space="preserve"> </w:t>
      </w:r>
      <w:r w:rsidR="00B95B11" w:rsidRPr="00B95B11">
        <w:rPr>
          <w:rStyle w:val="DraCormarkversepart"/>
        </w:rPr>
        <w:t>@</w:t>
      </w:r>
      <w:r w:rsidR="005343CB" w:rsidRPr="00D16D6F">
        <w:t>Quid amplius?</w:t>
      </w:r>
    </w:p>
    <w:p w14:paraId="64BCBE80" w14:textId="1FBF72AA" w:rsidR="003071AB" w:rsidRPr="00D16D6F" w:rsidRDefault="002A77F7" w:rsidP="001323C4">
      <w:pPr>
        <w:pStyle w:val="DraCorstandard"/>
      </w:pPr>
      <w:r w:rsidRPr="002A77F7">
        <w:rPr>
          <w:rStyle w:val="DraCorspeakerattribution"/>
        </w:rPr>
        <w:t>Pel.</w:t>
      </w:r>
      <w:r w:rsidR="00C722E0" w:rsidRPr="00D16D6F">
        <w:t xml:space="preserve"> </w:t>
      </w:r>
      <w:r w:rsidR="00B95B11" w:rsidRPr="00B95B11">
        <w:rPr>
          <w:rStyle w:val="DraCormarkversepart"/>
        </w:rPr>
        <w:t>@</w:t>
      </w:r>
      <w:r w:rsidR="005343CB" w:rsidRPr="00D16D6F">
        <w:t>Nihil.</w:t>
      </w:r>
      <w:r w:rsidR="00C722E0" w:rsidRPr="00D16D6F">
        <w:t xml:space="preserve"> </w:t>
      </w:r>
      <w:r w:rsidRPr="002A77F7">
        <w:rPr>
          <w:rStyle w:val="DraCorspeakerattribution"/>
        </w:rPr>
        <w:t>Evb.</w:t>
      </w:r>
      <w:r w:rsidR="00C722E0" w:rsidRPr="00D16D6F">
        <w:rPr>
          <w:i/>
          <w:iCs/>
        </w:rPr>
        <w:t xml:space="preserve"> </w:t>
      </w:r>
      <w:r w:rsidR="00B95B11" w:rsidRPr="00B95B11">
        <w:rPr>
          <w:rStyle w:val="DraCormarkversepart"/>
        </w:rPr>
        <w:t>@</w:t>
      </w:r>
      <w:r w:rsidR="005343CB" w:rsidRPr="00D16D6F">
        <w:t>Num tristis abi</w:t>
      </w:r>
      <w:r w:rsidR="00C722E0" w:rsidRPr="00D16D6F">
        <w:t>j</w:t>
      </w:r>
      <w:r w:rsidR="005343CB" w:rsidRPr="00D16D6F">
        <w:t>t?</w:t>
      </w:r>
      <w:r w:rsidR="00C722E0" w:rsidRPr="00D16D6F">
        <w:t xml:space="preserve"> </w:t>
      </w:r>
      <w:r w:rsidRPr="002A77F7">
        <w:rPr>
          <w:rStyle w:val="DraCorspeakerattribution"/>
        </w:rPr>
        <w:t>Pel.</w:t>
      </w:r>
      <w:r w:rsidR="00C722E0" w:rsidRPr="00D16D6F">
        <w:rPr>
          <w:i/>
          <w:iCs/>
        </w:rPr>
        <w:t xml:space="preserve"> </w:t>
      </w:r>
      <w:r w:rsidR="00B95B11" w:rsidRPr="00B95B11">
        <w:rPr>
          <w:rStyle w:val="DraCormarkversepart"/>
        </w:rPr>
        <w:t>@</w:t>
      </w:r>
      <w:r w:rsidR="005343CB" w:rsidRPr="00D16D6F">
        <w:t>Imo laetus, Eubule. Hinc mihi</w:t>
      </w:r>
    </w:p>
    <w:p w14:paraId="37E52814" w14:textId="0A0D7103" w:rsidR="003071AB" w:rsidRPr="00D16D6F" w:rsidRDefault="005343CB" w:rsidP="001323C4">
      <w:pPr>
        <w:pStyle w:val="DraCorstandard"/>
      </w:pPr>
      <w:r w:rsidRPr="00D16D6F">
        <w:t>Lac</w:t>
      </w:r>
      <w:r w:rsidR="00604FF1">
        <w:t>h</w:t>
      </w:r>
      <w:r w:rsidRPr="00D16D6F">
        <w:t>r</w:t>
      </w:r>
      <w:r w:rsidR="00604FF1">
        <w:t>y</w:t>
      </w:r>
      <w:r w:rsidRPr="00D16D6F">
        <w:t>mas excussit ille, qui tam frigidus erat in patrem.</w:t>
      </w:r>
    </w:p>
    <w:p w14:paraId="31A88F90" w14:textId="75B223BE" w:rsidR="003071AB" w:rsidRPr="00D16D6F" w:rsidRDefault="00403E00" w:rsidP="001323C4">
      <w:pPr>
        <w:pStyle w:val="DraCorstandard"/>
      </w:pPr>
      <w:r w:rsidRPr="00834903">
        <w:rPr>
          <w:rStyle w:val="DraCorlinenumber"/>
        </w:rPr>
        <w:t>(7</w:t>
      </w:r>
      <w:r w:rsidR="00834903" w:rsidRPr="00834903">
        <w:rPr>
          <w:rStyle w:val="DraCorlinenumber"/>
        </w:rPr>
        <w:t>5</w:t>
      </w:r>
      <w:r w:rsidRPr="00834903">
        <w:rPr>
          <w:rStyle w:val="DraCorlinenumber"/>
        </w:rPr>
        <w:t>0)</w:t>
      </w:r>
      <w:r>
        <w:t xml:space="preserve"> </w:t>
      </w:r>
      <w:r w:rsidR="00E9556D" w:rsidRPr="00E9556D">
        <w:rPr>
          <w:rStyle w:val="DraCorspeakerattribution"/>
        </w:rPr>
        <w:t>Evbv.</w:t>
      </w:r>
      <w:r w:rsidR="00C722E0" w:rsidRPr="00D16D6F">
        <w:t xml:space="preserve"> </w:t>
      </w:r>
      <w:r w:rsidR="00B95B11" w:rsidRPr="00B95B11">
        <w:rPr>
          <w:rStyle w:val="DraCormarkversepart"/>
        </w:rPr>
        <w:t>@</w:t>
      </w:r>
      <w:r w:rsidR="005343CB" w:rsidRPr="00D16D6F">
        <w:t>Ita comparatum est natura, ut uirtutem praesentem minus</w:t>
      </w:r>
    </w:p>
    <w:p w14:paraId="2A984DF9" w14:textId="00408D9B" w:rsidR="003071AB" w:rsidRPr="00D16D6F" w:rsidRDefault="005343CB" w:rsidP="001323C4">
      <w:pPr>
        <w:pStyle w:val="DraCorstandard"/>
      </w:pPr>
      <w:r w:rsidRPr="00D16D6F">
        <w:t>Animadu</w:t>
      </w:r>
      <w:r w:rsidR="00604FF1">
        <w:t>o</w:t>
      </w:r>
      <w:r w:rsidRPr="00D16D6F">
        <w:t>rtamus, sublatam uero ex oculis mox inuidi</w:t>
      </w:r>
    </w:p>
    <w:p w14:paraId="2FF407F3" w14:textId="77777777" w:rsidR="003071AB" w:rsidRPr="00D16D6F" w:rsidRDefault="005343CB" w:rsidP="001323C4">
      <w:pPr>
        <w:pStyle w:val="DraCorstandard"/>
      </w:pPr>
      <w:r w:rsidRPr="00D16D6F">
        <w:t>Queramus. Quod gnatus minus uidit, per adulescentiam</w:t>
      </w:r>
    </w:p>
    <w:p w14:paraId="3FE1BB7C" w14:textId="77777777" w:rsidR="003071AB" w:rsidRPr="00D16D6F" w:rsidRDefault="005343CB" w:rsidP="001323C4">
      <w:pPr>
        <w:pStyle w:val="DraCorstandard"/>
      </w:pPr>
      <w:r w:rsidRPr="00D16D6F">
        <w:t>Et consulit parum, aetas id correxerit, quando malo</w:t>
      </w:r>
    </w:p>
    <w:p w14:paraId="39D56DE0" w14:textId="77777777" w:rsidR="00ED15BA" w:rsidRDefault="005343CB" w:rsidP="001323C4">
      <w:pPr>
        <w:pStyle w:val="DraCorstandard"/>
      </w:pPr>
      <w:r w:rsidRPr="00D16D6F">
        <w:t>Accepto stultus sapiet. Quid ualetudo det commodi,</w:t>
      </w:r>
    </w:p>
    <w:p w14:paraId="755AF212" w14:textId="2A2FE6A8" w:rsidR="003071AB" w:rsidRPr="00D16D6F" w:rsidRDefault="00403E00" w:rsidP="001323C4">
      <w:pPr>
        <w:pStyle w:val="DraCorstandard"/>
      </w:pPr>
      <w:r w:rsidRPr="00834903">
        <w:rPr>
          <w:rStyle w:val="DraCorlinenumber"/>
        </w:rPr>
        <w:t>(7</w:t>
      </w:r>
      <w:r w:rsidR="00834903" w:rsidRPr="00834903">
        <w:rPr>
          <w:rStyle w:val="DraCorlinenumber"/>
        </w:rPr>
        <w:t>5</w:t>
      </w:r>
      <w:r w:rsidRPr="00834903">
        <w:rPr>
          <w:rStyle w:val="DraCorlinenumber"/>
        </w:rPr>
        <w:t>5)</w:t>
      </w:r>
      <w:r>
        <w:t xml:space="preserve"> </w:t>
      </w:r>
      <w:r w:rsidR="005343CB" w:rsidRPr="00D16D6F">
        <w:t>Aegrotus post intelliget. Nunc illum p</w:t>
      </w:r>
      <w:r w:rsidR="00604FF1">
        <w:t>o</w:t>
      </w:r>
      <w:r w:rsidR="005343CB" w:rsidRPr="00D16D6F">
        <w:t>enitet sui.</w:t>
      </w:r>
    </w:p>
    <w:p w14:paraId="3D05A210" w14:textId="6D18058E" w:rsidR="003071AB" w:rsidRPr="00D16D6F" w:rsidRDefault="005343CB" w:rsidP="001323C4">
      <w:pPr>
        <w:pStyle w:val="DraCorstandard"/>
      </w:pPr>
      <w:r w:rsidRPr="00D16D6F">
        <w:t>Nimis impense liber cupiuit esse. Quod h</w:t>
      </w:r>
      <w:r w:rsidR="00604FF1">
        <w:t>e</w:t>
      </w:r>
      <w:r w:rsidRPr="00D16D6F">
        <w:t>ic erret modo,</w:t>
      </w:r>
    </w:p>
    <w:p w14:paraId="1C270DAA" w14:textId="291AED23" w:rsidR="003071AB" w:rsidRPr="00D16D6F" w:rsidRDefault="005343CB" w:rsidP="001323C4">
      <w:pPr>
        <w:pStyle w:val="DraCorstandard"/>
      </w:pPr>
      <w:r w:rsidRPr="00D16D6F">
        <w:t>Posteri sentiet, cum ad te confugiet, naufragus uelut</w:t>
      </w:r>
    </w:p>
    <w:p w14:paraId="57EE136B" w14:textId="07120895" w:rsidR="003071AB" w:rsidRPr="00D16D6F" w:rsidRDefault="00B95B11" w:rsidP="001323C4">
      <w:pPr>
        <w:pStyle w:val="DraCorstandard"/>
      </w:pPr>
      <w:r w:rsidRPr="00B95B11">
        <w:rPr>
          <w:rStyle w:val="DraCormarkversepart"/>
        </w:rPr>
        <w:t>@</w:t>
      </w:r>
      <w:r w:rsidR="005343CB" w:rsidRPr="00D16D6F">
        <w:t>In tutum portum. Id quod futurum ominor.</w:t>
      </w:r>
      <w:r w:rsidR="00C722E0" w:rsidRPr="00D16D6F">
        <w:t xml:space="preserve"> </w:t>
      </w:r>
      <w:r w:rsidR="002A77F7" w:rsidRPr="002A77F7">
        <w:rPr>
          <w:rStyle w:val="DraCorspeakerattribution"/>
        </w:rPr>
        <w:t>Pel.</w:t>
      </w:r>
      <w:r w:rsidR="00C722E0" w:rsidRPr="00D16D6F">
        <w:t xml:space="preserve"> </w:t>
      </w:r>
      <w:r w:rsidRPr="00B95B11">
        <w:rPr>
          <w:rStyle w:val="DraCormarkversepart"/>
        </w:rPr>
        <w:t>@</w:t>
      </w:r>
      <w:r w:rsidR="005343CB" w:rsidRPr="00D16D6F">
        <w:t>Au, mi Eubule, metuo</w:t>
      </w:r>
    </w:p>
    <w:p w14:paraId="2B4720D8" w14:textId="07A815DA" w:rsidR="003071AB" w:rsidRPr="00D16D6F" w:rsidRDefault="00B95B11" w:rsidP="001323C4">
      <w:pPr>
        <w:pStyle w:val="DraCorstandard"/>
      </w:pPr>
      <w:r w:rsidRPr="00B95B11">
        <w:rPr>
          <w:rStyle w:val="DraCormarkversepart"/>
        </w:rPr>
        <w:t>@</w:t>
      </w:r>
      <w:r w:rsidR="005343CB" w:rsidRPr="00D16D6F">
        <w:t>Ab omine.</w:t>
      </w:r>
      <w:r w:rsidR="00C722E0" w:rsidRPr="00D16D6F">
        <w:t xml:space="preserve"> </w:t>
      </w:r>
      <w:r w:rsidR="00E9556D" w:rsidRPr="00E9556D">
        <w:rPr>
          <w:rStyle w:val="DraCorspeakerattribution"/>
        </w:rPr>
        <w:t>Evbvlv.</w:t>
      </w:r>
      <w:r w:rsidR="00C722E0" w:rsidRPr="00D16D6F">
        <w:rPr>
          <w:i/>
          <w:iCs/>
        </w:rPr>
        <w:t xml:space="preserve"> </w:t>
      </w:r>
      <w:r w:rsidRPr="00B95B11">
        <w:rPr>
          <w:rStyle w:val="DraCormarkversepart"/>
        </w:rPr>
        <w:t>@</w:t>
      </w:r>
      <w:r w:rsidR="005343CB" w:rsidRPr="00D16D6F">
        <w:t>Nihil est, quod metuas. Si istuc eueniat, locus</w:t>
      </w:r>
    </w:p>
    <w:p w14:paraId="5C11AAB9" w14:textId="681AE58D" w:rsidR="003071AB" w:rsidRPr="00D16D6F" w:rsidRDefault="00403E00" w:rsidP="001323C4">
      <w:pPr>
        <w:pStyle w:val="DraCorstandard"/>
      </w:pPr>
      <w:r w:rsidRPr="00834903">
        <w:rPr>
          <w:rStyle w:val="DraCorlinenumber"/>
        </w:rPr>
        <w:t>(7</w:t>
      </w:r>
      <w:r w:rsidR="00834903" w:rsidRPr="00834903">
        <w:rPr>
          <w:rStyle w:val="DraCorlinenumber"/>
        </w:rPr>
        <w:t>6</w:t>
      </w:r>
      <w:r w:rsidRPr="00834903">
        <w:rPr>
          <w:rStyle w:val="DraCorlinenumber"/>
        </w:rPr>
        <w:t>0)</w:t>
      </w:r>
      <w:r>
        <w:t xml:space="preserve"> </w:t>
      </w:r>
      <w:r w:rsidR="00B95B11" w:rsidRPr="00B95B11">
        <w:rPr>
          <w:rStyle w:val="DraCormarkversepart"/>
        </w:rPr>
        <w:t>@</w:t>
      </w:r>
      <w:r w:rsidR="005343CB" w:rsidRPr="00D16D6F">
        <w:t>Esto misericordiae.</w:t>
      </w:r>
      <w:r w:rsidR="00C722E0" w:rsidRPr="00D16D6F">
        <w:t xml:space="preserve"> </w:t>
      </w:r>
      <w:r w:rsidR="002A77F7" w:rsidRPr="002A77F7">
        <w:rPr>
          <w:rStyle w:val="DraCorspeakerattribution"/>
        </w:rPr>
        <w:t>Pel.</w:t>
      </w:r>
      <w:r w:rsidR="00C722E0" w:rsidRPr="00D16D6F">
        <w:rPr>
          <w:i/>
          <w:iCs/>
        </w:rPr>
        <w:t xml:space="preserve"> </w:t>
      </w:r>
      <w:r w:rsidR="00B95B11" w:rsidRPr="00B95B11">
        <w:rPr>
          <w:rStyle w:val="DraCormarkversepart"/>
        </w:rPr>
        <w:t>@</w:t>
      </w:r>
      <w:r w:rsidR="005343CB" w:rsidRPr="00D16D6F">
        <w:t>Non usus ueniet, spero.</w:t>
      </w:r>
      <w:r w:rsidR="00C722E0" w:rsidRPr="00D16D6F">
        <w:t xml:space="preserve"> </w:t>
      </w:r>
      <w:r w:rsidR="002A77F7">
        <w:rPr>
          <w:rStyle w:val="DraCorspeakerattribution"/>
        </w:rPr>
        <w:t>Ev.</w:t>
      </w:r>
      <w:r w:rsidR="00C722E0" w:rsidRPr="00D16D6F">
        <w:rPr>
          <w:i/>
          <w:iCs/>
        </w:rPr>
        <w:t xml:space="preserve"> </w:t>
      </w:r>
      <w:r w:rsidR="00B95B11" w:rsidRPr="00B95B11">
        <w:rPr>
          <w:rStyle w:val="DraCormarkversepart"/>
        </w:rPr>
        <w:t>@</w:t>
      </w:r>
      <w:r w:rsidR="005343CB" w:rsidRPr="00D16D6F">
        <w:t>Spero item</w:t>
      </w:r>
    </w:p>
    <w:p w14:paraId="2CCF66BB" w14:textId="77777777" w:rsidR="003071AB" w:rsidRPr="00D16D6F" w:rsidRDefault="005343CB" w:rsidP="001323C4">
      <w:pPr>
        <w:pStyle w:val="DraCorstandard"/>
      </w:pPr>
      <w:r w:rsidRPr="00D16D6F">
        <w:t>Ego hercle. Neque eo dico, quod quicquam illum senserim mali</w:t>
      </w:r>
    </w:p>
    <w:p w14:paraId="2AD42FAE" w14:textId="77777777" w:rsidR="00ED15BA" w:rsidRDefault="005343CB" w:rsidP="001323C4">
      <w:pPr>
        <w:pStyle w:val="DraCorstandard"/>
      </w:pPr>
      <w:r w:rsidRPr="00D16D6F">
        <w:t>Dedisse, sed, si quid, ne quid. Quae eius sit aetas, peruides.</w:t>
      </w:r>
    </w:p>
    <w:p w14:paraId="6F45CD7D" w14:textId="4BE4FD3F" w:rsidR="003071AB" w:rsidRPr="00D16D6F" w:rsidRDefault="005343CB" w:rsidP="001323C4">
      <w:pPr>
        <w:pStyle w:val="DraCorstandard"/>
      </w:pPr>
      <w:r w:rsidRPr="00D16D6F">
        <w:t>In pessima sequax est et in malum propendet pectore</w:t>
      </w:r>
    </w:p>
    <w:p w14:paraId="178D25D2" w14:textId="77777777" w:rsidR="00ED15BA" w:rsidRDefault="005343CB" w:rsidP="001323C4">
      <w:pPr>
        <w:pStyle w:val="DraCorstandard"/>
      </w:pPr>
      <w:r w:rsidRPr="00D16D6F">
        <w:t>Toto, idque maxime, dum consil</w:t>
      </w:r>
      <w:r w:rsidR="0087532A" w:rsidRPr="00D16D6F">
        <w:t>ij</w:t>
      </w:r>
      <w:r w:rsidRPr="00D16D6F">
        <w:t>s suis relinquitur.</w:t>
      </w:r>
    </w:p>
    <w:p w14:paraId="04971C95" w14:textId="0F0F89C5" w:rsidR="003071AB" w:rsidRPr="00D16D6F" w:rsidRDefault="00403E00" w:rsidP="001323C4">
      <w:pPr>
        <w:pStyle w:val="DraCorstandard"/>
      </w:pPr>
      <w:r w:rsidRPr="00834903">
        <w:rPr>
          <w:rStyle w:val="DraCorlinenumber"/>
        </w:rPr>
        <w:t>(7</w:t>
      </w:r>
      <w:r w:rsidR="00834903" w:rsidRPr="00834903">
        <w:rPr>
          <w:rStyle w:val="DraCorlinenumber"/>
        </w:rPr>
        <w:t>6</w:t>
      </w:r>
      <w:r w:rsidRPr="00834903">
        <w:rPr>
          <w:rStyle w:val="DraCorlinenumber"/>
        </w:rPr>
        <w:t>5)</w:t>
      </w:r>
      <w:r>
        <w:t xml:space="preserve"> </w:t>
      </w:r>
      <w:r w:rsidR="005343CB" w:rsidRPr="00D16D6F">
        <w:t xml:space="preserve">Quid enim ualet, quad in eo </w:t>
      </w:r>
      <w:r>
        <w:t>e</w:t>
      </w:r>
      <w:r w:rsidR="005343CB" w:rsidRPr="00D16D6F">
        <w:t>st optimum? Malum illud sonticum,</w:t>
      </w:r>
    </w:p>
    <w:p w14:paraId="34302F09" w14:textId="19B1572E" w:rsidR="003071AB" w:rsidRPr="00403E00" w:rsidRDefault="005343CB" w:rsidP="001323C4">
      <w:pPr>
        <w:pStyle w:val="DraCorstandard"/>
        <w:rPr>
          <w:rFonts w:ascii="Vusillus" w:hAnsi="Vusillus" w:cs="Vusillus"/>
          <w:noProof/>
        </w:rPr>
      </w:pPr>
      <w:r w:rsidRPr="00D16D6F">
        <w:t xml:space="preserve">Quod </w:t>
      </w:r>
      <w:r w:rsidR="009B773A" w:rsidRPr="00403E00">
        <w:rPr>
          <w:rFonts w:ascii="Vusillus" w:hAnsi="Vusillus" w:cs="Vusillus"/>
          <w:noProof/>
          <w:lang w:val="el-GR"/>
        </w:rPr>
        <w:t>πρωτόπλαστο</w:t>
      </w:r>
      <w:r w:rsidR="00403E00">
        <w:rPr>
          <w:rFonts w:ascii="Vusillus" w:hAnsi="Vusillus" w:cs="Vusillus"/>
          <w:noProof/>
          <w:lang w:val="el-GR"/>
        </w:rPr>
        <w:t>υ</w:t>
      </w:r>
      <w:r w:rsidR="009B773A" w:rsidRPr="00403E00">
        <w:rPr>
          <w:rFonts w:ascii="Vusillus" w:hAnsi="Vusillus" w:cs="Vusillus"/>
          <w:noProof/>
          <w:lang w:val="el-GR"/>
        </w:rPr>
        <w:t>ς</w:t>
      </w:r>
      <w:r w:rsidRPr="00D16D6F">
        <w:t xml:space="preserve"> perdidit patres, uitiauit item istius</w:t>
      </w:r>
    </w:p>
    <w:p w14:paraId="37893ADF" w14:textId="77777777" w:rsidR="003071AB" w:rsidRPr="00D16D6F" w:rsidRDefault="005343CB" w:rsidP="001323C4">
      <w:pPr>
        <w:pStyle w:val="DraCorstandard"/>
      </w:pPr>
      <w:r w:rsidRPr="00D16D6F">
        <w:lastRenderedPageBreak/>
        <w:t>Mentem, quo non potest non sollicitarier ad cupidines</w:t>
      </w:r>
    </w:p>
    <w:p w14:paraId="26A4453F" w14:textId="77777777" w:rsidR="003071AB" w:rsidRPr="00D16D6F" w:rsidRDefault="005343CB" w:rsidP="001323C4">
      <w:pPr>
        <w:pStyle w:val="DraCorstandard"/>
      </w:pPr>
      <w:r w:rsidRPr="00D16D6F">
        <w:t>Malas, quas et pro consilio Philauti studeat exsequi,</w:t>
      </w:r>
    </w:p>
    <w:p w14:paraId="07013943" w14:textId="77777777" w:rsidR="003071AB" w:rsidRPr="00D16D6F" w:rsidRDefault="005343CB" w:rsidP="001323C4">
      <w:pPr>
        <w:pStyle w:val="DraCorstandard"/>
      </w:pPr>
      <w:r w:rsidRPr="00D16D6F">
        <w:t>Nisi praesens adsit corrector, qui hunc ad meliora prouocet,</w:t>
      </w:r>
    </w:p>
    <w:p w14:paraId="54FE7BBB" w14:textId="41F6095D" w:rsidR="003071AB" w:rsidRPr="00D16D6F" w:rsidRDefault="00403E00" w:rsidP="001323C4">
      <w:pPr>
        <w:pStyle w:val="DraCorstandard"/>
      </w:pPr>
      <w:r w:rsidRPr="00834903">
        <w:rPr>
          <w:rStyle w:val="DraCorlinenumber"/>
        </w:rPr>
        <w:t>(7</w:t>
      </w:r>
      <w:r w:rsidR="00834903" w:rsidRPr="00834903">
        <w:rPr>
          <w:rStyle w:val="DraCorlinenumber"/>
        </w:rPr>
        <w:t>7</w:t>
      </w:r>
      <w:r w:rsidRPr="00834903">
        <w:rPr>
          <w:rStyle w:val="DraCorlinenumber"/>
        </w:rPr>
        <w:t>0)</w:t>
      </w:r>
      <w:r>
        <w:t xml:space="preserve"> </w:t>
      </w:r>
      <w:r w:rsidR="005343CB" w:rsidRPr="00D16D6F">
        <w:t>Si nescis, optimus ille corrector deus est, cuius manus</w:t>
      </w:r>
    </w:p>
    <w:p w14:paraId="41DD9E35" w14:textId="77777777" w:rsidR="003071AB" w:rsidRPr="00D16D6F" w:rsidRDefault="005343CB" w:rsidP="001323C4">
      <w:pPr>
        <w:pStyle w:val="DraCorstandard"/>
      </w:pPr>
      <w:r w:rsidRPr="00D16D6F">
        <w:t>Moderatur omnia et in quo, ut summatim dicam, omnes uiuimus,</w:t>
      </w:r>
    </w:p>
    <w:p w14:paraId="6E0B38F5" w14:textId="77777777" w:rsidR="003071AB" w:rsidRPr="00D16D6F" w:rsidRDefault="005343CB" w:rsidP="001323C4">
      <w:pPr>
        <w:pStyle w:val="DraCorstandard"/>
      </w:pPr>
      <w:r w:rsidRPr="00D16D6F">
        <w:t>Mouemur, et sumus, cum sit solus rerum omnium arbiter.</w:t>
      </w:r>
    </w:p>
    <w:p w14:paraId="53A63F50" w14:textId="1CC9C2BE" w:rsidR="003071AB" w:rsidRPr="00D16D6F" w:rsidRDefault="002A77F7" w:rsidP="001323C4">
      <w:pPr>
        <w:pStyle w:val="DraCorstandard"/>
      </w:pPr>
      <w:r w:rsidRPr="002A77F7">
        <w:rPr>
          <w:rStyle w:val="DraCorspeakerattribution"/>
        </w:rPr>
        <w:t>Pel.</w:t>
      </w:r>
      <w:r w:rsidR="009B773A" w:rsidRPr="00D16D6F">
        <w:t xml:space="preserve"> </w:t>
      </w:r>
      <w:r w:rsidR="005343CB" w:rsidRPr="00D16D6F">
        <w:t>Credo, Eubule, omnia haec tam uere quam studiose orarier.</w:t>
      </w:r>
    </w:p>
    <w:p w14:paraId="2BD7B63B" w14:textId="677D3BDF" w:rsidR="003071AB" w:rsidRPr="00D16D6F" w:rsidRDefault="005343CB" w:rsidP="001323C4">
      <w:pPr>
        <w:pStyle w:val="DraCorstandard"/>
      </w:pPr>
      <w:r w:rsidRPr="00D16D6F">
        <w:t>Quod de Pericle ferunt Suadela in lab</w:t>
      </w:r>
      <w:r w:rsidR="0087532A" w:rsidRPr="00D16D6F">
        <w:t>ij</w:t>
      </w:r>
      <w:r w:rsidRPr="00D16D6F">
        <w:t>s sessitat tuis.</w:t>
      </w:r>
    </w:p>
    <w:p w14:paraId="0D76CAEE" w14:textId="143CF9A7" w:rsidR="003071AB" w:rsidRPr="00D16D6F" w:rsidRDefault="00403E00" w:rsidP="001323C4">
      <w:pPr>
        <w:pStyle w:val="DraCorstandard"/>
      </w:pPr>
      <w:r w:rsidRPr="00834903">
        <w:rPr>
          <w:rStyle w:val="DraCorlinenumber"/>
        </w:rPr>
        <w:t>(7</w:t>
      </w:r>
      <w:r w:rsidR="00834903" w:rsidRPr="00834903">
        <w:rPr>
          <w:rStyle w:val="DraCorlinenumber"/>
        </w:rPr>
        <w:t>7</w:t>
      </w:r>
      <w:r w:rsidRPr="00834903">
        <w:rPr>
          <w:rStyle w:val="DraCorlinenumber"/>
        </w:rPr>
        <w:t>5)</w:t>
      </w:r>
      <w:r>
        <w:t xml:space="preserve"> </w:t>
      </w:r>
      <w:r w:rsidR="005343CB" w:rsidRPr="00D16D6F">
        <w:t>Cuperem quidem in totum curam gnati exsulantis ponere,</w:t>
      </w:r>
    </w:p>
    <w:p w14:paraId="4AD5CC35" w14:textId="172D27BC" w:rsidR="003071AB" w:rsidRPr="00D16D6F" w:rsidRDefault="00B95B11" w:rsidP="001323C4">
      <w:pPr>
        <w:pStyle w:val="DraCorstandard"/>
      </w:pPr>
      <w:r w:rsidRPr="00B95B11">
        <w:rPr>
          <w:rStyle w:val="DraCormarkversepart"/>
        </w:rPr>
        <w:t>@</w:t>
      </w:r>
      <w:r w:rsidR="005343CB" w:rsidRPr="00D16D6F">
        <w:t>Modo possem.</w:t>
      </w:r>
      <w:r w:rsidR="009B773A" w:rsidRPr="00D16D6F">
        <w:t xml:space="preserve"> </w:t>
      </w:r>
      <w:r w:rsidR="009B773A" w:rsidRPr="00A53A6D">
        <w:rPr>
          <w:rStyle w:val="DraCorspeakerattribution"/>
        </w:rPr>
        <w:t>E</w:t>
      </w:r>
      <w:r w:rsidR="0023788B" w:rsidRPr="00A53A6D">
        <w:rPr>
          <w:rStyle w:val="DraCorspeakerattribution"/>
        </w:rPr>
        <w:t>vbvl</w:t>
      </w:r>
      <w:r w:rsidR="009B773A" w:rsidRPr="00A53A6D">
        <w:rPr>
          <w:rStyle w:val="DraCorspeakerattribution"/>
        </w:rPr>
        <w:t>.</w:t>
      </w:r>
      <w:r w:rsidR="009B773A" w:rsidRPr="00D16D6F">
        <w:rPr>
          <w:i/>
          <w:iCs/>
        </w:rPr>
        <w:t xml:space="preserve"> </w:t>
      </w:r>
      <w:r w:rsidRPr="00B95B11">
        <w:rPr>
          <w:rStyle w:val="DraCormarkversepart"/>
        </w:rPr>
        <w:t>@</w:t>
      </w:r>
      <w:r w:rsidR="005343CB" w:rsidRPr="00D16D6F">
        <w:t>Fidenti sperata cedunt. Sed nunquid aliud</w:t>
      </w:r>
    </w:p>
    <w:p w14:paraId="19809D20" w14:textId="1AA69BC6" w:rsidR="003071AB" w:rsidRPr="00D16D6F" w:rsidRDefault="00B95B11" w:rsidP="001323C4">
      <w:pPr>
        <w:pStyle w:val="DraCorstandard"/>
      </w:pPr>
      <w:r w:rsidRPr="00B95B11">
        <w:rPr>
          <w:rStyle w:val="DraCormarkversepart"/>
        </w:rPr>
        <w:t>@</w:t>
      </w:r>
      <w:r w:rsidR="005343CB" w:rsidRPr="00D16D6F">
        <w:t>Me uis, Pelarge?</w:t>
      </w:r>
      <w:r w:rsidR="009B773A" w:rsidRPr="00D16D6F">
        <w:t xml:space="preserve"> </w:t>
      </w:r>
      <w:r w:rsidR="00E9556D" w:rsidRPr="00E9556D">
        <w:rPr>
          <w:rStyle w:val="DraCorspeakerattribution"/>
        </w:rPr>
        <w:t>Pelar.</w:t>
      </w:r>
      <w:r w:rsidR="009B773A" w:rsidRPr="00D16D6F">
        <w:rPr>
          <w:i/>
          <w:iCs/>
        </w:rPr>
        <w:t xml:space="preserve"> </w:t>
      </w:r>
      <w:r w:rsidRPr="00B95B11">
        <w:rPr>
          <w:rStyle w:val="DraCormarkversepart"/>
        </w:rPr>
        <w:t>@</w:t>
      </w:r>
      <w:r w:rsidR="00FD2057" w:rsidRPr="00D16D6F">
        <w:t>V</w:t>
      </w:r>
      <w:r w:rsidR="005343CB" w:rsidRPr="00D16D6F">
        <w:t>t ad nos d</w:t>
      </w:r>
      <w:r w:rsidR="00403E00">
        <w:t>i</w:t>
      </w:r>
      <w:r w:rsidR="005343CB" w:rsidRPr="00D16D6F">
        <w:t>u</w:t>
      </w:r>
      <w:r w:rsidR="00403E00">
        <w:t>o</w:t>
      </w:r>
      <w:r w:rsidR="005343CB" w:rsidRPr="00D16D6F">
        <w:t>rtas, Eubule p</w:t>
      </w:r>
      <w:r w:rsidR="0087532A" w:rsidRPr="00D16D6F">
        <w:t>ij</w:t>
      </w:r>
      <w:r w:rsidR="005343CB" w:rsidRPr="00D16D6F">
        <w:t>ssime.</w:t>
      </w:r>
    </w:p>
    <w:p w14:paraId="28F01F2D" w14:textId="7336FB69" w:rsidR="003071AB" w:rsidRPr="00D16D6F" w:rsidRDefault="00E9556D" w:rsidP="001323C4">
      <w:pPr>
        <w:pStyle w:val="DraCorstandard"/>
      </w:pPr>
      <w:r w:rsidRPr="00E9556D">
        <w:rPr>
          <w:rStyle w:val="DraCorspeakerattribution"/>
        </w:rPr>
        <w:t>Evbvlvs.</w:t>
      </w:r>
      <w:r w:rsidR="009B773A" w:rsidRPr="00D16D6F">
        <w:t xml:space="preserve"> </w:t>
      </w:r>
      <w:r w:rsidR="005343CB" w:rsidRPr="00D16D6F">
        <w:t>Quando istuc uis, fiat. Nolo ullum in me tibi claudi commodum.</w:t>
      </w:r>
    </w:p>
    <w:p w14:paraId="268A9F79" w14:textId="3FCD44B8" w:rsidR="00ED15BA" w:rsidRPr="009246B4" w:rsidRDefault="002416D4" w:rsidP="002416D4">
      <w:pPr>
        <w:pStyle w:val="DraCoradditions"/>
        <w:rPr>
          <w:lang w:val="la-Latn"/>
        </w:rPr>
      </w:pPr>
      <w:r w:rsidRPr="009246B4">
        <w:rPr>
          <w:lang w:val="la-Latn"/>
        </w:rPr>
        <w:t>/act=3, scene=4/</w:t>
      </w:r>
    </w:p>
    <w:p w14:paraId="3CD417F5" w14:textId="5C00D224" w:rsidR="003071AB" w:rsidRPr="00D16D6F" w:rsidRDefault="009B773A" w:rsidP="00F86DDF">
      <w:pPr>
        <w:pStyle w:val="DraCorhead"/>
      </w:pPr>
      <w:r w:rsidRPr="00D16D6F">
        <w:t>Actus tertij. Scoena quarta.</w:t>
      </w:r>
    </w:p>
    <w:p w14:paraId="57F5B04E" w14:textId="0E74EF4F" w:rsidR="003071AB" w:rsidRPr="00F86DDF" w:rsidRDefault="005343CB" w:rsidP="001323C4">
      <w:pPr>
        <w:pStyle w:val="DraCorstandard"/>
        <w:rPr>
          <w:rStyle w:val="DraCorstagedirectionsetc"/>
        </w:rPr>
      </w:pPr>
      <w:r w:rsidRPr="00F86DDF">
        <w:rPr>
          <w:rStyle w:val="DraCorstagedirectionsetc"/>
        </w:rPr>
        <w:t>Bromia</w:t>
      </w:r>
      <w:r w:rsidR="00403E00" w:rsidRPr="00F86DDF">
        <w:rPr>
          <w:rStyle w:val="DraCorstagedirectionsetc"/>
        </w:rPr>
        <w:t>.</w:t>
      </w:r>
      <w:r w:rsidRPr="00F86DDF">
        <w:rPr>
          <w:rStyle w:val="DraCorstagedirectionsetc"/>
        </w:rPr>
        <w:t xml:space="preserve"> Syr</w:t>
      </w:r>
      <w:r w:rsidR="00403E00" w:rsidRPr="00F86DDF">
        <w:rPr>
          <w:rStyle w:val="DraCorstagedirectionsetc"/>
        </w:rPr>
        <w:t>v</w:t>
      </w:r>
      <w:r w:rsidRPr="00F86DDF">
        <w:rPr>
          <w:rStyle w:val="DraCorstagedirectionsetc"/>
        </w:rPr>
        <w:t>s</w:t>
      </w:r>
      <w:r w:rsidR="00403E00" w:rsidRPr="00F86DDF">
        <w:rPr>
          <w:rStyle w:val="DraCorstagedirectionsetc"/>
        </w:rPr>
        <w:t>.</w:t>
      </w:r>
    </w:p>
    <w:p w14:paraId="46CF0D7A" w14:textId="77777777" w:rsidR="00ED15BA" w:rsidRPr="00F86DDF" w:rsidRDefault="005343CB" w:rsidP="001323C4">
      <w:pPr>
        <w:pStyle w:val="DraCorstandard"/>
        <w:rPr>
          <w:rStyle w:val="DraCorstagedirectionsetc"/>
        </w:rPr>
      </w:pPr>
      <w:r w:rsidRPr="00F86DDF">
        <w:rPr>
          <w:rStyle w:val="DraCorstagedirectionsetc"/>
        </w:rPr>
        <w:t xml:space="preserve">Trochaici </w:t>
      </w:r>
      <w:r w:rsidR="009B773A" w:rsidRPr="00F86DDF">
        <w:rPr>
          <w:rStyle w:val="DraCorstagedirectionsetc"/>
        </w:rPr>
        <w:t>K</w:t>
      </w:r>
      <w:r w:rsidRPr="00F86DDF">
        <w:rPr>
          <w:rStyle w:val="DraCorstagedirectionsetc"/>
        </w:rPr>
        <w:t>atalectic</w:t>
      </w:r>
      <w:r w:rsidR="00403E00" w:rsidRPr="00F86DDF">
        <w:rPr>
          <w:rStyle w:val="DraCorstagedirectionsetc"/>
        </w:rPr>
        <w:t>oi</w:t>
      </w:r>
      <w:r w:rsidRPr="00F86DDF">
        <w:rPr>
          <w:rStyle w:val="DraCorstagedirectionsetc"/>
        </w:rPr>
        <w:t>.</w:t>
      </w:r>
    </w:p>
    <w:p w14:paraId="663B91D0" w14:textId="2F14AA1E" w:rsidR="003071AB" w:rsidRPr="00D16D6F" w:rsidRDefault="005343CB" w:rsidP="001323C4">
      <w:pPr>
        <w:pStyle w:val="DraCorstandard"/>
      </w:pPr>
      <w:r w:rsidRPr="00D16D6F">
        <w:t>Gaudeo me defunctam istius c</w:t>
      </w:r>
      <w:r w:rsidR="00403E00">
        <w:t>o</w:t>
      </w:r>
      <w:r w:rsidRPr="00D16D6F">
        <w:t>enae laboribus.</w:t>
      </w:r>
    </w:p>
    <w:p w14:paraId="1655CEF4" w14:textId="415C4180" w:rsidR="003071AB" w:rsidRPr="00D16D6F" w:rsidRDefault="00403E00" w:rsidP="001323C4">
      <w:pPr>
        <w:pStyle w:val="DraCorstandard"/>
      </w:pPr>
      <w:r w:rsidRPr="00834903">
        <w:rPr>
          <w:rStyle w:val="DraCorlinenumber"/>
        </w:rPr>
        <w:t>(7</w:t>
      </w:r>
      <w:r w:rsidR="00834903" w:rsidRPr="00834903">
        <w:rPr>
          <w:rStyle w:val="DraCorlinenumber"/>
        </w:rPr>
        <w:t>8</w:t>
      </w:r>
      <w:r w:rsidRPr="00834903">
        <w:rPr>
          <w:rStyle w:val="DraCorlinenumber"/>
        </w:rPr>
        <w:t>0)</w:t>
      </w:r>
      <w:r>
        <w:t xml:space="preserve"> </w:t>
      </w:r>
      <w:r w:rsidR="005343CB" w:rsidRPr="00D16D6F">
        <w:t>Tam nego</w:t>
      </w:r>
      <w:r>
        <w:t>c</w:t>
      </w:r>
      <w:r w:rsidR="005343CB" w:rsidRPr="00D16D6F">
        <w:t>iosa mihi fuit culina, postulem,</w:t>
      </w:r>
    </w:p>
    <w:p w14:paraId="74F119D0" w14:textId="77777777" w:rsidR="003071AB" w:rsidRPr="00D16D6F" w:rsidRDefault="005343CB" w:rsidP="001323C4">
      <w:pPr>
        <w:pStyle w:val="DraCorstandard"/>
      </w:pPr>
      <w:r w:rsidRPr="00D16D6F">
        <w:t>Si liceret, me oppido lassam refocillare. Sed</w:t>
      </w:r>
    </w:p>
    <w:p w14:paraId="4C43CA7A" w14:textId="77777777" w:rsidR="00ED15BA" w:rsidRDefault="005343CB" w:rsidP="001323C4">
      <w:pPr>
        <w:pStyle w:val="DraCorstandard"/>
      </w:pPr>
      <w:r w:rsidRPr="00D16D6F">
        <w:t xml:space="preserve">Quid Syrus petitum ueniat, miror, </w:t>
      </w:r>
      <w:r w:rsidR="001039F9">
        <w:t>quo</w:t>
      </w:r>
      <w:r w:rsidRPr="00D16D6F">
        <w:t>m bellaria</w:t>
      </w:r>
    </w:p>
    <w:p w14:paraId="5CD8AD1D" w14:textId="33A4970E" w:rsidR="003071AB" w:rsidRPr="00D16D6F" w:rsidRDefault="005343CB" w:rsidP="001323C4">
      <w:pPr>
        <w:pStyle w:val="DraCorstandard"/>
      </w:pPr>
      <w:r w:rsidRPr="00D16D6F">
        <w:t>Intro illata sint. Ecquid fit in c</w:t>
      </w:r>
      <w:r w:rsidR="001039F9">
        <w:t>o</w:t>
      </w:r>
      <w:r w:rsidRPr="00D16D6F">
        <w:t>enaculo, Syre?</w:t>
      </w:r>
    </w:p>
    <w:p w14:paraId="7322CB05" w14:textId="2B03D969" w:rsidR="003071AB" w:rsidRPr="00D16D6F" w:rsidRDefault="00E9556D" w:rsidP="001323C4">
      <w:pPr>
        <w:pStyle w:val="DraCorstandard"/>
      </w:pPr>
      <w:r w:rsidRPr="00E9556D">
        <w:rPr>
          <w:rStyle w:val="DraCorspeakerattribution"/>
        </w:rPr>
        <w:t>Sy.</w:t>
      </w:r>
      <w:r w:rsidR="009B773A" w:rsidRPr="00D16D6F">
        <w:t xml:space="preserve"> </w:t>
      </w:r>
      <w:r w:rsidR="005343CB" w:rsidRPr="00D16D6F">
        <w:t>Quid fiat, rogas? C</w:t>
      </w:r>
      <w:r w:rsidR="001039F9">
        <w:t>o</w:t>
      </w:r>
      <w:r w:rsidR="005343CB" w:rsidRPr="00D16D6F">
        <w:t>ena dubia sese explent atque item</w:t>
      </w:r>
    </w:p>
    <w:p w14:paraId="56B4F19F" w14:textId="227B8D3E" w:rsidR="00ED15BA" w:rsidRDefault="001039F9" w:rsidP="001323C4">
      <w:pPr>
        <w:pStyle w:val="DraCorstandard"/>
      </w:pPr>
      <w:r w:rsidRPr="00834903">
        <w:rPr>
          <w:rStyle w:val="DraCorlinenumber"/>
        </w:rPr>
        <w:t>(7</w:t>
      </w:r>
      <w:r w:rsidR="00834903" w:rsidRPr="00834903">
        <w:rPr>
          <w:rStyle w:val="DraCorlinenumber"/>
        </w:rPr>
        <w:t>8</w:t>
      </w:r>
      <w:r w:rsidRPr="00834903">
        <w:rPr>
          <w:rStyle w:val="DraCorlinenumber"/>
        </w:rPr>
        <w:t>5)</w:t>
      </w:r>
      <w:r>
        <w:t xml:space="preserve"> </w:t>
      </w:r>
      <w:r w:rsidR="005343CB" w:rsidRPr="00D16D6F">
        <w:t>Proluti uino sedent conuiuae. Solus Pamphagus</w:t>
      </w:r>
    </w:p>
    <w:p w14:paraId="65D4AD11" w14:textId="77777777" w:rsidR="00ED15BA" w:rsidRDefault="005343CB" w:rsidP="001323C4">
      <w:pPr>
        <w:pStyle w:val="DraCorstandard"/>
      </w:pPr>
      <w:r w:rsidRPr="00D16D6F">
        <w:t>Ieiunas praetendit fauces, quas uix tandem compleat.</w:t>
      </w:r>
    </w:p>
    <w:p w14:paraId="06191DFA" w14:textId="29653315" w:rsidR="003071AB" w:rsidRPr="00D16D6F" w:rsidRDefault="00B95B11" w:rsidP="001323C4">
      <w:pPr>
        <w:pStyle w:val="DraCorstandard"/>
      </w:pPr>
      <w:r w:rsidRPr="00B95B11">
        <w:rPr>
          <w:rStyle w:val="DraCormarkversepart"/>
        </w:rPr>
        <w:t>@</w:t>
      </w:r>
      <w:r w:rsidR="005343CB" w:rsidRPr="00D16D6F">
        <w:t>Ventri auaro donat omnia.</w:t>
      </w:r>
      <w:r w:rsidR="009B773A" w:rsidRPr="00D16D6F">
        <w:t xml:space="preserve"> </w:t>
      </w:r>
      <w:r w:rsidR="00E9556D" w:rsidRPr="00E9556D">
        <w:rPr>
          <w:rStyle w:val="DraCorspeakerattribution"/>
        </w:rPr>
        <w:t>Bro.</w:t>
      </w:r>
      <w:r w:rsidR="009B773A" w:rsidRPr="00D16D6F">
        <w:t xml:space="preserve"> </w:t>
      </w:r>
      <w:r w:rsidRPr="00B95B11">
        <w:rPr>
          <w:rStyle w:val="DraCormarkversepart"/>
        </w:rPr>
        <w:t>@</w:t>
      </w:r>
      <w:r w:rsidR="005343CB" w:rsidRPr="00D16D6F">
        <w:t>Cr</w:t>
      </w:r>
      <w:r w:rsidR="009B773A" w:rsidRPr="00D16D6F">
        <w:t>a</w:t>
      </w:r>
      <w:r w:rsidR="005343CB" w:rsidRPr="00D16D6F">
        <w:t>edo, nil nouum facit.</w:t>
      </w:r>
    </w:p>
    <w:p w14:paraId="0C9FB193" w14:textId="22CF90E7" w:rsidR="003071AB" w:rsidRPr="00D16D6F" w:rsidRDefault="005343CB" w:rsidP="001323C4">
      <w:pPr>
        <w:pStyle w:val="DraCorstandard"/>
      </w:pPr>
      <w:r w:rsidRPr="00D16D6F">
        <w:t xml:space="preserve">Nam </w:t>
      </w:r>
      <w:r w:rsidR="009B773A" w:rsidRPr="00D16D6F">
        <w:rPr>
          <w:rFonts w:ascii="Vusillus" w:hAnsi="Vusillus" w:cs="Vusillus"/>
          <w:noProof/>
        </w:rPr>
        <w:t>πολυφάγος</w:t>
      </w:r>
      <w:r w:rsidRPr="00D16D6F">
        <w:t xml:space="preserve"> est, si quisquam alius. At hospes quid rei</w:t>
      </w:r>
    </w:p>
    <w:p w14:paraId="656C1F41" w14:textId="77777777" w:rsidR="003071AB" w:rsidRPr="00D16D6F" w:rsidRDefault="005343CB" w:rsidP="001323C4">
      <w:pPr>
        <w:pStyle w:val="DraCorstandard"/>
      </w:pPr>
      <w:r w:rsidRPr="00D16D6F">
        <w:lastRenderedPageBreak/>
        <w:t>Gerit? An non in raram Laidis formam intentus stupet?</w:t>
      </w:r>
    </w:p>
    <w:p w14:paraId="6527E76B" w14:textId="0F04F365" w:rsidR="003071AB" w:rsidRPr="00D16D6F" w:rsidRDefault="001039F9" w:rsidP="001323C4">
      <w:pPr>
        <w:pStyle w:val="DraCorstandard"/>
      </w:pPr>
      <w:r w:rsidRPr="00834903">
        <w:rPr>
          <w:rStyle w:val="DraCorlinenumber"/>
        </w:rPr>
        <w:t>(7</w:t>
      </w:r>
      <w:r w:rsidR="00834903" w:rsidRPr="00834903">
        <w:rPr>
          <w:rStyle w:val="DraCorlinenumber"/>
        </w:rPr>
        <w:t>9</w:t>
      </w:r>
      <w:r w:rsidRPr="00834903">
        <w:rPr>
          <w:rStyle w:val="DraCorlinenumber"/>
        </w:rPr>
        <w:t>0)</w:t>
      </w:r>
      <w:r>
        <w:t xml:space="preserve"> </w:t>
      </w:r>
      <w:r w:rsidR="00E9556D" w:rsidRPr="00E9556D">
        <w:rPr>
          <w:rStyle w:val="DraCorspeakerattribution"/>
        </w:rPr>
        <w:t>Syr.</w:t>
      </w:r>
      <w:r w:rsidR="009B773A" w:rsidRPr="00D16D6F">
        <w:t xml:space="preserve"> </w:t>
      </w:r>
      <w:r w:rsidR="00B95B11" w:rsidRPr="00B95B11">
        <w:rPr>
          <w:rStyle w:val="DraCormarkversepart"/>
        </w:rPr>
        <w:t>@</w:t>
      </w:r>
      <w:r w:rsidR="005343CB" w:rsidRPr="00D16D6F">
        <w:t>Imo ait nescire se, quo pacto amoris sumpserit</w:t>
      </w:r>
    </w:p>
    <w:p w14:paraId="3EFE7102" w14:textId="4C4C24B4" w:rsidR="003071AB" w:rsidRPr="00D16D6F" w:rsidRDefault="00B95B11" w:rsidP="001323C4">
      <w:pPr>
        <w:pStyle w:val="DraCorstandard"/>
      </w:pPr>
      <w:r w:rsidRPr="00B95B11">
        <w:rPr>
          <w:rStyle w:val="DraCormarkversepart"/>
        </w:rPr>
        <w:t>@</w:t>
      </w:r>
      <w:r w:rsidR="005343CB" w:rsidRPr="00D16D6F">
        <w:t>Satietatem.</w:t>
      </w:r>
      <w:r w:rsidR="009B773A" w:rsidRPr="00D16D6F">
        <w:t xml:space="preserve"> </w:t>
      </w:r>
      <w:r w:rsidR="00E9556D" w:rsidRPr="00E9556D">
        <w:rPr>
          <w:rStyle w:val="DraCorspeakerattribution"/>
        </w:rPr>
        <w:t>Bromia.</w:t>
      </w:r>
      <w:r w:rsidR="009B773A" w:rsidRPr="00D16D6F">
        <w:rPr>
          <w:i/>
          <w:iCs/>
        </w:rPr>
        <w:t xml:space="preserve"> </w:t>
      </w:r>
      <w:r w:rsidRPr="00B95B11">
        <w:rPr>
          <w:rStyle w:val="DraCormarkversepart"/>
        </w:rPr>
        <w:t>@</w:t>
      </w:r>
      <w:r w:rsidR="005343CB" w:rsidRPr="00D16D6F">
        <w:t>Amor nec consilium nec ullum habet modum.</w:t>
      </w:r>
    </w:p>
    <w:p w14:paraId="09B44775" w14:textId="308A4F00" w:rsidR="003071AB" w:rsidRPr="00D16D6F" w:rsidRDefault="00E9556D" w:rsidP="001323C4">
      <w:pPr>
        <w:pStyle w:val="DraCorstandard"/>
      </w:pPr>
      <w:r w:rsidRPr="00E9556D">
        <w:rPr>
          <w:rStyle w:val="DraCorspeakerattribution"/>
        </w:rPr>
        <w:t>Syr.</w:t>
      </w:r>
      <w:r w:rsidR="009B773A" w:rsidRPr="00D16D6F">
        <w:t xml:space="preserve"> </w:t>
      </w:r>
      <w:r w:rsidR="00B95B11" w:rsidRPr="00B95B11">
        <w:rPr>
          <w:rStyle w:val="DraCormarkversepart"/>
        </w:rPr>
        <w:t>@</w:t>
      </w:r>
      <w:r w:rsidR="005343CB" w:rsidRPr="00D16D6F">
        <w:t xml:space="preserve">Vin, tibi beneficium praestem, Bromia? </w:t>
      </w:r>
      <w:r w:rsidRPr="00E9556D">
        <w:rPr>
          <w:rStyle w:val="DraCorspeakerattribution"/>
        </w:rPr>
        <w:t>Bro.</w:t>
      </w:r>
      <w:r w:rsidR="009B773A" w:rsidRPr="00D16D6F">
        <w:rPr>
          <w:i/>
          <w:iCs/>
        </w:rPr>
        <w:t xml:space="preserve"> </w:t>
      </w:r>
      <w:r w:rsidR="00B95B11" w:rsidRPr="00B95B11">
        <w:rPr>
          <w:rStyle w:val="DraCormarkversepart"/>
        </w:rPr>
        <w:t>@</w:t>
      </w:r>
      <w:r w:rsidR="005343CB" w:rsidRPr="00D16D6F">
        <w:t>Maxime.</w:t>
      </w:r>
      <w:r w:rsidR="009B773A" w:rsidRPr="00D16D6F">
        <w:t xml:space="preserve"> </w:t>
      </w:r>
      <w:r w:rsidRPr="00E9556D">
        <w:rPr>
          <w:rStyle w:val="DraCorspeakerattribution"/>
        </w:rPr>
        <w:t>Syr.</w:t>
      </w:r>
      <w:r w:rsidR="009B773A" w:rsidRPr="00D16D6F">
        <w:rPr>
          <w:i/>
          <w:iCs/>
        </w:rPr>
        <w:t xml:space="preserve"> </w:t>
      </w:r>
      <w:r w:rsidR="00B95B11" w:rsidRPr="00B95B11">
        <w:rPr>
          <w:rStyle w:val="DraCormarkversepart"/>
        </w:rPr>
        <w:t>@</w:t>
      </w:r>
      <w:r w:rsidR="005343CB" w:rsidRPr="00D16D6F">
        <w:t>Vide,</w:t>
      </w:r>
    </w:p>
    <w:p w14:paraId="3A533B84" w14:textId="776176D2" w:rsidR="003071AB" w:rsidRPr="00D16D6F" w:rsidRDefault="00B95B11" w:rsidP="001323C4">
      <w:pPr>
        <w:pStyle w:val="DraCorstandard"/>
      </w:pPr>
      <w:r w:rsidRPr="00B95B11">
        <w:rPr>
          <w:rStyle w:val="DraCormarkversepart"/>
        </w:rPr>
        <w:t>@</w:t>
      </w:r>
      <w:r w:rsidR="005343CB" w:rsidRPr="00D16D6F">
        <w:t>Quid tibi hoc uilli sapiat.</w:t>
      </w:r>
      <w:r w:rsidR="00654125" w:rsidRPr="00D16D6F">
        <w:t xml:space="preserve"> </w:t>
      </w:r>
      <w:r w:rsidR="00E9556D" w:rsidRPr="00E9556D">
        <w:rPr>
          <w:rStyle w:val="DraCorspeakerattribution"/>
        </w:rPr>
        <w:t>Bromia.</w:t>
      </w:r>
      <w:r w:rsidR="00654125" w:rsidRPr="00D16D6F">
        <w:t xml:space="preserve"> </w:t>
      </w:r>
      <w:r w:rsidRPr="00B95B11">
        <w:rPr>
          <w:rStyle w:val="DraCormarkversepart"/>
        </w:rPr>
        <w:t>@</w:t>
      </w:r>
      <w:r w:rsidR="005343CB" w:rsidRPr="00D16D6F">
        <w:t>Hem, bromion est.</w:t>
      </w:r>
      <w:r w:rsidR="00654125" w:rsidRPr="00D16D6F">
        <w:t xml:space="preserve"> </w:t>
      </w:r>
      <w:r w:rsidR="00E9556D" w:rsidRPr="00E9556D">
        <w:rPr>
          <w:rStyle w:val="DraCorspeakerattribution"/>
        </w:rPr>
        <w:t>Sy.</w:t>
      </w:r>
      <w:r w:rsidR="00654125" w:rsidRPr="00D16D6F">
        <w:rPr>
          <w:i/>
          <w:iCs/>
        </w:rPr>
        <w:t xml:space="preserve"> </w:t>
      </w:r>
      <w:r w:rsidRPr="00B95B11">
        <w:rPr>
          <w:rStyle w:val="DraCormarkversepart"/>
        </w:rPr>
        <w:t>@</w:t>
      </w:r>
      <w:r w:rsidR="005343CB" w:rsidRPr="00D16D6F">
        <w:t>Bibe largius.</w:t>
      </w:r>
    </w:p>
    <w:p w14:paraId="0E364B8E" w14:textId="5EE86927" w:rsidR="003071AB" w:rsidRPr="00D16D6F" w:rsidRDefault="00E9556D" w:rsidP="001323C4">
      <w:pPr>
        <w:pStyle w:val="DraCorstandard"/>
      </w:pPr>
      <w:r w:rsidRPr="00E9556D">
        <w:rPr>
          <w:rStyle w:val="DraCorspeakerattribution"/>
        </w:rPr>
        <w:t>Bro.</w:t>
      </w:r>
      <w:r w:rsidR="00654125" w:rsidRPr="00D16D6F">
        <w:t xml:space="preserve"> </w:t>
      </w:r>
      <w:r w:rsidR="005343CB" w:rsidRPr="00D16D6F">
        <w:t>Ha, ha. Nunquam, quod sciam, uinum bibi meracius.</w:t>
      </w:r>
    </w:p>
    <w:p w14:paraId="53FD3ABC" w14:textId="2E5FB9A6" w:rsidR="003071AB" w:rsidRPr="00D16D6F" w:rsidRDefault="001039F9" w:rsidP="001323C4">
      <w:pPr>
        <w:pStyle w:val="DraCorstandard"/>
      </w:pPr>
      <w:r w:rsidRPr="00834903">
        <w:rPr>
          <w:rStyle w:val="DraCorlinenumber"/>
        </w:rPr>
        <w:t>(7</w:t>
      </w:r>
      <w:r w:rsidR="00834903" w:rsidRPr="00834903">
        <w:rPr>
          <w:rStyle w:val="DraCorlinenumber"/>
        </w:rPr>
        <w:t>9</w:t>
      </w:r>
      <w:r w:rsidRPr="00834903">
        <w:rPr>
          <w:rStyle w:val="DraCorlinenumber"/>
        </w:rPr>
        <w:t>5)</w:t>
      </w:r>
      <w:r>
        <w:t xml:space="preserve"> </w:t>
      </w:r>
      <w:r w:rsidR="005343CB" w:rsidRPr="00D16D6F">
        <w:t>Hem Syre, uicissim dabo me tibi, quando usus postulat.</w:t>
      </w:r>
    </w:p>
    <w:p w14:paraId="1A14B815" w14:textId="28EAD35D" w:rsidR="003071AB" w:rsidRPr="00D16D6F" w:rsidRDefault="00E9556D" w:rsidP="001323C4">
      <w:pPr>
        <w:pStyle w:val="DraCorstandard"/>
      </w:pPr>
      <w:r w:rsidRPr="00E9556D">
        <w:rPr>
          <w:rStyle w:val="DraCorspeakerattribution"/>
        </w:rPr>
        <w:t>Syrv.</w:t>
      </w:r>
      <w:r w:rsidR="00654125" w:rsidRPr="00D16D6F">
        <w:t xml:space="preserve"> </w:t>
      </w:r>
      <w:r w:rsidR="00B95B11" w:rsidRPr="00B95B11">
        <w:rPr>
          <w:rStyle w:val="DraCormarkversepart"/>
        </w:rPr>
        <w:t>@</w:t>
      </w:r>
      <w:r w:rsidR="005343CB" w:rsidRPr="00D16D6F">
        <w:t>Postulat nunc et locus et res ipsa et usus.</w:t>
      </w:r>
      <w:r w:rsidR="00654125" w:rsidRPr="00D16D6F">
        <w:t xml:space="preserve"> </w:t>
      </w:r>
      <w:r w:rsidRPr="00E9556D">
        <w:rPr>
          <w:rStyle w:val="DraCorspeakerattribution"/>
        </w:rPr>
        <w:t>Bro.</w:t>
      </w:r>
      <w:r w:rsidR="00654125" w:rsidRPr="00D16D6F">
        <w:rPr>
          <w:i/>
          <w:iCs/>
        </w:rPr>
        <w:t xml:space="preserve"> </w:t>
      </w:r>
      <w:r w:rsidR="00B95B11" w:rsidRPr="00B95B11">
        <w:rPr>
          <w:rStyle w:val="DraCormarkversepart"/>
        </w:rPr>
        <w:t>@</w:t>
      </w:r>
      <w:r w:rsidR="005343CB" w:rsidRPr="00D16D6F">
        <w:t>Qui Syre?</w:t>
      </w:r>
    </w:p>
    <w:p w14:paraId="5CC57532" w14:textId="53E5F4F5" w:rsidR="003071AB" w:rsidRPr="00D16D6F" w:rsidRDefault="00E9556D" w:rsidP="001323C4">
      <w:pPr>
        <w:pStyle w:val="DraCorstandard"/>
      </w:pPr>
      <w:r w:rsidRPr="00E9556D">
        <w:rPr>
          <w:rStyle w:val="DraCorspeakerattribution"/>
        </w:rPr>
        <w:t>Syr.</w:t>
      </w:r>
      <w:r w:rsidR="00654125" w:rsidRPr="00D16D6F">
        <w:t xml:space="preserve"> </w:t>
      </w:r>
      <w:r w:rsidR="00B95B11" w:rsidRPr="00B95B11">
        <w:rPr>
          <w:rStyle w:val="DraCormarkversepart"/>
        </w:rPr>
        <w:t>@</w:t>
      </w:r>
      <w:r w:rsidR="005343CB" w:rsidRPr="00D16D6F">
        <w:t>Non te clam est, quam parce hic obsonetur, dum quaestus iacet.</w:t>
      </w:r>
    </w:p>
    <w:p w14:paraId="4738A330" w14:textId="34C9347C" w:rsidR="00ED15BA" w:rsidRDefault="00E9556D" w:rsidP="001323C4">
      <w:pPr>
        <w:pStyle w:val="DraCorstandard"/>
      </w:pPr>
      <w:r w:rsidRPr="00E9556D">
        <w:rPr>
          <w:rStyle w:val="DraCorspeakerattribution"/>
        </w:rPr>
        <w:t>Bro.</w:t>
      </w:r>
      <w:r w:rsidR="00654125" w:rsidRPr="00D16D6F">
        <w:t xml:space="preserve"> </w:t>
      </w:r>
      <w:r w:rsidR="00B95B11" w:rsidRPr="00B95B11">
        <w:rPr>
          <w:rStyle w:val="DraCormarkversepart"/>
        </w:rPr>
        <w:t>@</w:t>
      </w:r>
      <w:r w:rsidR="005343CB" w:rsidRPr="00D16D6F">
        <w:t>Scilicet.</w:t>
      </w:r>
      <w:r w:rsidR="00654125" w:rsidRPr="00D16D6F">
        <w:rPr>
          <w:i/>
          <w:iCs/>
        </w:rPr>
        <w:t xml:space="preserve"> </w:t>
      </w:r>
      <w:r w:rsidRPr="00E9556D">
        <w:rPr>
          <w:rStyle w:val="DraCorspeakerattribution"/>
        </w:rPr>
        <w:t>Syr.</w:t>
      </w:r>
      <w:r w:rsidR="00654125" w:rsidRPr="00D16D6F">
        <w:t xml:space="preserve"> </w:t>
      </w:r>
      <w:r w:rsidR="00B95B11" w:rsidRPr="00B95B11">
        <w:rPr>
          <w:rStyle w:val="DraCormarkversepart"/>
        </w:rPr>
        <w:t>@</w:t>
      </w:r>
      <w:r w:rsidR="005343CB" w:rsidRPr="00D16D6F">
        <w:t>Nunc contigit, cuius praesentia menstruum</w:t>
      </w:r>
    </w:p>
    <w:p w14:paraId="3876A2FB" w14:textId="60E448AB" w:rsidR="003071AB" w:rsidRPr="00D16D6F" w:rsidRDefault="00B95B11" w:rsidP="001323C4">
      <w:pPr>
        <w:pStyle w:val="DraCorstandard"/>
      </w:pPr>
      <w:r w:rsidRPr="00B95B11">
        <w:rPr>
          <w:rStyle w:val="DraCormarkversepart"/>
        </w:rPr>
        <w:t>@</w:t>
      </w:r>
      <w:r w:rsidR="005343CB" w:rsidRPr="00D16D6F">
        <w:t>Nobis commeatum commode reponat.</w:t>
      </w:r>
      <w:r w:rsidR="00654125" w:rsidRPr="00D16D6F">
        <w:t xml:space="preserve"> </w:t>
      </w:r>
      <w:r w:rsidR="00E9556D" w:rsidRPr="00E9556D">
        <w:rPr>
          <w:rStyle w:val="DraCorspeakerattribution"/>
        </w:rPr>
        <w:t>Bro.</w:t>
      </w:r>
      <w:r w:rsidR="00654125" w:rsidRPr="00D16D6F">
        <w:rPr>
          <w:i/>
          <w:iCs/>
        </w:rPr>
        <w:t xml:space="preserve"> </w:t>
      </w:r>
      <w:r w:rsidRPr="00B95B11">
        <w:rPr>
          <w:rStyle w:val="DraCormarkversepart"/>
        </w:rPr>
        <w:t>@</w:t>
      </w:r>
      <w:r w:rsidR="005343CB" w:rsidRPr="00D16D6F">
        <w:t>Edoce,</w:t>
      </w:r>
    </w:p>
    <w:p w14:paraId="59E27356" w14:textId="4D283AB7" w:rsidR="003071AB" w:rsidRPr="00D16D6F" w:rsidRDefault="001039F9" w:rsidP="001323C4">
      <w:pPr>
        <w:pStyle w:val="DraCorstandard"/>
      </w:pPr>
      <w:r w:rsidRPr="00834903">
        <w:rPr>
          <w:rStyle w:val="DraCorlinenumber"/>
        </w:rPr>
        <w:t>(</w:t>
      </w:r>
      <w:r w:rsidR="00834903" w:rsidRPr="00834903">
        <w:rPr>
          <w:rStyle w:val="DraCorlinenumber"/>
        </w:rPr>
        <w:t>80</w:t>
      </w:r>
      <w:r w:rsidRPr="00834903">
        <w:rPr>
          <w:rStyle w:val="DraCorlinenumber"/>
        </w:rPr>
        <w:t>0)</w:t>
      </w:r>
      <w:r>
        <w:t xml:space="preserve"> </w:t>
      </w:r>
      <w:r w:rsidR="00B95B11" w:rsidRPr="00B95B11">
        <w:rPr>
          <w:rStyle w:val="DraCormarkversepart"/>
        </w:rPr>
        <w:t>@</w:t>
      </w:r>
      <w:r w:rsidR="00FD2057" w:rsidRPr="00D16D6F">
        <w:t>V</w:t>
      </w:r>
      <w:r w:rsidR="005343CB" w:rsidRPr="00D16D6F">
        <w:t>nde id fiat.</w:t>
      </w:r>
      <w:r w:rsidR="00654125" w:rsidRPr="00D16D6F">
        <w:t xml:space="preserve"> </w:t>
      </w:r>
      <w:r w:rsidR="00E9556D" w:rsidRPr="00E9556D">
        <w:rPr>
          <w:rStyle w:val="DraCorspeakerattribution"/>
        </w:rPr>
        <w:t>Sy.</w:t>
      </w:r>
      <w:r w:rsidR="00654125" w:rsidRPr="00D16D6F">
        <w:rPr>
          <w:i/>
          <w:iCs/>
        </w:rPr>
        <w:t xml:space="preserve"> </w:t>
      </w:r>
      <w:r w:rsidR="00B95B11" w:rsidRPr="00B95B11">
        <w:rPr>
          <w:rStyle w:val="DraCormarkversepart"/>
        </w:rPr>
        <w:t>@</w:t>
      </w:r>
      <w:r w:rsidR="005343CB" w:rsidRPr="00D16D6F">
        <w:t xml:space="preserve">Si coniuncta opera penum nos </w:t>
      </w:r>
      <w:r>
        <w:t>cl</w:t>
      </w:r>
      <w:r w:rsidR="005343CB" w:rsidRPr="00D16D6F">
        <w:t>anculum</w:t>
      </w:r>
    </w:p>
    <w:p w14:paraId="45AD99FF" w14:textId="5C50AA83" w:rsidR="00ED15BA" w:rsidRDefault="00B95B11" w:rsidP="001323C4">
      <w:pPr>
        <w:pStyle w:val="DraCorstandard"/>
      </w:pPr>
      <w:r w:rsidRPr="00B95B11">
        <w:rPr>
          <w:rStyle w:val="DraCormarkversepart"/>
        </w:rPr>
        <w:t>@</w:t>
      </w:r>
      <w:r w:rsidR="005343CB" w:rsidRPr="00D16D6F">
        <w:t>Egeramus.</w:t>
      </w:r>
      <w:r w:rsidR="00654125" w:rsidRPr="00D16D6F">
        <w:t xml:space="preserve"> </w:t>
      </w:r>
      <w:r w:rsidR="00E9556D" w:rsidRPr="00E9556D">
        <w:rPr>
          <w:rStyle w:val="DraCorspeakerattribution"/>
        </w:rPr>
        <w:t>Bro.</w:t>
      </w:r>
      <w:r w:rsidR="00654125" w:rsidRPr="00D16D6F">
        <w:rPr>
          <w:i/>
          <w:iCs/>
        </w:rPr>
        <w:t xml:space="preserve"> </w:t>
      </w:r>
      <w:r w:rsidRPr="00B95B11">
        <w:rPr>
          <w:rStyle w:val="DraCormarkversepart"/>
        </w:rPr>
        <w:t>@</w:t>
      </w:r>
      <w:r w:rsidR="005343CB" w:rsidRPr="00D16D6F">
        <w:t>Vah, consilium callidum, si uerbera</w:t>
      </w:r>
    </w:p>
    <w:p w14:paraId="183400A6" w14:textId="40B967A7" w:rsidR="00ED15BA" w:rsidRDefault="00B95B11" w:rsidP="001323C4">
      <w:pPr>
        <w:pStyle w:val="DraCorstandard"/>
      </w:pPr>
      <w:r w:rsidRPr="00B95B11">
        <w:rPr>
          <w:rStyle w:val="DraCormarkversepart"/>
        </w:rPr>
        <w:t>@</w:t>
      </w:r>
      <w:r w:rsidR="005343CB" w:rsidRPr="00D16D6F">
        <w:t>Lucri facere a Pamphago uelimus.</w:t>
      </w:r>
      <w:r w:rsidR="00654125" w:rsidRPr="00D16D6F">
        <w:t xml:space="preserve"> </w:t>
      </w:r>
      <w:r w:rsidR="00E9556D" w:rsidRPr="00E9556D">
        <w:rPr>
          <w:rStyle w:val="DraCorspeakerattribution"/>
        </w:rPr>
        <w:t>Sy.</w:t>
      </w:r>
      <w:r w:rsidR="00654125" w:rsidRPr="00D16D6F">
        <w:rPr>
          <w:i/>
          <w:iCs/>
        </w:rPr>
        <w:t xml:space="preserve"> </w:t>
      </w:r>
      <w:r w:rsidRPr="00B95B11">
        <w:rPr>
          <w:rStyle w:val="DraCormarkversepart"/>
        </w:rPr>
        <w:t>@</w:t>
      </w:r>
      <w:r w:rsidR="005343CB" w:rsidRPr="00D16D6F">
        <w:t>Abi sis stultula.</w:t>
      </w:r>
    </w:p>
    <w:p w14:paraId="51D4CB6D" w14:textId="2FF9AB79" w:rsidR="003071AB" w:rsidRPr="00D16D6F" w:rsidRDefault="005343CB" w:rsidP="001323C4">
      <w:pPr>
        <w:pStyle w:val="DraCorstandard"/>
      </w:pPr>
      <w:r w:rsidRPr="00D16D6F">
        <w:t>Carptim singulas dapes truncabimus, ne sentiat.</w:t>
      </w:r>
    </w:p>
    <w:p w14:paraId="72BBD734" w14:textId="41829953" w:rsidR="00ED15BA" w:rsidRDefault="00E9556D" w:rsidP="001323C4">
      <w:pPr>
        <w:pStyle w:val="DraCorstandard"/>
      </w:pPr>
      <w:r w:rsidRPr="00E9556D">
        <w:rPr>
          <w:rStyle w:val="DraCorspeakerattribution"/>
        </w:rPr>
        <w:t>Bro.</w:t>
      </w:r>
      <w:r w:rsidR="00654125" w:rsidRPr="00D16D6F">
        <w:t xml:space="preserve"> </w:t>
      </w:r>
      <w:r w:rsidR="005343CB" w:rsidRPr="00D16D6F">
        <w:t>Vulpes annosa laqueis, ne erres, capi haud ullis potest.</w:t>
      </w:r>
    </w:p>
    <w:p w14:paraId="2FE0A78B" w14:textId="026757C2" w:rsidR="00ED15BA" w:rsidRDefault="001039F9" w:rsidP="001323C4">
      <w:pPr>
        <w:pStyle w:val="DraCorstandard"/>
      </w:pPr>
      <w:r w:rsidRPr="00834903">
        <w:rPr>
          <w:rStyle w:val="DraCorlinenumber"/>
        </w:rPr>
        <w:t>(</w:t>
      </w:r>
      <w:r w:rsidR="00834903" w:rsidRPr="00834903">
        <w:rPr>
          <w:rStyle w:val="DraCorlinenumber"/>
        </w:rPr>
        <w:t>80</w:t>
      </w:r>
      <w:r w:rsidRPr="00834903">
        <w:rPr>
          <w:rStyle w:val="DraCorlinenumber"/>
        </w:rPr>
        <w:t>5)</w:t>
      </w:r>
      <w:r>
        <w:t xml:space="preserve"> </w:t>
      </w:r>
      <w:r w:rsidR="005343CB" w:rsidRPr="00D16D6F">
        <w:t>Tum, quam iracundus, quam plagosus sit Pamphagus, scio,</w:t>
      </w:r>
    </w:p>
    <w:p w14:paraId="4F44F3F9" w14:textId="2B3BCAD2" w:rsidR="003071AB" w:rsidRPr="00D16D6F" w:rsidRDefault="005343CB" w:rsidP="001323C4">
      <w:pPr>
        <w:pStyle w:val="DraCorstandard"/>
      </w:pPr>
      <w:r w:rsidRPr="00D16D6F">
        <w:t>Praesertim, si eum tentes praeda fraudare escaria.</w:t>
      </w:r>
    </w:p>
    <w:p w14:paraId="2350695B" w14:textId="77777777" w:rsidR="003071AB" w:rsidRPr="00D16D6F" w:rsidRDefault="005343CB" w:rsidP="001323C4">
      <w:pPr>
        <w:pStyle w:val="DraCorstandard"/>
      </w:pPr>
      <w:r w:rsidRPr="00D16D6F">
        <w:t>Ob dapes surreptas ille caelum terrae misceat.</w:t>
      </w:r>
    </w:p>
    <w:p w14:paraId="5EE68FFD" w14:textId="77777777" w:rsidR="003071AB" w:rsidRPr="00D16D6F" w:rsidRDefault="005343CB" w:rsidP="001323C4">
      <w:pPr>
        <w:pStyle w:val="DraCorstandard"/>
      </w:pPr>
      <w:r w:rsidRPr="00D16D6F">
        <w:t>Nec bolum cani famelico haud unquam tuto auferes.</w:t>
      </w:r>
    </w:p>
    <w:p w14:paraId="4E2EC523" w14:textId="77777777" w:rsidR="003071AB" w:rsidRPr="00D16D6F" w:rsidRDefault="005343CB" w:rsidP="001323C4">
      <w:pPr>
        <w:pStyle w:val="DraCorstandard"/>
      </w:pPr>
      <w:r w:rsidRPr="00D16D6F">
        <w:t>Proin caue, ne ullum tuo tibi iumento accersas malum,</w:t>
      </w:r>
    </w:p>
    <w:p w14:paraId="7DA7DA26" w14:textId="0BE4AEC0" w:rsidR="00ED15BA" w:rsidRDefault="001039F9" w:rsidP="001323C4">
      <w:pPr>
        <w:pStyle w:val="DraCorstandard"/>
      </w:pPr>
      <w:r w:rsidRPr="00D41F69">
        <w:rPr>
          <w:rStyle w:val="DraCorlinenumber"/>
        </w:rPr>
        <w:t>(8</w:t>
      </w:r>
      <w:r w:rsidR="00D41F69" w:rsidRPr="00D41F69">
        <w:rPr>
          <w:rStyle w:val="DraCorlinenumber"/>
        </w:rPr>
        <w:t>1</w:t>
      </w:r>
      <w:r w:rsidRPr="00D41F69">
        <w:rPr>
          <w:rStyle w:val="DraCorlinenumber"/>
        </w:rPr>
        <w:t>0)</w:t>
      </w:r>
      <w:r>
        <w:t xml:space="preserve"> </w:t>
      </w:r>
      <w:r w:rsidR="00B95B11" w:rsidRPr="00B95B11">
        <w:rPr>
          <w:rStyle w:val="DraCormarkversepart"/>
        </w:rPr>
        <w:t>@</w:t>
      </w:r>
      <w:r w:rsidR="005343CB" w:rsidRPr="00D16D6F">
        <w:t>Si sapis. Sed heus, tibi autem.</w:t>
      </w:r>
      <w:r w:rsidR="00654125" w:rsidRPr="00D16D6F">
        <w:t xml:space="preserve"> </w:t>
      </w:r>
      <w:r w:rsidR="00E9556D" w:rsidRPr="00E9556D">
        <w:rPr>
          <w:rStyle w:val="DraCorspeakerattribution"/>
        </w:rPr>
        <w:t>Sy.</w:t>
      </w:r>
      <w:r w:rsidR="00654125" w:rsidRPr="00D16D6F">
        <w:rPr>
          <w:i/>
          <w:iCs/>
        </w:rPr>
        <w:t xml:space="preserve"> </w:t>
      </w:r>
      <w:r w:rsidR="00B95B11" w:rsidRPr="00B95B11">
        <w:rPr>
          <w:rStyle w:val="DraCormarkversepart"/>
        </w:rPr>
        <w:t>@</w:t>
      </w:r>
      <w:r w:rsidR="005343CB" w:rsidRPr="00D16D6F">
        <w:t>Nam quid est.</w:t>
      </w:r>
      <w:r w:rsidR="00654125" w:rsidRPr="00D16D6F">
        <w:t xml:space="preserve"> </w:t>
      </w:r>
      <w:r w:rsidR="00E9556D" w:rsidRPr="00E9556D">
        <w:rPr>
          <w:rStyle w:val="DraCorspeakerattribution"/>
        </w:rPr>
        <w:t>Bro.</w:t>
      </w:r>
      <w:r w:rsidR="00654125" w:rsidRPr="00D16D6F">
        <w:rPr>
          <w:i/>
          <w:iCs/>
        </w:rPr>
        <w:t xml:space="preserve"> </w:t>
      </w:r>
      <w:r w:rsidR="00B95B11" w:rsidRPr="00B95B11">
        <w:rPr>
          <w:rStyle w:val="DraCormarkversepart"/>
        </w:rPr>
        <w:t>@</w:t>
      </w:r>
      <w:r w:rsidR="005343CB" w:rsidRPr="00D16D6F">
        <w:t>Quid? Respice.</w:t>
      </w:r>
    </w:p>
    <w:p w14:paraId="72534EA5" w14:textId="05FC4999" w:rsidR="00ED15BA" w:rsidRDefault="00B95B11" w:rsidP="001323C4">
      <w:pPr>
        <w:pStyle w:val="DraCorstandard"/>
      </w:pPr>
      <w:r w:rsidRPr="00B95B11">
        <w:rPr>
          <w:rStyle w:val="DraCormarkversepart"/>
        </w:rPr>
        <w:t>@</w:t>
      </w:r>
      <w:r w:rsidR="005343CB" w:rsidRPr="00D16D6F">
        <w:t>Lais una cum hospite interuenit.</w:t>
      </w:r>
      <w:r w:rsidR="00654125" w:rsidRPr="00D16D6F">
        <w:t xml:space="preserve"> </w:t>
      </w:r>
      <w:r w:rsidR="00E9556D" w:rsidRPr="00E9556D">
        <w:rPr>
          <w:rStyle w:val="DraCorspeakerattribution"/>
        </w:rPr>
        <w:t>Sy.</w:t>
      </w:r>
      <w:r w:rsidR="00654125" w:rsidRPr="00D16D6F">
        <w:rPr>
          <w:i/>
          <w:iCs/>
        </w:rPr>
        <w:t xml:space="preserve"> </w:t>
      </w:r>
      <w:r w:rsidRPr="00B95B11">
        <w:rPr>
          <w:rStyle w:val="DraCormarkversepart"/>
        </w:rPr>
        <w:t>@</w:t>
      </w:r>
      <w:r w:rsidR="005343CB" w:rsidRPr="00D16D6F">
        <w:t>Enimu</w:t>
      </w:r>
      <w:r w:rsidR="001039F9">
        <w:t>a</w:t>
      </w:r>
      <w:r w:rsidR="005343CB" w:rsidRPr="00D16D6F">
        <w:t>ero hercule</w:t>
      </w:r>
    </w:p>
    <w:p w14:paraId="06A655AC" w14:textId="77777777" w:rsidR="00ED15BA" w:rsidRDefault="005343CB" w:rsidP="001323C4">
      <w:pPr>
        <w:pStyle w:val="DraCorstandard"/>
      </w:pPr>
      <w:r w:rsidRPr="00D16D6F">
        <w:t>Intempestiue h</w:t>
      </w:r>
      <w:r w:rsidR="001039F9">
        <w:t>e</w:t>
      </w:r>
      <w:r w:rsidRPr="00D16D6F">
        <w:t>ic subsisto, postquam cubitu hos conspicor</w:t>
      </w:r>
    </w:p>
    <w:p w14:paraId="172FF0AD" w14:textId="2A9B4153" w:rsidR="00ED15BA" w:rsidRDefault="00B95B11" w:rsidP="001323C4">
      <w:pPr>
        <w:pStyle w:val="DraCorstandard"/>
      </w:pPr>
      <w:r w:rsidRPr="00B95B11">
        <w:rPr>
          <w:rStyle w:val="DraCormarkversepart"/>
        </w:rPr>
        <w:t>@</w:t>
      </w:r>
      <w:r w:rsidR="005343CB" w:rsidRPr="00D16D6F">
        <w:t>Surrexisse. Procurramus intro Bromia.</w:t>
      </w:r>
      <w:r w:rsidR="00654125" w:rsidRPr="00D16D6F">
        <w:t xml:space="preserve"> </w:t>
      </w:r>
      <w:r w:rsidR="00E9556D" w:rsidRPr="00E9556D">
        <w:rPr>
          <w:rStyle w:val="DraCorspeakerattribution"/>
        </w:rPr>
        <w:t>Bromia.</w:t>
      </w:r>
      <w:r w:rsidR="00654125" w:rsidRPr="00D16D6F">
        <w:t xml:space="preserve"> </w:t>
      </w:r>
      <w:r w:rsidRPr="00B95B11">
        <w:rPr>
          <w:rStyle w:val="DraCormarkversepart"/>
        </w:rPr>
        <w:t>@</w:t>
      </w:r>
      <w:r w:rsidR="005343CB" w:rsidRPr="00D16D6F">
        <w:t>I prae, sequar.</w:t>
      </w:r>
    </w:p>
    <w:p w14:paraId="5A4213F7" w14:textId="2C037654" w:rsidR="002416D4" w:rsidRDefault="002416D4" w:rsidP="002416D4">
      <w:pPr>
        <w:pStyle w:val="DraCoradditions"/>
      </w:pPr>
      <w:r>
        <w:t>/act=3, scene=5/</w:t>
      </w:r>
    </w:p>
    <w:p w14:paraId="76738CBB" w14:textId="40D22E2C" w:rsidR="003071AB" w:rsidRPr="00D16D6F" w:rsidRDefault="00654125" w:rsidP="00F86DDF">
      <w:pPr>
        <w:pStyle w:val="DraCorhead"/>
      </w:pPr>
      <w:r w:rsidRPr="00D16D6F">
        <w:lastRenderedPageBreak/>
        <w:t>Actus tertij. Scoena quinta.</w:t>
      </w:r>
    </w:p>
    <w:p w14:paraId="5259D164" w14:textId="58BBC41D" w:rsidR="003071AB" w:rsidRPr="00F86DDF" w:rsidRDefault="005343CB" w:rsidP="001323C4">
      <w:pPr>
        <w:pStyle w:val="DraCorstandard"/>
        <w:rPr>
          <w:rStyle w:val="DraCorstagedirectionsetc"/>
        </w:rPr>
      </w:pPr>
      <w:r w:rsidRPr="00F86DDF">
        <w:rPr>
          <w:rStyle w:val="DraCorstagedirectionsetc"/>
        </w:rPr>
        <w:t>Acolast</w:t>
      </w:r>
      <w:r w:rsidR="001039F9" w:rsidRPr="00F86DDF">
        <w:rPr>
          <w:rStyle w:val="DraCorstagedirectionsetc"/>
        </w:rPr>
        <w:t>v</w:t>
      </w:r>
      <w:r w:rsidRPr="00F86DDF">
        <w:rPr>
          <w:rStyle w:val="DraCorstagedirectionsetc"/>
        </w:rPr>
        <w:t>s</w:t>
      </w:r>
      <w:r w:rsidR="001039F9" w:rsidRPr="00F86DDF">
        <w:rPr>
          <w:rStyle w:val="DraCorstagedirectionsetc"/>
        </w:rPr>
        <w:t>.</w:t>
      </w:r>
      <w:r w:rsidRPr="00F86DDF">
        <w:rPr>
          <w:rStyle w:val="DraCorstagedirectionsetc"/>
        </w:rPr>
        <w:t xml:space="preserve"> Syr</w:t>
      </w:r>
      <w:r w:rsidR="001039F9" w:rsidRPr="00F86DDF">
        <w:rPr>
          <w:rStyle w:val="DraCorstagedirectionsetc"/>
        </w:rPr>
        <w:t>v</w:t>
      </w:r>
      <w:r w:rsidRPr="00F86DDF">
        <w:rPr>
          <w:rStyle w:val="DraCorstagedirectionsetc"/>
        </w:rPr>
        <w:t>s</w:t>
      </w:r>
      <w:r w:rsidR="001039F9" w:rsidRPr="00F86DDF">
        <w:rPr>
          <w:rStyle w:val="DraCorstagedirectionsetc"/>
        </w:rPr>
        <w:t>.</w:t>
      </w:r>
      <w:r w:rsidRPr="00F86DDF">
        <w:rPr>
          <w:rStyle w:val="DraCorstagedirectionsetc"/>
        </w:rPr>
        <w:t xml:space="preserve"> Lais</w:t>
      </w:r>
      <w:r w:rsidR="001039F9" w:rsidRPr="00F86DDF">
        <w:rPr>
          <w:rStyle w:val="DraCorstagedirectionsetc"/>
        </w:rPr>
        <w:t>.</w:t>
      </w:r>
    </w:p>
    <w:p w14:paraId="1C1645B0" w14:textId="77777777" w:rsidR="00ED15BA" w:rsidRPr="00F86DDF" w:rsidRDefault="005343CB" w:rsidP="001323C4">
      <w:pPr>
        <w:pStyle w:val="DraCorstandard"/>
        <w:rPr>
          <w:rStyle w:val="DraCorstagedirectionsetc"/>
        </w:rPr>
      </w:pPr>
      <w:r w:rsidRPr="00F86DDF">
        <w:rPr>
          <w:rStyle w:val="DraCorstagedirectionsetc"/>
        </w:rPr>
        <w:t>Senari</w:t>
      </w:r>
      <w:r w:rsidR="00654125" w:rsidRPr="00F86DDF">
        <w:rPr>
          <w:rStyle w:val="DraCorstagedirectionsetc"/>
        </w:rPr>
        <w:t>j</w:t>
      </w:r>
      <w:r w:rsidRPr="00F86DDF">
        <w:rPr>
          <w:rStyle w:val="DraCorstagedirectionsetc"/>
        </w:rPr>
        <w:t>. Septenari</w:t>
      </w:r>
      <w:r w:rsidR="00654125" w:rsidRPr="00F86DDF">
        <w:rPr>
          <w:rStyle w:val="DraCorstagedirectionsetc"/>
        </w:rPr>
        <w:t>j.</w:t>
      </w:r>
      <w:r w:rsidRPr="00F86DDF">
        <w:rPr>
          <w:rStyle w:val="DraCorstagedirectionsetc"/>
        </w:rPr>
        <w:t xml:space="preserve"> et Octonari</w:t>
      </w:r>
      <w:r w:rsidR="00654125" w:rsidRPr="00F86DDF">
        <w:rPr>
          <w:rStyle w:val="DraCorstagedirectionsetc"/>
        </w:rPr>
        <w:t>j</w:t>
      </w:r>
      <w:r w:rsidRPr="00F86DDF">
        <w:rPr>
          <w:rStyle w:val="DraCorstagedirectionsetc"/>
        </w:rPr>
        <w:t>.</w:t>
      </w:r>
    </w:p>
    <w:p w14:paraId="70C0D81A" w14:textId="231FF567" w:rsidR="003071AB" w:rsidRPr="00D16D6F" w:rsidRDefault="005343CB" w:rsidP="001323C4">
      <w:pPr>
        <w:pStyle w:val="DraCorstandard"/>
      </w:pPr>
      <w:r w:rsidRPr="00D16D6F">
        <w:t>Hem, seruule, quisquis es, adesdum, paucis te uolo.</w:t>
      </w:r>
    </w:p>
    <w:p w14:paraId="7999D218" w14:textId="75CFA0B7" w:rsidR="003071AB" w:rsidRPr="00D16D6F" w:rsidRDefault="001039F9" w:rsidP="001323C4">
      <w:pPr>
        <w:pStyle w:val="DraCorstandard"/>
      </w:pPr>
      <w:r w:rsidRPr="00D41F69">
        <w:rPr>
          <w:rStyle w:val="DraCorlinenumber"/>
        </w:rPr>
        <w:t>(8</w:t>
      </w:r>
      <w:r w:rsidR="00D41F69" w:rsidRPr="00D41F69">
        <w:rPr>
          <w:rStyle w:val="DraCorlinenumber"/>
        </w:rPr>
        <w:t>1</w:t>
      </w:r>
      <w:r w:rsidRPr="00D41F69">
        <w:rPr>
          <w:rStyle w:val="DraCorlinenumber"/>
        </w:rPr>
        <w:t>5)</w:t>
      </w:r>
      <w:r>
        <w:t xml:space="preserve"> </w:t>
      </w:r>
      <w:r w:rsidR="00E9556D" w:rsidRPr="00E9556D">
        <w:rPr>
          <w:rStyle w:val="DraCorspeakerattribution"/>
        </w:rPr>
        <w:t>Sy.</w:t>
      </w:r>
      <w:r w:rsidR="00654125" w:rsidRPr="00D16D6F">
        <w:t xml:space="preserve"> </w:t>
      </w:r>
      <w:r w:rsidR="00B95B11" w:rsidRPr="00B95B11">
        <w:rPr>
          <w:rStyle w:val="DraCormarkversepart"/>
        </w:rPr>
        <w:t>@</w:t>
      </w:r>
      <w:r w:rsidR="005343CB" w:rsidRPr="00D16D6F">
        <w:t>Quid me u</w:t>
      </w:r>
      <w:r>
        <w:t>o</w:t>
      </w:r>
      <w:r w:rsidR="005343CB" w:rsidRPr="00D16D6F">
        <w:t>lt hospes magnificus?</w:t>
      </w:r>
      <w:r w:rsidR="00654125" w:rsidRPr="00D16D6F">
        <w:t xml:space="preserve"> </w:t>
      </w:r>
      <w:r w:rsidR="002A77F7" w:rsidRPr="002A77F7">
        <w:rPr>
          <w:rStyle w:val="DraCorspeakerattribution"/>
        </w:rPr>
        <w:t>Aco.</w:t>
      </w:r>
      <w:r w:rsidR="00654125" w:rsidRPr="00D16D6F">
        <w:rPr>
          <w:i/>
          <w:iCs/>
        </w:rPr>
        <w:t xml:space="preserve"> </w:t>
      </w:r>
      <w:r w:rsidR="00B95B11" w:rsidRPr="00B95B11">
        <w:rPr>
          <w:rStyle w:val="DraCormarkversepart"/>
        </w:rPr>
        <w:t>@</w:t>
      </w:r>
      <w:r w:rsidR="00FD2057" w:rsidRPr="00D16D6F">
        <w:t>V</w:t>
      </w:r>
      <w:r w:rsidR="005343CB" w:rsidRPr="00D16D6F">
        <w:t>t, dum siet tempus, uoces</w:t>
      </w:r>
    </w:p>
    <w:p w14:paraId="1D1DD00B" w14:textId="75EE931D" w:rsidR="003071AB" w:rsidRPr="00D16D6F" w:rsidRDefault="005343CB" w:rsidP="001323C4">
      <w:pPr>
        <w:pStyle w:val="DraCorstandard"/>
      </w:pPr>
      <w:r w:rsidRPr="00D16D6F">
        <w:t xml:space="preserve">Nos ad </w:t>
      </w:r>
      <w:r w:rsidR="001039F9">
        <w:t>r</w:t>
      </w:r>
      <w:r w:rsidRPr="00D16D6F">
        <w:t>epotia. Prodeambulabims istic interim.</w:t>
      </w:r>
    </w:p>
    <w:p w14:paraId="5C7FD496" w14:textId="6034507A" w:rsidR="003071AB" w:rsidRPr="00D16D6F" w:rsidRDefault="00E9556D" w:rsidP="001323C4">
      <w:pPr>
        <w:pStyle w:val="DraCorstandard"/>
      </w:pPr>
      <w:r w:rsidRPr="00E9556D">
        <w:rPr>
          <w:rStyle w:val="DraCorspeakerattribution"/>
        </w:rPr>
        <w:t>Sy.</w:t>
      </w:r>
      <w:r w:rsidR="00654125" w:rsidRPr="00D16D6F">
        <w:t xml:space="preserve"> </w:t>
      </w:r>
      <w:r w:rsidR="00B95B11" w:rsidRPr="00B95B11">
        <w:rPr>
          <w:rStyle w:val="DraCormarkversepart"/>
        </w:rPr>
        <w:t>@</w:t>
      </w:r>
      <w:r w:rsidR="005343CB" w:rsidRPr="00D16D6F">
        <w:t>Factum puta. Nihil aliud uis?</w:t>
      </w:r>
      <w:r w:rsidR="00654125" w:rsidRPr="00D16D6F">
        <w:t xml:space="preserve"> </w:t>
      </w:r>
      <w:r w:rsidR="00D66777" w:rsidRPr="00E9556D">
        <w:rPr>
          <w:rStyle w:val="DraCorspeakerattribution"/>
        </w:rPr>
        <w:t>Lais.</w:t>
      </w:r>
      <w:r w:rsidR="00654125" w:rsidRPr="00D16D6F">
        <w:rPr>
          <w:i/>
          <w:iCs/>
        </w:rPr>
        <w:t xml:space="preserve"> </w:t>
      </w:r>
      <w:r w:rsidR="00B95B11" w:rsidRPr="00B95B11">
        <w:rPr>
          <w:rStyle w:val="DraCormarkversepart"/>
        </w:rPr>
        <w:t>@</w:t>
      </w:r>
      <w:r w:rsidR="005343CB" w:rsidRPr="00D16D6F">
        <w:t>Manda, lectum ut dapsilem</w:t>
      </w:r>
    </w:p>
    <w:p w14:paraId="2066F66C" w14:textId="61C1DEE1" w:rsidR="00ED15BA" w:rsidRDefault="00B95B11" w:rsidP="001323C4">
      <w:pPr>
        <w:pStyle w:val="DraCorstandard"/>
      </w:pPr>
      <w:r w:rsidRPr="00B95B11">
        <w:rPr>
          <w:rStyle w:val="DraCormarkversepart"/>
        </w:rPr>
        <w:t>@</w:t>
      </w:r>
      <w:r w:rsidR="005343CB" w:rsidRPr="00D16D6F">
        <w:t>Concinnet.</w:t>
      </w:r>
      <w:r w:rsidR="00654125" w:rsidRPr="00D16D6F">
        <w:t xml:space="preserve"> </w:t>
      </w:r>
      <w:r w:rsidR="002A77F7" w:rsidRPr="002A77F7">
        <w:rPr>
          <w:rStyle w:val="DraCorspeakerattribution"/>
        </w:rPr>
        <w:t>Aco.</w:t>
      </w:r>
      <w:r w:rsidR="00654125" w:rsidRPr="00D16D6F">
        <w:t xml:space="preserve"> </w:t>
      </w:r>
      <w:r w:rsidRPr="00B95B11">
        <w:rPr>
          <w:rStyle w:val="DraCormarkversepart"/>
        </w:rPr>
        <w:t>@</w:t>
      </w:r>
      <w:r w:rsidR="005343CB" w:rsidRPr="00D16D6F">
        <w:t xml:space="preserve">Heus, </w:t>
      </w:r>
      <w:r w:rsidR="001039F9">
        <w:t>G</w:t>
      </w:r>
      <w:r w:rsidR="005343CB" w:rsidRPr="00D16D6F">
        <w:t>enialem insterni lectulum</w:t>
      </w:r>
    </w:p>
    <w:p w14:paraId="29BB9090" w14:textId="68FB7343" w:rsidR="003071AB" w:rsidRPr="00D16D6F" w:rsidRDefault="00B95B11" w:rsidP="001323C4">
      <w:pPr>
        <w:pStyle w:val="DraCorstandard"/>
      </w:pPr>
      <w:r w:rsidRPr="00B95B11">
        <w:rPr>
          <w:rStyle w:val="DraCormarkversepart"/>
        </w:rPr>
        <w:t>@</w:t>
      </w:r>
      <w:r w:rsidR="005343CB" w:rsidRPr="00D16D6F">
        <w:t>Dehinc curato sodes puer.</w:t>
      </w:r>
      <w:r w:rsidR="00654125" w:rsidRPr="00D16D6F">
        <w:t xml:space="preserve"> </w:t>
      </w:r>
      <w:r w:rsidR="00E9556D" w:rsidRPr="00E9556D">
        <w:rPr>
          <w:rStyle w:val="DraCorspeakerattribution"/>
        </w:rPr>
        <w:t>Syrvs.</w:t>
      </w:r>
      <w:r w:rsidR="00654125" w:rsidRPr="00D16D6F">
        <w:t xml:space="preserve"> </w:t>
      </w:r>
      <w:r w:rsidRPr="00B95B11">
        <w:rPr>
          <w:rStyle w:val="DraCormarkversepart"/>
        </w:rPr>
        <w:t>@</w:t>
      </w:r>
      <w:r w:rsidR="005343CB" w:rsidRPr="00D16D6F">
        <w:t>Curabitur promptissime.</w:t>
      </w:r>
    </w:p>
    <w:p w14:paraId="3E77471E" w14:textId="520A6D66" w:rsidR="003071AB" w:rsidRPr="00D16D6F" w:rsidRDefault="002A4688" w:rsidP="001323C4">
      <w:pPr>
        <w:pStyle w:val="DraCorstandard"/>
      </w:pPr>
      <w:r w:rsidRPr="00D41F69">
        <w:rPr>
          <w:rStyle w:val="DraCorlinenumber"/>
        </w:rPr>
        <w:t>(8</w:t>
      </w:r>
      <w:r w:rsidR="00D41F69" w:rsidRPr="00D41F69">
        <w:rPr>
          <w:rStyle w:val="DraCorlinenumber"/>
        </w:rPr>
        <w:t>2</w:t>
      </w:r>
      <w:r w:rsidRPr="00D41F69">
        <w:rPr>
          <w:rStyle w:val="DraCorlinenumber"/>
        </w:rPr>
        <w:t>0)</w:t>
      </w:r>
      <w:r>
        <w:t xml:space="preserve"> </w:t>
      </w:r>
      <w:r w:rsidR="002A77F7" w:rsidRPr="002A77F7">
        <w:rPr>
          <w:rStyle w:val="DraCorspeakerattribution"/>
        </w:rPr>
        <w:t>Aco.</w:t>
      </w:r>
      <w:r w:rsidR="00654125" w:rsidRPr="00D16D6F">
        <w:t xml:space="preserve"> </w:t>
      </w:r>
      <w:r w:rsidR="005343CB" w:rsidRPr="00D16D6F">
        <w:t>Non possum, quin te amplectar, mea uita, mea uoluptas unica.</w:t>
      </w:r>
    </w:p>
    <w:p w14:paraId="4144C2A3" w14:textId="37AF6B34" w:rsidR="00ED15BA" w:rsidRDefault="00E9556D" w:rsidP="001323C4">
      <w:pPr>
        <w:pStyle w:val="DraCorstandard"/>
      </w:pPr>
      <w:r w:rsidRPr="00E9556D">
        <w:rPr>
          <w:rStyle w:val="DraCorspeakerattribution"/>
        </w:rPr>
        <w:t>Lais.</w:t>
      </w:r>
      <w:r w:rsidR="00654125" w:rsidRPr="00D16D6F">
        <w:t xml:space="preserve"> </w:t>
      </w:r>
      <w:r w:rsidR="00B95B11" w:rsidRPr="00B95B11">
        <w:rPr>
          <w:rStyle w:val="DraCormarkversepart"/>
        </w:rPr>
        <w:t>@</w:t>
      </w:r>
      <w:r w:rsidR="005343CB" w:rsidRPr="00D16D6F">
        <w:t>Amplectere lubens, animule mi Acolaste.</w:t>
      </w:r>
      <w:r w:rsidR="00654125" w:rsidRPr="00D16D6F">
        <w:t xml:space="preserve"> </w:t>
      </w:r>
      <w:r w:rsidR="002A77F7" w:rsidRPr="002A77F7">
        <w:rPr>
          <w:rStyle w:val="DraCorspeakerattribution"/>
        </w:rPr>
        <w:t>Aco.</w:t>
      </w:r>
      <w:r w:rsidR="00654125" w:rsidRPr="00D16D6F">
        <w:rPr>
          <w:i/>
          <w:iCs/>
        </w:rPr>
        <w:t xml:space="preserve"> </w:t>
      </w:r>
      <w:r w:rsidR="00B95B11" w:rsidRPr="00B95B11">
        <w:rPr>
          <w:rStyle w:val="DraCormarkversepart"/>
        </w:rPr>
        <w:t>@</w:t>
      </w:r>
      <w:r w:rsidR="005343CB" w:rsidRPr="00D16D6F">
        <w:t>Nunc iuuat</w:t>
      </w:r>
    </w:p>
    <w:p w14:paraId="5EE76A5D" w14:textId="29085F82" w:rsidR="003071AB" w:rsidRPr="00D16D6F" w:rsidRDefault="005343CB" w:rsidP="001323C4">
      <w:pPr>
        <w:pStyle w:val="DraCorstandard"/>
      </w:pPr>
      <w:r w:rsidRPr="00D16D6F">
        <w:t>Demum uiuere, nunc deleo ex animo omnes aegritudines,</w:t>
      </w:r>
    </w:p>
    <w:p w14:paraId="6EE847BA" w14:textId="77777777" w:rsidR="003071AB" w:rsidRPr="00D16D6F" w:rsidRDefault="005343CB" w:rsidP="001323C4">
      <w:pPr>
        <w:pStyle w:val="DraCorstandard"/>
      </w:pPr>
      <w:r w:rsidRPr="00D16D6F">
        <w:t>Postquam, o faciem pulchram, te contigit uidere et alloqui,</w:t>
      </w:r>
    </w:p>
    <w:p w14:paraId="3F6B727E" w14:textId="77777777" w:rsidR="00ED15BA" w:rsidRDefault="005343CB" w:rsidP="001323C4">
      <w:pPr>
        <w:pStyle w:val="DraCorstandard"/>
      </w:pPr>
      <w:r w:rsidRPr="00D16D6F">
        <w:t>Adesse in unis aedibus cibumque una capere.</w:t>
      </w:r>
    </w:p>
    <w:p w14:paraId="101F8B56" w14:textId="100B1528" w:rsidR="003071AB" w:rsidRPr="00D16D6F" w:rsidRDefault="002A4688" w:rsidP="001323C4">
      <w:pPr>
        <w:pStyle w:val="DraCorstandard"/>
      </w:pPr>
      <w:r w:rsidRPr="00D41F69">
        <w:rPr>
          <w:rStyle w:val="DraCorlinenumber"/>
        </w:rPr>
        <w:t>(8</w:t>
      </w:r>
      <w:r w:rsidR="00D41F69" w:rsidRPr="00D41F69">
        <w:rPr>
          <w:rStyle w:val="DraCorlinenumber"/>
        </w:rPr>
        <w:t>2</w:t>
      </w:r>
      <w:r w:rsidRPr="00D41F69">
        <w:rPr>
          <w:rStyle w:val="DraCorlinenumber"/>
        </w:rPr>
        <w:t>5)</w:t>
      </w:r>
      <w:r>
        <w:t xml:space="preserve"> </w:t>
      </w:r>
      <w:r w:rsidR="005343CB" w:rsidRPr="00D16D6F">
        <w:t>Da mihi suauium, si amas me, delicium meum.</w:t>
      </w:r>
    </w:p>
    <w:p w14:paraId="151F1194" w14:textId="66BA1541" w:rsidR="003071AB" w:rsidRPr="00D16D6F" w:rsidRDefault="00E9556D" w:rsidP="001323C4">
      <w:pPr>
        <w:pStyle w:val="DraCorstandard"/>
      </w:pPr>
      <w:r w:rsidRPr="00E9556D">
        <w:rPr>
          <w:rStyle w:val="DraCorspeakerattribution"/>
        </w:rPr>
        <w:t>Lais.</w:t>
      </w:r>
      <w:r w:rsidR="00654125" w:rsidRPr="00D16D6F">
        <w:t xml:space="preserve"> </w:t>
      </w:r>
      <w:r w:rsidR="00B95B11" w:rsidRPr="00B95B11">
        <w:rPr>
          <w:rStyle w:val="DraCormarkversepart"/>
        </w:rPr>
        <w:t>@</w:t>
      </w:r>
      <w:r w:rsidR="005343CB" w:rsidRPr="00D16D6F">
        <w:t>Imo uel decem, ocelle mi.</w:t>
      </w:r>
      <w:r w:rsidR="00654125" w:rsidRPr="00D16D6F">
        <w:t xml:space="preserve"> </w:t>
      </w:r>
      <w:r w:rsidRPr="00E9556D">
        <w:rPr>
          <w:rStyle w:val="DraCorspeakerattribution"/>
        </w:rPr>
        <w:t>Acola.</w:t>
      </w:r>
      <w:r w:rsidR="00654125" w:rsidRPr="00D16D6F">
        <w:t xml:space="preserve"> </w:t>
      </w:r>
      <w:r w:rsidR="00B95B11" w:rsidRPr="00B95B11">
        <w:rPr>
          <w:rStyle w:val="DraCormarkversepart"/>
        </w:rPr>
        <w:t>@</w:t>
      </w:r>
      <w:r w:rsidR="005343CB" w:rsidRPr="00D16D6F">
        <w:t>O lubentias uitae, o deum</w:t>
      </w:r>
    </w:p>
    <w:p w14:paraId="5766F00B" w14:textId="77777777" w:rsidR="00ED15BA" w:rsidRDefault="005343CB" w:rsidP="001323C4">
      <w:pPr>
        <w:pStyle w:val="DraCorstandard"/>
      </w:pPr>
      <w:r w:rsidRPr="00D16D6F">
        <w:t>Voluptates. Quam uernant, quam lenocinantur omnia,</w:t>
      </w:r>
    </w:p>
    <w:p w14:paraId="5BDF06BE" w14:textId="181421F2" w:rsidR="003071AB" w:rsidRPr="00D16D6F" w:rsidRDefault="005343CB" w:rsidP="001323C4">
      <w:pPr>
        <w:pStyle w:val="DraCorstandard"/>
      </w:pPr>
      <w:r w:rsidRPr="00D16D6F">
        <w:t>Quae in te et quae circum te uideo. Digna es, cui bene faxim lubens.</w:t>
      </w:r>
    </w:p>
    <w:p w14:paraId="06878D4D" w14:textId="2F19AD0F" w:rsidR="003071AB" w:rsidRPr="00D16D6F" w:rsidRDefault="00B95B11" w:rsidP="001323C4">
      <w:pPr>
        <w:pStyle w:val="DraCorstandard"/>
      </w:pPr>
      <w:r w:rsidRPr="00B95B11">
        <w:rPr>
          <w:rStyle w:val="DraCormarkversepart"/>
        </w:rPr>
        <w:t>@</w:t>
      </w:r>
      <w:r w:rsidR="005343CB" w:rsidRPr="00D16D6F">
        <w:t>Quicquid possideo, tuum est.</w:t>
      </w:r>
      <w:r w:rsidR="00654125" w:rsidRPr="00D16D6F">
        <w:t xml:space="preserve"> </w:t>
      </w:r>
      <w:r w:rsidR="00E9556D" w:rsidRPr="00E9556D">
        <w:rPr>
          <w:rStyle w:val="DraCorspeakerattribution"/>
        </w:rPr>
        <w:t>Lais.</w:t>
      </w:r>
      <w:r w:rsidR="00654125" w:rsidRPr="00D16D6F">
        <w:rPr>
          <w:i/>
          <w:iCs/>
        </w:rPr>
        <w:t xml:space="preserve"> </w:t>
      </w:r>
      <w:r w:rsidRPr="00B95B11">
        <w:rPr>
          <w:rStyle w:val="DraCormarkversepart"/>
        </w:rPr>
        <w:t>@</w:t>
      </w:r>
      <w:r w:rsidR="005343CB" w:rsidRPr="00D16D6F">
        <w:t>Habeo pol gratiam tibi,</w:t>
      </w:r>
    </w:p>
    <w:p w14:paraId="50C370A7" w14:textId="5E33B043" w:rsidR="003071AB" w:rsidRPr="00D16D6F" w:rsidRDefault="002A4688" w:rsidP="001323C4">
      <w:pPr>
        <w:pStyle w:val="DraCorstandard"/>
      </w:pPr>
      <w:r w:rsidRPr="00D41F69">
        <w:rPr>
          <w:rStyle w:val="DraCorlinenumber"/>
        </w:rPr>
        <w:t>(8</w:t>
      </w:r>
      <w:r w:rsidR="00D41F69" w:rsidRPr="00D41F69">
        <w:rPr>
          <w:rStyle w:val="DraCorlinenumber"/>
        </w:rPr>
        <w:t>3</w:t>
      </w:r>
      <w:r w:rsidRPr="00D41F69">
        <w:rPr>
          <w:rStyle w:val="DraCorlinenumber"/>
        </w:rPr>
        <w:t>0)</w:t>
      </w:r>
      <w:r>
        <w:t xml:space="preserve"> </w:t>
      </w:r>
      <w:r w:rsidR="00B95B11" w:rsidRPr="00B95B11">
        <w:rPr>
          <w:rStyle w:val="DraCormarkversepart"/>
        </w:rPr>
        <w:t>@</w:t>
      </w:r>
      <w:r w:rsidR="005343CB" w:rsidRPr="00D16D6F">
        <w:t>Passercule mi.</w:t>
      </w:r>
      <w:r w:rsidR="00654125" w:rsidRPr="00D16D6F">
        <w:t xml:space="preserve"> </w:t>
      </w:r>
      <w:r w:rsidR="002A77F7" w:rsidRPr="002A77F7">
        <w:rPr>
          <w:rStyle w:val="DraCorspeakerattribution"/>
        </w:rPr>
        <w:t>Aco.</w:t>
      </w:r>
      <w:r w:rsidR="00654125" w:rsidRPr="00D16D6F">
        <w:rPr>
          <w:i/>
          <w:iCs/>
        </w:rPr>
        <w:t xml:space="preserve"> </w:t>
      </w:r>
      <w:r w:rsidR="00B95B11" w:rsidRPr="00B95B11">
        <w:rPr>
          <w:rStyle w:val="DraCormarkversepart"/>
        </w:rPr>
        <w:t>@</w:t>
      </w:r>
      <w:r w:rsidR="005343CB" w:rsidRPr="00D16D6F">
        <w:t>Num quid poscis? Quicquid id est, dabo. Vis aureum</w:t>
      </w:r>
    </w:p>
    <w:p w14:paraId="58A4CE7A" w14:textId="29E98822" w:rsidR="003071AB" w:rsidRPr="00D16D6F" w:rsidRDefault="00B95B11" w:rsidP="001323C4">
      <w:pPr>
        <w:pStyle w:val="DraCorstandard"/>
      </w:pPr>
      <w:r w:rsidRPr="00B95B11">
        <w:rPr>
          <w:rStyle w:val="DraCormarkversepart"/>
        </w:rPr>
        <w:t>@</w:t>
      </w:r>
      <w:r w:rsidR="005343CB" w:rsidRPr="00D16D6F">
        <w:t>Spinter, uis flammeum, uis armillas? Dabo.</w:t>
      </w:r>
      <w:r w:rsidR="00654125" w:rsidRPr="00D16D6F">
        <w:t xml:space="preserve"> </w:t>
      </w:r>
      <w:r w:rsidR="00E9556D" w:rsidRPr="00E9556D">
        <w:rPr>
          <w:rStyle w:val="DraCorspeakerattribution"/>
        </w:rPr>
        <w:t>Lais.</w:t>
      </w:r>
      <w:r w:rsidR="00654125" w:rsidRPr="00D16D6F">
        <w:rPr>
          <w:i/>
          <w:iCs/>
        </w:rPr>
        <w:t xml:space="preserve"> </w:t>
      </w:r>
      <w:r w:rsidRPr="00B95B11">
        <w:rPr>
          <w:rStyle w:val="DraCormarkversepart"/>
        </w:rPr>
        <w:t>@</w:t>
      </w:r>
      <w:r w:rsidR="005343CB" w:rsidRPr="00D16D6F">
        <w:t>Nihil</w:t>
      </w:r>
    </w:p>
    <w:p w14:paraId="22AECE6E" w14:textId="5D4BA60A" w:rsidR="003071AB" w:rsidRPr="00D16D6F" w:rsidRDefault="00B95B11" w:rsidP="001323C4">
      <w:pPr>
        <w:pStyle w:val="DraCorstandard"/>
      </w:pPr>
      <w:r w:rsidRPr="00B95B11">
        <w:rPr>
          <w:rStyle w:val="DraCormarkversepart"/>
        </w:rPr>
        <w:t>@</w:t>
      </w:r>
      <w:r w:rsidR="005343CB" w:rsidRPr="00D16D6F">
        <w:t>Horum uolo.</w:t>
      </w:r>
      <w:r w:rsidR="00654125" w:rsidRPr="00D16D6F">
        <w:t xml:space="preserve"> </w:t>
      </w:r>
      <w:r w:rsidR="002A77F7" w:rsidRPr="002A77F7">
        <w:rPr>
          <w:rStyle w:val="DraCorspeakerattribution"/>
        </w:rPr>
        <w:t>Aco.</w:t>
      </w:r>
      <w:r w:rsidR="00654125" w:rsidRPr="00D16D6F">
        <w:rPr>
          <w:i/>
          <w:iCs/>
        </w:rPr>
        <w:t xml:space="preserve"> </w:t>
      </w:r>
      <w:r w:rsidRPr="00B95B11">
        <w:rPr>
          <w:rStyle w:val="DraCormarkversepart"/>
        </w:rPr>
        <w:t>@</w:t>
      </w:r>
      <w:r w:rsidR="005343CB" w:rsidRPr="00D16D6F">
        <w:t>Vis aurum?</w:t>
      </w:r>
      <w:r w:rsidR="00654125" w:rsidRPr="00D16D6F">
        <w:t xml:space="preserve"> </w:t>
      </w:r>
      <w:r w:rsidR="00E9556D" w:rsidRPr="00E9556D">
        <w:rPr>
          <w:rStyle w:val="DraCorspeakerattribution"/>
        </w:rPr>
        <w:t>Lais.</w:t>
      </w:r>
      <w:r w:rsidR="00654125" w:rsidRPr="00D16D6F">
        <w:rPr>
          <w:i/>
          <w:iCs/>
        </w:rPr>
        <w:t xml:space="preserve"> </w:t>
      </w:r>
      <w:r w:rsidRPr="00B95B11">
        <w:rPr>
          <w:rStyle w:val="DraCormarkversepart"/>
        </w:rPr>
        <w:t>@</w:t>
      </w:r>
      <w:r w:rsidR="005343CB" w:rsidRPr="00D16D6F">
        <w:t>Torquem istum, mea mentula.</w:t>
      </w:r>
    </w:p>
    <w:p w14:paraId="46C045BB" w14:textId="666CA4D0" w:rsidR="00ED15BA" w:rsidRDefault="002A77F7" w:rsidP="001323C4">
      <w:pPr>
        <w:pStyle w:val="DraCorstandard"/>
      </w:pPr>
      <w:r w:rsidRPr="002A77F7">
        <w:rPr>
          <w:rStyle w:val="DraCorspeakerattribution"/>
        </w:rPr>
        <w:t>Aco.</w:t>
      </w:r>
      <w:r w:rsidR="00654125" w:rsidRPr="00D16D6F">
        <w:t xml:space="preserve"> </w:t>
      </w:r>
      <w:r w:rsidR="005343CB" w:rsidRPr="00D16D6F">
        <w:t>Et istuc et, si amplius optes quicquam dari, dabitur. Mihi</w:t>
      </w:r>
    </w:p>
    <w:p w14:paraId="077CD592" w14:textId="2313B981" w:rsidR="003071AB" w:rsidRPr="00D16D6F" w:rsidRDefault="005343CB" w:rsidP="001323C4">
      <w:pPr>
        <w:pStyle w:val="DraCorstandard"/>
      </w:pPr>
      <w:r w:rsidRPr="00D16D6F">
        <w:t>Enim negare amicae quippiam religio est maxima.</w:t>
      </w:r>
    </w:p>
    <w:p w14:paraId="5B19ED7F" w14:textId="0C885359" w:rsidR="003071AB" w:rsidRPr="00D16D6F" w:rsidRDefault="002A4688" w:rsidP="001323C4">
      <w:pPr>
        <w:pStyle w:val="DraCorstandard"/>
      </w:pPr>
      <w:r w:rsidRPr="00D41F69">
        <w:rPr>
          <w:rStyle w:val="DraCorlinenumber"/>
        </w:rPr>
        <w:t>(8</w:t>
      </w:r>
      <w:r w:rsidR="00D41F69" w:rsidRPr="00D41F69">
        <w:rPr>
          <w:rStyle w:val="DraCorlinenumber"/>
        </w:rPr>
        <w:t>3</w:t>
      </w:r>
      <w:r w:rsidRPr="00D41F69">
        <w:rPr>
          <w:rStyle w:val="DraCorlinenumber"/>
        </w:rPr>
        <w:t>5)</w:t>
      </w:r>
      <w:r>
        <w:t xml:space="preserve"> </w:t>
      </w:r>
      <w:r w:rsidR="005343CB" w:rsidRPr="00D16D6F">
        <w:t>En accipe torquem hunc, aptandum collo tuo tornatili.</w:t>
      </w:r>
    </w:p>
    <w:p w14:paraId="31868337" w14:textId="73CEF38D" w:rsidR="003071AB" w:rsidRPr="00D16D6F" w:rsidRDefault="00E9556D" w:rsidP="001323C4">
      <w:pPr>
        <w:pStyle w:val="DraCorstandard"/>
      </w:pPr>
      <w:r w:rsidRPr="00E9556D">
        <w:rPr>
          <w:rStyle w:val="DraCorspeakerattribution"/>
        </w:rPr>
        <w:t>La.</w:t>
      </w:r>
      <w:r w:rsidR="00654125" w:rsidRPr="00D16D6F">
        <w:t xml:space="preserve"> </w:t>
      </w:r>
      <w:r w:rsidR="005343CB" w:rsidRPr="00D16D6F">
        <w:t>Hem, mi dulcis pusio, quid iam? Satin placeo tibi?</w:t>
      </w:r>
    </w:p>
    <w:p w14:paraId="05C544F1" w14:textId="1205D4A2" w:rsidR="00ED15BA" w:rsidRDefault="002A77F7" w:rsidP="001323C4">
      <w:pPr>
        <w:pStyle w:val="DraCorstandard"/>
      </w:pPr>
      <w:r w:rsidRPr="002A77F7">
        <w:rPr>
          <w:rStyle w:val="DraCorspeakerattribution"/>
        </w:rPr>
        <w:lastRenderedPageBreak/>
        <w:t>Ac.</w:t>
      </w:r>
      <w:r w:rsidR="00654125" w:rsidRPr="00D16D6F">
        <w:t xml:space="preserve"> </w:t>
      </w:r>
      <w:r w:rsidR="005343CB" w:rsidRPr="00D16D6F">
        <w:t>Tune? Etiam si nihil adiumenti ad pulchritudinem siet,</w:t>
      </w:r>
    </w:p>
    <w:p w14:paraId="5C4AA655" w14:textId="60F1186D" w:rsidR="003071AB" w:rsidRPr="00D16D6F" w:rsidRDefault="00B95B11" w:rsidP="001323C4">
      <w:pPr>
        <w:pStyle w:val="DraCorstandard"/>
      </w:pPr>
      <w:r w:rsidRPr="00B95B11">
        <w:rPr>
          <w:rStyle w:val="DraCormarkversepart"/>
        </w:rPr>
        <w:t>@</w:t>
      </w:r>
      <w:r w:rsidR="005343CB" w:rsidRPr="00D16D6F">
        <w:t>Forma Venerem exsuperas ipsam. Quid quod, Lais mea, rogo?</w:t>
      </w:r>
      <w:r w:rsidR="00DC2268" w:rsidRPr="00D16D6F">
        <w:t xml:space="preserve"> </w:t>
      </w:r>
      <w:r w:rsidR="00E9556D" w:rsidRPr="00E9556D">
        <w:rPr>
          <w:rStyle w:val="DraCorspeakerattribution"/>
        </w:rPr>
        <w:t>La.</w:t>
      </w:r>
      <w:r w:rsidR="00DC2268" w:rsidRPr="00D16D6F">
        <w:rPr>
          <w:i/>
          <w:iCs/>
        </w:rPr>
        <w:t xml:space="preserve"> </w:t>
      </w:r>
      <w:r w:rsidRPr="00B95B11">
        <w:rPr>
          <w:rStyle w:val="DraCormarkversepart"/>
        </w:rPr>
        <w:t>@</w:t>
      </w:r>
      <w:r w:rsidR="005343CB" w:rsidRPr="00D16D6F">
        <w:t>Quid,</w:t>
      </w:r>
    </w:p>
    <w:p w14:paraId="731CA37C" w14:textId="4788F390" w:rsidR="003071AB" w:rsidRPr="00D16D6F" w:rsidRDefault="00B95B11" w:rsidP="001323C4">
      <w:pPr>
        <w:pStyle w:val="DraCorstandard"/>
      </w:pPr>
      <w:r w:rsidRPr="00B95B11">
        <w:rPr>
          <w:rStyle w:val="DraCormarkversepart"/>
        </w:rPr>
        <w:t>@</w:t>
      </w:r>
      <w:r w:rsidR="005343CB" w:rsidRPr="00D16D6F">
        <w:t>Acolaste?</w:t>
      </w:r>
      <w:r w:rsidR="00DC2268" w:rsidRPr="00D16D6F">
        <w:t xml:space="preserve"> </w:t>
      </w:r>
      <w:r w:rsidR="002A77F7" w:rsidRPr="002A77F7">
        <w:rPr>
          <w:rStyle w:val="DraCorspeakerattribution"/>
        </w:rPr>
        <w:t>Aco.</w:t>
      </w:r>
      <w:r w:rsidR="00DC2268" w:rsidRPr="00D16D6F">
        <w:rPr>
          <w:i/>
          <w:iCs/>
        </w:rPr>
        <w:t xml:space="preserve"> </w:t>
      </w:r>
      <w:r w:rsidRPr="00B95B11">
        <w:rPr>
          <w:rStyle w:val="DraCormarkversepart"/>
        </w:rPr>
        <w:t>@</w:t>
      </w:r>
      <w:r w:rsidR="005343CB" w:rsidRPr="00D16D6F">
        <w:t>Num me ames?</w:t>
      </w:r>
      <w:r w:rsidR="00DC2268" w:rsidRPr="00D16D6F">
        <w:t xml:space="preserve"> </w:t>
      </w:r>
      <w:r w:rsidR="00E9556D" w:rsidRPr="00E9556D">
        <w:rPr>
          <w:rStyle w:val="DraCorspeakerattribution"/>
        </w:rPr>
        <w:t>La.</w:t>
      </w:r>
      <w:r w:rsidR="00DC2268" w:rsidRPr="00D16D6F">
        <w:t xml:space="preserve"> </w:t>
      </w:r>
      <w:r w:rsidRPr="00B95B11">
        <w:rPr>
          <w:rStyle w:val="DraCormarkversepart"/>
        </w:rPr>
        <w:t>@</w:t>
      </w:r>
      <w:r w:rsidR="005343CB" w:rsidRPr="00D16D6F">
        <w:t>Ludis? Potius me non amem,</w:t>
      </w:r>
    </w:p>
    <w:p w14:paraId="2CB8B014" w14:textId="3BA0375A" w:rsidR="003071AB" w:rsidRPr="00D16D6F" w:rsidRDefault="002A4688" w:rsidP="001323C4">
      <w:pPr>
        <w:pStyle w:val="DraCorstandard"/>
      </w:pPr>
      <w:r w:rsidRPr="00D41F69">
        <w:rPr>
          <w:rStyle w:val="DraCorlinenumber"/>
        </w:rPr>
        <w:t>(8</w:t>
      </w:r>
      <w:r w:rsidR="00D41F69" w:rsidRPr="00D41F69">
        <w:rPr>
          <w:rStyle w:val="DraCorlinenumber"/>
        </w:rPr>
        <w:t>4</w:t>
      </w:r>
      <w:r w:rsidRPr="00D41F69">
        <w:rPr>
          <w:rStyle w:val="DraCorlinenumber"/>
        </w:rPr>
        <w:t>0)</w:t>
      </w:r>
      <w:r>
        <w:t xml:space="preserve"> </w:t>
      </w:r>
      <w:r w:rsidR="005343CB" w:rsidRPr="00D16D6F">
        <w:t>Quam tibi desit amor. Hoc tam u</w:t>
      </w:r>
      <w:r>
        <w:t>a</w:t>
      </w:r>
      <w:r w:rsidR="005343CB" w:rsidRPr="00D16D6F">
        <w:t>erum crede, quam te uiuere.</w:t>
      </w:r>
    </w:p>
    <w:p w14:paraId="0E0F841C" w14:textId="31EE7F68" w:rsidR="003071AB" w:rsidRPr="00D16D6F" w:rsidRDefault="002A77F7" w:rsidP="001323C4">
      <w:pPr>
        <w:pStyle w:val="DraCorstandard"/>
      </w:pPr>
      <w:r w:rsidRPr="002A77F7">
        <w:rPr>
          <w:rStyle w:val="DraCorspeakerattribution"/>
        </w:rPr>
        <w:t>Aco.</w:t>
      </w:r>
      <w:r w:rsidR="00DC2268" w:rsidRPr="00D16D6F">
        <w:t xml:space="preserve"> </w:t>
      </w:r>
      <w:r w:rsidR="005343CB" w:rsidRPr="00D16D6F">
        <w:t>Age, cr</w:t>
      </w:r>
      <w:r w:rsidR="00DC2268" w:rsidRPr="00D16D6F">
        <w:t>a</w:t>
      </w:r>
      <w:r w:rsidR="005343CB" w:rsidRPr="00D16D6F">
        <w:t xml:space="preserve">edo. </w:t>
      </w:r>
      <w:r w:rsidR="00DC2268" w:rsidRPr="00D16D6F">
        <w:rPr>
          <w:rFonts w:ascii="Vusillus" w:hAnsi="Vusillus" w:cs="Vusillus"/>
          <w:noProof/>
        </w:rPr>
        <w:t>Ναὶ</w:t>
      </w:r>
      <w:r w:rsidR="005343CB" w:rsidRPr="00D16D6F">
        <w:t xml:space="preserve"> felix ego sum, qui Laidi</w:t>
      </w:r>
    </w:p>
    <w:p w14:paraId="044BD681" w14:textId="77777777" w:rsidR="003071AB" w:rsidRPr="00D16D6F" w:rsidRDefault="005343CB" w:rsidP="001323C4">
      <w:pPr>
        <w:pStyle w:val="DraCorstandard"/>
      </w:pPr>
      <w:r w:rsidRPr="00D16D6F">
        <w:t>Placeam. Osculum, mea lux, hoc melle dulcius est. Meus, obsecro</w:t>
      </w:r>
    </w:p>
    <w:p w14:paraId="4EFF0367" w14:textId="24131F25" w:rsidR="003071AB" w:rsidRPr="00D16D6F" w:rsidRDefault="00B95B11" w:rsidP="001323C4">
      <w:pPr>
        <w:pStyle w:val="DraCorstandard"/>
      </w:pPr>
      <w:r w:rsidRPr="00B95B11">
        <w:rPr>
          <w:rStyle w:val="DraCormarkversepart"/>
        </w:rPr>
        <w:t>@</w:t>
      </w:r>
      <w:r w:rsidR="005343CB" w:rsidRPr="00D16D6F">
        <w:t>Sis animus, quando ego sum tuus.</w:t>
      </w:r>
      <w:r w:rsidR="00DC2268" w:rsidRPr="00D16D6F">
        <w:t xml:space="preserve"> </w:t>
      </w:r>
      <w:r w:rsidR="00E9556D" w:rsidRPr="00E9556D">
        <w:rPr>
          <w:rStyle w:val="DraCorspeakerattribution"/>
        </w:rPr>
        <w:t>Lais.</w:t>
      </w:r>
      <w:r w:rsidR="00DC2268" w:rsidRPr="00D16D6F">
        <w:rPr>
          <w:i/>
          <w:iCs/>
        </w:rPr>
        <w:t xml:space="preserve"> </w:t>
      </w:r>
      <w:r w:rsidR="005343CB" w:rsidRPr="00D16D6F">
        <w:t>Certe. Nullus mihi carior</w:t>
      </w:r>
    </w:p>
    <w:p w14:paraId="20B29D0E" w14:textId="28079601" w:rsidR="00ED15BA" w:rsidRDefault="00B95B11" w:rsidP="001323C4">
      <w:pPr>
        <w:pStyle w:val="DraCorstandard"/>
      </w:pPr>
      <w:r w:rsidRPr="00B95B11">
        <w:rPr>
          <w:rStyle w:val="DraCormarkversepart"/>
        </w:rPr>
        <w:t>@</w:t>
      </w:r>
      <w:r w:rsidR="005343CB" w:rsidRPr="00D16D6F">
        <w:t>Acolasto.</w:t>
      </w:r>
      <w:r w:rsidR="00DC2268" w:rsidRPr="00D16D6F">
        <w:t xml:space="preserve"> </w:t>
      </w:r>
      <w:r w:rsidR="002A77F7" w:rsidRPr="002A77F7">
        <w:rPr>
          <w:rStyle w:val="DraCorspeakerattribution"/>
        </w:rPr>
        <w:t>Aco.</w:t>
      </w:r>
      <w:r w:rsidR="00DC2268" w:rsidRPr="00D16D6F">
        <w:rPr>
          <w:i/>
          <w:iCs/>
        </w:rPr>
        <w:t xml:space="preserve"> </w:t>
      </w:r>
      <w:r w:rsidRPr="00B95B11">
        <w:rPr>
          <w:rStyle w:val="DraCormarkversepart"/>
        </w:rPr>
        <w:t>@</w:t>
      </w:r>
      <w:r w:rsidR="005343CB" w:rsidRPr="00D16D6F">
        <w:t>Te uicissim amplector pro dimidio animae meae.</w:t>
      </w:r>
    </w:p>
    <w:p w14:paraId="3B61BA9F" w14:textId="7F6C7FF9" w:rsidR="003071AB" w:rsidRPr="00D16D6F" w:rsidRDefault="002A4688" w:rsidP="001323C4">
      <w:pPr>
        <w:pStyle w:val="DraCorstandard"/>
      </w:pPr>
      <w:r w:rsidRPr="00D41F69">
        <w:rPr>
          <w:rStyle w:val="DraCorlinenumber"/>
        </w:rPr>
        <w:t>(8</w:t>
      </w:r>
      <w:r w:rsidR="00D41F69" w:rsidRPr="00D41F69">
        <w:rPr>
          <w:rStyle w:val="DraCorlinenumber"/>
        </w:rPr>
        <w:t>4</w:t>
      </w:r>
      <w:r w:rsidRPr="00D41F69">
        <w:rPr>
          <w:rStyle w:val="DraCorlinenumber"/>
        </w:rPr>
        <w:t>5)</w:t>
      </w:r>
      <w:r>
        <w:t xml:space="preserve"> </w:t>
      </w:r>
      <w:r w:rsidR="005343CB" w:rsidRPr="00D16D6F">
        <w:t>O molles dactyli, o genae lubentes, eia ut elegans</w:t>
      </w:r>
    </w:p>
    <w:p w14:paraId="51B9A6E9" w14:textId="58F2D768" w:rsidR="00ED15BA" w:rsidRDefault="00B95B11" w:rsidP="001323C4">
      <w:pPr>
        <w:pStyle w:val="DraCorstandard"/>
      </w:pPr>
      <w:r w:rsidRPr="00B95B11">
        <w:rPr>
          <w:rStyle w:val="DraCormarkversepart"/>
        </w:rPr>
        <w:t>@</w:t>
      </w:r>
      <w:r w:rsidR="005343CB" w:rsidRPr="00D16D6F">
        <w:t>Es.</w:t>
      </w:r>
      <w:r w:rsidR="00DC2268" w:rsidRPr="00D16D6F">
        <w:t xml:space="preserve"> </w:t>
      </w:r>
      <w:r w:rsidR="00E9556D" w:rsidRPr="00E9556D">
        <w:rPr>
          <w:rStyle w:val="DraCorspeakerattribution"/>
        </w:rPr>
        <w:t>Lais.</w:t>
      </w:r>
      <w:r w:rsidR="00DC2268" w:rsidRPr="00D16D6F">
        <w:t xml:space="preserve"> </w:t>
      </w:r>
      <w:r w:rsidRPr="00B95B11">
        <w:rPr>
          <w:rStyle w:val="DraCormarkversepart"/>
        </w:rPr>
        <w:t>@</w:t>
      </w:r>
      <w:r w:rsidR="005343CB" w:rsidRPr="00D16D6F">
        <w:t>Quis te quoque spernat, Veneris catell</w:t>
      </w:r>
      <w:r w:rsidR="002A4688">
        <w:t>a</w:t>
      </w:r>
      <w:r w:rsidR="005343CB" w:rsidRPr="00D16D6F">
        <w:t>e?</w:t>
      </w:r>
      <w:r w:rsidR="00DC2268" w:rsidRPr="00D16D6F">
        <w:t xml:space="preserve"> </w:t>
      </w:r>
      <w:r w:rsidR="002A77F7" w:rsidRPr="002A77F7">
        <w:rPr>
          <w:rStyle w:val="DraCorspeakerattribution"/>
        </w:rPr>
        <w:t>Aco.</w:t>
      </w:r>
      <w:r w:rsidR="00DC2268" w:rsidRPr="00D16D6F">
        <w:rPr>
          <w:i/>
          <w:iCs/>
        </w:rPr>
        <w:t xml:space="preserve"> </w:t>
      </w:r>
      <w:r w:rsidR="005343CB" w:rsidRPr="00D16D6F">
        <w:t>At uror intime,</w:t>
      </w:r>
    </w:p>
    <w:p w14:paraId="28E85971" w14:textId="1E8B15DE" w:rsidR="00ED15BA" w:rsidRDefault="00B95B11" w:rsidP="001323C4">
      <w:pPr>
        <w:pStyle w:val="DraCorstandard"/>
      </w:pPr>
      <w:r w:rsidRPr="00B95B11">
        <w:rPr>
          <w:rStyle w:val="DraCormarkversepart"/>
        </w:rPr>
        <w:t>@</w:t>
      </w:r>
      <w:r w:rsidR="005343CB" w:rsidRPr="00D16D6F">
        <w:t>O mea festiuitas.</w:t>
      </w:r>
      <w:r w:rsidR="00DC2268" w:rsidRPr="00D16D6F">
        <w:t xml:space="preserve"> </w:t>
      </w:r>
      <w:r w:rsidR="00E9556D" w:rsidRPr="00E9556D">
        <w:rPr>
          <w:rStyle w:val="DraCorspeakerattribution"/>
        </w:rPr>
        <w:t>La.</w:t>
      </w:r>
      <w:r w:rsidR="00DC2268" w:rsidRPr="00D16D6F">
        <w:rPr>
          <w:i/>
          <w:iCs/>
        </w:rPr>
        <w:t xml:space="preserve"> </w:t>
      </w:r>
      <w:r w:rsidRPr="00B95B11">
        <w:rPr>
          <w:rStyle w:val="DraCormarkversepart"/>
        </w:rPr>
        <w:t>@</w:t>
      </w:r>
      <w:r w:rsidR="005343CB" w:rsidRPr="00D16D6F">
        <w:t>Locus est, ubi ardorem hunc tuum</w:t>
      </w:r>
    </w:p>
    <w:p w14:paraId="0340A277" w14:textId="73DC7209" w:rsidR="003071AB" w:rsidRPr="00D16D6F" w:rsidRDefault="00B95B11" w:rsidP="001323C4">
      <w:pPr>
        <w:pStyle w:val="DraCorstandard"/>
      </w:pPr>
      <w:r w:rsidRPr="00B95B11">
        <w:rPr>
          <w:rStyle w:val="DraCormarkversepart"/>
        </w:rPr>
        <w:t>@</w:t>
      </w:r>
      <w:r w:rsidR="005343CB" w:rsidRPr="00D16D6F">
        <w:t>Extilles. Quid suspiras, corculum?</w:t>
      </w:r>
      <w:r w:rsidR="00DC2268" w:rsidRPr="00D16D6F">
        <w:t xml:space="preserve"> </w:t>
      </w:r>
      <w:r w:rsidR="002A77F7" w:rsidRPr="002A77F7">
        <w:rPr>
          <w:rStyle w:val="DraCorspeakerattribution"/>
        </w:rPr>
        <w:t>Aco.</w:t>
      </w:r>
      <w:r w:rsidR="00DC2268" w:rsidRPr="00D16D6F">
        <w:rPr>
          <w:i/>
          <w:iCs/>
        </w:rPr>
        <w:t xml:space="preserve"> </w:t>
      </w:r>
      <w:r w:rsidRPr="00B95B11">
        <w:rPr>
          <w:rStyle w:val="DraCormarkversepart"/>
        </w:rPr>
        <w:t>@</w:t>
      </w:r>
      <w:r w:rsidR="005343CB" w:rsidRPr="00D16D6F">
        <w:t>Te, faustitas mea.</w:t>
      </w:r>
    </w:p>
    <w:p w14:paraId="61A56567" w14:textId="77777777" w:rsidR="003071AB" w:rsidRPr="00D16D6F" w:rsidRDefault="005343CB" w:rsidP="001323C4">
      <w:pPr>
        <w:pStyle w:val="DraCorstandard"/>
      </w:pPr>
      <w:r w:rsidRPr="00D16D6F">
        <w:t>Tu pol meum mihi iecur ulceras amoribus.</w:t>
      </w:r>
    </w:p>
    <w:p w14:paraId="6DD3DC84" w14:textId="590C857D" w:rsidR="00ED15BA" w:rsidRDefault="002A4688" w:rsidP="001323C4">
      <w:pPr>
        <w:pStyle w:val="DraCorstandard"/>
      </w:pPr>
      <w:r w:rsidRPr="00D41F69">
        <w:rPr>
          <w:rStyle w:val="DraCorlinenumber"/>
        </w:rPr>
        <w:t>(8</w:t>
      </w:r>
      <w:r w:rsidR="00D41F69" w:rsidRPr="00D41F69">
        <w:rPr>
          <w:rStyle w:val="DraCorlinenumber"/>
        </w:rPr>
        <w:t>5</w:t>
      </w:r>
      <w:r w:rsidRPr="00D41F69">
        <w:rPr>
          <w:rStyle w:val="DraCorlinenumber"/>
        </w:rPr>
        <w:t>0)</w:t>
      </w:r>
      <w:r>
        <w:t xml:space="preserve"> </w:t>
      </w:r>
      <w:r w:rsidR="00E9556D" w:rsidRPr="00E9556D">
        <w:rPr>
          <w:rStyle w:val="DraCorspeakerattribution"/>
        </w:rPr>
        <w:t>Syr.</w:t>
      </w:r>
      <w:r w:rsidR="00DC2268" w:rsidRPr="00D16D6F">
        <w:t xml:space="preserve"> </w:t>
      </w:r>
      <w:r w:rsidR="005343CB" w:rsidRPr="00D16D6F">
        <w:t>Ita ut iussisti, hospes, toros instruximus.</w:t>
      </w:r>
    </w:p>
    <w:p w14:paraId="1D102D0A" w14:textId="77777777" w:rsidR="00ED15BA" w:rsidRDefault="005343CB" w:rsidP="001323C4">
      <w:pPr>
        <w:pStyle w:val="DraCorstandard"/>
      </w:pPr>
      <w:r w:rsidRPr="00D16D6F">
        <w:t>Quando uoles, com</w:t>
      </w:r>
      <w:r w:rsidR="002A4688">
        <w:t>me</w:t>
      </w:r>
      <w:r w:rsidRPr="00D16D6F">
        <w:t>ssatum intro concede, omnia</w:t>
      </w:r>
    </w:p>
    <w:p w14:paraId="619DD57F" w14:textId="2B92C31D" w:rsidR="00ED15BA" w:rsidRDefault="00B95B11" w:rsidP="001323C4">
      <w:pPr>
        <w:pStyle w:val="DraCorstandard"/>
      </w:pPr>
      <w:r w:rsidRPr="00B95B11">
        <w:rPr>
          <w:rStyle w:val="DraCormarkversepart"/>
        </w:rPr>
        <w:t>@</w:t>
      </w:r>
      <w:r w:rsidR="005343CB" w:rsidRPr="00D16D6F">
        <w:t>Sunt apparata.</w:t>
      </w:r>
      <w:r w:rsidR="00DC2268" w:rsidRPr="00D16D6F">
        <w:t xml:space="preserve"> </w:t>
      </w:r>
      <w:r w:rsidR="002A77F7" w:rsidRPr="002A77F7">
        <w:rPr>
          <w:rStyle w:val="DraCorspeakerattribution"/>
        </w:rPr>
        <w:t>Aco.</w:t>
      </w:r>
      <w:r w:rsidR="00DC2268" w:rsidRPr="00D16D6F">
        <w:rPr>
          <w:i/>
          <w:iCs/>
        </w:rPr>
        <w:t xml:space="preserve"> </w:t>
      </w:r>
      <w:r w:rsidRPr="00B95B11">
        <w:rPr>
          <w:rStyle w:val="DraCormarkversepart"/>
        </w:rPr>
        <w:t>@</w:t>
      </w:r>
      <w:r w:rsidR="005343CB" w:rsidRPr="00D16D6F">
        <w:t>Ehodum ad me. Seruus tu quidem spectatus es</w:t>
      </w:r>
    </w:p>
    <w:p w14:paraId="499EE85E" w14:textId="2C87F900" w:rsidR="00ED15BA" w:rsidRDefault="00B95B11" w:rsidP="001323C4">
      <w:pPr>
        <w:pStyle w:val="DraCorstandard"/>
      </w:pPr>
      <w:r w:rsidRPr="00B95B11">
        <w:rPr>
          <w:rStyle w:val="DraCormarkversepart"/>
        </w:rPr>
        <w:t>@</w:t>
      </w:r>
      <w:r w:rsidR="005343CB" w:rsidRPr="00D16D6F">
        <w:t>Satis, cui res mea curae sit. Cape hoc donarium.</w:t>
      </w:r>
      <w:r w:rsidR="00DC2268" w:rsidRPr="00D16D6F">
        <w:t xml:space="preserve"> </w:t>
      </w:r>
      <w:r w:rsidR="00E9556D" w:rsidRPr="00E9556D">
        <w:rPr>
          <w:rStyle w:val="DraCorspeakerattribution"/>
        </w:rPr>
        <w:t>Syr.</w:t>
      </w:r>
      <w:r w:rsidR="00DC2268" w:rsidRPr="00D16D6F">
        <w:rPr>
          <w:i/>
          <w:iCs/>
        </w:rPr>
        <w:t xml:space="preserve"> </w:t>
      </w:r>
      <w:r w:rsidRPr="00B95B11">
        <w:rPr>
          <w:rStyle w:val="DraCormarkversepart"/>
        </w:rPr>
        <w:t>@</w:t>
      </w:r>
      <w:r w:rsidR="005343CB" w:rsidRPr="00D16D6F">
        <w:t>Bonus</w:t>
      </w:r>
    </w:p>
    <w:p w14:paraId="2C2B2371" w14:textId="77777777" w:rsidR="00ED15BA" w:rsidRDefault="005343CB" w:rsidP="001323C4">
      <w:pPr>
        <w:pStyle w:val="DraCorstandard"/>
      </w:pPr>
      <w:r w:rsidRPr="00D16D6F">
        <w:t>Hercle es vir et perliberalis. Perpetuo me tibi facis</w:t>
      </w:r>
    </w:p>
    <w:p w14:paraId="5C22DBE2" w14:textId="0AFD9384" w:rsidR="003071AB" w:rsidRPr="00D16D6F" w:rsidRDefault="002A4688" w:rsidP="001323C4">
      <w:pPr>
        <w:pStyle w:val="DraCorstandard"/>
      </w:pPr>
      <w:r w:rsidRPr="00D41F69">
        <w:rPr>
          <w:rStyle w:val="DraCorlinenumber"/>
        </w:rPr>
        <w:t>(8</w:t>
      </w:r>
      <w:r w:rsidR="00D41F69" w:rsidRPr="00D41F69">
        <w:rPr>
          <w:rStyle w:val="DraCorlinenumber"/>
        </w:rPr>
        <w:t>5</w:t>
      </w:r>
      <w:r w:rsidRPr="00D41F69">
        <w:rPr>
          <w:rStyle w:val="DraCorlinenumber"/>
        </w:rPr>
        <w:t>5)</w:t>
      </w:r>
      <w:r>
        <w:t xml:space="preserve"> </w:t>
      </w:r>
      <w:r w:rsidR="005343CB" w:rsidRPr="00D16D6F">
        <w:t>Deuinctum hoc beneficio tuo. Deos quaeso, ut saluus sies</w:t>
      </w:r>
    </w:p>
    <w:p w14:paraId="04F0194C" w14:textId="77777777" w:rsidR="00ED15BA" w:rsidRDefault="005343CB" w:rsidP="001323C4">
      <w:pPr>
        <w:pStyle w:val="DraCorstandard"/>
      </w:pPr>
      <w:r w:rsidRPr="00D16D6F">
        <w:t>Nobis in multam aetatem. Quam saepe accidunt,</w:t>
      </w:r>
    </w:p>
    <w:p w14:paraId="4F3BE4C9" w14:textId="77777777" w:rsidR="00ED15BA" w:rsidRDefault="005343CB" w:rsidP="001323C4">
      <w:pPr>
        <w:pStyle w:val="DraCorstandard"/>
      </w:pPr>
      <w:r w:rsidRPr="00D16D6F">
        <w:t>Quae non ausis sperare. Furtum meditanti in sinus</w:t>
      </w:r>
    </w:p>
    <w:p w14:paraId="465FBF08" w14:textId="6CCE80DC" w:rsidR="003071AB" w:rsidRPr="00D16D6F" w:rsidRDefault="00B95B11" w:rsidP="001323C4">
      <w:pPr>
        <w:pStyle w:val="DraCorstandard"/>
      </w:pPr>
      <w:r w:rsidRPr="00B95B11">
        <w:rPr>
          <w:rStyle w:val="DraCormarkversepart"/>
        </w:rPr>
        <w:t>@</w:t>
      </w:r>
      <w:r w:rsidR="005343CB" w:rsidRPr="00D16D6F">
        <w:t>Illabitur aurum praeter spem. Saluus sum.</w:t>
      </w:r>
      <w:r w:rsidR="00DC2268" w:rsidRPr="00D16D6F">
        <w:t xml:space="preserve"> </w:t>
      </w:r>
      <w:r w:rsidR="00E9556D" w:rsidRPr="00E9556D">
        <w:rPr>
          <w:rStyle w:val="DraCorspeakerattribution"/>
        </w:rPr>
        <w:t>Acola.</w:t>
      </w:r>
      <w:r w:rsidR="00DC2268" w:rsidRPr="00D16D6F">
        <w:rPr>
          <w:i/>
          <w:iCs/>
        </w:rPr>
        <w:t xml:space="preserve"> </w:t>
      </w:r>
      <w:r w:rsidRPr="00B95B11">
        <w:rPr>
          <w:rStyle w:val="DraCormarkversepart"/>
        </w:rPr>
        <w:t>@</w:t>
      </w:r>
      <w:r w:rsidR="005343CB" w:rsidRPr="00D16D6F">
        <w:t>Iamne imus, meum</w:t>
      </w:r>
    </w:p>
    <w:p w14:paraId="65415697" w14:textId="25729052" w:rsidR="00ED15BA" w:rsidRDefault="00B95B11" w:rsidP="001323C4">
      <w:pPr>
        <w:pStyle w:val="DraCorstandard"/>
      </w:pPr>
      <w:r w:rsidRPr="00B95B11">
        <w:rPr>
          <w:rStyle w:val="DraCormarkversepart"/>
        </w:rPr>
        <w:t>@</w:t>
      </w:r>
      <w:r w:rsidR="005343CB" w:rsidRPr="00D16D6F">
        <w:t>Nectar, meum mel?</w:t>
      </w:r>
      <w:r w:rsidR="00DC2268" w:rsidRPr="00D16D6F">
        <w:t xml:space="preserve"> </w:t>
      </w:r>
      <w:r w:rsidR="00E9556D" w:rsidRPr="00E9556D">
        <w:rPr>
          <w:rStyle w:val="DraCorspeakerattribution"/>
        </w:rPr>
        <w:t>La.</w:t>
      </w:r>
      <w:r w:rsidR="00DC2268" w:rsidRPr="00D16D6F">
        <w:rPr>
          <w:i/>
          <w:iCs/>
        </w:rPr>
        <w:t xml:space="preserve"> </w:t>
      </w:r>
      <w:r w:rsidRPr="00B95B11">
        <w:rPr>
          <w:rStyle w:val="DraCormarkversepart"/>
        </w:rPr>
        <w:t>@</w:t>
      </w:r>
      <w:r w:rsidR="005343CB" w:rsidRPr="00D16D6F">
        <w:t>Quando uis. Nulla in me erit mora.</w:t>
      </w:r>
    </w:p>
    <w:p w14:paraId="5BF71A5C" w14:textId="38DD80D3" w:rsidR="00ED15BA" w:rsidRDefault="002A4688" w:rsidP="001323C4">
      <w:pPr>
        <w:pStyle w:val="DraCorstandard"/>
      </w:pPr>
      <w:r w:rsidRPr="00D41F69">
        <w:rPr>
          <w:rStyle w:val="DraCorlinenumber"/>
        </w:rPr>
        <w:t>(8</w:t>
      </w:r>
      <w:r w:rsidR="00D41F69" w:rsidRPr="00D41F69">
        <w:rPr>
          <w:rStyle w:val="DraCorlinenumber"/>
        </w:rPr>
        <w:t>6</w:t>
      </w:r>
      <w:r w:rsidRPr="00D41F69">
        <w:rPr>
          <w:rStyle w:val="DraCorlinenumber"/>
        </w:rPr>
        <w:t>0)</w:t>
      </w:r>
      <w:r>
        <w:t xml:space="preserve"> </w:t>
      </w:r>
      <w:r w:rsidR="002A77F7" w:rsidRPr="002A77F7">
        <w:rPr>
          <w:rStyle w:val="DraCorspeakerattribution"/>
        </w:rPr>
        <w:t>Aco.</w:t>
      </w:r>
      <w:r w:rsidR="00DC2268" w:rsidRPr="00D16D6F">
        <w:t xml:space="preserve"> </w:t>
      </w:r>
      <w:r w:rsidR="00B95B11" w:rsidRPr="00B95B11">
        <w:rPr>
          <w:rStyle w:val="DraCormarkversepart"/>
        </w:rPr>
        <w:t>@</w:t>
      </w:r>
      <w:r w:rsidR="005343CB" w:rsidRPr="00D16D6F">
        <w:t xml:space="preserve">Abeamus, hanc solidam noctem consecratum Veneri. </w:t>
      </w:r>
      <w:r w:rsidR="00E9556D" w:rsidRPr="00E9556D">
        <w:rPr>
          <w:rStyle w:val="DraCorspeakerattribution"/>
        </w:rPr>
        <w:t>La.</w:t>
      </w:r>
      <w:r w:rsidR="00DC2268" w:rsidRPr="00D16D6F">
        <w:rPr>
          <w:i/>
          <w:iCs/>
        </w:rPr>
        <w:t xml:space="preserve"> </w:t>
      </w:r>
      <w:r w:rsidR="005343CB" w:rsidRPr="00D16D6F">
        <w:t>P</w:t>
      </w:r>
      <w:r w:rsidR="00B95B11" w:rsidRPr="00B95B11">
        <w:rPr>
          <w:rStyle w:val="DraCormarkversepart"/>
        </w:rPr>
        <w:t>@</w:t>
      </w:r>
      <w:r w:rsidR="005343CB" w:rsidRPr="00D16D6F">
        <w:t>lacet.</w:t>
      </w:r>
    </w:p>
    <w:p w14:paraId="5EF93FCF" w14:textId="222172B3" w:rsidR="002416D4" w:rsidRPr="00D66777" w:rsidRDefault="002416D4" w:rsidP="002416D4">
      <w:pPr>
        <w:pStyle w:val="DraCoradditions"/>
        <w:rPr>
          <w:lang w:val="la-Latn"/>
        </w:rPr>
      </w:pPr>
      <w:r w:rsidRPr="00D66777">
        <w:rPr>
          <w:lang w:val="la-Latn"/>
        </w:rPr>
        <w:t>/act=4, scene=1/</w:t>
      </w:r>
    </w:p>
    <w:p w14:paraId="69E89B17" w14:textId="2530CB61" w:rsidR="003071AB" w:rsidRPr="00D16D6F" w:rsidRDefault="005343CB" w:rsidP="00F86DDF">
      <w:pPr>
        <w:pStyle w:val="DraCorhead"/>
      </w:pPr>
      <w:r w:rsidRPr="00D16D6F">
        <w:t>ACTVS QVART</w:t>
      </w:r>
      <w:r w:rsidR="00DC2268" w:rsidRPr="00D16D6F">
        <w:t>VS</w:t>
      </w:r>
      <w:r w:rsidR="002A4688">
        <w:t>.</w:t>
      </w:r>
      <w:r w:rsidRPr="00D16D6F">
        <w:t xml:space="preserve"> </w:t>
      </w:r>
      <w:r w:rsidR="00DC2268" w:rsidRPr="00D16D6F">
        <w:t>[</w:t>
      </w:r>
      <w:r w:rsidR="002A4688">
        <w:t>S</w:t>
      </w:r>
      <w:r w:rsidR="002A4688" w:rsidRPr="00D16D6F">
        <w:t>caena prima</w:t>
      </w:r>
      <w:r w:rsidR="00DC2268" w:rsidRPr="00D16D6F">
        <w:t>]</w:t>
      </w:r>
    </w:p>
    <w:p w14:paraId="655DDC0C" w14:textId="59295D64" w:rsidR="003071AB" w:rsidRPr="00F86DDF" w:rsidRDefault="005343CB" w:rsidP="001323C4">
      <w:pPr>
        <w:pStyle w:val="DraCorstandard"/>
        <w:rPr>
          <w:rStyle w:val="DraCorstagedirectionsetc"/>
        </w:rPr>
      </w:pPr>
      <w:r w:rsidRPr="00F86DDF">
        <w:rPr>
          <w:rStyle w:val="DraCorstagedirectionsetc"/>
        </w:rPr>
        <w:lastRenderedPageBreak/>
        <w:t>Pamphag</w:t>
      </w:r>
      <w:r w:rsidR="002A4688" w:rsidRPr="00F86DDF">
        <w:rPr>
          <w:rStyle w:val="DraCorstagedirectionsetc"/>
        </w:rPr>
        <w:t>v</w:t>
      </w:r>
      <w:r w:rsidRPr="00F86DDF">
        <w:rPr>
          <w:rStyle w:val="DraCorstagedirectionsetc"/>
        </w:rPr>
        <w:t xml:space="preserve">s </w:t>
      </w:r>
      <w:r w:rsidR="002A4688" w:rsidRPr="00F86DDF">
        <w:rPr>
          <w:rStyle w:val="DraCorstagedirectionsetc"/>
        </w:rPr>
        <w:t>s</w:t>
      </w:r>
      <w:r w:rsidRPr="00F86DDF">
        <w:rPr>
          <w:rStyle w:val="DraCorstagedirectionsetc"/>
        </w:rPr>
        <w:t>ol</w:t>
      </w:r>
      <w:r w:rsidR="002A4688" w:rsidRPr="00F86DDF">
        <w:rPr>
          <w:rStyle w:val="DraCorstagedirectionsetc"/>
        </w:rPr>
        <w:t>v</w:t>
      </w:r>
      <w:r w:rsidRPr="00F86DDF">
        <w:rPr>
          <w:rStyle w:val="DraCorstagedirectionsetc"/>
        </w:rPr>
        <w:t>s</w:t>
      </w:r>
      <w:r w:rsidR="002A4688" w:rsidRPr="00F86DDF">
        <w:rPr>
          <w:rStyle w:val="DraCorstagedirectionsetc"/>
        </w:rPr>
        <w:t>.</w:t>
      </w:r>
    </w:p>
    <w:p w14:paraId="0B542B13" w14:textId="77777777" w:rsidR="00ED15BA" w:rsidRPr="00F86DDF" w:rsidRDefault="005343CB" w:rsidP="001323C4">
      <w:pPr>
        <w:pStyle w:val="DraCorstandard"/>
        <w:rPr>
          <w:rStyle w:val="DraCorstagedirectionsetc"/>
        </w:rPr>
      </w:pPr>
      <w:r w:rsidRPr="00F86DDF">
        <w:rPr>
          <w:rStyle w:val="DraCorstagedirectionsetc"/>
        </w:rPr>
        <w:t>Octonari</w:t>
      </w:r>
      <w:r w:rsidR="00DC2268" w:rsidRPr="00F86DDF">
        <w:rPr>
          <w:rStyle w:val="DraCorstagedirectionsetc"/>
        </w:rPr>
        <w:t>j</w:t>
      </w:r>
      <w:r w:rsidRPr="00F86DDF">
        <w:rPr>
          <w:rStyle w:val="DraCorstagedirectionsetc"/>
        </w:rPr>
        <w:t>.</w:t>
      </w:r>
    </w:p>
    <w:p w14:paraId="24F9736B" w14:textId="4FD72285" w:rsidR="00ED15BA" w:rsidRDefault="005343CB" w:rsidP="001323C4">
      <w:pPr>
        <w:pStyle w:val="DraCorstandard"/>
      </w:pPr>
      <w:r w:rsidRPr="00D16D6F">
        <w:t>Itan ad clarum dormiui diem? Nox multa adhuc meis</w:t>
      </w:r>
    </w:p>
    <w:p w14:paraId="3CDD7DD3" w14:textId="77777777" w:rsidR="00ED15BA" w:rsidRDefault="005343CB" w:rsidP="001323C4">
      <w:pPr>
        <w:pStyle w:val="DraCorstandard"/>
      </w:pPr>
      <w:r w:rsidRPr="00D16D6F">
        <w:t>Est oculis. Ei</w:t>
      </w:r>
      <w:r w:rsidR="00D401A3">
        <w:t>j</w:t>
      </w:r>
      <w:r w:rsidRPr="00D16D6F">
        <w:t>ciundus hercle est iste ueternus ab animo,</w:t>
      </w:r>
    </w:p>
    <w:p w14:paraId="25673A89" w14:textId="77777777" w:rsidR="00ED15BA" w:rsidRDefault="005343CB" w:rsidP="001323C4">
      <w:pPr>
        <w:pStyle w:val="DraCorstandard"/>
      </w:pPr>
      <w:r w:rsidRPr="00D16D6F">
        <w:t>Intendendi sunt nerui quaestui nostro. Sed nausea</w:t>
      </w:r>
    </w:p>
    <w:p w14:paraId="40E5A33F" w14:textId="77777777" w:rsidR="00ED15BA" w:rsidRDefault="005343CB" w:rsidP="001323C4">
      <w:pPr>
        <w:pStyle w:val="DraCorstandard"/>
      </w:pPr>
      <w:r w:rsidRPr="00D16D6F">
        <w:t>Quae tanta stomacho? Quidnam haec oscitatio u</w:t>
      </w:r>
      <w:r w:rsidR="00D401A3">
        <w:t>o</w:t>
      </w:r>
      <w:r w:rsidRPr="00D16D6F">
        <w:t>lt? Extendere</w:t>
      </w:r>
    </w:p>
    <w:p w14:paraId="5AB0DBF3" w14:textId="500DE3F3" w:rsidR="00ED15BA" w:rsidRDefault="00D401A3" w:rsidP="001323C4">
      <w:pPr>
        <w:pStyle w:val="DraCorstandard"/>
      </w:pPr>
      <w:r w:rsidRPr="00D41F69">
        <w:rPr>
          <w:rStyle w:val="DraCorlinenumber"/>
        </w:rPr>
        <w:t>(8</w:t>
      </w:r>
      <w:r w:rsidR="00D41F69" w:rsidRPr="00D41F69">
        <w:rPr>
          <w:rStyle w:val="DraCorlinenumber"/>
        </w:rPr>
        <w:t>6</w:t>
      </w:r>
      <w:r w:rsidRPr="00D41F69">
        <w:rPr>
          <w:rStyle w:val="DraCorlinenumber"/>
        </w:rPr>
        <w:t>5)</w:t>
      </w:r>
      <w:r>
        <w:t xml:space="preserve"> </w:t>
      </w:r>
      <w:r w:rsidR="005343CB" w:rsidRPr="00D16D6F">
        <w:t>Hos neruos nunc demum iuuat, iuuat et oculis propellere</w:t>
      </w:r>
    </w:p>
    <w:p w14:paraId="1175A7FA" w14:textId="44B479C9" w:rsidR="003071AB" w:rsidRPr="00D16D6F" w:rsidRDefault="005343CB" w:rsidP="001323C4">
      <w:pPr>
        <w:pStyle w:val="DraCorstandard"/>
      </w:pPr>
      <w:r w:rsidRPr="00D16D6F">
        <w:t>Somnum. Quid? An ructas etiam Pamphage, crapulam hesternam? Insolens</w:t>
      </w:r>
    </w:p>
    <w:p w14:paraId="69B9EEFF" w14:textId="77777777" w:rsidR="003071AB" w:rsidRPr="00D16D6F" w:rsidRDefault="005343CB" w:rsidP="001323C4">
      <w:pPr>
        <w:pStyle w:val="DraCorstandard"/>
      </w:pPr>
      <w:r w:rsidRPr="00D16D6F">
        <w:t>Istuc quidem facis. Valens stomachus, cui et cruda concoquit.</w:t>
      </w:r>
    </w:p>
    <w:p w14:paraId="79C1DEBD" w14:textId="77777777" w:rsidR="00ED15BA" w:rsidRDefault="005343CB" w:rsidP="001323C4">
      <w:pPr>
        <w:pStyle w:val="DraCorstandard"/>
      </w:pPr>
      <w:r w:rsidRPr="00D16D6F">
        <w:t>Quid, an acidis opus erit inulis, quae mihi fastidia</w:t>
      </w:r>
    </w:p>
    <w:p w14:paraId="73D0F230" w14:textId="77777777" w:rsidR="00ED15BA" w:rsidRDefault="005343CB" w:rsidP="001323C4">
      <w:pPr>
        <w:pStyle w:val="DraCorstandard"/>
      </w:pPr>
      <w:r w:rsidRPr="00D16D6F">
        <w:t>Extundant? Opinor latrare stomachum impranso, ut assolet.</w:t>
      </w:r>
    </w:p>
    <w:p w14:paraId="319007B5" w14:textId="481F5672" w:rsidR="00ED15BA" w:rsidRDefault="00D401A3" w:rsidP="001323C4">
      <w:pPr>
        <w:pStyle w:val="DraCorstandard"/>
      </w:pPr>
      <w:r w:rsidRPr="00D41F69">
        <w:rPr>
          <w:rStyle w:val="DraCorlinenumber"/>
        </w:rPr>
        <w:t>(8</w:t>
      </w:r>
      <w:r w:rsidR="00D41F69" w:rsidRPr="00D41F69">
        <w:rPr>
          <w:rStyle w:val="DraCorlinenumber"/>
        </w:rPr>
        <w:t>7</w:t>
      </w:r>
      <w:r w:rsidRPr="00D41F69">
        <w:rPr>
          <w:rStyle w:val="DraCorlinenumber"/>
        </w:rPr>
        <w:t>0)</w:t>
      </w:r>
      <w:r>
        <w:t xml:space="preserve"> </w:t>
      </w:r>
      <w:r w:rsidR="005343CB" w:rsidRPr="00D16D6F">
        <w:t>Saburra enim uentris nunquam tantum memini grauarier,</w:t>
      </w:r>
    </w:p>
    <w:p w14:paraId="5D644978" w14:textId="77777777" w:rsidR="00ED15BA" w:rsidRDefault="00FD2057" w:rsidP="001323C4">
      <w:pPr>
        <w:pStyle w:val="DraCorstandard"/>
      </w:pPr>
      <w:r w:rsidRPr="00D16D6F">
        <w:t>V</w:t>
      </w:r>
      <w:r w:rsidR="005343CB" w:rsidRPr="00D16D6F">
        <w:t>t eam egerere stomacho esset opus, ubi ipsam Aet</w:t>
      </w:r>
      <w:r w:rsidR="00D401A3">
        <w:t>h</w:t>
      </w:r>
      <w:r w:rsidR="005343CB" w:rsidRPr="00D16D6F">
        <w:t>nam circumfero.</w:t>
      </w:r>
    </w:p>
    <w:p w14:paraId="5EAE1F44" w14:textId="77777777" w:rsidR="00ED15BA" w:rsidRDefault="005343CB" w:rsidP="001323C4">
      <w:pPr>
        <w:pStyle w:val="DraCorstandard"/>
      </w:pPr>
      <w:r w:rsidRPr="00D16D6F">
        <w:t>Sed heus, Pantolabumne tam mane, qui heri tantum biberit? Hem.</w:t>
      </w:r>
    </w:p>
    <w:p w14:paraId="6ED38718" w14:textId="7A386F5B" w:rsidR="002416D4" w:rsidRPr="009246B4" w:rsidRDefault="002416D4" w:rsidP="002416D4">
      <w:pPr>
        <w:pStyle w:val="DraCoradditions"/>
        <w:rPr>
          <w:lang w:val="it-CH"/>
        </w:rPr>
      </w:pPr>
      <w:r w:rsidRPr="009246B4">
        <w:rPr>
          <w:lang w:val="it-CH"/>
        </w:rPr>
        <w:t>/act=4, scene=2/</w:t>
      </w:r>
    </w:p>
    <w:p w14:paraId="464E218B" w14:textId="0AA4C984" w:rsidR="003071AB" w:rsidRPr="00D16D6F" w:rsidRDefault="00DC2268" w:rsidP="00F86DDF">
      <w:pPr>
        <w:pStyle w:val="DraCorhead"/>
      </w:pPr>
      <w:r w:rsidRPr="00D16D6F">
        <w:t>Actus quarti. Scoena secunda.</w:t>
      </w:r>
    </w:p>
    <w:p w14:paraId="75F03EA5" w14:textId="57899005" w:rsidR="003071AB" w:rsidRPr="00F86DDF" w:rsidRDefault="005343CB" w:rsidP="001323C4">
      <w:pPr>
        <w:pStyle w:val="DraCorstandard"/>
        <w:rPr>
          <w:rStyle w:val="DraCorstagedirectionsetc"/>
        </w:rPr>
      </w:pPr>
      <w:r w:rsidRPr="00F86DDF">
        <w:rPr>
          <w:rStyle w:val="DraCorstagedirectionsetc"/>
        </w:rPr>
        <w:t>Pantolab</w:t>
      </w:r>
      <w:r w:rsidR="00D401A3" w:rsidRPr="00F86DDF">
        <w:rPr>
          <w:rStyle w:val="DraCorstagedirectionsetc"/>
        </w:rPr>
        <w:t>v</w:t>
      </w:r>
      <w:r w:rsidRPr="00F86DDF">
        <w:rPr>
          <w:rStyle w:val="DraCorstagedirectionsetc"/>
        </w:rPr>
        <w:t>s</w:t>
      </w:r>
      <w:r w:rsidR="00DC2268" w:rsidRPr="00F86DDF">
        <w:rPr>
          <w:rStyle w:val="DraCorstagedirectionsetc"/>
        </w:rPr>
        <w:t>.</w:t>
      </w:r>
      <w:r w:rsidRPr="00F86DDF">
        <w:rPr>
          <w:rStyle w:val="DraCorstagedirectionsetc"/>
        </w:rPr>
        <w:t xml:space="preserve"> Pamphag</w:t>
      </w:r>
      <w:r w:rsidR="00D401A3" w:rsidRPr="00F86DDF">
        <w:rPr>
          <w:rStyle w:val="DraCorstagedirectionsetc"/>
        </w:rPr>
        <w:t>v</w:t>
      </w:r>
      <w:r w:rsidRPr="00F86DDF">
        <w:rPr>
          <w:rStyle w:val="DraCorstagedirectionsetc"/>
        </w:rPr>
        <w:t>s</w:t>
      </w:r>
      <w:r w:rsidR="00D401A3" w:rsidRPr="00F86DDF">
        <w:rPr>
          <w:rStyle w:val="DraCorstagedirectionsetc"/>
        </w:rPr>
        <w:t>.</w:t>
      </w:r>
    </w:p>
    <w:p w14:paraId="67866643" w14:textId="08F86C46" w:rsidR="00ED15BA" w:rsidRPr="00F86DDF" w:rsidRDefault="005343CB" w:rsidP="001323C4">
      <w:pPr>
        <w:pStyle w:val="DraCorstandard"/>
        <w:rPr>
          <w:rStyle w:val="DraCorstagedirectionsetc"/>
        </w:rPr>
      </w:pPr>
      <w:r w:rsidRPr="00F86DDF">
        <w:rPr>
          <w:rStyle w:val="DraCorstagedirectionsetc"/>
        </w:rPr>
        <w:t>Trimetr</w:t>
      </w:r>
      <w:r w:rsidR="00D401A3" w:rsidRPr="00F86DDF">
        <w:rPr>
          <w:rStyle w:val="DraCorstagedirectionsetc"/>
        </w:rPr>
        <w:t>oi</w:t>
      </w:r>
      <w:r w:rsidRPr="00F86DDF">
        <w:rPr>
          <w:rStyle w:val="DraCorstagedirectionsetc"/>
        </w:rPr>
        <w:t>.</w:t>
      </w:r>
    </w:p>
    <w:p w14:paraId="6CDBDE2B" w14:textId="58F26E82" w:rsidR="003071AB" w:rsidRPr="00D16D6F" w:rsidRDefault="005343CB" w:rsidP="001323C4">
      <w:pPr>
        <w:pStyle w:val="DraCorstandard"/>
      </w:pPr>
      <w:r w:rsidRPr="00D16D6F">
        <w:t>O salue, columen ordinis Parasitici.</w:t>
      </w:r>
    </w:p>
    <w:p w14:paraId="3CA76395" w14:textId="0DB81C3F" w:rsidR="003071AB" w:rsidRPr="00D16D6F" w:rsidRDefault="00D55964" w:rsidP="001323C4">
      <w:pPr>
        <w:pStyle w:val="DraCorstandard"/>
      </w:pPr>
      <w:r w:rsidRPr="00D55964">
        <w:rPr>
          <w:rStyle w:val="DraCorspeakerattribution"/>
        </w:rPr>
        <w:t>Pam.</w:t>
      </w:r>
      <w:r w:rsidR="00DC2268" w:rsidRPr="00D16D6F">
        <w:t xml:space="preserve"> </w:t>
      </w:r>
      <w:r w:rsidR="005343CB" w:rsidRPr="00D16D6F">
        <w:t>Salue, o primum decus sectae Gnathonicae.</w:t>
      </w:r>
    </w:p>
    <w:p w14:paraId="61C435A0" w14:textId="528BF3AA" w:rsidR="00ED15BA" w:rsidRDefault="00D401A3" w:rsidP="001323C4">
      <w:pPr>
        <w:pStyle w:val="DraCorstandard"/>
      </w:pPr>
      <w:r w:rsidRPr="00D41F69">
        <w:rPr>
          <w:rStyle w:val="DraCorlinenumber"/>
        </w:rPr>
        <w:t>(8</w:t>
      </w:r>
      <w:r w:rsidR="00D41F69" w:rsidRPr="00D41F69">
        <w:rPr>
          <w:rStyle w:val="DraCorlinenumber"/>
        </w:rPr>
        <w:t>7</w:t>
      </w:r>
      <w:r w:rsidRPr="00D41F69">
        <w:rPr>
          <w:rStyle w:val="DraCorlinenumber"/>
        </w:rPr>
        <w:t>5)</w:t>
      </w:r>
      <w:r>
        <w:t xml:space="preserve"> </w:t>
      </w:r>
      <w:r w:rsidR="00D55964" w:rsidRPr="00D55964">
        <w:rPr>
          <w:rStyle w:val="DraCorspeakerattribution"/>
        </w:rPr>
        <w:t>Pan.</w:t>
      </w:r>
      <w:r w:rsidR="00DC2268" w:rsidRPr="00D16D6F">
        <w:t xml:space="preserve"> </w:t>
      </w:r>
      <w:r w:rsidR="005343CB" w:rsidRPr="00D16D6F">
        <w:t>Mutuum muli scabunt sane festiuiter,</w:t>
      </w:r>
    </w:p>
    <w:p w14:paraId="5926B185" w14:textId="6B637674" w:rsidR="003071AB" w:rsidRPr="00D16D6F" w:rsidRDefault="005343CB" w:rsidP="001323C4">
      <w:pPr>
        <w:pStyle w:val="DraCorstandard"/>
      </w:pPr>
      <w:r w:rsidRPr="00D16D6F">
        <w:t>Mutuum dum testimonium inuicem damus.</w:t>
      </w:r>
    </w:p>
    <w:p w14:paraId="7562B28D" w14:textId="52336BE5" w:rsidR="003071AB" w:rsidRPr="00D16D6F" w:rsidRDefault="00D55964" w:rsidP="001323C4">
      <w:pPr>
        <w:pStyle w:val="DraCorstandard"/>
      </w:pPr>
      <w:r w:rsidRPr="00D55964">
        <w:rPr>
          <w:rStyle w:val="DraCorspeakerattribution"/>
        </w:rPr>
        <w:t>Pam.</w:t>
      </w:r>
      <w:r w:rsidR="00DC2268" w:rsidRPr="00D16D6F">
        <w:t xml:space="preserve"> </w:t>
      </w:r>
      <w:r w:rsidR="005343CB" w:rsidRPr="00D16D6F">
        <w:t>Pantolabe, ecquid placuit hesterna epulatio?</w:t>
      </w:r>
    </w:p>
    <w:p w14:paraId="1CBEE39B" w14:textId="760A4115" w:rsidR="00ED15BA" w:rsidRDefault="00D55964" w:rsidP="001323C4">
      <w:pPr>
        <w:pStyle w:val="DraCorstandard"/>
      </w:pPr>
      <w:r w:rsidRPr="00D55964">
        <w:rPr>
          <w:rStyle w:val="DraCorspeakerattribution"/>
        </w:rPr>
        <w:t>Pan.</w:t>
      </w:r>
      <w:r w:rsidR="00DC2268" w:rsidRPr="00D16D6F">
        <w:t xml:space="preserve"> </w:t>
      </w:r>
      <w:r w:rsidR="005343CB" w:rsidRPr="00D16D6F">
        <w:t>Nunquam quidem c</w:t>
      </w:r>
      <w:r w:rsidR="00D401A3">
        <w:t>o</w:t>
      </w:r>
      <w:r w:rsidR="005343CB" w:rsidRPr="00D16D6F">
        <w:t>enaui, quod xiam, unctius.</w:t>
      </w:r>
    </w:p>
    <w:p w14:paraId="2A97F0C7" w14:textId="77777777" w:rsidR="00ED15BA" w:rsidRDefault="005343CB" w:rsidP="001323C4">
      <w:pPr>
        <w:pStyle w:val="DraCorstandard"/>
      </w:pPr>
      <w:r w:rsidRPr="00D16D6F">
        <w:t>Gulam oppleui meam usque ad summum dapsili</w:t>
      </w:r>
    </w:p>
    <w:p w14:paraId="79657AC0" w14:textId="2E100BAF" w:rsidR="00ED15BA" w:rsidRDefault="00D401A3" w:rsidP="001323C4">
      <w:pPr>
        <w:pStyle w:val="DraCorstandard"/>
      </w:pPr>
      <w:r w:rsidRPr="00D41F69">
        <w:rPr>
          <w:rStyle w:val="DraCorlinenumber"/>
        </w:rPr>
        <w:t>(8</w:t>
      </w:r>
      <w:r w:rsidR="00D41F69" w:rsidRPr="00D41F69">
        <w:rPr>
          <w:rStyle w:val="DraCorlinenumber"/>
        </w:rPr>
        <w:t>8</w:t>
      </w:r>
      <w:r w:rsidRPr="00D41F69">
        <w:rPr>
          <w:rStyle w:val="DraCorlinenumber"/>
        </w:rPr>
        <w:t>0)</w:t>
      </w:r>
      <w:r>
        <w:t xml:space="preserve"> </w:t>
      </w:r>
      <w:r w:rsidR="00B95B11" w:rsidRPr="00B95B11">
        <w:rPr>
          <w:rStyle w:val="DraCormarkversepart"/>
        </w:rPr>
        <w:t>@</w:t>
      </w:r>
      <w:r w:rsidR="005343CB" w:rsidRPr="00D16D6F">
        <w:t>Luxu. Quid tu?</w:t>
      </w:r>
      <w:r w:rsidR="00DC2268" w:rsidRPr="00D16D6F">
        <w:t xml:space="preserve"> </w:t>
      </w:r>
      <w:r w:rsidR="00D55964" w:rsidRPr="00D55964">
        <w:rPr>
          <w:rStyle w:val="DraCorspeakerattribution"/>
        </w:rPr>
        <w:t>Pam.</w:t>
      </w:r>
      <w:r w:rsidR="00DC2268" w:rsidRPr="00D16D6F">
        <w:rPr>
          <w:i/>
          <w:iCs/>
        </w:rPr>
        <w:t xml:space="preserve"> </w:t>
      </w:r>
      <w:r w:rsidR="00B95B11" w:rsidRPr="00B95B11">
        <w:rPr>
          <w:rStyle w:val="DraCormarkversepart"/>
        </w:rPr>
        <w:t>@</w:t>
      </w:r>
      <w:r w:rsidR="005343CB" w:rsidRPr="00D16D6F">
        <w:t>Genio ipse indulsi maxime.</w:t>
      </w:r>
    </w:p>
    <w:p w14:paraId="6B751EC0" w14:textId="77777777" w:rsidR="00ED15BA" w:rsidRDefault="005343CB" w:rsidP="001323C4">
      <w:pPr>
        <w:pStyle w:val="DraCorstandard"/>
      </w:pPr>
      <w:r w:rsidRPr="00D16D6F">
        <w:lastRenderedPageBreak/>
        <w:t>Non possum, summa quin circumlingam labra.</w:t>
      </w:r>
    </w:p>
    <w:p w14:paraId="640CE8F1" w14:textId="77777777" w:rsidR="00ED15BA" w:rsidRDefault="005343CB" w:rsidP="001323C4">
      <w:pPr>
        <w:pStyle w:val="DraCorstandard"/>
      </w:pPr>
      <w:r w:rsidRPr="00D16D6F">
        <w:t>Mel Atticum sapiunt hesterni iusculi</w:t>
      </w:r>
    </w:p>
    <w:p w14:paraId="6FD9BB66" w14:textId="1D929518" w:rsidR="00ED15BA" w:rsidRDefault="00B95B11" w:rsidP="001323C4">
      <w:pPr>
        <w:pStyle w:val="DraCorstandard"/>
      </w:pPr>
      <w:r w:rsidRPr="00B95B11">
        <w:rPr>
          <w:rStyle w:val="DraCormarkversepart"/>
        </w:rPr>
        <w:t>@</w:t>
      </w:r>
      <w:r w:rsidR="005343CB" w:rsidRPr="00D16D6F">
        <w:t>Reliquiae.</w:t>
      </w:r>
      <w:r w:rsidR="008317D9" w:rsidRPr="00D16D6F">
        <w:t xml:space="preserve"> </w:t>
      </w:r>
      <w:r w:rsidR="00D55964" w:rsidRPr="00D55964">
        <w:rPr>
          <w:rStyle w:val="DraCorspeakerattribution"/>
        </w:rPr>
        <w:t>Pan.</w:t>
      </w:r>
      <w:r w:rsidR="008317D9" w:rsidRPr="00D16D6F">
        <w:rPr>
          <w:i/>
          <w:iCs/>
        </w:rPr>
        <w:t xml:space="preserve"> </w:t>
      </w:r>
      <w:r w:rsidRPr="00B95B11">
        <w:rPr>
          <w:rStyle w:val="DraCormarkversepart"/>
        </w:rPr>
        <w:t>@</w:t>
      </w:r>
      <w:r w:rsidR="005343CB" w:rsidRPr="00D16D6F">
        <w:t>Pol dentes et mihi uolupe est iugi</w:t>
      </w:r>
    </w:p>
    <w:p w14:paraId="55DF1464" w14:textId="5E514BE7" w:rsidR="003071AB" w:rsidRPr="00D16D6F" w:rsidRDefault="005343CB" w:rsidP="001323C4">
      <w:pPr>
        <w:pStyle w:val="DraCorstandard"/>
      </w:pPr>
      <w:r w:rsidRPr="00D16D6F">
        <w:t>Suctu macerare. Quin nidorem carnium</w:t>
      </w:r>
    </w:p>
    <w:p w14:paraId="6A1E3357" w14:textId="655536D1" w:rsidR="003071AB" w:rsidRPr="00D16D6F" w:rsidRDefault="00D401A3" w:rsidP="001323C4">
      <w:pPr>
        <w:pStyle w:val="DraCorstandard"/>
      </w:pPr>
      <w:r w:rsidRPr="00D41F69">
        <w:rPr>
          <w:rStyle w:val="DraCorlinenumber"/>
        </w:rPr>
        <w:t>(8</w:t>
      </w:r>
      <w:r w:rsidR="00D41F69" w:rsidRPr="00D41F69">
        <w:rPr>
          <w:rStyle w:val="DraCorlinenumber"/>
        </w:rPr>
        <w:t>8</w:t>
      </w:r>
      <w:r w:rsidRPr="00D41F69">
        <w:rPr>
          <w:rStyle w:val="DraCorlinenumber"/>
        </w:rPr>
        <w:t>5)</w:t>
      </w:r>
      <w:r>
        <w:t xml:space="preserve"> </w:t>
      </w:r>
      <w:r w:rsidR="00FD2057" w:rsidRPr="00D16D6F">
        <w:t>V</w:t>
      </w:r>
      <w:r w:rsidR="005343CB" w:rsidRPr="00D16D6F">
        <w:t>ncti supreme digiti offundunt naribus.</w:t>
      </w:r>
    </w:p>
    <w:p w14:paraId="7A48D2E5" w14:textId="2DFA3449" w:rsidR="003071AB" w:rsidRPr="00D16D6F" w:rsidRDefault="00D55964" w:rsidP="001323C4">
      <w:pPr>
        <w:pStyle w:val="DraCorstandard"/>
      </w:pPr>
      <w:r w:rsidRPr="00D55964">
        <w:rPr>
          <w:rStyle w:val="DraCorspeakerattribution"/>
        </w:rPr>
        <w:t>Pam.</w:t>
      </w:r>
      <w:r w:rsidR="008317D9" w:rsidRPr="00D16D6F">
        <w:t xml:space="preserve"> </w:t>
      </w:r>
      <w:r w:rsidR="005343CB" w:rsidRPr="00D16D6F">
        <w:t>I nunc et somnia irride posthac mea.</w:t>
      </w:r>
    </w:p>
    <w:p w14:paraId="3D7DEA6A" w14:textId="095AC8FD" w:rsidR="00ED15BA" w:rsidRDefault="00D55964" w:rsidP="001323C4">
      <w:pPr>
        <w:pStyle w:val="DraCorstandard"/>
      </w:pPr>
      <w:r w:rsidRPr="00D55964">
        <w:rPr>
          <w:rStyle w:val="DraCorspeakerattribution"/>
        </w:rPr>
        <w:t>Pan.</w:t>
      </w:r>
      <w:r w:rsidR="008317D9" w:rsidRPr="00D16D6F">
        <w:t xml:space="preserve"> </w:t>
      </w:r>
      <w:r w:rsidR="005343CB" w:rsidRPr="00D16D6F">
        <w:t>Non arbitrabar istuc, me Pamphage, fore.</w:t>
      </w:r>
    </w:p>
    <w:p w14:paraId="70E39360" w14:textId="0EF73A22" w:rsidR="003071AB" w:rsidRPr="00D16D6F" w:rsidRDefault="005343CB" w:rsidP="001323C4">
      <w:pPr>
        <w:pStyle w:val="DraCorstandard"/>
      </w:pPr>
      <w:r w:rsidRPr="00D16D6F">
        <w:t>F</w:t>
      </w:r>
      <w:r w:rsidR="00D401A3">
        <w:t>o</w:t>
      </w:r>
      <w:r w:rsidRPr="00D16D6F">
        <w:t>elices, qui tam propi</w:t>
      </w:r>
      <w:r w:rsidR="00D401A3">
        <w:t>c</w:t>
      </w:r>
      <w:r w:rsidRPr="00D16D6F">
        <w:t>ium habuimus Comum.</w:t>
      </w:r>
    </w:p>
    <w:p w14:paraId="55944DE9" w14:textId="13EBC6A3" w:rsidR="003071AB" w:rsidRPr="00D16D6F" w:rsidRDefault="00D55964" w:rsidP="001323C4">
      <w:pPr>
        <w:pStyle w:val="DraCorstandard"/>
      </w:pPr>
      <w:r w:rsidRPr="00D55964">
        <w:rPr>
          <w:rStyle w:val="DraCorspeakerattribution"/>
        </w:rPr>
        <w:t>Pam.</w:t>
      </w:r>
      <w:r w:rsidR="008317D9" w:rsidRPr="00D16D6F">
        <w:t xml:space="preserve"> </w:t>
      </w:r>
      <w:r w:rsidR="005343CB" w:rsidRPr="00D16D6F">
        <w:t>Quid, agnoscis etiam, per quem huc promoueris?</w:t>
      </w:r>
    </w:p>
    <w:p w14:paraId="0DCEB9F6" w14:textId="4F680751" w:rsidR="00ED15BA" w:rsidRDefault="00D401A3" w:rsidP="001323C4">
      <w:pPr>
        <w:pStyle w:val="DraCorstandard"/>
      </w:pPr>
      <w:r w:rsidRPr="00D41F69">
        <w:rPr>
          <w:rStyle w:val="DraCorlinenumber"/>
        </w:rPr>
        <w:t>(8</w:t>
      </w:r>
      <w:r w:rsidR="00D41F69" w:rsidRPr="00D41F69">
        <w:rPr>
          <w:rStyle w:val="DraCorlinenumber"/>
        </w:rPr>
        <w:t>9</w:t>
      </w:r>
      <w:r w:rsidRPr="00D41F69">
        <w:rPr>
          <w:rStyle w:val="DraCorlinenumber"/>
        </w:rPr>
        <w:t>0)</w:t>
      </w:r>
      <w:r>
        <w:t xml:space="preserve"> </w:t>
      </w:r>
      <w:r w:rsidR="00D55964" w:rsidRPr="00D55964">
        <w:rPr>
          <w:rStyle w:val="DraCorspeakerattribution"/>
        </w:rPr>
        <w:t>Pan.</w:t>
      </w:r>
      <w:r w:rsidR="008317D9" w:rsidRPr="00D16D6F">
        <w:t xml:space="preserve"> </w:t>
      </w:r>
      <w:r w:rsidR="005343CB" w:rsidRPr="00D16D6F">
        <w:t>Dis te patrono factus sum, mi Pamphage,</w:t>
      </w:r>
    </w:p>
    <w:p w14:paraId="42D271B8" w14:textId="189133A6" w:rsidR="003071AB" w:rsidRPr="00D16D6F" w:rsidRDefault="00B95B11" w:rsidP="001323C4">
      <w:pPr>
        <w:pStyle w:val="DraCorstandard"/>
      </w:pPr>
      <w:r w:rsidRPr="00B95B11">
        <w:rPr>
          <w:rStyle w:val="DraCormarkversepart"/>
        </w:rPr>
        <w:t>@</w:t>
      </w:r>
      <w:r w:rsidR="005343CB" w:rsidRPr="00D16D6F">
        <w:t>Ex mendico.</w:t>
      </w:r>
      <w:r w:rsidR="008317D9" w:rsidRPr="00D16D6F">
        <w:t xml:space="preserve"> </w:t>
      </w:r>
      <w:r w:rsidR="00D55964" w:rsidRPr="00D55964">
        <w:rPr>
          <w:rStyle w:val="DraCorspeakerattribution"/>
        </w:rPr>
        <w:t>Pam.</w:t>
      </w:r>
      <w:r w:rsidR="008317D9" w:rsidRPr="00D16D6F">
        <w:rPr>
          <w:i/>
          <w:iCs/>
        </w:rPr>
        <w:t xml:space="preserve"> </w:t>
      </w:r>
      <w:r w:rsidRPr="00B95B11">
        <w:rPr>
          <w:rStyle w:val="DraCormarkversepart"/>
        </w:rPr>
        <w:t>@</w:t>
      </w:r>
      <w:r w:rsidR="005343CB" w:rsidRPr="00D16D6F">
        <w:t>Lubens f</w:t>
      </w:r>
      <w:r w:rsidR="00D401A3">
        <w:t>o</w:t>
      </w:r>
      <w:r w:rsidR="005343CB" w:rsidRPr="00D16D6F">
        <w:t xml:space="preserve">eci. </w:t>
      </w:r>
      <w:r w:rsidR="00D55964" w:rsidRPr="00D55964">
        <w:rPr>
          <w:rStyle w:val="DraCorspeakerattribution"/>
        </w:rPr>
        <w:t>Panto.</w:t>
      </w:r>
      <w:r w:rsidR="008317D9" w:rsidRPr="00D16D6F">
        <w:rPr>
          <w:i/>
          <w:iCs/>
        </w:rPr>
        <w:t xml:space="preserve"> </w:t>
      </w:r>
      <w:r w:rsidRPr="00B95B11">
        <w:rPr>
          <w:rStyle w:val="DraCormarkversepart"/>
        </w:rPr>
        <w:t>@</w:t>
      </w:r>
      <w:r w:rsidR="005343CB" w:rsidRPr="00D16D6F">
        <w:t>Est, quod gestiam.</w:t>
      </w:r>
    </w:p>
    <w:p w14:paraId="19533D33" w14:textId="4ED327E3" w:rsidR="003071AB" w:rsidRPr="00D16D6F" w:rsidRDefault="00D55964" w:rsidP="001323C4">
      <w:pPr>
        <w:pStyle w:val="DraCorstandard"/>
      </w:pPr>
      <w:r w:rsidRPr="00D55964">
        <w:rPr>
          <w:rStyle w:val="DraCorspeakerattribution"/>
        </w:rPr>
        <w:t>Pam.</w:t>
      </w:r>
      <w:r w:rsidR="008317D9" w:rsidRPr="00D16D6F">
        <w:t xml:space="preserve"> </w:t>
      </w:r>
      <w:r w:rsidR="00B95B11" w:rsidRPr="00B95B11">
        <w:rPr>
          <w:rStyle w:val="DraCormarkversepart"/>
        </w:rPr>
        <w:t>@</w:t>
      </w:r>
      <w:r w:rsidR="005343CB" w:rsidRPr="00D16D6F">
        <w:t>Est, quod triumphem.</w:t>
      </w:r>
      <w:r w:rsidR="008317D9" w:rsidRPr="00D16D6F">
        <w:t xml:space="preserve"> </w:t>
      </w:r>
      <w:r w:rsidRPr="00D55964">
        <w:rPr>
          <w:rStyle w:val="DraCorspeakerattribution"/>
        </w:rPr>
        <w:t>Panto.</w:t>
      </w:r>
      <w:r w:rsidR="008317D9" w:rsidRPr="00D16D6F">
        <w:rPr>
          <w:i/>
          <w:iCs/>
        </w:rPr>
        <w:t xml:space="preserve"> </w:t>
      </w:r>
      <w:r w:rsidR="005343CB" w:rsidRPr="00D16D6F">
        <w:t>I</w:t>
      </w:r>
      <w:r w:rsidR="00B95B11" w:rsidRPr="00B95B11">
        <w:rPr>
          <w:rStyle w:val="DraCormarkversepart"/>
        </w:rPr>
        <w:t>@</w:t>
      </w:r>
      <w:r w:rsidR="005343CB" w:rsidRPr="00D16D6F">
        <w:t>o, Liber pater.</w:t>
      </w:r>
      <w:r w:rsidR="008317D9" w:rsidRPr="00D16D6F">
        <w:t xml:space="preserve"> </w:t>
      </w:r>
      <w:r w:rsidRPr="00D55964">
        <w:rPr>
          <w:rStyle w:val="DraCorspeakerattribution"/>
        </w:rPr>
        <w:t>Pam.</w:t>
      </w:r>
      <w:r w:rsidR="008317D9" w:rsidRPr="00D16D6F">
        <w:rPr>
          <w:i/>
          <w:iCs/>
        </w:rPr>
        <w:t xml:space="preserve"> </w:t>
      </w:r>
      <w:r w:rsidR="00B95B11" w:rsidRPr="00B95B11">
        <w:rPr>
          <w:rStyle w:val="DraCormarkversepart"/>
        </w:rPr>
        <w:t>@</w:t>
      </w:r>
      <w:r w:rsidR="005343CB" w:rsidRPr="00D16D6F">
        <w:t>Io, io.</w:t>
      </w:r>
    </w:p>
    <w:p w14:paraId="0A846E5C" w14:textId="7475478F" w:rsidR="003071AB" w:rsidRPr="00D16D6F" w:rsidRDefault="00B95B11" w:rsidP="001323C4">
      <w:pPr>
        <w:pStyle w:val="DraCorstandard"/>
      </w:pPr>
      <w:r w:rsidRPr="00B95B11">
        <w:rPr>
          <w:rStyle w:val="DraCormarkversepart"/>
        </w:rPr>
        <w:t>@</w:t>
      </w:r>
      <w:r w:rsidR="005343CB" w:rsidRPr="00D16D6F">
        <w:t>Ceres.</w:t>
      </w:r>
      <w:r w:rsidR="008317D9" w:rsidRPr="00D16D6F">
        <w:t xml:space="preserve"> &lt;</w:t>
      </w:r>
      <w:r w:rsidR="00D55964" w:rsidRPr="00D55964">
        <w:rPr>
          <w:rStyle w:val="DraCorspeakerattribution"/>
        </w:rPr>
        <w:t>Pan.</w:t>
      </w:r>
      <w:r w:rsidR="008317D9" w:rsidRPr="00D16D6F">
        <w:t>&gt;</w:t>
      </w:r>
      <w:r w:rsidR="008317D9" w:rsidRPr="00D16D6F">
        <w:rPr>
          <w:i/>
          <w:iCs/>
        </w:rPr>
        <w:t xml:space="preserve"> </w:t>
      </w:r>
      <w:r w:rsidRPr="00B95B11">
        <w:rPr>
          <w:rStyle w:val="DraCormarkversepart"/>
        </w:rPr>
        <w:t>@</w:t>
      </w:r>
      <w:r w:rsidR="005343CB" w:rsidRPr="00D16D6F">
        <w:t>Age ineamus, quaeso, cantiunculam,</w:t>
      </w:r>
    </w:p>
    <w:p w14:paraId="56640AC4" w14:textId="2F30824A" w:rsidR="00ED15BA" w:rsidRDefault="00B95B11" w:rsidP="001323C4">
      <w:pPr>
        <w:pStyle w:val="DraCorstandard"/>
      </w:pPr>
      <w:r w:rsidRPr="00B95B11">
        <w:rPr>
          <w:rStyle w:val="DraCormarkversepart"/>
        </w:rPr>
        <w:t>@</w:t>
      </w:r>
      <w:r w:rsidR="005343CB" w:rsidRPr="00D16D6F">
        <w:t>Qualem sonant Euanti Th</w:t>
      </w:r>
      <w:r w:rsidR="00D401A3">
        <w:t>i</w:t>
      </w:r>
      <w:r w:rsidR="005343CB" w:rsidRPr="00D16D6F">
        <w:t>ades.</w:t>
      </w:r>
      <w:r w:rsidR="008317D9" w:rsidRPr="00D16D6F">
        <w:t xml:space="preserve"> </w:t>
      </w:r>
      <w:r w:rsidR="00D55964" w:rsidRPr="00D55964">
        <w:rPr>
          <w:rStyle w:val="DraCorspeakerattribution"/>
        </w:rPr>
        <w:t>Pam.</w:t>
      </w:r>
      <w:r w:rsidR="008317D9" w:rsidRPr="00D16D6F">
        <w:rPr>
          <w:i/>
          <w:iCs/>
        </w:rPr>
        <w:t xml:space="preserve"> </w:t>
      </w:r>
      <w:r w:rsidRPr="00B95B11">
        <w:rPr>
          <w:rStyle w:val="DraCormarkversepart"/>
        </w:rPr>
        <w:t>@</w:t>
      </w:r>
      <w:r w:rsidR="005343CB" w:rsidRPr="00D16D6F">
        <w:t>Gaudia</w:t>
      </w:r>
    </w:p>
    <w:p w14:paraId="661C0BE5" w14:textId="0963156E" w:rsidR="00ED15BA" w:rsidRDefault="00D401A3" w:rsidP="001323C4">
      <w:pPr>
        <w:pStyle w:val="DraCorstandard"/>
      </w:pPr>
      <w:r w:rsidRPr="00D41F69">
        <w:rPr>
          <w:rStyle w:val="DraCorlinenumber"/>
        </w:rPr>
        <w:t>(8</w:t>
      </w:r>
      <w:r w:rsidR="00D41F69" w:rsidRPr="00D41F69">
        <w:rPr>
          <w:rStyle w:val="DraCorlinenumber"/>
        </w:rPr>
        <w:t>9</w:t>
      </w:r>
      <w:r w:rsidRPr="00D41F69">
        <w:rPr>
          <w:rStyle w:val="DraCorlinenumber"/>
        </w:rPr>
        <w:t>5)</w:t>
      </w:r>
      <w:r>
        <w:t xml:space="preserve"> </w:t>
      </w:r>
      <w:r w:rsidR="005343CB" w:rsidRPr="00D16D6F">
        <w:t>Seruemus ista uespertinis horulis,</w:t>
      </w:r>
    </w:p>
    <w:p w14:paraId="1508F4CA" w14:textId="77777777" w:rsidR="00ED15BA" w:rsidRDefault="005343CB" w:rsidP="001323C4">
      <w:pPr>
        <w:pStyle w:val="DraCorstandard"/>
      </w:pPr>
      <w:r w:rsidRPr="00D16D6F">
        <w:t>Quibus uoluptabitur hospes cum Laide.</w:t>
      </w:r>
    </w:p>
    <w:p w14:paraId="0A65EBD3" w14:textId="77777777" w:rsidR="00ED15BA" w:rsidRDefault="005343CB" w:rsidP="001323C4">
      <w:pPr>
        <w:pStyle w:val="DraCorstandard"/>
      </w:pPr>
      <w:r w:rsidRPr="00D16D6F">
        <w:t>Incoctus stomacho sic extundatur cibus</w:t>
      </w:r>
    </w:p>
    <w:p w14:paraId="2BDC59CC" w14:textId="13A3B510" w:rsidR="003071AB" w:rsidRPr="00D16D6F" w:rsidRDefault="005343CB" w:rsidP="001323C4">
      <w:pPr>
        <w:pStyle w:val="DraCorstandard"/>
      </w:pPr>
      <w:r w:rsidRPr="00D16D6F">
        <w:t>In proximam coenam. Ieiunos haud decet</w:t>
      </w:r>
    </w:p>
    <w:p w14:paraId="4D4616C5" w14:textId="186574F0" w:rsidR="003071AB" w:rsidRPr="00D16D6F" w:rsidRDefault="00B95B11" w:rsidP="001323C4">
      <w:pPr>
        <w:pStyle w:val="DraCorstandard"/>
      </w:pPr>
      <w:r w:rsidRPr="00B95B11">
        <w:rPr>
          <w:rStyle w:val="DraCormarkversepart"/>
        </w:rPr>
        <w:t>@</w:t>
      </w:r>
      <w:r w:rsidR="005343CB" w:rsidRPr="00D16D6F">
        <w:t>Stultescere tripud</w:t>
      </w:r>
      <w:r w:rsidR="0087532A" w:rsidRPr="00D16D6F">
        <w:t>ij</w:t>
      </w:r>
      <w:r w:rsidR="005343CB" w:rsidRPr="00D16D6F">
        <w:t>s.</w:t>
      </w:r>
      <w:r w:rsidR="008317D9" w:rsidRPr="00D16D6F">
        <w:t xml:space="preserve"> </w:t>
      </w:r>
      <w:r w:rsidR="00D55964" w:rsidRPr="00D55964">
        <w:rPr>
          <w:rStyle w:val="DraCorspeakerattribution"/>
        </w:rPr>
        <w:t>Pan.</w:t>
      </w:r>
      <w:r w:rsidR="008317D9" w:rsidRPr="00D16D6F">
        <w:rPr>
          <w:i/>
          <w:iCs/>
        </w:rPr>
        <w:t xml:space="preserve"> </w:t>
      </w:r>
      <w:r w:rsidRPr="00B95B11">
        <w:rPr>
          <w:rStyle w:val="DraCormarkversepart"/>
        </w:rPr>
        <w:t>@</w:t>
      </w:r>
      <w:r w:rsidR="005343CB" w:rsidRPr="00D16D6F">
        <w:t>Sapidissime mones.</w:t>
      </w:r>
    </w:p>
    <w:p w14:paraId="0C4C530B" w14:textId="5ADEB566" w:rsidR="003071AB" w:rsidRPr="00D16D6F" w:rsidRDefault="00D401A3" w:rsidP="001323C4">
      <w:pPr>
        <w:pStyle w:val="DraCorstandard"/>
      </w:pPr>
      <w:r w:rsidRPr="00D41F69">
        <w:rPr>
          <w:rStyle w:val="DraCorlinenumber"/>
        </w:rPr>
        <w:t>(</w:t>
      </w:r>
      <w:r w:rsidR="00D41F69" w:rsidRPr="00D41F69">
        <w:rPr>
          <w:rStyle w:val="DraCorlinenumber"/>
        </w:rPr>
        <w:t>90</w:t>
      </w:r>
      <w:r w:rsidRPr="00D41F69">
        <w:rPr>
          <w:rStyle w:val="DraCorlinenumber"/>
        </w:rPr>
        <w:t>0)</w:t>
      </w:r>
      <w:r>
        <w:t xml:space="preserve"> </w:t>
      </w:r>
      <w:r w:rsidR="00B95B11" w:rsidRPr="00B95B11">
        <w:rPr>
          <w:rStyle w:val="DraCormarkversepart"/>
        </w:rPr>
        <w:t>@</w:t>
      </w:r>
      <w:r w:rsidR="005343CB" w:rsidRPr="00D16D6F">
        <w:t xml:space="preserve">Quid nunc fiet? </w:t>
      </w:r>
      <w:r w:rsidR="00D55964" w:rsidRPr="00D55964">
        <w:rPr>
          <w:rStyle w:val="DraCorspeakerattribution"/>
        </w:rPr>
        <w:t>Pam.</w:t>
      </w:r>
      <w:r w:rsidR="008317D9" w:rsidRPr="00D16D6F">
        <w:rPr>
          <w:i/>
          <w:iCs/>
        </w:rPr>
        <w:t xml:space="preserve"> </w:t>
      </w:r>
      <w:r w:rsidR="00B95B11" w:rsidRPr="00B95B11">
        <w:rPr>
          <w:rStyle w:val="DraCormarkversepart"/>
        </w:rPr>
        <w:t>@</w:t>
      </w:r>
      <w:r w:rsidR="005343CB" w:rsidRPr="00D16D6F">
        <w:t>Quod somn</w:t>
      </w:r>
      <w:r w:rsidR="0087532A" w:rsidRPr="00D16D6F">
        <w:t>ij</w:t>
      </w:r>
      <w:r w:rsidR="005343CB" w:rsidRPr="00D16D6F">
        <w:t xml:space="preserve"> portenderat</w:t>
      </w:r>
    </w:p>
    <w:p w14:paraId="4D885D64" w14:textId="27C30A2F" w:rsidR="00ED15BA" w:rsidRDefault="00B95B11" w:rsidP="001323C4">
      <w:pPr>
        <w:pStyle w:val="DraCorstandard"/>
      </w:pPr>
      <w:r w:rsidRPr="00B95B11">
        <w:rPr>
          <w:rStyle w:val="DraCormarkversepart"/>
        </w:rPr>
        <w:t>@</w:t>
      </w:r>
      <w:r w:rsidR="005343CB" w:rsidRPr="00D16D6F">
        <w:t>Pars rel</w:t>
      </w:r>
      <w:r w:rsidR="00D401A3">
        <w:t>l</w:t>
      </w:r>
      <w:r w:rsidR="005343CB" w:rsidRPr="00D16D6F">
        <w:t>iqua.</w:t>
      </w:r>
      <w:r w:rsidR="008317D9" w:rsidRPr="00D16D6F">
        <w:t xml:space="preserve"> </w:t>
      </w:r>
      <w:r w:rsidR="00D55964" w:rsidRPr="00D55964">
        <w:rPr>
          <w:rStyle w:val="DraCorspeakerattribution"/>
        </w:rPr>
        <w:t>Pan.</w:t>
      </w:r>
      <w:r w:rsidR="008317D9" w:rsidRPr="00D16D6F">
        <w:rPr>
          <w:i/>
          <w:iCs/>
        </w:rPr>
        <w:t xml:space="preserve"> </w:t>
      </w:r>
      <w:r w:rsidRPr="00B95B11">
        <w:rPr>
          <w:rStyle w:val="DraCormarkversepart"/>
        </w:rPr>
        <w:t>@</w:t>
      </w:r>
      <w:r w:rsidR="005343CB" w:rsidRPr="00D16D6F">
        <w:t>Quid id est?</w:t>
      </w:r>
      <w:r w:rsidR="008317D9" w:rsidRPr="00D16D6F">
        <w:t xml:space="preserve"> </w:t>
      </w:r>
      <w:r w:rsidR="00D55964" w:rsidRPr="00D55964">
        <w:rPr>
          <w:rStyle w:val="DraCorspeakerattribution"/>
        </w:rPr>
        <w:t>Pam.</w:t>
      </w:r>
      <w:r w:rsidR="008317D9" w:rsidRPr="00D16D6F">
        <w:rPr>
          <w:i/>
          <w:iCs/>
        </w:rPr>
        <w:t xml:space="preserve"> </w:t>
      </w:r>
      <w:r w:rsidRPr="00B95B11">
        <w:rPr>
          <w:rStyle w:val="DraCormarkversepart"/>
        </w:rPr>
        <w:t>@</w:t>
      </w:r>
      <w:r w:rsidR="005343CB" w:rsidRPr="00D16D6F">
        <w:t>Num meministi?</w:t>
      </w:r>
      <w:r w:rsidR="008317D9" w:rsidRPr="00D16D6F">
        <w:t xml:space="preserve"> </w:t>
      </w:r>
      <w:r w:rsidR="00D55964" w:rsidRPr="00D55964">
        <w:rPr>
          <w:rStyle w:val="DraCorspeakerattribution"/>
        </w:rPr>
        <w:t>Pan.</w:t>
      </w:r>
      <w:r w:rsidR="008317D9" w:rsidRPr="00D16D6F">
        <w:t xml:space="preserve"> </w:t>
      </w:r>
      <w:r w:rsidRPr="00B95B11">
        <w:rPr>
          <w:rStyle w:val="DraCormarkversepart"/>
        </w:rPr>
        <w:t>@</w:t>
      </w:r>
      <w:r w:rsidR="005343CB" w:rsidRPr="00D16D6F">
        <w:t>Nihil.</w:t>
      </w:r>
    </w:p>
    <w:p w14:paraId="05943E77" w14:textId="5FC6F2CD" w:rsidR="00ED15BA" w:rsidRDefault="00D55964" w:rsidP="001323C4">
      <w:pPr>
        <w:pStyle w:val="DraCorstandard"/>
      </w:pPr>
      <w:r w:rsidRPr="00D55964">
        <w:rPr>
          <w:rStyle w:val="DraCorspeakerattribution"/>
        </w:rPr>
        <w:t>Pam.</w:t>
      </w:r>
      <w:r w:rsidR="008317D9" w:rsidRPr="00D16D6F">
        <w:t xml:space="preserve"> </w:t>
      </w:r>
      <w:r w:rsidR="005343CB" w:rsidRPr="00D16D6F">
        <w:t>Dolosa ut alea huius loculos atteram.</w:t>
      </w:r>
    </w:p>
    <w:p w14:paraId="2296ADF4" w14:textId="37DD3849" w:rsidR="003071AB" w:rsidRPr="00D16D6F" w:rsidRDefault="00D55964" w:rsidP="001323C4">
      <w:pPr>
        <w:pStyle w:val="DraCorstandard"/>
      </w:pPr>
      <w:r w:rsidRPr="00D55964">
        <w:rPr>
          <w:rStyle w:val="DraCorspeakerattribution"/>
        </w:rPr>
        <w:t>Pan.</w:t>
      </w:r>
      <w:r w:rsidR="008317D9" w:rsidRPr="00D16D6F">
        <w:t xml:space="preserve"> </w:t>
      </w:r>
      <w:r w:rsidR="005343CB" w:rsidRPr="00D16D6F">
        <w:t>Communi num nam id fiet sorte, Pamphage?</w:t>
      </w:r>
    </w:p>
    <w:p w14:paraId="3A452DFC" w14:textId="38AF929B" w:rsidR="00ED15BA" w:rsidRDefault="00D55964" w:rsidP="001323C4">
      <w:pPr>
        <w:pStyle w:val="DraCorstandard"/>
      </w:pPr>
      <w:r w:rsidRPr="00D55964">
        <w:rPr>
          <w:rStyle w:val="DraCorspeakerattribution"/>
        </w:rPr>
        <w:t>Pam.</w:t>
      </w:r>
      <w:r w:rsidR="008317D9" w:rsidRPr="00D16D6F">
        <w:t xml:space="preserve"> </w:t>
      </w:r>
      <w:r w:rsidR="00B95B11" w:rsidRPr="00B95B11">
        <w:rPr>
          <w:rStyle w:val="DraCormarkversepart"/>
        </w:rPr>
        <w:t>@</w:t>
      </w:r>
      <w:r w:rsidR="005343CB" w:rsidRPr="00D16D6F">
        <w:t>Fiet.</w:t>
      </w:r>
      <w:r w:rsidR="008317D9" w:rsidRPr="00D16D6F">
        <w:t xml:space="preserve"> </w:t>
      </w:r>
      <w:r w:rsidRPr="00D55964">
        <w:rPr>
          <w:rStyle w:val="DraCorspeakerattribution"/>
        </w:rPr>
        <w:t>Pan.</w:t>
      </w:r>
      <w:r w:rsidR="008317D9" w:rsidRPr="00D16D6F">
        <w:rPr>
          <w:i/>
          <w:iCs/>
        </w:rPr>
        <w:t xml:space="preserve"> </w:t>
      </w:r>
      <w:r w:rsidR="00B95B11" w:rsidRPr="00B95B11">
        <w:rPr>
          <w:rStyle w:val="DraCormarkversepart"/>
        </w:rPr>
        <w:t>@</w:t>
      </w:r>
      <w:r w:rsidR="005343CB" w:rsidRPr="00D16D6F">
        <w:t>Merito te amo et colo.</w:t>
      </w:r>
      <w:r w:rsidR="008317D9" w:rsidRPr="00D16D6F">
        <w:t xml:space="preserve"> </w:t>
      </w:r>
      <w:r w:rsidRPr="00D55964">
        <w:rPr>
          <w:rStyle w:val="DraCorspeakerattribution"/>
        </w:rPr>
        <w:t>Pam.</w:t>
      </w:r>
      <w:r w:rsidR="008317D9" w:rsidRPr="00D16D6F">
        <w:t xml:space="preserve"> </w:t>
      </w:r>
      <w:r w:rsidR="00B95B11" w:rsidRPr="00B95B11">
        <w:rPr>
          <w:rStyle w:val="DraCormarkversepart"/>
        </w:rPr>
        <w:t>@</w:t>
      </w:r>
      <w:r w:rsidR="008317D9" w:rsidRPr="00D16D6F">
        <w:t>F</w:t>
      </w:r>
      <w:r w:rsidR="005343CB" w:rsidRPr="00D16D6F">
        <w:t>ac interim</w:t>
      </w:r>
    </w:p>
    <w:p w14:paraId="10FC1A0D" w14:textId="62AB2E6A" w:rsidR="00ED15BA" w:rsidRDefault="00D401A3" w:rsidP="001323C4">
      <w:pPr>
        <w:pStyle w:val="DraCorstandard"/>
      </w:pPr>
      <w:r w:rsidRPr="00D41F69">
        <w:rPr>
          <w:rStyle w:val="DraCorlinenumber"/>
        </w:rPr>
        <w:t>(</w:t>
      </w:r>
      <w:r w:rsidR="00D41F69" w:rsidRPr="00D41F69">
        <w:rPr>
          <w:rStyle w:val="DraCorlinenumber"/>
        </w:rPr>
        <w:t>90</w:t>
      </w:r>
      <w:r w:rsidRPr="00D41F69">
        <w:rPr>
          <w:rStyle w:val="DraCorlinenumber"/>
        </w:rPr>
        <w:t>5)</w:t>
      </w:r>
      <w:r>
        <w:t xml:space="preserve"> </w:t>
      </w:r>
      <w:r w:rsidR="005343CB" w:rsidRPr="00D16D6F">
        <w:t>Curetur prandium et cella penuaria.</w:t>
      </w:r>
    </w:p>
    <w:p w14:paraId="2F1D4E52" w14:textId="676BB7C2" w:rsidR="003071AB" w:rsidRPr="00D16D6F" w:rsidRDefault="00B95B11" w:rsidP="001323C4">
      <w:pPr>
        <w:pStyle w:val="DraCorstandard"/>
      </w:pPr>
      <w:r w:rsidRPr="00B95B11">
        <w:rPr>
          <w:rStyle w:val="DraCormarkversepart"/>
        </w:rPr>
        <w:t>@</w:t>
      </w:r>
      <w:r w:rsidR="005343CB" w:rsidRPr="00D16D6F">
        <w:t>Faciam. Quid h</w:t>
      </w:r>
      <w:r w:rsidR="00D401A3">
        <w:t>e</w:t>
      </w:r>
      <w:r w:rsidR="005343CB" w:rsidRPr="00D16D6F">
        <w:t>ic habes?</w:t>
      </w:r>
      <w:r w:rsidR="008317D9" w:rsidRPr="00D16D6F">
        <w:t xml:space="preserve"> </w:t>
      </w:r>
      <w:r w:rsidR="00D55964" w:rsidRPr="00D55964">
        <w:rPr>
          <w:rStyle w:val="DraCorspeakerattribution"/>
        </w:rPr>
        <w:t>Pam.</w:t>
      </w:r>
      <w:r w:rsidR="008317D9" w:rsidRPr="00D16D6F">
        <w:rPr>
          <w:i/>
          <w:iCs/>
        </w:rPr>
        <w:t xml:space="preserve"> </w:t>
      </w:r>
      <w:r w:rsidRPr="00B95B11">
        <w:rPr>
          <w:rStyle w:val="DraCormarkversepart"/>
        </w:rPr>
        <w:t>@</w:t>
      </w:r>
      <w:r w:rsidR="005343CB" w:rsidRPr="00D16D6F">
        <w:t>Lucrosas aleas.</w:t>
      </w:r>
    </w:p>
    <w:p w14:paraId="79CDCFEF" w14:textId="57DC86BF" w:rsidR="00ED15BA" w:rsidRDefault="00B95B11" w:rsidP="001323C4">
      <w:pPr>
        <w:pStyle w:val="DraCorstandard"/>
      </w:pPr>
      <w:r w:rsidRPr="00B95B11">
        <w:rPr>
          <w:rStyle w:val="DraCormarkversepart"/>
        </w:rPr>
        <w:lastRenderedPageBreak/>
        <w:t>@</w:t>
      </w:r>
      <w:r w:rsidR="005343CB" w:rsidRPr="00D16D6F">
        <w:t>Nostin?</w:t>
      </w:r>
      <w:r w:rsidR="008317D9" w:rsidRPr="00D16D6F">
        <w:t xml:space="preserve"> </w:t>
      </w:r>
      <w:r w:rsidR="00D55964" w:rsidRPr="00D55964">
        <w:rPr>
          <w:rStyle w:val="DraCorspeakerattribution"/>
        </w:rPr>
        <w:t>Pan.</w:t>
      </w:r>
      <w:r w:rsidR="008317D9" w:rsidRPr="00D16D6F">
        <w:rPr>
          <w:i/>
          <w:iCs/>
        </w:rPr>
        <w:t xml:space="preserve"> </w:t>
      </w:r>
      <w:r w:rsidRPr="00B95B11">
        <w:rPr>
          <w:rStyle w:val="DraCormarkversepart"/>
        </w:rPr>
        <w:t>@</w:t>
      </w:r>
      <w:r w:rsidR="005343CB" w:rsidRPr="00D16D6F">
        <w:t>Noui et sensi talos bene polypos,</w:t>
      </w:r>
    </w:p>
    <w:p w14:paraId="633DAB0B" w14:textId="328029BC" w:rsidR="003071AB" w:rsidRPr="00D16D6F" w:rsidRDefault="005343CB" w:rsidP="001323C4">
      <w:pPr>
        <w:pStyle w:val="DraCorstandard"/>
      </w:pPr>
      <w:r w:rsidRPr="00D16D6F">
        <w:t>Quibus facultatum bona pars per</w:t>
      </w:r>
      <w:r w:rsidR="0087532A" w:rsidRPr="00D16D6F">
        <w:t>ij</w:t>
      </w:r>
      <w:r w:rsidRPr="00D16D6F">
        <w:t>t mihi.</w:t>
      </w:r>
    </w:p>
    <w:p w14:paraId="78383087" w14:textId="2F6B475C" w:rsidR="00ED15BA" w:rsidRDefault="00D55964" w:rsidP="001323C4">
      <w:pPr>
        <w:pStyle w:val="DraCorstandard"/>
      </w:pPr>
      <w:r w:rsidRPr="00D55964">
        <w:rPr>
          <w:rStyle w:val="DraCorspeakerattribution"/>
        </w:rPr>
        <w:t>Pam.</w:t>
      </w:r>
      <w:r w:rsidR="008317D9" w:rsidRPr="00D16D6F">
        <w:t xml:space="preserve"> </w:t>
      </w:r>
      <w:r w:rsidR="005343CB" w:rsidRPr="00D16D6F">
        <w:t>Nisi fallor, audio screantem Acolastum. Vale.</w:t>
      </w:r>
    </w:p>
    <w:p w14:paraId="5A352EB4" w14:textId="400ED40F" w:rsidR="002416D4" w:rsidRPr="009246B4" w:rsidRDefault="002416D4" w:rsidP="002416D4">
      <w:pPr>
        <w:pStyle w:val="DraCoradditions"/>
        <w:rPr>
          <w:lang w:val="it-CH"/>
        </w:rPr>
      </w:pPr>
      <w:r w:rsidRPr="009246B4">
        <w:rPr>
          <w:lang w:val="it-CH"/>
        </w:rPr>
        <w:t>/act=4, scene-3/</w:t>
      </w:r>
    </w:p>
    <w:p w14:paraId="28E5777C" w14:textId="2A0E0DE7" w:rsidR="003071AB" w:rsidRPr="00D16D6F" w:rsidRDefault="008317D9" w:rsidP="00F86DDF">
      <w:pPr>
        <w:pStyle w:val="DraCorhead"/>
      </w:pPr>
      <w:r w:rsidRPr="00D16D6F">
        <w:t>Actus quarti. Scoena tertia.</w:t>
      </w:r>
    </w:p>
    <w:p w14:paraId="3F5FDC1E" w14:textId="77777777" w:rsidR="00ED15BA" w:rsidRPr="00F86DDF" w:rsidRDefault="005343CB" w:rsidP="001323C4">
      <w:pPr>
        <w:pStyle w:val="DraCorstandard"/>
        <w:rPr>
          <w:rStyle w:val="DraCorstagedirectionsetc"/>
        </w:rPr>
      </w:pPr>
      <w:r w:rsidRPr="00F86DDF">
        <w:rPr>
          <w:rStyle w:val="DraCorstagedirectionsetc"/>
        </w:rPr>
        <w:t>Pantolab</w:t>
      </w:r>
      <w:r w:rsidR="00962EB6" w:rsidRPr="00F86DDF">
        <w:rPr>
          <w:rStyle w:val="DraCorstagedirectionsetc"/>
        </w:rPr>
        <w:t>v</w:t>
      </w:r>
      <w:r w:rsidRPr="00F86DDF">
        <w:rPr>
          <w:rStyle w:val="DraCorstagedirectionsetc"/>
        </w:rPr>
        <w:t xml:space="preserve">s </w:t>
      </w:r>
      <w:r w:rsidR="008317D9" w:rsidRPr="00F86DDF">
        <w:rPr>
          <w:rStyle w:val="DraCorstagedirectionsetc"/>
        </w:rPr>
        <w:t>s</w:t>
      </w:r>
      <w:r w:rsidRPr="00F86DDF">
        <w:rPr>
          <w:rStyle w:val="DraCorstagedirectionsetc"/>
        </w:rPr>
        <w:t>ol</w:t>
      </w:r>
      <w:r w:rsidR="00962EB6" w:rsidRPr="00F86DDF">
        <w:rPr>
          <w:rStyle w:val="DraCorstagedirectionsetc"/>
        </w:rPr>
        <w:t>v</w:t>
      </w:r>
      <w:r w:rsidRPr="00F86DDF">
        <w:rPr>
          <w:rStyle w:val="DraCorstagedirectionsetc"/>
        </w:rPr>
        <w:t>s</w:t>
      </w:r>
      <w:r w:rsidR="00962EB6" w:rsidRPr="00F86DDF">
        <w:rPr>
          <w:rStyle w:val="DraCorstagedirectionsetc"/>
        </w:rPr>
        <w:t>.</w:t>
      </w:r>
    </w:p>
    <w:p w14:paraId="15DCD19A" w14:textId="77777777" w:rsidR="00ED15BA" w:rsidRPr="00F86DDF" w:rsidRDefault="008317D9" w:rsidP="001323C4">
      <w:pPr>
        <w:pStyle w:val="DraCorstandard"/>
        <w:rPr>
          <w:rStyle w:val="DraCorstagedirectionsetc"/>
        </w:rPr>
      </w:pPr>
      <w:r w:rsidRPr="00F86DDF">
        <w:rPr>
          <w:rStyle w:val="DraCorstagedirectionsetc"/>
        </w:rPr>
        <w:t>σκάζοντες</w:t>
      </w:r>
      <w:r w:rsidR="005343CB" w:rsidRPr="00F86DDF">
        <w:rPr>
          <w:rStyle w:val="DraCorstagedirectionsetc"/>
        </w:rPr>
        <w:t>.</w:t>
      </w:r>
    </w:p>
    <w:p w14:paraId="31216238" w14:textId="68A67A43" w:rsidR="00ED15BA" w:rsidRDefault="00D401A3" w:rsidP="001323C4">
      <w:pPr>
        <w:pStyle w:val="DraCorstandard"/>
      </w:pPr>
      <w:r w:rsidRPr="00D41F69">
        <w:rPr>
          <w:rStyle w:val="DraCorlinenumber"/>
        </w:rPr>
        <w:t>(9</w:t>
      </w:r>
      <w:r w:rsidR="00D41F69" w:rsidRPr="00D41F69">
        <w:rPr>
          <w:rStyle w:val="DraCorlinenumber"/>
        </w:rPr>
        <w:t>1</w:t>
      </w:r>
      <w:r w:rsidRPr="00D41F69">
        <w:rPr>
          <w:rStyle w:val="DraCorlinenumber"/>
        </w:rPr>
        <w:t>0)</w:t>
      </w:r>
      <w:r>
        <w:t xml:space="preserve"> </w:t>
      </w:r>
      <w:r w:rsidR="005343CB" w:rsidRPr="00D16D6F">
        <w:t>Ab</w:t>
      </w:r>
      <w:r w:rsidR="0087532A" w:rsidRPr="00D16D6F">
        <w:t>ij</w:t>
      </w:r>
      <w:r w:rsidR="005343CB" w:rsidRPr="00D16D6F">
        <w:t>t homo, ut istius pecuniam emungat</w:t>
      </w:r>
    </w:p>
    <w:p w14:paraId="6D5ECDF6" w14:textId="77777777" w:rsidR="00ED15BA" w:rsidRDefault="005343CB" w:rsidP="001323C4">
      <w:pPr>
        <w:pStyle w:val="DraCorstandard"/>
      </w:pPr>
      <w:r w:rsidRPr="00D16D6F">
        <w:t>Omnem. Tot callet artes, tot dolos nouit.</w:t>
      </w:r>
    </w:p>
    <w:p w14:paraId="1D3C8A60" w14:textId="68C1C992" w:rsidR="003071AB" w:rsidRPr="00D16D6F" w:rsidRDefault="005343CB" w:rsidP="001323C4">
      <w:pPr>
        <w:pStyle w:val="DraCorstandard"/>
      </w:pPr>
      <w:r w:rsidRPr="00D16D6F">
        <w:t>Principio, dum aleam ludit, satis fingit</w:t>
      </w:r>
    </w:p>
    <w:p w14:paraId="32771521" w14:textId="77777777" w:rsidR="00ED15BA" w:rsidRDefault="005343CB" w:rsidP="001323C4">
      <w:pPr>
        <w:pStyle w:val="DraCorstandard"/>
      </w:pPr>
      <w:r w:rsidRPr="00D16D6F">
        <w:t>Se ludi indoctum, nonnunquam et manus blande</w:t>
      </w:r>
    </w:p>
    <w:p w14:paraId="15C7E48F" w14:textId="69105418" w:rsidR="003071AB" w:rsidRPr="00D16D6F" w:rsidRDefault="005343CB" w:rsidP="001323C4">
      <w:pPr>
        <w:pStyle w:val="DraCorstandard"/>
      </w:pPr>
      <w:r w:rsidRPr="00D16D6F">
        <w:t>Remittit, quare uelut hamo illicit pisces</w:t>
      </w:r>
    </w:p>
    <w:p w14:paraId="492D798B" w14:textId="74FB06BA" w:rsidR="00ED15BA" w:rsidRDefault="007E4549" w:rsidP="001323C4">
      <w:pPr>
        <w:pStyle w:val="DraCorstandard"/>
      </w:pPr>
      <w:r w:rsidRPr="00D41F69">
        <w:rPr>
          <w:rStyle w:val="DraCorlinenumber"/>
        </w:rPr>
        <w:t>(9</w:t>
      </w:r>
      <w:r w:rsidR="00D41F69" w:rsidRPr="00D41F69">
        <w:rPr>
          <w:rStyle w:val="DraCorlinenumber"/>
        </w:rPr>
        <w:t>1</w:t>
      </w:r>
      <w:r w:rsidRPr="00D41F69">
        <w:rPr>
          <w:rStyle w:val="DraCorlinenumber"/>
        </w:rPr>
        <w:t>5)</w:t>
      </w:r>
      <w:r>
        <w:t xml:space="preserve"> </w:t>
      </w:r>
      <w:r w:rsidR="005343CB" w:rsidRPr="00D16D6F">
        <w:t>Esca praetento. Mox ubi incalet lusor,</w:t>
      </w:r>
    </w:p>
    <w:p w14:paraId="425E60FF" w14:textId="77777777" w:rsidR="00ED15BA" w:rsidRDefault="005343CB" w:rsidP="001323C4">
      <w:pPr>
        <w:pStyle w:val="DraCorstandard"/>
      </w:pPr>
      <w:r w:rsidRPr="00D16D6F">
        <w:t>Cupidini lucri auctioris incumbens,</w:t>
      </w:r>
    </w:p>
    <w:p w14:paraId="77256B19" w14:textId="77777777" w:rsidR="00ED15BA" w:rsidRDefault="005343CB" w:rsidP="001323C4">
      <w:pPr>
        <w:pStyle w:val="DraCorstandard"/>
      </w:pPr>
      <w:r w:rsidRPr="00D16D6F">
        <w:t>Pecuniae omne</w:t>
      </w:r>
      <w:r w:rsidR="007E4549">
        <w:t>ri</w:t>
      </w:r>
      <w:r w:rsidRPr="00D16D6F">
        <w:t>s grumos aleae in lusum</w:t>
      </w:r>
    </w:p>
    <w:p w14:paraId="6AF60A26" w14:textId="77777777" w:rsidR="00ED15BA" w:rsidRDefault="005343CB" w:rsidP="001323C4">
      <w:pPr>
        <w:pStyle w:val="DraCorstandard"/>
      </w:pPr>
      <w:r w:rsidRPr="00D16D6F">
        <w:t>Coniectos iactu uno facit suos. Quippe,</w:t>
      </w:r>
    </w:p>
    <w:p w14:paraId="78132B32" w14:textId="718A8AA7" w:rsidR="003071AB" w:rsidRPr="00D16D6F" w:rsidRDefault="005343CB" w:rsidP="001323C4">
      <w:pPr>
        <w:pStyle w:val="DraCorstandard"/>
      </w:pPr>
      <w:r w:rsidRPr="00D16D6F">
        <w:t>Lucrosam presso pollice Venerem mittit,</w:t>
      </w:r>
    </w:p>
    <w:p w14:paraId="126D07B7" w14:textId="3107D23A" w:rsidR="003071AB" w:rsidRPr="00D16D6F" w:rsidRDefault="007E4549" w:rsidP="001323C4">
      <w:pPr>
        <w:pStyle w:val="DraCorstandard"/>
      </w:pPr>
      <w:r w:rsidRPr="00D41F69">
        <w:rPr>
          <w:rStyle w:val="DraCorlinenumber"/>
        </w:rPr>
        <w:t>(9</w:t>
      </w:r>
      <w:r w:rsidR="00D41F69" w:rsidRPr="00D41F69">
        <w:rPr>
          <w:rStyle w:val="DraCorlinenumber"/>
        </w:rPr>
        <w:t>2</w:t>
      </w:r>
      <w:r w:rsidRPr="00D41F69">
        <w:rPr>
          <w:rStyle w:val="DraCorlinenumber"/>
        </w:rPr>
        <w:t>0)</w:t>
      </w:r>
      <w:r>
        <w:t xml:space="preserve"> </w:t>
      </w:r>
      <w:r w:rsidR="005343CB" w:rsidRPr="00D16D6F">
        <w:t>Quoties u</w:t>
      </w:r>
      <w:r>
        <w:t>o</w:t>
      </w:r>
      <w:r w:rsidR="005343CB" w:rsidRPr="00D16D6F">
        <w:t>lt. Tum caniculae imperat, iactu</w:t>
      </w:r>
    </w:p>
    <w:p w14:paraId="49E58FBD" w14:textId="77777777" w:rsidR="00ED15BA" w:rsidRDefault="00FD2057" w:rsidP="001323C4">
      <w:pPr>
        <w:pStyle w:val="DraCorstandard"/>
      </w:pPr>
      <w:r w:rsidRPr="00D16D6F">
        <w:t>V</w:t>
      </w:r>
      <w:r w:rsidR="005343CB" w:rsidRPr="00D16D6F">
        <w:t>t ne cadat damnosa, id quod meo dudum</w:t>
      </w:r>
    </w:p>
    <w:p w14:paraId="451A126F" w14:textId="77777777" w:rsidR="00ED15BA" w:rsidRDefault="005343CB" w:rsidP="001323C4">
      <w:pPr>
        <w:pStyle w:val="DraCorstandard"/>
      </w:pPr>
      <w:r w:rsidRPr="00D16D6F">
        <w:t>Didici malo, qui h</w:t>
      </w:r>
      <w:r w:rsidR="007E4549">
        <w:t>e</w:t>
      </w:r>
      <w:r w:rsidRPr="00D16D6F">
        <w:t>ic perdidi facultates</w:t>
      </w:r>
    </w:p>
    <w:p w14:paraId="312087C5" w14:textId="06C816A9" w:rsidR="003071AB" w:rsidRPr="00D16D6F" w:rsidRDefault="005343CB" w:rsidP="001323C4">
      <w:pPr>
        <w:pStyle w:val="DraCorstandard"/>
      </w:pPr>
      <w:r w:rsidRPr="00D16D6F">
        <w:t>Meas. Ictus piscator sapio. V</w:t>
      </w:r>
      <w:r w:rsidR="007E4549">
        <w:t>a</w:t>
      </w:r>
      <w:r w:rsidRPr="00D16D6F">
        <w:t>erum hospes</w:t>
      </w:r>
    </w:p>
    <w:p w14:paraId="480558F2" w14:textId="77777777" w:rsidR="003071AB" w:rsidRPr="00D16D6F" w:rsidRDefault="005343CB" w:rsidP="001323C4">
      <w:pPr>
        <w:pStyle w:val="DraCorstandard"/>
      </w:pPr>
      <w:r w:rsidRPr="00D16D6F">
        <w:t>Amissa re protrudetur foras, duta</w:t>
      </w:r>
    </w:p>
    <w:p w14:paraId="4204E12D" w14:textId="1553FB59" w:rsidR="00ED15BA" w:rsidRDefault="007E4549" w:rsidP="001323C4">
      <w:pPr>
        <w:pStyle w:val="DraCorstandard"/>
      </w:pPr>
      <w:r w:rsidRPr="00D41F69">
        <w:rPr>
          <w:rStyle w:val="DraCorlinenumber"/>
        </w:rPr>
        <w:t>(9</w:t>
      </w:r>
      <w:r w:rsidR="00D41F69" w:rsidRPr="00D41F69">
        <w:rPr>
          <w:rStyle w:val="DraCorlinenumber"/>
        </w:rPr>
        <w:t>2</w:t>
      </w:r>
      <w:r w:rsidRPr="00D41F69">
        <w:rPr>
          <w:rStyle w:val="DraCorlinenumber"/>
        </w:rPr>
        <w:t>5)</w:t>
      </w:r>
      <w:r>
        <w:t xml:space="preserve"> </w:t>
      </w:r>
      <w:r w:rsidR="005343CB" w:rsidRPr="00D16D6F">
        <w:t>In quem fient exempla, timeo. Quid dixi</w:t>
      </w:r>
    </w:p>
    <w:p w14:paraId="25A0478C" w14:textId="77777777" w:rsidR="00ED15BA" w:rsidRDefault="005343CB" w:rsidP="001323C4">
      <w:pPr>
        <w:pStyle w:val="DraCorstandard"/>
      </w:pPr>
      <w:r w:rsidRPr="00D16D6F">
        <w:t>Timere me? Imo gaudeo, quod minus laedant</w:t>
      </w:r>
    </w:p>
    <w:p w14:paraId="50D98DFB" w14:textId="77777777" w:rsidR="00ED15BA" w:rsidRDefault="005343CB" w:rsidP="001323C4">
      <w:pPr>
        <w:pStyle w:val="DraCorstandard"/>
      </w:pPr>
      <w:r w:rsidRPr="00D16D6F">
        <w:t>Communia mala. Quin adiutor accedam</w:t>
      </w:r>
    </w:p>
    <w:p w14:paraId="43B97614" w14:textId="77777777" w:rsidR="00ED15BA" w:rsidRDefault="005343CB" w:rsidP="001323C4">
      <w:pPr>
        <w:pStyle w:val="DraCorstandard"/>
      </w:pPr>
      <w:r w:rsidRPr="00D16D6F">
        <w:t>Miseriae illius, quando res feret. Cur non</w:t>
      </w:r>
    </w:p>
    <w:p w14:paraId="5A23D1F4" w14:textId="4528A7C8" w:rsidR="003071AB" w:rsidRPr="00D16D6F" w:rsidRDefault="005343CB" w:rsidP="001323C4">
      <w:pPr>
        <w:pStyle w:val="DraCorstandard"/>
      </w:pPr>
      <w:r w:rsidRPr="00D16D6F">
        <w:lastRenderedPageBreak/>
        <w:t>Mihi quoque liceat in alios, quod ipsorum</w:t>
      </w:r>
    </w:p>
    <w:p w14:paraId="6BA4E569" w14:textId="57BCF1C6" w:rsidR="00ED15BA" w:rsidRDefault="007E4549" w:rsidP="001323C4">
      <w:pPr>
        <w:pStyle w:val="DraCorstandard"/>
      </w:pPr>
      <w:r w:rsidRPr="00D41F69">
        <w:rPr>
          <w:rStyle w:val="DraCorlinenumber"/>
        </w:rPr>
        <w:t>(9</w:t>
      </w:r>
      <w:r w:rsidR="00D41F69" w:rsidRPr="00D41F69">
        <w:rPr>
          <w:rStyle w:val="DraCorlinenumber"/>
        </w:rPr>
        <w:t>3</w:t>
      </w:r>
      <w:r w:rsidRPr="00D41F69">
        <w:rPr>
          <w:rStyle w:val="DraCorlinenumber"/>
        </w:rPr>
        <w:t>0)</w:t>
      </w:r>
      <w:r>
        <w:t xml:space="preserve"> </w:t>
      </w:r>
      <w:r w:rsidR="005343CB" w:rsidRPr="00D16D6F">
        <w:t>De me licuit licentiae? Sed heus exit</w:t>
      </w:r>
    </w:p>
    <w:p w14:paraId="536E92ED" w14:textId="77777777" w:rsidR="00ED15BA" w:rsidRDefault="005343CB" w:rsidP="001323C4">
      <w:pPr>
        <w:pStyle w:val="DraCorstandard"/>
      </w:pPr>
      <w:r w:rsidRPr="00D16D6F">
        <w:t>A nobis nescio quis. Si Leno sit, miror.</w:t>
      </w:r>
    </w:p>
    <w:p w14:paraId="65760EDD" w14:textId="77777777" w:rsidR="00ED15BA" w:rsidRDefault="005343CB" w:rsidP="001323C4">
      <w:pPr>
        <w:pStyle w:val="DraCorstandard"/>
      </w:pPr>
      <w:r w:rsidRPr="00D16D6F">
        <w:t>Certe, ipsus est. Quid, quod commotus apparet?</w:t>
      </w:r>
    </w:p>
    <w:p w14:paraId="191EBE4A" w14:textId="071D69B0" w:rsidR="002416D4" w:rsidRDefault="002416D4" w:rsidP="002416D4">
      <w:pPr>
        <w:pStyle w:val="DraCoradditions"/>
      </w:pPr>
      <w:r>
        <w:t>/act=4, scene=4/</w:t>
      </w:r>
    </w:p>
    <w:p w14:paraId="5DF84516" w14:textId="5361AEA7" w:rsidR="003071AB" w:rsidRPr="00D16D6F" w:rsidRDefault="008317D9" w:rsidP="00F86DDF">
      <w:pPr>
        <w:pStyle w:val="DraCorhead"/>
      </w:pPr>
      <w:r w:rsidRPr="00D16D6F">
        <w:t>Actus quarti.</w:t>
      </w:r>
      <w:r w:rsidR="005343CB" w:rsidRPr="00D16D6F">
        <w:t xml:space="preserve"> </w:t>
      </w:r>
      <w:r w:rsidRPr="00D16D6F">
        <w:t>Scoena quarta.</w:t>
      </w:r>
    </w:p>
    <w:p w14:paraId="64D18AC1" w14:textId="2384B343" w:rsidR="003071AB" w:rsidRPr="00F86DDF" w:rsidRDefault="005343CB" w:rsidP="001323C4">
      <w:pPr>
        <w:pStyle w:val="DraCorstandard"/>
        <w:rPr>
          <w:rStyle w:val="DraCorstagedirectionsetc"/>
        </w:rPr>
      </w:pPr>
      <w:r w:rsidRPr="00F86DDF">
        <w:rPr>
          <w:rStyle w:val="DraCorstagedirectionsetc"/>
        </w:rPr>
        <w:t>Sannio</w:t>
      </w:r>
      <w:r w:rsidR="008317D9" w:rsidRPr="00F86DDF">
        <w:rPr>
          <w:rStyle w:val="DraCorstagedirectionsetc"/>
        </w:rPr>
        <w:t>.</w:t>
      </w:r>
      <w:r w:rsidRPr="00F86DDF">
        <w:rPr>
          <w:rStyle w:val="DraCorstagedirectionsetc"/>
        </w:rPr>
        <w:t xml:space="preserve"> Pantolab</w:t>
      </w:r>
      <w:r w:rsidR="007E4549" w:rsidRPr="00F86DDF">
        <w:rPr>
          <w:rStyle w:val="DraCorstagedirectionsetc"/>
        </w:rPr>
        <w:t>v</w:t>
      </w:r>
      <w:r w:rsidRPr="00F86DDF">
        <w:rPr>
          <w:rStyle w:val="DraCorstagedirectionsetc"/>
        </w:rPr>
        <w:t>s</w:t>
      </w:r>
      <w:r w:rsidR="008317D9" w:rsidRPr="00F86DDF">
        <w:rPr>
          <w:rStyle w:val="DraCorstagedirectionsetc"/>
        </w:rPr>
        <w:t>.</w:t>
      </w:r>
      <w:r w:rsidRPr="00F86DDF">
        <w:rPr>
          <w:rStyle w:val="DraCorstagedirectionsetc"/>
        </w:rPr>
        <w:t xml:space="preserve"> Pamphag</w:t>
      </w:r>
      <w:r w:rsidR="007E4549" w:rsidRPr="00F86DDF">
        <w:rPr>
          <w:rStyle w:val="DraCorstagedirectionsetc"/>
        </w:rPr>
        <w:t>v</w:t>
      </w:r>
      <w:r w:rsidRPr="00F86DDF">
        <w:rPr>
          <w:rStyle w:val="DraCorstagedirectionsetc"/>
        </w:rPr>
        <w:t>s</w:t>
      </w:r>
      <w:r w:rsidR="008317D9" w:rsidRPr="00F86DDF">
        <w:rPr>
          <w:rStyle w:val="DraCorstagedirectionsetc"/>
        </w:rPr>
        <w:t>.</w:t>
      </w:r>
    </w:p>
    <w:p w14:paraId="131A0219" w14:textId="77777777" w:rsidR="00ED15BA" w:rsidRPr="00F86DDF" w:rsidRDefault="005343CB" w:rsidP="001323C4">
      <w:pPr>
        <w:pStyle w:val="DraCorstandard"/>
        <w:rPr>
          <w:rStyle w:val="DraCorstagedirectionsetc"/>
        </w:rPr>
      </w:pPr>
      <w:r w:rsidRPr="00F86DDF">
        <w:rPr>
          <w:rStyle w:val="DraCorstagedirectionsetc"/>
        </w:rPr>
        <w:t>Tetrametr</w:t>
      </w:r>
      <w:r w:rsidR="007E4549" w:rsidRPr="00F86DDF">
        <w:rPr>
          <w:rStyle w:val="DraCorstagedirectionsetc"/>
        </w:rPr>
        <w:t>oi</w:t>
      </w:r>
      <w:r w:rsidRPr="00F86DDF">
        <w:rPr>
          <w:rStyle w:val="DraCorstagedirectionsetc"/>
        </w:rPr>
        <w:t xml:space="preserve"> omnes.</w:t>
      </w:r>
    </w:p>
    <w:p w14:paraId="73811268" w14:textId="7D251816" w:rsidR="003071AB" w:rsidRPr="00D16D6F" w:rsidRDefault="005343CB" w:rsidP="001323C4">
      <w:pPr>
        <w:pStyle w:val="DraCorstandard"/>
      </w:pPr>
      <w:r w:rsidRPr="00D16D6F">
        <w:t>D</w:t>
      </w:r>
      <w:r w:rsidR="0087532A" w:rsidRPr="00D16D6F">
        <w:t>i</w:t>
      </w:r>
      <w:r w:rsidR="007E4549">
        <w:t>i</w:t>
      </w:r>
      <w:r w:rsidRPr="00D16D6F">
        <w:t xml:space="preserve"> immortales, quod hoc proluuium est, quae istaec tanta largitas</w:t>
      </w:r>
      <w:r w:rsidR="007E4549">
        <w:t>?</w:t>
      </w:r>
    </w:p>
    <w:p w14:paraId="39AC11F9" w14:textId="77777777" w:rsidR="003071AB" w:rsidRPr="00D16D6F" w:rsidRDefault="005343CB" w:rsidP="001323C4">
      <w:pPr>
        <w:pStyle w:val="DraCorstandard"/>
      </w:pPr>
      <w:r w:rsidRPr="00D16D6F">
        <w:t>Salus si cupiat ipsa, non possit seruare istunc uirum.</w:t>
      </w:r>
    </w:p>
    <w:p w14:paraId="3CBB7D81" w14:textId="5B1D4396" w:rsidR="003071AB" w:rsidRPr="00D16D6F" w:rsidRDefault="007E4549" w:rsidP="001323C4">
      <w:pPr>
        <w:pStyle w:val="DraCorstandard"/>
      </w:pPr>
      <w:r w:rsidRPr="00D41F69">
        <w:rPr>
          <w:rStyle w:val="DraCorlinenumber"/>
        </w:rPr>
        <w:t>(9</w:t>
      </w:r>
      <w:r w:rsidR="00D41F69" w:rsidRPr="00D41F69">
        <w:rPr>
          <w:rStyle w:val="DraCorlinenumber"/>
        </w:rPr>
        <w:t>3</w:t>
      </w:r>
      <w:r w:rsidRPr="00D41F69">
        <w:rPr>
          <w:rStyle w:val="DraCorlinenumber"/>
        </w:rPr>
        <w:t>5)</w:t>
      </w:r>
      <w:r>
        <w:t xml:space="preserve"> </w:t>
      </w:r>
      <w:r w:rsidR="00D55964" w:rsidRPr="00D55964">
        <w:rPr>
          <w:rStyle w:val="DraCorspeakerattribution"/>
        </w:rPr>
        <w:t>Pan.</w:t>
      </w:r>
      <w:r w:rsidR="008317D9" w:rsidRPr="00D16D6F">
        <w:t xml:space="preserve"> </w:t>
      </w:r>
      <w:r w:rsidR="00B95B11" w:rsidRPr="00B95B11">
        <w:rPr>
          <w:rStyle w:val="DraCormarkversepart"/>
        </w:rPr>
        <w:t>@</w:t>
      </w:r>
      <w:r w:rsidR="005343CB" w:rsidRPr="00D16D6F">
        <w:t>Mi Sannio, cuius quaeso uiri casum miseraris?</w:t>
      </w:r>
      <w:r w:rsidR="008317D9" w:rsidRPr="00D16D6F">
        <w:t xml:space="preserve"> </w:t>
      </w:r>
      <w:r w:rsidR="00E9556D" w:rsidRPr="00E9556D">
        <w:rPr>
          <w:rStyle w:val="DraCorspeakerattribution"/>
        </w:rPr>
        <w:t>San.</w:t>
      </w:r>
      <w:r w:rsidR="008317D9" w:rsidRPr="00D16D6F">
        <w:rPr>
          <w:i/>
          <w:iCs/>
        </w:rPr>
        <w:t xml:space="preserve"> </w:t>
      </w:r>
      <w:r w:rsidR="00B95B11" w:rsidRPr="00B95B11">
        <w:rPr>
          <w:rStyle w:val="DraCormarkversepart"/>
        </w:rPr>
        <w:t>@</w:t>
      </w:r>
      <w:r w:rsidR="005343CB" w:rsidRPr="00D16D6F">
        <w:t>Hospitis.</w:t>
      </w:r>
    </w:p>
    <w:p w14:paraId="6417A967" w14:textId="7AB25BEF" w:rsidR="003071AB" w:rsidRPr="00D16D6F" w:rsidRDefault="00D55964" w:rsidP="001323C4">
      <w:pPr>
        <w:pStyle w:val="DraCorstandard"/>
      </w:pPr>
      <w:r w:rsidRPr="00D55964">
        <w:rPr>
          <w:rStyle w:val="DraCorspeakerattribution"/>
        </w:rPr>
        <w:t>Panto.</w:t>
      </w:r>
      <w:r w:rsidR="008317D9" w:rsidRPr="00D16D6F">
        <w:t xml:space="preserve"> </w:t>
      </w:r>
      <w:r w:rsidR="00B95B11" w:rsidRPr="00B95B11">
        <w:rPr>
          <w:rStyle w:val="DraCormarkversepart"/>
        </w:rPr>
        <w:t>@</w:t>
      </w:r>
      <w:r w:rsidR="005343CB" w:rsidRPr="00D16D6F">
        <w:t>Quid ille?</w:t>
      </w:r>
      <w:r w:rsidR="008317D9" w:rsidRPr="00D16D6F">
        <w:t xml:space="preserve"> </w:t>
      </w:r>
      <w:r w:rsidR="00E9556D" w:rsidRPr="00E9556D">
        <w:rPr>
          <w:rStyle w:val="DraCorspeakerattribution"/>
        </w:rPr>
        <w:t>Sannio.</w:t>
      </w:r>
      <w:r w:rsidR="008317D9" w:rsidRPr="00D16D6F">
        <w:t xml:space="preserve"> </w:t>
      </w:r>
      <w:r w:rsidR="00B95B11" w:rsidRPr="00B95B11">
        <w:rPr>
          <w:rStyle w:val="DraCormarkversepart"/>
        </w:rPr>
        <w:t>@</w:t>
      </w:r>
      <w:r w:rsidR="005343CB" w:rsidRPr="00D16D6F">
        <w:t>Rem omnem amisit alea.</w:t>
      </w:r>
      <w:r w:rsidR="009A17C2" w:rsidRPr="00D16D6F">
        <w:t xml:space="preserve"> </w:t>
      </w:r>
      <w:r w:rsidRPr="00D55964">
        <w:rPr>
          <w:rStyle w:val="DraCorspeakerattribution"/>
        </w:rPr>
        <w:t>Panto.</w:t>
      </w:r>
      <w:r w:rsidR="009A17C2" w:rsidRPr="00D16D6F">
        <w:rPr>
          <w:i/>
          <w:iCs/>
        </w:rPr>
        <w:t xml:space="preserve"> </w:t>
      </w:r>
      <w:r w:rsidR="00B95B11" w:rsidRPr="00B95B11">
        <w:rPr>
          <w:rStyle w:val="DraCormarkversepart"/>
        </w:rPr>
        <w:t>@</w:t>
      </w:r>
      <w:r w:rsidR="005343CB" w:rsidRPr="00D16D6F">
        <w:t>Cuius captus dolis?</w:t>
      </w:r>
    </w:p>
    <w:p w14:paraId="2A1FEF76" w14:textId="38A32473" w:rsidR="003071AB" w:rsidRPr="00D16D6F" w:rsidRDefault="00E9556D" w:rsidP="001323C4">
      <w:pPr>
        <w:pStyle w:val="DraCorstandard"/>
      </w:pPr>
      <w:r w:rsidRPr="00E9556D">
        <w:rPr>
          <w:rStyle w:val="DraCorspeakerattribution"/>
        </w:rPr>
        <w:t>San.</w:t>
      </w:r>
      <w:r w:rsidR="009A17C2" w:rsidRPr="00D16D6F">
        <w:t xml:space="preserve"> </w:t>
      </w:r>
      <w:r w:rsidR="00B95B11" w:rsidRPr="00B95B11">
        <w:rPr>
          <w:rStyle w:val="DraCormarkversepart"/>
        </w:rPr>
        <w:t>@</w:t>
      </w:r>
      <w:r w:rsidR="005343CB" w:rsidRPr="00D16D6F">
        <w:t>Cuius censes, nisi Pamphagi?</w:t>
      </w:r>
      <w:r w:rsidR="009A17C2" w:rsidRPr="00D16D6F">
        <w:t xml:space="preserve"> </w:t>
      </w:r>
      <w:r w:rsidR="00D55964" w:rsidRPr="00D55964">
        <w:rPr>
          <w:rStyle w:val="DraCorspeakerattribution"/>
        </w:rPr>
        <w:t>Panto.</w:t>
      </w:r>
      <w:r w:rsidR="009A17C2" w:rsidRPr="00D16D6F">
        <w:rPr>
          <w:i/>
          <w:iCs/>
        </w:rPr>
        <w:t xml:space="preserve"> </w:t>
      </w:r>
      <w:r w:rsidR="00B95B11" w:rsidRPr="00B95B11">
        <w:rPr>
          <w:rStyle w:val="DraCormarkversepart"/>
        </w:rPr>
        <w:t>@</w:t>
      </w:r>
      <w:r w:rsidR="005343CB" w:rsidRPr="00D16D6F">
        <w:t>Dixin fore? O uersutias</w:t>
      </w:r>
    </w:p>
    <w:p w14:paraId="411089C4" w14:textId="5DB5FAD1" w:rsidR="003071AB" w:rsidRPr="00D16D6F" w:rsidRDefault="00B95B11" w:rsidP="001323C4">
      <w:pPr>
        <w:pStyle w:val="DraCorstandard"/>
      </w:pPr>
      <w:r w:rsidRPr="00B95B11">
        <w:rPr>
          <w:rStyle w:val="DraCormarkversepart"/>
        </w:rPr>
        <w:t>@</w:t>
      </w:r>
      <w:r w:rsidR="005343CB" w:rsidRPr="00D16D6F">
        <w:t>Hominis uersipellis. Sed quid Acolastus?</w:t>
      </w:r>
      <w:r w:rsidR="009A17C2" w:rsidRPr="00D16D6F">
        <w:t xml:space="preserve"> </w:t>
      </w:r>
      <w:r w:rsidR="00E9556D" w:rsidRPr="00E9556D">
        <w:rPr>
          <w:rStyle w:val="DraCorspeakerattribution"/>
        </w:rPr>
        <w:t>Sannio.</w:t>
      </w:r>
      <w:r w:rsidR="009A17C2" w:rsidRPr="00D16D6F">
        <w:rPr>
          <w:i/>
          <w:iCs/>
        </w:rPr>
        <w:t xml:space="preserve"> </w:t>
      </w:r>
      <w:r w:rsidRPr="00B95B11">
        <w:rPr>
          <w:rStyle w:val="DraCormarkversepart"/>
        </w:rPr>
        <w:t>@</w:t>
      </w:r>
      <w:r w:rsidR="005343CB" w:rsidRPr="00D16D6F">
        <w:t>Perplexus iacet</w:t>
      </w:r>
    </w:p>
    <w:p w14:paraId="36B38464" w14:textId="19A72254" w:rsidR="003071AB" w:rsidRPr="00D16D6F" w:rsidRDefault="00B95B11" w:rsidP="001323C4">
      <w:pPr>
        <w:pStyle w:val="DraCorstandard"/>
      </w:pPr>
      <w:r w:rsidRPr="00B95B11">
        <w:rPr>
          <w:rStyle w:val="DraCormarkversepart"/>
        </w:rPr>
        <w:t>@</w:t>
      </w:r>
      <w:r w:rsidR="005343CB" w:rsidRPr="00D16D6F">
        <w:t>In fermento.</w:t>
      </w:r>
      <w:r w:rsidR="009A17C2" w:rsidRPr="00D16D6F">
        <w:t xml:space="preserve"> </w:t>
      </w:r>
      <w:r w:rsidR="00D55964" w:rsidRPr="00D55964">
        <w:rPr>
          <w:rStyle w:val="DraCorspeakerattribution"/>
        </w:rPr>
        <w:t>Panto.</w:t>
      </w:r>
      <w:r w:rsidR="009A17C2" w:rsidRPr="00D16D6F">
        <w:rPr>
          <w:i/>
          <w:iCs/>
        </w:rPr>
        <w:t xml:space="preserve"> </w:t>
      </w:r>
      <w:r w:rsidRPr="00B95B11">
        <w:rPr>
          <w:rStyle w:val="DraCormarkversepart"/>
        </w:rPr>
        <w:t>@</w:t>
      </w:r>
      <w:r w:rsidR="005343CB" w:rsidRPr="00D16D6F">
        <w:t>Censen uero hominem h</w:t>
      </w:r>
      <w:r w:rsidR="007E4549">
        <w:t>e</w:t>
      </w:r>
      <w:r w:rsidR="005343CB" w:rsidRPr="00D16D6F">
        <w:t>ic diu durate posse?</w:t>
      </w:r>
      <w:r w:rsidR="009A17C2" w:rsidRPr="00D16D6F">
        <w:t xml:space="preserve"> </w:t>
      </w:r>
      <w:r w:rsidR="00E9556D" w:rsidRPr="00E9556D">
        <w:rPr>
          <w:rStyle w:val="DraCorspeakerattribution"/>
        </w:rPr>
        <w:t>San.</w:t>
      </w:r>
      <w:r w:rsidR="009A17C2" w:rsidRPr="00D16D6F">
        <w:rPr>
          <w:i/>
          <w:iCs/>
        </w:rPr>
        <w:t xml:space="preserve"> </w:t>
      </w:r>
      <w:r w:rsidRPr="00B95B11">
        <w:rPr>
          <w:rStyle w:val="DraCormarkversepart"/>
        </w:rPr>
        <w:t>@</w:t>
      </w:r>
      <w:r w:rsidR="005343CB" w:rsidRPr="00D16D6F">
        <w:t>Non</w:t>
      </w:r>
    </w:p>
    <w:p w14:paraId="3B22943F" w14:textId="27615E98" w:rsidR="00ED15BA" w:rsidRDefault="00514DC5" w:rsidP="001323C4">
      <w:pPr>
        <w:pStyle w:val="DraCorstandard"/>
      </w:pPr>
      <w:r w:rsidRPr="00D41F69">
        <w:rPr>
          <w:rStyle w:val="DraCorlinenumber"/>
        </w:rPr>
        <w:t>(9</w:t>
      </w:r>
      <w:r w:rsidR="00D41F69" w:rsidRPr="00D41F69">
        <w:rPr>
          <w:rStyle w:val="DraCorlinenumber"/>
        </w:rPr>
        <w:t>4</w:t>
      </w:r>
      <w:r w:rsidRPr="00D41F69">
        <w:rPr>
          <w:rStyle w:val="DraCorlinenumber"/>
        </w:rPr>
        <w:t>0)</w:t>
      </w:r>
      <w:r>
        <w:t xml:space="preserve"> </w:t>
      </w:r>
      <w:r w:rsidR="005343CB" w:rsidRPr="00D16D6F">
        <w:t>Equidem arbitror. Nam proximum est, ut uel miser hospes prae inopia</w:t>
      </w:r>
    </w:p>
    <w:p w14:paraId="0C88CEBD" w14:textId="540767B6" w:rsidR="003071AB" w:rsidRPr="00D16D6F" w:rsidRDefault="005343CB" w:rsidP="001323C4">
      <w:pPr>
        <w:pStyle w:val="DraCorstandard"/>
      </w:pPr>
      <w:r w:rsidRPr="00D16D6F">
        <w:t>Fugiat aliquo uel finiat uitam laqueo, non uiuere</w:t>
      </w:r>
    </w:p>
    <w:p w14:paraId="255D3EF2" w14:textId="1D71B795" w:rsidR="003071AB" w:rsidRPr="00D16D6F" w:rsidRDefault="005343CB" w:rsidP="001323C4">
      <w:pPr>
        <w:pStyle w:val="DraCorstandard"/>
      </w:pPr>
      <w:r w:rsidRPr="00D16D6F">
        <w:t>Malens, quam misere uiuere.</w:t>
      </w:r>
      <w:r w:rsidR="009A17C2" w:rsidRPr="00D16D6F">
        <w:t xml:space="preserve"> </w:t>
      </w:r>
      <w:r w:rsidR="00D55964" w:rsidRPr="00D55964">
        <w:rPr>
          <w:rStyle w:val="DraCorspeakerattribution"/>
        </w:rPr>
        <w:t>Pampha.</w:t>
      </w:r>
      <w:r w:rsidR="009A17C2" w:rsidRPr="00D16D6F">
        <w:rPr>
          <w:i/>
          <w:iCs/>
        </w:rPr>
        <w:t xml:space="preserve"> </w:t>
      </w:r>
      <w:r w:rsidR="00B95B11" w:rsidRPr="00B95B11">
        <w:rPr>
          <w:rStyle w:val="DraCormarkversepart"/>
        </w:rPr>
        <w:t>@</w:t>
      </w:r>
      <w:r w:rsidRPr="00D16D6F">
        <w:t>Iamne erumpere hoc mihi gaudium</w:t>
      </w:r>
    </w:p>
    <w:p w14:paraId="2470D2AE" w14:textId="77777777" w:rsidR="00ED15BA" w:rsidRDefault="005343CB" w:rsidP="001323C4">
      <w:pPr>
        <w:pStyle w:val="DraCorstandard"/>
      </w:pPr>
      <w:r w:rsidRPr="00D16D6F">
        <w:t>Licet? Proh Mercuri, quam dextro me aspexisti s</w:t>
      </w:r>
      <w:r w:rsidR="007E4549">
        <w:t>y</w:t>
      </w:r>
      <w:r w:rsidRPr="00D16D6F">
        <w:t>dere</w:t>
      </w:r>
      <w:r w:rsidR="007E4549">
        <w:t>?</w:t>
      </w:r>
    </w:p>
    <w:p w14:paraId="5478A579" w14:textId="77777777" w:rsidR="00ED15BA" w:rsidRDefault="005343CB" w:rsidP="001323C4">
      <w:pPr>
        <w:pStyle w:val="DraCorstandard"/>
      </w:pPr>
      <w:r w:rsidRPr="00D16D6F">
        <w:t>N</w:t>
      </w:r>
      <w:r w:rsidR="007E4549">
        <w:t>o</w:t>
      </w:r>
      <w:r w:rsidRPr="00D16D6F">
        <w:t>nquam satis uos collaudem meos talos, uobis enim</w:t>
      </w:r>
    </w:p>
    <w:p w14:paraId="0E6FBD54" w14:textId="2BF9B316" w:rsidR="00ED15BA" w:rsidRDefault="00514DC5" w:rsidP="001323C4">
      <w:pPr>
        <w:pStyle w:val="DraCorstandard"/>
      </w:pPr>
      <w:r w:rsidRPr="00D41F69">
        <w:rPr>
          <w:rStyle w:val="DraCorlinenumber"/>
        </w:rPr>
        <w:t>(9</w:t>
      </w:r>
      <w:r w:rsidR="00D41F69" w:rsidRPr="00D41F69">
        <w:rPr>
          <w:rStyle w:val="DraCorlinenumber"/>
        </w:rPr>
        <w:t>4</w:t>
      </w:r>
      <w:r w:rsidRPr="00D41F69">
        <w:rPr>
          <w:rStyle w:val="DraCorlinenumber"/>
        </w:rPr>
        <w:t>5)</w:t>
      </w:r>
      <w:r>
        <w:t xml:space="preserve"> </w:t>
      </w:r>
      <w:r w:rsidR="005343CB" w:rsidRPr="00D16D6F">
        <w:t>Debeo, meam quod tuear uitam ab inaedia. Sic censeo</w:t>
      </w:r>
    </w:p>
    <w:p w14:paraId="2D5E8199" w14:textId="3370EE39" w:rsidR="003071AB" w:rsidRPr="00D16D6F" w:rsidRDefault="005343CB" w:rsidP="001323C4">
      <w:pPr>
        <w:pStyle w:val="DraCorstandard"/>
      </w:pPr>
      <w:r w:rsidRPr="00D16D6F">
        <w:t>Capiundos esse adulescentes istos pecunia ebrios.</w:t>
      </w:r>
    </w:p>
    <w:p w14:paraId="65CF71AE" w14:textId="70388E98" w:rsidR="003071AB" w:rsidRPr="00D16D6F" w:rsidRDefault="00E9556D" w:rsidP="001323C4">
      <w:pPr>
        <w:pStyle w:val="DraCorstandard"/>
      </w:pPr>
      <w:r w:rsidRPr="00E9556D">
        <w:rPr>
          <w:rStyle w:val="DraCorspeakerattribution"/>
        </w:rPr>
        <w:t>Pantola.</w:t>
      </w:r>
      <w:r w:rsidR="009A17C2" w:rsidRPr="00D16D6F">
        <w:t xml:space="preserve"> </w:t>
      </w:r>
      <w:r w:rsidR="005343CB" w:rsidRPr="00D16D6F">
        <w:t>Quis h</w:t>
      </w:r>
      <w:r w:rsidR="009A17C2" w:rsidRPr="00D16D6F">
        <w:t>e</w:t>
      </w:r>
      <w:r w:rsidR="005343CB" w:rsidRPr="00D16D6F">
        <w:t xml:space="preserve">ic tam procaciter insultat dulci </w:t>
      </w:r>
      <w:r w:rsidR="007E4549">
        <w:t>F</w:t>
      </w:r>
      <w:r w:rsidR="005343CB" w:rsidRPr="00D16D6F">
        <w:t>ortuna ebrius?</w:t>
      </w:r>
    </w:p>
    <w:p w14:paraId="797DD7D4" w14:textId="3CC1BD04" w:rsidR="003071AB" w:rsidRPr="00D16D6F" w:rsidRDefault="00E9556D" w:rsidP="001323C4">
      <w:pPr>
        <w:pStyle w:val="DraCorstandard"/>
      </w:pPr>
      <w:r w:rsidRPr="00E9556D">
        <w:rPr>
          <w:rStyle w:val="DraCorspeakerattribution"/>
        </w:rPr>
        <w:t>Pamph.</w:t>
      </w:r>
      <w:r w:rsidR="009A17C2" w:rsidRPr="00D16D6F">
        <w:t xml:space="preserve"> </w:t>
      </w:r>
      <w:r w:rsidR="00B95B11" w:rsidRPr="00B95B11">
        <w:rPr>
          <w:rStyle w:val="DraCormarkversepart"/>
        </w:rPr>
        <w:t>@</w:t>
      </w:r>
      <w:r w:rsidR="005343CB" w:rsidRPr="00D16D6F">
        <w:t>Sed ubi mihi nunc Pantolabus est, cogito.</w:t>
      </w:r>
      <w:r w:rsidR="009A17C2" w:rsidRPr="00D16D6F">
        <w:t xml:space="preserve"> </w:t>
      </w:r>
      <w:r w:rsidR="00D55964" w:rsidRPr="00D55964">
        <w:rPr>
          <w:rStyle w:val="DraCorspeakerattribution"/>
        </w:rPr>
        <w:t>Panto.</w:t>
      </w:r>
      <w:r w:rsidR="009A17C2" w:rsidRPr="00D16D6F">
        <w:rPr>
          <w:i/>
          <w:iCs/>
        </w:rPr>
        <w:t xml:space="preserve"> </w:t>
      </w:r>
      <w:r w:rsidR="00B95B11" w:rsidRPr="00B95B11">
        <w:rPr>
          <w:rStyle w:val="DraCormarkversepart"/>
        </w:rPr>
        <w:t>@</w:t>
      </w:r>
      <w:r w:rsidR="005343CB" w:rsidRPr="00D16D6F">
        <w:t>Me nominat.</w:t>
      </w:r>
    </w:p>
    <w:p w14:paraId="322C1FEE" w14:textId="262D0A19" w:rsidR="003071AB" w:rsidRPr="00D16D6F" w:rsidRDefault="00D55964" w:rsidP="001323C4">
      <w:pPr>
        <w:pStyle w:val="DraCorstandard"/>
      </w:pPr>
      <w:r w:rsidRPr="00D55964">
        <w:rPr>
          <w:rStyle w:val="DraCorspeakerattribution"/>
        </w:rPr>
        <w:t>Pampha.</w:t>
      </w:r>
      <w:r w:rsidR="009A17C2" w:rsidRPr="00D16D6F">
        <w:t xml:space="preserve"> </w:t>
      </w:r>
      <w:r w:rsidR="00B95B11" w:rsidRPr="00B95B11">
        <w:rPr>
          <w:rStyle w:val="DraCormarkversepart"/>
        </w:rPr>
        <w:t>@</w:t>
      </w:r>
      <w:r w:rsidR="00FD2057" w:rsidRPr="00D16D6F">
        <w:t>V</w:t>
      </w:r>
      <w:r w:rsidR="005343CB" w:rsidRPr="00D16D6F">
        <w:t>t huius gaudi</w:t>
      </w:r>
      <w:r w:rsidR="009A17C2" w:rsidRPr="00D16D6F">
        <w:t>j</w:t>
      </w:r>
      <w:r w:rsidR="005343CB" w:rsidRPr="00D16D6F">
        <w:t xml:space="preserve"> ille particeps fiat.</w:t>
      </w:r>
      <w:r w:rsidR="009A17C2" w:rsidRPr="00D16D6F">
        <w:t xml:space="preserve"> </w:t>
      </w:r>
      <w:r w:rsidRPr="00D55964">
        <w:rPr>
          <w:rStyle w:val="DraCorspeakerattribution"/>
        </w:rPr>
        <w:t>Pan.</w:t>
      </w:r>
      <w:r w:rsidR="009A17C2" w:rsidRPr="00D16D6F">
        <w:rPr>
          <w:i/>
          <w:iCs/>
        </w:rPr>
        <w:t xml:space="preserve"> </w:t>
      </w:r>
      <w:r w:rsidR="00B95B11" w:rsidRPr="00B95B11">
        <w:rPr>
          <w:rStyle w:val="DraCormarkversepart"/>
        </w:rPr>
        <w:t>@</w:t>
      </w:r>
      <w:r w:rsidR="005343CB" w:rsidRPr="00D16D6F">
        <w:t>Quid, Pamphage,</w:t>
      </w:r>
    </w:p>
    <w:p w14:paraId="0B2F2F71" w14:textId="7D5F82FB" w:rsidR="00ED15BA" w:rsidRDefault="00514DC5" w:rsidP="001323C4">
      <w:pPr>
        <w:pStyle w:val="DraCorstandard"/>
      </w:pPr>
      <w:r w:rsidRPr="00D41F69">
        <w:rPr>
          <w:rStyle w:val="DraCorlinenumber"/>
        </w:rPr>
        <w:t>(9</w:t>
      </w:r>
      <w:r w:rsidR="00D41F69" w:rsidRPr="00D41F69">
        <w:rPr>
          <w:rStyle w:val="DraCorlinenumber"/>
        </w:rPr>
        <w:t>5</w:t>
      </w:r>
      <w:r w:rsidRPr="00D41F69">
        <w:rPr>
          <w:rStyle w:val="DraCorlinenumber"/>
        </w:rPr>
        <w:t>0)</w:t>
      </w:r>
      <w:r>
        <w:t xml:space="preserve"> </w:t>
      </w:r>
      <w:r w:rsidR="00B95B11" w:rsidRPr="00B95B11">
        <w:rPr>
          <w:rStyle w:val="DraCormarkversepart"/>
        </w:rPr>
        <w:t>@</w:t>
      </w:r>
      <w:r w:rsidR="005343CB" w:rsidRPr="00D16D6F">
        <w:t>Quid gestis, obsecro?</w:t>
      </w:r>
      <w:r w:rsidR="009A17C2" w:rsidRPr="00D16D6F">
        <w:t xml:space="preserve"> </w:t>
      </w:r>
      <w:r w:rsidR="00D55964" w:rsidRPr="00D55964">
        <w:rPr>
          <w:rStyle w:val="DraCorspeakerattribution"/>
        </w:rPr>
        <w:t>Pampha.</w:t>
      </w:r>
      <w:r w:rsidR="009A17C2" w:rsidRPr="00D16D6F">
        <w:rPr>
          <w:i/>
          <w:iCs/>
        </w:rPr>
        <w:t xml:space="preserve"> </w:t>
      </w:r>
      <w:r w:rsidR="00B95B11" w:rsidRPr="00B95B11">
        <w:rPr>
          <w:rStyle w:val="DraCormarkversepart"/>
        </w:rPr>
        <w:t>@</w:t>
      </w:r>
      <w:r w:rsidR="005343CB" w:rsidRPr="00D16D6F">
        <w:t>Quid gestiam, rogas? F</w:t>
      </w:r>
      <w:r w:rsidR="007E4549">
        <w:t>o</w:t>
      </w:r>
      <w:r w:rsidR="005343CB" w:rsidRPr="00D16D6F">
        <w:t>eliciter</w:t>
      </w:r>
    </w:p>
    <w:p w14:paraId="1A4E821B" w14:textId="6FBEF0F7" w:rsidR="003071AB" w:rsidRPr="00D16D6F" w:rsidRDefault="005343CB" w:rsidP="001323C4">
      <w:pPr>
        <w:pStyle w:val="DraCorstandard"/>
      </w:pPr>
      <w:r w:rsidRPr="00D16D6F">
        <w:lastRenderedPageBreak/>
        <w:t>Cecidit alea. Viden loculos, ut auro multo turgeant?</w:t>
      </w:r>
    </w:p>
    <w:p w14:paraId="090ED4F6" w14:textId="07975538" w:rsidR="00ED15BA" w:rsidRDefault="00D55964" w:rsidP="001323C4">
      <w:pPr>
        <w:pStyle w:val="DraCorstandard"/>
      </w:pPr>
      <w:r w:rsidRPr="00D55964">
        <w:rPr>
          <w:rStyle w:val="DraCorspeakerattribution"/>
        </w:rPr>
        <w:t>Panto.</w:t>
      </w:r>
      <w:r w:rsidR="009A17C2" w:rsidRPr="00D16D6F">
        <w:t xml:space="preserve"> </w:t>
      </w:r>
      <w:r w:rsidR="005343CB" w:rsidRPr="00D16D6F">
        <w:t>F</w:t>
      </w:r>
      <w:r w:rsidR="007E4549">
        <w:t>o</w:t>
      </w:r>
      <w:r w:rsidR="005343CB" w:rsidRPr="00D16D6F">
        <w:t>estiuum caput. Amabo, num nam lucrum tecum partiar,</w:t>
      </w:r>
    </w:p>
    <w:p w14:paraId="26C22A5F" w14:textId="5C881011" w:rsidR="003071AB" w:rsidRPr="00D16D6F" w:rsidRDefault="00B95B11" w:rsidP="001323C4">
      <w:pPr>
        <w:pStyle w:val="DraCorstandard"/>
      </w:pPr>
      <w:r w:rsidRPr="00B95B11">
        <w:rPr>
          <w:rStyle w:val="DraCormarkversepart"/>
        </w:rPr>
        <w:t>@</w:t>
      </w:r>
      <w:r w:rsidR="00FD2057" w:rsidRPr="00D16D6F">
        <w:t>V</w:t>
      </w:r>
      <w:r w:rsidR="005343CB" w:rsidRPr="00D16D6F">
        <w:t>t conuenit?</w:t>
      </w:r>
      <w:r w:rsidR="009A17C2" w:rsidRPr="00D16D6F">
        <w:t xml:space="preserve"> </w:t>
      </w:r>
      <w:r w:rsidR="00D55964" w:rsidRPr="00D55964">
        <w:rPr>
          <w:rStyle w:val="DraCorspeakerattribution"/>
        </w:rPr>
        <w:t>Pampha.</w:t>
      </w:r>
      <w:r w:rsidR="009A17C2" w:rsidRPr="00D16D6F">
        <w:rPr>
          <w:i/>
          <w:iCs/>
        </w:rPr>
        <w:t xml:space="preserve"> </w:t>
      </w:r>
      <w:r w:rsidRPr="00B95B11">
        <w:rPr>
          <w:rStyle w:val="DraCormarkversepart"/>
        </w:rPr>
        <w:t>@</w:t>
      </w:r>
      <w:r w:rsidR="005343CB" w:rsidRPr="00D16D6F">
        <w:t>Non pugnabimus istic.</w:t>
      </w:r>
      <w:r w:rsidR="009A17C2" w:rsidRPr="00D16D6F">
        <w:t xml:space="preserve"> </w:t>
      </w:r>
      <w:r w:rsidR="00E9556D" w:rsidRPr="00E9556D">
        <w:rPr>
          <w:rStyle w:val="DraCorspeakerattribution"/>
        </w:rPr>
        <w:t>San.</w:t>
      </w:r>
      <w:r w:rsidR="009A17C2" w:rsidRPr="00D16D6F">
        <w:rPr>
          <w:i/>
          <w:iCs/>
        </w:rPr>
        <w:t xml:space="preserve"> </w:t>
      </w:r>
      <w:r w:rsidRPr="00B95B11">
        <w:rPr>
          <w:rStyle w:val="DraCormarkversepart"/>
        </w:rPr>
        <w:t>@</w:t>
      </w:r>
      <w:r w:rsidR="005343CB" w:rsidRPr="00D16D6F">
        <w:t>Meis in aedibus</w:t>
      </w:r>
    </w:p>
    <w:p w14:paraId="50A03BCE" w14:textId="316ACD96" w:rsidR="003071AB" w:rsidRPr="00D16D6F" w:rsidRDefault="00B95B11" w:rsidP="001323C4">
      <w:pPr>
        <w:pStyle w:val="DraCorstandard"/>
      </w:pPr>
      <w:r w:rsidRPr="00B95B11">
        <w:rPr>
          <w:rStyle w:val="DraCormarkversepart"/>
        </w:rPr>
        <w:t>@</w:t>
      </w:r>
      <w:r w:rsidR="005343CB" w:rsidRPr="00D16D6F">
        <w:t>Tibi parta res est, quare, quod h</w:t>
      </w:r>
      <w:r w:rsidR="007E4549">
        <w:t>e</w:t>
      </w:r>
      <w:r w:rsidR="005343CB" w:rsidRPr="00D16D6F">
        <w:t>ic ius publicum est, redde.</w:t>
      </w:r>
      <w:r w:rsidR="009A17C2" w:rsidRPr="00D16D6F">
        <w:t xml:space="preserve"> </w:t>
      </w:r>
      <w:r w:rsidR="00D55964" w:rsidRPr="00D55964">
        <w:rPr>
          <w:rStyle w:val="DraCorspeakerattribution"/>
        </w:rPr>
        <w:t>Pampha.</w:t>
      </w:r>
      <w:r w:rsidR="009A17C2" w:rsidRPr="00D16D6F">
        <w:rPr>
          <w:i/>
          <w:iCs/>
        </w:rPr>
        <w:t xml:space="preserve"> </w:t>
      </w:r>
      <w:r w:rsidRPr="00B95B11">
        <w:rPr>
          <w:rStyle w:val="DraCormarkversepart"/>
        </w:rPr>
        <w:t>@</w:t>
      </w:r>
      <w:r w:rsidR="005343CB" w:rsidRPr="00D16D6F">
        <w:t>Accipe</w:t>
      </w:r>
    </w:p>
    <w:p w14:paraId="2E232474" w14:textId="07EE2EA8" w:rsidR="003071AB" w:rsidRPr="00D16D6F" w:rsidRDefault="00514DC5" w:rsidP="001323C4">
      <w:pPr>
        <w:pStyle w:val="DraCorstandard"/>
      </w:pPr>
      <w:r w:rsidRPr="00D41F69">
        <w:rPr>
          <w:rStyle w:val="DraCorlinenumber"/>
        </w:rPr>
        <w:t>(9</w:t>
      </w:r>
      <w:r w:rsidR="00D41F69" w:rsidRPr="00D41F69">
        <w:rPr>
          <w:rStyle w:val="DraCorlinenumber"/>
        </w:rPr>
        <w:t>5</w:t>
      </w:r>
      <w:r w:rsidRPr="00D41F69">
        <w:rPr>
          <w:rStyle w:val="DraCorlinenumber"/>
        </w:rPr>
        <w:t>5)</w:t>
      </w:r>
      <w:r>
        <w:t xml:space="preserve"> </w:t>
      </w:r>
      <w:r w:rsidR="005343CB" w:rsidRPr="00D16D6F">
        <w:t>Praedae partem, quo post queam integra uti amicitia tua.</w:t>
      </w:r>
    </w:p>
    <w:p w14:paraId="782C7B42" w14:textId="74C7A180" w:rsidR="003071AB" w:rsidRPr="00D16D6F" w:rsidRDefault="00E9556D" w:rsidP="001323C4">
      <w:pPr>
        <w:pStyle w:val="DraCorstandard"/>
      </w:pPr>
      <w:r w:rsidRPr="00E9556D">
        <w:rPr>
          <w:rStyle w:val="DraCorspeakerattribution"/>
        </w:rPr>
        <w:t>San.</w:t>
      </w:r>
      <w:r w:rsidR="009A17C2" w:rsidRPr="00D16D6F">
        <w:t xml:space="preserve"> </w:t>
      </w:r>
      <w:r w:rsidR="00B95B11" w:rsidRPr="00B95B11">
        <w:rPr>
          <w:rStyle w:val="DraCormarkversepart"/>
        </w:rPr>
        <w:t>@</w:t>
      </w:r>
      <w:r w:rsidR="005343CB" w:rsidRPr="00D16D6F">
        <w:t>Quis soluet ius hospi</w:t>
      </w:r>
      <w:r w:rsidR="009A17C2" w:rsidRPr="00D16D6F">
        <w:t>c</w:t>
      </w:r>
      <w:r w:rsidR="005343CB" w:rsidRPr="00D16D6F">
        <w:t>i</w:t>
      </w:r>
      <w:r w:rsidR="009A17C2" w:rsidRPr="00D16D6F">
        <w:t>j</w:t>
      </w:r>
      <w:r w:rsidR="005343CB" w:rsidRPr="00D16D6F">
        <w:t>?</w:t>
      </w:r>
      <w:r w:rsidR="009A17C2" w:rsidRPr="00D16D6F">
        <w:t xml:space="preserve"> </w:t>
      </w:r>
      <w:r w:rsidR="00D55964" w:rsidRPr="00D55964">
        <w:rPr>
          <w:rStyle w:val="DraCorspeakerattribution"/>
        </w:rPr>
        <w:t>Pam.</w:t>
      </w:r>
      <w:r w:rsidR="009A17C2" w:rsidRPr="00D16D6F">
        <w:rPr>
          <w:i/>
          <w:iCs/>
        </w:rPr>
        <w:t xml:space="preserve"> </w:t>
      </w:r>
      <w:r w:rsidR="00B95B11" w:rsidRPr="00B95B11">
        <w:rPr>
          <w:rStyle w:val="DraCormarkversepart"/>
        </w:rPr>
        <w:t>@</w:t>
      </w:r>
      <w:r w:rsidR="005343CB" w:rsidRPr="00D16D6F">
        <w:t>Quid id autem mea?</w:t>
      </w:r>
      <w:r w:rsidR="009A17C2" w:rsidRPr="00D16D6F">
        <w:t xml:space="preserve"> </w:t>
      </w:r>
      <w:r w:rsidRPr="00E9556D">
        <w:rPr>
          <w:rStyle w:val="DraCorspeakerattribution"/>
        </w:rPr>
        <w:t>San.</w:t>
      </w:r>
      <w:r w:rsidR="009A17C2" w:rsidRPr="00D16D6F">
        <w:rPr>
          <w:i/>
          <w:iCs/>
        </w:rPr>
        <w:t xml:space="preserve"> </w:t>
      </w:r>
      <w:r w:rsidR="00B95B11" w:rsidRPr="00B95B11">
        <w:rPr>
          <w:rStyle w:val="DraCormarkversepart"/>
        </w:rPr>
        <w:t>@</w:t>
      </w:r>
      <w:r w:rsidR="005343CB" w:rsidRPr="00D16D6F">
        <w:t>In aede</w:t>
      </w:r>
      <w:r w:rsidR="007E4549">
        <w:t>i</w:t>
      </w:r>
      <w:r w:rsidR="005343CB" w:rsidRPr="00D16D6F">
        <w:t>s meas</w:t>
      </w:r>
    </w:p>
    <w:p w14:paraId="679BE31A" w14:textId="59E6F923" w:rsidR="003071AB" w:rsidRPr="00D16D6F" w:rsidRDefault="00B95B11" w:rsidP="001323C4">
      <w:pPr>
        <w:pStyle w:val="DraCorstandard"/>
      </w:pPr>
      <w:r w:rsidRPr="00B95B11">
        <w:rPr>
          <w:rStyle w:val="DraCormarkversepart"/>
        </w:rPr>
        <w:t>@</w:t>
      </w:r>
      <w:r w:rsidR="005343CB" w:rsidRPr="00D16D6F">
        <w:t>Tu introduxti hominem.</w:t>
      </w:r>
      <w:r w:rsidR="009A17C2" w:rsidRPr="00D16D6F">
        <w:t xml:space="preserve"> </w:t>
      </w:r>
      <w:r w:rsidR="00D55964" w:rsidRPr="00D55964">
        <w:rPr>
          <w:rStyle w:val="DraCorspeakerattribution"/>
        </w:rPr>
        <w:t>Pampha.</w:t>
      </w:r>
      <w:r w:rsidR="009A17C2" w:rsidRPr="00D16D6F">
        <w:rPr>
          <w:i/>
          <w:iCs/>
        </w:rPr>
        <w:t xml:space="preserve"> </w:t>
      </w:r>
      <w:r w:rsidRPr="00B95B11">
        <w:rPr>
          <w:rStyle w:val="DraCormarkversepart"/>
        </w:rPr>
        <w:t>@</w:t>
      </w:r>
      <w:r w:rsidR="005343CB" w:rsidRPr="00D16D6F">
        <w:t>Sunt ei uestes.</w:t>
      </w:r>
      <w:r w:rsidR="009A17C2" w:rsidRPr="00D16D6F">
        <w:t xml:space="preserve"> </w:t>
      </w:r>
      <w:r w:rsidR="00E9556D" w:rsidRPr="00E9556D">
        <w:rPr>
          <w:rStyle w:val="DraCorspeakerattribution"/>
        </w:rPr>
        <w:t>San.</w:t>
      </w:r>
      <w:r w:rsidR="009A17C2" w:rsidRPr="00D16D6F">
        <w:rPr>
          <w:i/>
          <w:iCs/>
        </w:rPr>
        <w:t xml:space="preserve"> </w:t>
      </w:r>
      <w:r w:rsidRPr="00B95B11">
        <w:rPr>
          <w:rStyle w:val="DraCormarkversepart"/>
        </w:rPr>
        <w:t>@</w:t>
      </w:r>
      <w:r w:rsidR="005343CB" w:rsidRPr="00D16D6F">
        <w:t>Quid tum?</w:t>
      </w:r>
      <w:r w:rsidR="009A17C2" w:rsidRPr="00D16D6F">
        <w:t xml:space="preserve"> </w:t>
      </w:r>
      <w:r w:rsidR="00E9556D" w:rsidRPr="00E9556D">
        <w:rPr>
          <w:rStyle w:val="DraCorspeakerattribution"/>
        </w:rPr>
        <w:t>Pamph.</w:t>
      </w:r>
      <w:r w:rsidR="009A17C2" w:rsidRPr="00D16D6F">
        <w:rPr>
          <w:i/>
          <w:iCs/>
        </w:rPr>
        <w:t xml:space="preserve"> </w:t>
      </w:r>
      <w:r w:rsidRPr="00B95B11">
        <w:rPr>
          <w:rStyle w:val="DraCormarkversepart"/>
        </w:rPr>
        <w:t>@</w:t>
      </w:r>
      <w:r w:rsidR="005343CB" w:rsidRPr="00D16D6F">
        <w:t>Illas exue</w:t>
      </w:r>
    </w:p>
    <w:p w14:paraId="6264462B" w14:textId="7D20BF5B" w:rsidR="003071AB" w:rsidRPr="00D16D6F" w:rsidRDefault="009A17C2" w:rsidP="001323C4">
      <w:pPr>
        <w:pStyle w:val="DraCorstandard"/>
      </w:pPr>
      <w:r w:rsidRPr="00D16D6F">
        <w:rPr>
          <w:rFonts w:ascii="Vusillus" w:hAnsi="Vusillus" w:cs="Vusillus"/>
          <w:noProof/>
        </w:rPr>
        <w:t>Αχρήματον</w:t>
      </w:r>
      <w:r w:rsidR="005343CB" w:rsidRPr="00D16D6F">
        <w:t xml:space="preserve"> nebulonem. Quod si illinc nihil resoluitur,</w:t>
      </w:r>
    </w:p>
    <w:p w14:paraId="71E8BE02" w14:textId="5D6D777C" w:rsidR="003071AB" w:rsidRPr="00D16D6F" w:rsidRDefault="00B95B11" w:rsidP="001323C4">
      <w:pPr>
        <w:pStyle w:val="DraCorstandard"/>
      </w:pPr>
      <w:r w:rsidRPr="00B95B11">
        <w:rPr>
          <w:rStyle w:val="DraCormarkversepart"/>
        </w:rPr>
        <w:t>@</w:t>
      </w:r>
      <w:r w:rsidR="005343CB" w:rsidRPr="00D16D6F">
        <w:t>Redito ad me. Faciam ne quid querare.</w:t>
      </w:r>
      <w:r w:rsidR="009A17C2" w:rsidRPr="00D16D6F">
        <w:t xml:space="preserve"> </w:t>
      </w:r>
      <w:r w:rsidR="00E9556D" w:rsidRPr="00E9556D">
        <w:rPr>
          <w:rStyle w:val="DraCorspeakerattribution"/>
        </w:rPr>
        <w:t>Sannio.</w:t>
      </w:r>
      <w:r w:rsidR="009A17C2" w:rsidRPr="00D16D6F">
        <w:rPr>
          <w:i/>
          <w:iCs/>
        </w:rPr>
        <w:t xml:space="preserve"> </w:t>
      </w:r>
      <w:r w:rsidRPr="00B95B11">
        <w:rPr>
          <w:rStyle w:val="DraCormarkversepart"/>
        </w:rPr>
        <w:t>@</w:t>
      </w:r>
      <w:r w:rsidR="00FD2057" w:rsidRPr="00D16D6F">
        <w:t>V</w:t>
      </w:r>
      <w:r w:rsidR="005343CB" w:rsidRPr="00D16D6F">
        <w:t>bi decoctor est</w:t>
      </w:r>
      <w:r w:rsidR="009A17C2" w:rsidRPr="00D16D6F">
        <w:t>?</w:t>
      </w:r>
    </w:p>
    <w:p w14:paraId="12BCB3E3" w14:textId="7D960E50" w:rsidR="00ED15BA" w:rsidRDefault="00514DC5" w:rsidP="001323C4">
      <w:pPr>
        <w:pStyle w:val="DraCorstandard"/>
      </w:pPr>
      <w:r w:rsidRPr="00D41F69">
        <w:rPr>
          <w:rStyle w:val="DraCorlinenumber"/>
        </w:rPr>
        <w:t>(9</w:t>
      </w:r>
      <w:r w:rsidR="00D41F69" w:rsidRPr="00D41F69">
        <w:rPr>
          <w:rStyle w:val="DraCorlinenumber"/>
        </w:rPr>
        <w:t>6</w:t>
      </w:r>
      <w:r w:rsidRPr="00D41F69">
        <w:rPr>
          <w:rStyle w:val="DraCorlinenumber"/>
        </w:rPr>
        <w:t>0)</w:t>
      </w:r>
      <w:r>
        <w:t xml:space="preserve"> </w:t>
      </w:r>
      <w:r w:rsidR="00D55964" w:rsidRPr="00D55964">
        <w:rPr>
          <w:rStyle w:val="DraCorspeakerattribution"/>
        </w:rPr>
        <w:t>Pampha.</w:t>
      </w:r>
      <w:r w:rsidR="009A17C2" w:rsidRPr="00D16D6F">
        <w:t xml:space="preserve"> </w:t>
      </w:r>
      <w:r w:rsidR="005343CB" w:rsidRPr="00D16D6F">
        <w:t>Ab alueo intro proruit commotus Laidis, nisi</w:t>
      </w:r>
    </w:p>
    <w:p w14:paraId="00D6A5FF" w14:textId="190C94FF" w:rsidR="003071AB" w:rsidRPr="00D16D6F" w:rsidRDefault="005343CB" w:rsidP="001323C4">
      <w:pPr>
        <w:pStyle w:val="DraCorstandard"/>
      </w:pPr>
      <w:r w:rsidRPr="00D16D6F">
        <w:t>Fallor, fruendae gratia, dolorem complexu ut le</w:t>
      </w:r>
      <w:r w:rsidR="007E4549">
        <w:t>u</w:t>
      </w:r>
      <w:r w:rsidRPr="00D16D6F">
        <w:t>et,</w:t>
      </w:r>
    </w:p>
    <w:p w14:paraId="08D93E9C" w14:textId="64CDA0FA" w:rsidR="003071AB" w:rsidRPr="00D16D6F" w:rsidRDefault="00E9556D" w:rsidP="001323C4">
      <w:pPr>
        <w:pStyle w:val="DraCorstandard"/>
      </w:pPr>
      <w:r w:rsidRPr="00E9556D">
        <w:rPr>
          <w:rStyle w:val="DraCorspeakerattribution"/>
        </w:rPr>
        <w:t>San.</w:t>
      </w:r>
      <w:r w:rsidR="009A17C2" w:rsidRPr="00D16D6F">
        <w:t xml:space="preserve"> </w:t>
      </w:r>
      <w:r w:rsidR="00B95B11" w:rsidRPr="00B95B11">
        <w:rPr>
          <w:rStyle w:val="DraCormarkversepart"/>
        </w:rPr>
        <w:t>@</w:t>
      </w:r>
      <w:r w:rsidR="005343CB" w:rsidRPr="00D16D6F">
        <w:t>Abeo, ut meum ius postulem.</w:t>
      </w:r>
      <w:r w:rsidR="009A17C2" w:rsidRPr="00D16D6F">
        <w:t xml:space="preserve"> </w:t>
      </w:r>
      <w:r w:rsidR="00D55964" w:rsidRPr="00D55964">
        <w:rPr>
          <w:rStyle w:val="DraCorspeakerattribution"/>
        </w:rPr>
        <w:t>Panto.</w:t>
      </w:r>
      <w:r w:rsidR="009A17C2" w:rsidRPr="00D16D6F">
        <w:rPr>
          <w:i/>
          <w:iCs/>
        </w:rPr>
        <w:t xml:space="preserve"> </w:t>
      </w:r>
      <w:r w:rsidR="00B95B11" w:rsidRPr="00B95B11">
        <w:rPr>
          <w:rStyle w:val="DraCormarkversepart"/>
        </w:rPr>
        <w:t>@</w:t>
      </w:r>
      <w:r w:rsidR="00D66777">
        <w:t>A</w:t>
      </w:r>
      <w:r w:rsidR="005343CB" w:rsidRPr="00D16D6F">
        <w:t>ge Pamphage, sortem mihi face</w:t>
      </w:r>
    </w:p>
    <w:p w14:paraId="7C558439" w14:textId="6478AFD0" w:rsidR="00ED15BA" w:rsidRDefault="00B95B11" w:rsidP="001323C4">
      <w:pPr>
        <w:pStyle w:val="DraCorstandard"/>
      </w:pPr>
      <w:r w:rsidRPr="00B95B11">
        <w:rPr>
          <w:rStyle w:val="DraCormarkversepart"/>
        </w:rPr>
        <w:t>@</w:t>
      </w:r>
      <w:r w:rsidR="005343CB" w:rsidRPr="00D16D6F">
        <w:t>Diuiduam.</w:t>
      </w:r>
      <w:r w:rsidR="009A17C2" w:rsidRPr="00D16D6F">
        <w:t xml:space="preserve"> </w:t>
      </w:r>
      <w:r w:rsidR="00D55964" w:rsidRPr="00D55964">
        <w:rPr>
          <w:rStyle w:val="DraCorspeakerattribution"/>
        </w:rPr>
        <w:t>Pampha.</w:t>
      </w:r>
      <w:r w:rsidR="009A17C2" w:rsidRPr="00D16D6F">
        <w:rPr>
          <w:i/>
          <w:iCs/>
        </w:rPr>
        <w:t xml:space="preserve"> </w:t>
      </w:r>
      <w:r w:rsidRPr="00B95B11">
        <w:rPr>
          <w:rStyle w:val="DraCormarkversepart"/>
        </w:rPr>
        <w:t>@</w:t>
      </w:r>
      <w:r w:rsidR="005343CB" w:rsidRPr="00D16D6F">
        <w:t>Ne nihil habeas, cape.</w:t>
      </w:r>
      <w:r w:rsidR="009A17C2" w:rsidRPr="00D16D6F">
        <w:t xml:space="preserve"> </w:t>
      </w:r>
      <w:r w:rsidR="00D55964" w:rsidRPr="00D55964">
        <w:rPr>
          <w:rStyle w:val="DraCorspeakerattribution"/>
        </w:rPr>
        <w:t>Pan.</w:t>
      </w:r>
      <w:r w:rsidR="009A17C2" w:rsidRPr="00D16D6F">
        <w:rPr>
          <w:i/>
          <w:iCs/>
        </w:rPr>
        <w:t xml:space="preserve"> </w:t>
      </w:r>
      <w:r w:rsidRPr="00B95B11">
        <w:rPr>
          <w:rStyle w:val="DraCormarkversepart"/>
        </w:rPr>
        <w:t>@</w:t>
      </w:r>
      <w:r w:rsidR="005343CB" w:rsidRPr="00D16D6F">
        <w:t xml:space="preserve">Tantillum? </w:t>
      </w:r>
      <w:r w:rsidR="00D55964" w:rsidRPr="00D55964">
        <w:rPr>
          <w:rStyle w:val="DraCorspeakerattribution"/>
        </w:rPr>
        <w:t>Pam.</w:t>
      </w:r>
      <w:r w:rsidR="009A17C2" w:rsidRPr="00D16D6F">
        <w:rPr>
          <w:i/>
          <w:iCs/>
        </w:rPr>
        <w:t xml:space="preserve"> </w:t>
      </w:r>
      <w:r w:rsidRPr="00B95B11">
        <w:rPr>
          <w:rStyle w:val="DraCormarkversepart"/>
        </w:rPr>
        <w:t>@</w:t>
      </w:r>
      <w:r w:rsidR="005343CB" w:rsidRPr="00D16D6F">
        <w:t>Non amplius.</w:t>
      </w:r>
    </w:p>
    <w:p w14:paraId="71D615C1" w14:textId="7E8FC724" w:rsidR="003071AB" w:rsidRPr="00D16D6F" w:rsidRDefault="00D55964" w:rsidP="001323C4">
      <w:pPr>
        <w:pStyle w:val="DraCorstandard"/>
      </w:pPr>
      <w:r w:rsidRPr="00D55964">
        <w:rPr>
          <w:rStyle w:val="DraCorspeakerattribution"/>
        </w:rPr>
        <w:t>Pan.</w:t>
      </w:r>
      <w:r w:rsidR="009A17C2" w:rsidRPr="00D16D6F">
        <w:t xml:space="preserve"> </w:t>
      </w:r>
      <w:r w:rsidR="00B95B11" w:rsidRPr="00B95B11">
        <w:rPr>
          <w:rStyle w:val="DraCormarkversepart"/>
        </w:rPr>
        <w:t>@</w:t>
      </w:r>
      <w:r w:rsidR="005343CB" w:rsidRPr="00D16D6F">
        <w:t>An haec promissa fides est?</w:t>
      </w:r>
      <w:r w:rsidR="009A17C2" w:rsidRPr="00D16D6F">
        <w:t xml:space="preserve"> </w:t>
      </w:r>
      <w:r w:rsidRPr="00D55964">
        <w:rPr>
          <w:rStyle w:val="DraCorspeakerattribution"/>
        </w:rPr>
        <w:t>Pampha.</w:t>
      </w:r>
      <w:r w:rsidR="009A17C2" w:rsidRPr="00D16D6F">
        <w:rPr>
          <w:i/>
          <w:iCs/>
        </w:rPr>
        <w:t xml:space="preserve"> </w:t>
      </w:r>
      <w:r w:rsidR="00B95B11" w:rsidRPr="00B95B11">
        <w:rPr>
          <w:rStyle w:val="DraCormarkversepart"/>
        </w:rPr>
        <w:t>@</w:t>
      </w:r>
      <w:r w:rsidR="005343CB" w:rsidRPr="00D16D6F">
        <w:t>Irritor, ni desinas.</w:t>
      </w:r>
      <w:r w:rsidR="009A17C2" w:rsidRPr="00D16D6F">
        <w:t xml:space="preserve"> </w:t>
      </w:r>
      <w:r w:rsidR="00E9556D" w:rsidRPr="00E9556D">
        <w:rPr>
          <w:rStyle w:val="DraCorspeakerattribution"/>
        </w:rPr>
        <w:t>San.</w:t>
      </w:r>
      <w:r w:rsidR="009A17C2" w:rsidRPr="00D16D6F">
        <w:rPr>
          <w:i/>
          <w:iCs/>
        </w:rPr>
        <w:t xml:space="preserve"> </w:t>
      </w:r>
      <w:r w:rsidR="00B95B11" w:rsidRPr="00B95B11">
        <w:rPr>
          <w:rStyle w:val="DraCormarkversepart"/>
        </w:rPr>
        <w:t>@</w:t>
      </w:r>
      <w:r w:rsidR="005343CB" w:rsidRPr="00D16D6F">
        <w:t>Pape,</w:t>
      </w:r>
    </w:p>
    <w:p w14:paraId="5EF2A69A" w14:textId="7F4CF919" w:rsidR="00ED15BA" w:rsidRDefault="00514DC5" w:rsidP="001323C4">
      <w:pPr>
        <w:pStyle w:val="DraCorstandard"/>
      </w:pPr>
      <w:r w:rsidRPr="00D41F69">
        <w:rPr>
          <w:rStyle w:val="DraCorlinenumber"/>
        </w:rPr>
        <w:t>(9</w:t>
      </w:r>
      <w:r w:rsidR="00D41F69" w:rsidRPr="00D41F69">
        <w:rPr>
          <w:rStyle w:val="DraCorlinenumber"/>
        </w:rPr>
        <w:t>6</w:t>
      </w:r>
      <w:r w:rsidRPr="00D41F69">
        <w:rPr>
          <w:rStyle w:val="DraCorlinenumber"/>
        </w:rPr>
        <w:t>5)</w:t>
      </w:r>
      <w:r>
        <w:t xml:space="preserve"> </w:t>
      </w:r>
      <w:r w:rsidR="005343CB" w:rsidRPr="00D16D6F">
        <w:t>Rixantes audio, quos animis rebar coniunctos bene.</w:t>
      </w:r>
    </w:p>
    <w:p w14:paraId="58E84F23" w14:textId="2D602835" w:rsidR="00ED15BA" w:rsidRDefault="00D55964" w:rsidP="001323C4">
      <w:pPr>
        <w:pStyle w:val="DraCorstandard"/>
      </w:pPr>
      <w:r w:rsidRPr="00D55964">
        <w:rPr>
          <w:rStyle w:val="DraCorspeakerattribution"/>
        </w:rPr>
        <w:t>Pampha.</w:t>
      </w:r>
      <w:r w:rsidR="00C44B90" w:rsidRPr="00D16D6F">
        <w:t xml:space="preserve"> </w:t>
      </w:r>
      <w:r w:rsidR="00B95B11" w:rsidRPr="00B95B11">
        <w:rPr>
          <w:rStyle w:val="DraCormarkversepart"/>
        </w:rPr>
        <w:t>@</w:t>
      </w:r>
      <w:r w:rsidR="005343CB" w:rsidRPr="00D16D6F">
        <w:t>Quos?</w:t>
      </w:r>
      <w:r w:rsidR="00C44B90" w:rsidRPr="00D16D6F">
        <w:t xml:space="preserve"> </w:t>
      </w:r>
      <w:r w:rsidR="00E9556D" w:rsidRPr="00E9556D">
        <w:rPr>
          <w:rStyle w:val="DraCorspeakerattribution"/>
        </w:rPr>
        <w:t>San.</w:t>
      </w:r>
      <w:r w:rsidR="00C44B90" w:rsidRPr="00D16D6F">
        <w:rPr>
          <w:i/>
          <w:iCs/>
        </w:rPr>
        <w:t xml:space="preserve"> </w:t>
      </w:r>
      <w:r w:rsidR="00B95B11" w:rsidRPr="00B95B11">
        <w:rPr>
          <w:rStyle w:val="DraCormarkversepart"/>
        </w:rPr>
        <w:t>@</w:t>
      </w:r>
      <w:r w:rsidR="005343CB" w:rsidRPr="00D16D6F">
        <w:t>Istos. Deplumis amator surde fit supplex Laidi.</w:t>
      </w:r>
    </w:p>
    <w:p w14:paraId="635C887A" w14:textId="77777777" w:rsidR="00ED15BA" w:rsidRDefault="005343CB" w:rsidP="001323C4">
      <w:pPr>
        <w:pStyle w:val="DraCorstandard"/>
      </w:pPr>
      <w:r w:rsidRPr="00D16D6F">
        <w:t>Vos adiutate me, precor, o boni, ut resoluat d</w:t>
      </w:r>
      <w:r w:rsidR="00514DC5">
        <w:t>a</w:t>
      </w:r>
      <w:r w:rsidRPr="00D16D6F">
        <w:t>ebita.</w:t>
      </w:r>
    </w:p>
    <w:p w14:paraId="15F80D11" w14:textId="0284BE74" w:rsidR="00ED15BA" w:rsidRDefault="00D55964" w:rsidP="001323C4">
      <w:pPr>
        <w:pStyle w:val="DraCorstandard"/>
      </w:pPr>
      <w:r w:rsidRPr="00D55964">
        <w:rPr>
          <w:rStyle w:val="DraCorspeakerattribution"/>
        </w:rPr>
        <w:t>Panto.</w:t>
      </w:r>
      <w:r w:rsidR="00C44B90" w:rsidRPr="00D16D6F">
        <w:t xml:space="preserve"> </w:t>
      </w:r>
      <w:r w:rsidR="005343CB" w:rsidRPr="00D16D6F">
        <w:t>Agedum, fores stipemus, ne effugiat hodie nostras manus.</w:t>
      </w:r>
    </w:p>
    <w:p w14:paraId="678F39C2" w14:textId="4CD201E8" w:rsidR="002416D4" w:rsidRPr="009246B4" w:rsidRDefault="002416D4" w:rsidP="002416D4">
      <w:pPr>
        <w:pStyle w:val="DraCoradditions"/>
        <w:rPr>
          <w:lang w:val="it-CH"/>
        </w:rPr>
      </w:pPr>
      <w:r w:rsidRPr="009246B4">
        <w:rPr>
          <w:lang w:val="it-CH"/>
        </w:rPr>
        <w:t>/act=4, scene=5/</w:t>
      </w:r>
    </w:p>
    <w:p w14:paraId="2670E4DA" w14:textId="67CF4788" w:rsidR="003071AB" w:rsidRPr="00D16D6F" w:rsidRDefault="00C44B90" w:rsidP="00F86DDF">
      <w:pPr>
        <w:pStyle w:val="DraCorhead"/>
      </w:pPr>
      <w:r w:rsidRPr="00D16D6F">
        <w:t>Actus quarti. Scoena quinta.</w:t>
      </w:r>
    </w:p>
    <w:p w14:paraId="5C0AE572" w14:textId="56720051" w:rsidR="003071AB" w:rsidRPr="00F86DDF" w:rsidRDefault="005343CB" w:rsidP="001323C4">
      <w:pPr>
        <w:pStyle w:val="DraCorstandard"/>
        <w:rPr>
          <w:rStyle w:val="DraCorstagedirectionsetc"/>
        </w:rPr>
      </w:pPr>
      <w:r w:rsidRPr="00F86DDF">
        <w:rPr>
          <w:rStyle w:val="DraCorstagedirectionsetc"/>
        </w:rPr>
        <w:t>Lais</w:t>
      </w:r>
      <w:r w:rsidR="00514DC5" w:rsidRPr="00F86DDF">
        <w:rPr>
          <w:rStyle w:val="DraCorstagedirectionsetc"/>
        </w:rPr>
        <w:t>.</w:t>
      </w:r>
      <w:r w:rsidRPr="00F86DDF">
        <w:rPr>
          <w:rStyle w:val="DraCorstagedirectionsetc"/>
        </w:rPr>
        <w:t xml:space="preserve"> Acolast</w:t>
      </w:r>
      <w:r w:rsidR="00514DC5" w:rsidRPr="00F86DDF">
        <w:rPr>
          <w:rStyle w:val="DraCorstagedirectionsetc"/>
        </w:rPr>
        <w:t>v</w:t>
      </w:r>
      <w:r w:rsidRPr="00F86DDF">
        <w:rPr>
          <w:rStyle w:val="DraCorstagedirectionsetc"/>
        </w:rPr>
        <w:t>s</w:t>
      </w:r>
      <w:r w:rsidR="00514DC5" w:rsidRPr="00F86DDF">
        <w:rPr>
          <w:rStyle w:val="DraCorstagedirectionsetc"/>
        </w:rPr>
        <w:t>.</w:t>
      </w:r>
      <w:r w:rsidRPr="00F86DDF">
        <w:rPr>
          <w:rStyle w:val="DraCorstagedirectionsetc"/>
        </w:rPr>
        <w:t xml:space="preserve"> Syra</w:t>
      </w:r>
      <w:r w:rsidR="00514DC5" w:rsidRPr="00F86DDF">
        <w:rPr>
          <w:rStyle w:val="DraCorstagedirectionsetc"/>
        </w:rPr>
        <w:t>.</w:t>
      </w:r>
      <w:r w:rsidRPr="00F86DDF">
        <w:rPr>
          <w:rStyle w:val="DraCorstagedirectionsetc"/>
        </w:rPr>
        <w:t xml:space="preserve"> Pamphag</w:t>
      </w:r>
      <w:r w:rsidR="00514DC5" w:rsidRPr="00F86DDF">
        <w:rPr>
          <w:rStyle w:val="DraCorstagedirectionsetc"/>
        </w:rPr>
        <w:t>v</w:t>
      </w:r>
      <w:r w:rsidRPr="00F86DDF">
        <w:rPr>
          <w:rStyle w:val="DraCorstagedirectionsetc"/>
        </w:rPr>
        <w:t>s</w:t>
      </w:r>
      <w:r w:rsidR="00514DC5" w:rsidRPr="00F86DDF">
        <w:rPr>
          <w:rStyle w:val="DraCorstagedirectionsetc"/>
        </w:rPr>
        <w:t>.</w:t>
      </w:r>
      <w:r w:rsidRPr="00F86DDF">
        <w:rPr>
          <w:rStyle w:val="DraCorstagedirectionsetc"/>
        </w:rPr>
        <w:t xml:space="preserve"> Pantolab</w:t>
      </w:r>
      <w:r w:rsidR="00514DC5" w:rsidRPr="00F86DDF">
        <w:rPr>
          <w:rStyle w:val="DraCorstagedirectionsetc"/>
        </w:rPr>
        <w:t>v</w:t>
      </w:r>
      <w:r w:rsidRPr="00F86DDF">
        <w:rPr>
          <w:rStyle w:val="DraCorstagedirectionsetc"/>
        </w:rPr>
        <w:t>s</w:t>
      </w:r>
      <w:r w:rsidR="00514DC5" w:rsidRPr="00F86DDF">
        <w:rPr>
          <w:rStyle w:val="DraCorstagedirectionsetc"/>
        </w:rPr>
        <w:t>.</w:t>
      </w:r>
    </w:p>
    <w:p w14:paraId="49369B64" w14:textId="77777777" w:rsidR="00ED15BA" w:rsidRPr="00F86DDF" w:rsidRDefault="005343CB" w:rsidP="001323C4">
      <w:pPr>
        <w:pStyle w:val="DraCorstandard"/>
        <w:rPr>
          <w:rStyle w:val="DraCorstagedirectionsetc"/>
        </w:rPr>
      </w:pPr>
      <w:r w:rsidRPr="00F86DDF">
        <w:rPr>
          <w:rStyle w:val="DraCorstagedirectionsetc"/>
        </w:rPr>
        <w:t>Trochaici.</w:t>
      </w:r>
    </w:p>
    <w:p w14:paraId="3FD75E72" w14:textId="3C37F232" w:rsidR="003071AB" w:rsidRPr="00D16D6F" w:rsidRDefault="00B95B11" w:rsidP="001323C4">
      <w:pPr>
        <w:pStyle w:val="DraCorstandard"/>
      </w:pPr>
      <w:r w:rsidRPr="00B95B11">
        <w:rPr>
          <w:rStyle w:val="DraCormarkversepart"/>
        </w:rPr>
        <w:t>@</w:t>
      </w:r>
      <w:r w:rsidR="005343CB" w:rsidRPr="00D16D6F">
        <w:t>Quin soluis noctem, sceleste?</w:t>
      </w:r>
      <w:r w:rsidR="00C44B90" w:rsidRPr="00D16D6F">
        <w:t xml:space="preserve"> </w:t>
      </w:r>
      <w:r w:rsidR="002A77F7" w:rsidRPr="002A77F7">
        <w:rPr>
          <w:rStyle w:val="DraCorspeakerattribution"/>
        </w:rPr>
        <w:t>Aco.</w:t>
      </w:r>
      <w:r w:rsidR="00C44B90" w:rsidRPr="00D16D6F">
        <w:rPr>
          <w:i/>
          <w:iCs/>
        </w:rPr>
        <w:t xml:space="preserve"> </w:t>
      </w:r>
      <w:r w:rsidRPr="00B95B11">
        <w:rPr>
          <w:rStyle w:val="DraCormarkversepart"/>
        </w:rPr>
        <w:t>@</w:t>
      </w:r>
      <w:r w:rsidR="005343CB" w:rsidRPr="00D16D6F">
        <w:t>Quaeso te, Lais mea.</w:t>
      </w:r>
    </w:p>
    <w:p w14:paraId="65905E1C" w14:textId="1757B1B9" w:rsidR="00ED15BA" w:rsidRDefault="00514DC5" w:rsidP="001323C4">
      <w:pPr>
        <w:pStyle w:val="DraCorstandard"/>
      </w:pPr>
      <w:r w:rsidRPr="00D41F69">
        <w:rPr>
          <w:rStyle w:val="DraCorlinenumber"/>
        </w:rPr>
        <w:t>(9</w:t>
      </w:r>
      <w:r w:rsidR="00D41F69" w:rsidRPr="00D41F69">
        <w:rPr>
          <w:rStyle w:val="DraCorlinenumber"/>
        </w:rPr>
        <w:t>7</w:t>
      </w:r>
      <w:r w:rsidRPr="00D41F69">
        <w:rPr>
          <w:rStyle w:val="DraCorlinenumber"/>
        </w:rPr>
        <w:t>0)</w:t>
      </w:r>
      <w:r>
        <w:t xml:space="preserve"> </w:t>
      </w:r>
      <w:r w:rsidR="00E9556D" w:rsidRPr="00E9556D">
        <w:rPr>
          <w:rStyle w:val="DraCorspeakerattribution"/>
        </w:rPr>
        <w:t>Lais.</w:t>
      </w:r>
      <w:r w:rsidR="00C44B90" w:rsidRPr="00D16D6F">
        <w:t xml:space="preserve"> </w:t>
      </w:r>
      <w:r w:rsidR="00B95B11" w:rsidRPr="00B95B11">
        <w:rPr>
          <w:rStyle w:val="DraCormarkversepart"/>
        </w:rPr>
        <w:t>@</w:t>
      </w:r>
      <w:r w:rsidR="005343CB" w:rsidRPr="00D16D6F">
        <w:t>Quid Lais mea? An tibi adeo digna uideor, quam dolis</w:t>
      </w:r>
    </w:p>
    <w:p w14:paraId="1A5040F1" w14:textId="37B8C3DA" w:rsidR="003071AB" w:rsidRPr="00D16D6F" w:rsidRDefault="00B95B11" w:rsidP="001323C4">
      <w:pPr>
        <w:pStyle w:val="DraCorstandard"/>
      </w:pPr>
      <w:r w:rsidRPr="00B95B11">
        <w:rPr>
          <w:rStyle w:val="DraCormarkversepart"/>
        </w:rPr>
        <w:t>@</w:t>
      </w:r>
      <w:r w:rsidR="005343CB" w:rsidRPr="00D16D6F">
        <w:t>Sic illudas, et spe uana producas.</w:t>
      </w:r>
      <w:r w:rsidR="00C44B90" w:rsidRPr="00D16D6F">
        <w:t xml:space="preserve"> </w:t>
      </w:r>
      <w:r w:rsidR="002A77F7" w:rsidRPr="002A77F7">
        <w:rPr>
          <w:rStyle w:val="DraCorspeakerattribution"/>
        </w:rPr>
        <w:t>Aco.</w:t>
      </w:r>
      <w:r w:rsidR="00C44B90" w:rsidRPr="00D16D6F">
        <w:rPr>
          <w:i/>
          <w:iCs/>
        </w:rPr>
        <w:t xml:space="preserve"> </w:t>
      </w:r>
      <w:r w:rsidRPr="00B95B11">
        <w:rPr>
          <w:rStyle w:val="DraCormarkversepart"/>
        </w:rPr>
        <w:t>@</w:t>
      </w:r>
      <w:r w:rsidR="005343CB" w:rsidRPr="00D16D6F">
        <w:t>Numerabitur</w:t>
      </w:r>
    </w:p>
    <w:p w14:paraId="1C113DE3" w14:textId="448822C9" w:rsidR="003071AB" w:rsidRPr="00D16D6F" w:rsidRDefault="00B95B11" w:rsidP="001323C4">
      <w:pPr>
        <w:pStyle w:val="DraCorstandard"/>
      </w:pPr>
      <w:r w:rsidRPr="00B95B11">
        <w:rPr>
          <w:rStyle w:val="DraCormarkversepart"/>
        </w:rPr>
        <w:t>@</w:t>
      </w:r>
      <w:r w:rsidR="005343CB" w:rsidRPr="00D16D6F">
        <w:t>Aurum tibi.</w:t>
      </w:r>
      <w:r w:rsidR="00C44B90" w:rsidRPr="00D16D6F">
        <w:t xml:space="preserve"> </w:t>
      </w:r>
      <w:r w:rsidR="00E9556D" w:rsidRPr="00E9556D">
        <w:rPr>
          <w:rStyle w:val="DraCorspeakerattribution"/>
        </w:rPr>
        <w:t>Lais.</w:t>
      </w:r>
      <w:r w:rsidR="00C44B90" w:rsidRPr="00D16D6F">
        <w:rPr>
          <w:i/>
          <w:iCs/>
        </w:rPr>
        <w:t xml:space="preserve"> </w:t>
      </w:r>
      <w:r w:rsidRPr="00B95B11">
        <w:rPr>
          <w:rStyle w:val="DraCormarkversepart"/>
        </w:rPr>
        <w:t>@</w:t>
      </w:r>
      <w:r w:rsidR="005343CB" w:rsidRPr="00D16D6F">
        <w:t xml:space="preserve">Quando? Ad Graecas Kalendas? </w:t>
      </w:r>
      <w:r w:rsidR="002A77F7" w:rsidRPr="002A77F7">
        <w:rPr>
          <w:rStyle w:val="DraCorspeakerattribution"/>
        </w:rPr>
        <w:t>Aco.</w:t>
      </w:r>
      <w:r w:rsidR="00C44B90" w:rsidRPr="00D16D6F">
        <w:rPr>
          <w:i/>
          <w:iCs/>
        </w:rPr>
        <w:t xml:space="preserve"> </w:t>
      </w:r>
      <w:r w:rsidRPr="00B95B11">
        <w:rPr>
          <w:rStyle w:val="DraCormarkversepart"/>
        </w:rPr>
        <w:t>@</w:t>
      </w:r>
      <w:r w:rsidR="005343CB" w:rsidRPr="00D16D6F">
        <w:t>Non, sed ad</w:t>
      </w:r>
      <w:r w:rsidR="00C44B90" w:rsidRPr="00D16D6F">
        <w:t xml:space="preserve">. </w:t>
      </w:r>
      <w:r w:rsidR="00E9556D" w:rsidRPr="00E9556D">
        <w:rPr>
          <w:rStyle w:val="DraCorspeakerattribution"/>
        </w:rPr>
        <w:t>Lais.</w:t>
      </w:r>
      <w:r w:rsidR="005343CB" w:rsidRPr="00D16D6F">
        <w:t xml:space="preserve"> </w:t>
      </w:r>
      <w:r w:rsidRPr="00B95B11">
        <w:rPr>
          <w:rStyle w:val="DraCormarkversepart"/>
        </w:rPr>
        <w:t>@</w:t>
      </w:r>
      <w:r w:rsidR="005343CB" w:rsidRPr="00D16D6F">
        <w:t>Satis</w:t>
      </w:r>
    </w:p>
    <w:p w14:paraId="6F3C32EC" w14:textId="669E4BAA" w:rsidR="003071AB" w:rsidRPr="00D16D6F" w:rsidRDefault="00B95B11" w:rsidP="001323C4">
      <w:pPr>
        <w:pStyle w:val="DraCorstandard"/>
      </w:pPr>
      <w:r w:rsidRPr="00B95B11">
        <w:rPr>
          <w:rStyle w:val="DraCormarkversepart"/>
        </w:rPr>
        <w:lastRenderedPageBreak/>
        <w:t>@</w:t>
      </w:r>
      <w:r w:rsidR="005343CB" w:rsidRPr="00D16D6F">
        <w:t>Iam diu dedisti uerba nobis.</w:t>
      </w:r>
      <w:r w:rsidR="00C44B90" w:rsidRPr="00D16D6F">
        <w:t xml:space="preserve"> </w:t>
      </w:r>
      <w:r w:rsidR="002A77F7" w:rsidRPr="002A77F7">
        <w:rPr>
          <w:rStyle w:val="DraCorspeakerattribution"/>
        </w:rPr>
        <w:t>Aco.</w:t>
      </w:r>
      <w:r w:rsidR="00C44B90" w:rsidRPr="00D16D6F">
        <w:rPr>
          <w:i/>
          <w:iCs/>
        </w:rPr>
        <w:t xml:space="preserve"> </w:t>
      </w:r>
      <w:r w:rsidRPr="00B95B11">
        <w:rPr>
          <w:rStyle w:val="DraCormarkversepart"/>
        </w:rPr>
        <w:t>@</w:t>
      </w:r>
      <w:r w:rsidR="005343CB" w:rsidRPr="00D16D6F">
        <w:t>Audi, obsecro te.</w:t>
      </w:r>
    </w:p>
    <w:p w14:paraId="58F28A84" w14:textId="5CAA4DC7" w:rsidR="003071AB" w:rsidRPr="00D16D6F" w:rsidRDefault="00E9556D" w:rsidP="001323C4">
      <w:pPr>
        <w:pStyle w:val="DraCorstandard"/>
      </w:pPr>
      <w:r w:rsidRPr="00E9556D">
        <w:rPr>
          <w:rStyle w:val="DraCorspeakerattribution"/>
        </w:rPr>
        <w:t>Lais.</w:t>
      </w:r>
      <w:r w:rsidR="00C44B90" w:rsidRPr="00D16D6F">
        <w:t xml:space="preserve"> </w:t>
      </w:r>
      <w:r w:rsidR="00B95B11" w:rsidRPr="00B95B11">
        <w:rPr>
          <w:rStyle w:val="DraCormarkversepart"/>
        </w:rPr>
        <w:t>@</w:t>
      </w:r>
      <w:r w:rsidR="005343CB" w:rsidRPr="00D16D6F">
        <w:t>Quem audiam? Quid audiam?</w:t>
      </w:r>
      <w:r w:rsidR="00C44B90" w:rsidRPr="00D16D6F">
        <w:t xml:space="preserve"> </w:t>
      </w:r>
      <w:r w:rsidR="002A77F7" w:rsidRPr="002A77F7">
        <w:rPr>
          <w:rStyle w:val="DraCorspeakerattribution"/>
        </w:rPr>
        <w:t>Aco.</w:t>
      </w:r>
      <w:r w:rsidR="00C44B90" w:rsidRPr="00D16D6F">
        <w:rPr>
          <w:i/>
          <w:iCs/>
        </w:rPr>
        <w:t xml:space="preserve"> </w:t>
      </w:r>
      <w:r w:rsidR="00B95B11" w:rsidRPr="00B95B11">
        <w:rPr>
          <w:rStyle w:val="DraCormarkversepart"/>
        </w:rPr>
        <w:t>@</w:t>
      </w:r>
      <w:r w:rsidR="005343CB" w:rsidRPr="00D16D6F">
        <w:t>Quaeso paulisper.</w:t>
      </w:r>
      <w:r w:rsidR="00C44B90" w:rsidRPr="00D16D6F">
        <w:t xml:space="preserve"> </w:t>
      </w:r>
      <w:r w:rsidRPr="00E9556D">
        <w:rPr>
          <w:rStyle w:val="DraCorspeakerattribution"/>
        </w:rPr>
        <w:t>La.</w:t>
      </w:r>
      <w:r w:rsidR="00C44B90" w:rsidRPr="00D16D6F">
        <w:rPr>
          <w:i/>
          <w:iCs/>
        </w:rPr>
        <w:t xml:space="preserve"> </w:t>
      </w:r>
      <w:r w:rsidR="00B95B11" w:rsidRPr="00B95B11">
        <w:rPr>
          <w:rStyle w:val="DraCormarkversepart"/>
        </w:rPr>
        <w:t>@</w:t>
      </w:r>
      <w:r w:rsidR="005343CB" w:rsidRPr="00D16D6F">
        <w:t>Hem Syra.</w:t>
      </w:r>
    </w:p>
    <w:p w14:paraId="22B671B9" w14:textId="0119D248" w:rsidR="003071AB" w:rsidRPr="00D16D6F" w:rsidRDefault="00514DC5" w:rsidP="001323C4">
      <w:pPr>
        <w:pStyle w:val="DraCorstandard"/>
      </w:pPr>
      <w:r w:rsidRPr="00D41F69">
        <w:rPr>
          <w:rStyle w:val="DraCorlinenumber"/>
        </w:rPr>
        <w:t>(9</w:t>
      </w:r>
      <w:r w:rsidR="00D41F69" w:rsidRPr="00D41F69">
        <w:rPr>
          <w:rStyle w:val="DraCorlinenumber"/>
        </w:rPr>
        <w:t>7</w:t>
      </w:r>
      <w:r w:rsidRPr="00D41F69">
        <w:rPr>
          <w:rStyle w:val="DraCorlinenumber"/>
        </w:rPr>
        <w:t>5)</w:t>
      </w:r>
      <w:r>
        <w:t xml:space="preserve"> </w:t>
      </w:r>
      <w:r w:rsidR="00E9556D" w:rsidRPr="00E9556D">
        <w:rPr>
          <w:rStyle w:val="DraCorspeakerattribution"/>
        </w:rPr>
        <w:t>Syra.</w:t>
      </w:r>
      <w:r w:rsidR="00C44B90" w:rsidRPr="00D16D6F">
        <w:t xml:space="preserve"> </w:t>
      </w:r>
      <w:r w:rsidR="00B95B11" w:rsidRPr="00B95B11">
        <w:rPr>
          <w:rStyle w:val="DraCormarkversepart"/>
        </w:rPr>
        <w:t>@</w:t>
      </w:r>
      <w:r w:rsidR="005343CB" w:rsidRPr="00D16D6F">
        <w:t>Quid uis?</w:t>
      </w:r>
      <w:r w:rsidR="00C44B90" w:rsidRPr="00D16D6F">
        <w:t xml:space="preserve"> </w:t>
      </w:r>
      <w:r w:rsidR="00E9556D" w:rsidRPr="00E9556D">
        <w:rPr>
          <w:rStyle w:val="DraCorspeakerattribution"/>
        </w:rPr>
        <w:t>Lais.</w:t>
      </w:r>
      <w:r w:rsidR="00C44B90" w:rsidRPr="00D16D6F">
        <w:t xml:space="preserve"> </w:t>
      </w:r>
      <w:r w:rsidR="00B95B11" w:rsidRPr="00B95B11">
        <w:rPr>
          <w:rStyle w:val="DraCormarkversepart"/>
        </w:rPr>
        <w:t>@</w:t>
      </w:r>
      <w:r w:rsidR="005343CB" w:rsidRPr="00D16D6F">
        <w:t>Vestem huic detractam.</w:t>
      </w:r>
      <w:r w:rsidR="00C44B90" w:rsidRPr="00D16D6F">
        <w:t xml:space="preserve"> </w:t>
      </w:r>
      <w:r w:rsidR="00E9556D" w:rsidRPr="00E9556D">
        <w:rPr>
          <w:rStyle w:val="DraCorspeakerattribution"/>
        </w:rPr>
        <w:t>Syra.</w:t>
      </w:r>
      <w:r w:rsidR="00C44B90" w:rsidRPr="00D16D6F">
        <w:rPr>
          <w:i/>
          <w:iCs/>
        </w:rPr>
        <w:t xml:space="preserve"> </w:t>
      </w:r>
      <w:r w:rsidR="00B95B11" w:rsidRPr="00B95B11">
        <w:rPr>
          <w:rStyle w:val="DraCormarkversepart"/>
        </w:rPr>
        <w:t>@</w:t>
      </w:r>
      <w:r w:rsidR="005343CB" w:rsidRPr="00D16D6F">
        <w:t>Quid ita?</w:t>
      </w:r>
      <w:r w:rsidR="00C44B90" w:rsidRPr="00D16D6F">
        <w:t xml:space="preserve"> </w:t>
      </w:r>
      <w:r w:rsidR="00E9556D" w:rsidRPr="00E9556D">
        <w:rPr>
          <w:rStyle w:val="DraCorspeakerattribution"/>
        </w:rPr>
        <w:t>Lais.</w:t>
      </w:r>
      <w:r w:rsidR="00C44B90" w:rsidRPr="00D16D6F">
        <w:rPr>
          <w:i/>
          <w:iCs/>
        </w:rPr>
        <w:t xml:space="preserve"> </w:t>
      </w:r>
      <w:r w:rsidR="00B95B11" w:rsidRPr="00B95B11">
        <w:rPr>
          <w:rStyle w:val="DraCormarkversepart"/>
        </w:rPr>
        <w:t>@</w:t>
      </w:r>
      <w:r w:rsidR="005343CB" w:rsidRPr="00D16D6F">
        <w:t>Quia lubet. Cape</w:t>
      </w:r>
    </w:p>
    <w:p w14:paraId="3BD050E0" w14:textId="0F9D15A4" w:rsidR="003071AB" w:rsidRPr="00D16D6F" w:rsidRDefault="00B95B11" w:rsidP="001323C4">
      <w:pPr>
        <w:pStyle w:val="DraCorstandard"/>
      </w:pPr>
      <w:r w:rsidRPr="00B95B11">
        <w:rPr>
          <w:rStyle w:val="DraCormarkversepart"/>
        </w:rPr>
        <w:t>@</w:t>
      </w:r>
      <w:r w:rsidR="005343CB" w:rsidRPr="00D16D6F">
        <w:t>Vestem.</w:t>
      </w:r>
      <w:r w:rsidR="00C44B90" w:rsidRPr="00D16D6F">
        <w:t xml:space="preserve"> </w:t>
      </w:r>
      <w:r w:rsidR="002A77F7" w:rsidRPr="002A77F7">
        <w:rPr>
          <w:rStyle w:val="DraCorspeakerattribution"/>
        </w:rPr>
        <w:t>Aco.</w:t>
      </w:r>
      <w:r w:rsidR="00C44B90" w:rsidRPr="00D16D6F">
        <w:rPr>
          <w:i/>
          <w:iCs/>
        </w:rPr>
        <w:t xml:space="preserve"> </w:t>
      </w:r>
      <w:r w:rsidRPr="00B95B11">
        <w:rPr>
          <w:rStyle w:val="DraCormarkversepart"/>
        </w:rPr>
        <w:t>@</w:t>
      </w:r>
      <w:r w:rsidR="005343CB" w:rsidRPr="00D16D6F">
        <w:t>Itan, Lais?</w:t>
      </w:r>
      <w:r w:rsidR="00C44B90" w:rsidRPr="00D16D6F">
        <w:t xml:space="preserve"> </w:t>
      </w:r>
      <w:r w:rsidR="00E9556D" w:rsidRPr="00E9556D">
        <w:rPr>
          <w:rStyle w:val="DraCorspeakerattribution"/>
        </w:rPr>
        <w:t>Sannio.</w:t>
      </w:r>
      <w:r w:rsidR="00C44B90" w:rsidRPr="00D16D6F">
        <w:rPr>
          <w:i/>
          <w:iCs/>
        </w:rPr>
        <w:t xml:space="preserve"> </w:t>
      </w:r>
      <w:r w:rsidRPr="00B95B11">
        <w:rPr>
          <w:rStyle w:val="DraCormarkversepart"/>
        </w:rPr>
        <w:t>@</w:t>
      </w:r>
      <w:r w:rsidR="005343CB" w:rsidRPr="00D16D6F">
        <w:t>Mea hic res agitur. Hem Lais, satis</w:t>
      </w:r>
    </w:p>
    <w:p w14:paraId="41BB7718" w14:textId="77777777" w:rsidR="003071AB" w:rsidRPr="00D16D6F" w:rsidRDefault="005343CB" w:rsidP="001323C4">
      <w:pPr>
        <w:pStyle w:val="DraCorstandard"/>
      </w:pPr>
      <w:r w:rsidRPr="00D16D6F">
        <w:t>Hoc sit exuuium tibi, mihi cedant hae manubiae,</w:t>
      </w:r>
    </w:p>
    <w:p w14:paraId="04096087" w14:textId="1D256955" w:rsidR="003071AB" w:rsidRPr="00D16D6F" w:rsidRDefault="00B95B11" w:rsidP="001323C4">
      <w:pPr>
        <w:pStyle w:val="DraCorstandard"/>
      </w:pPr>
      <w:r w:rsidRPr="00B95B11">
        <w:rPr>
          <w:rStyle w:val="DraCormarkversepart"/>
        </w:rPr>
        <w:t>@</w:t>
      </w:r>
      <w:r w:rsidR="005343CB" w:rsidRPr="00D16D6F">
        <w:t>Ensis cum pileo.</w:t>
      </w:r>
      <w:r w:rsidR="00C44B90" w:rsidRPr="00D16D6F">
        <w:t xml:space="preserve"> </w:t>
      </w:r>
      <w:r w:rsidR="00D55964" w:rsidRPr="00D55964">
        <w:rPr>
          <w:rStyle w:val="DraCorspeakerattribution"/>
        </w:rPr>
        <w:t>Panto.</w:t>
      </w:r>
      <w:r w:rsidR="00C44B90" w:rsidRPr="00D16D6F">
        <w:rPr>
          <w:i/>
          <w:iCs/>
        </w:rPr>
        <w:t xml:space="preserve"> </w:t>
      </w:r>
      <w:r w:rsidRPr="00B95B11">
        <w:rPr>
          <w:rStyle w:val="DraCormarkversepart"/>
        </w:rPr>
        <w:t>@</w:t>
      </w:r>
      <w:r w:rsidR="005343CB" w:rsidRPr="00D16D6F">
        <w:t>Quod reliquum est praedae, nostrum est. Exue.</w:t>
      </w:r>
    </w:p>
    <w:p w14:paraId="637BFB04" w14:textId="433F688E" w:rsidR="003071AB" w:rsidRPr="00D16D6F" w:rsidRDefault="00E9556D" w:rsidP="001323C4">
      <w:pPr>
        <w:pStyle w:val="DraCorstandard"/>
      </w:pPr>
      <w:r w:rsidRPr="00E9556D">
        <w:rPr>
          <w:rStyle w:val="DraCorspeakerattribution"/>
        </w:rPr>
        <w:t>Acola.</w:t>
      </w:r>
      <w:r w:rsidR="00C44B90" w:rsidRPr="00D16D6F">
        <w:t xml:space="preserve"> </w:t>
      </w:r>
      <w:r w:rsidR="00B95B11" w:rsidRPr="00B95B11">
        <w:rPr>
          <w:rStyle w:val="DraCormarkversepart"/>
        </w:rPr>
        <w:t>@</w:t>
      </w:r>
      <w:r w:rsidR="005343CB" w:rsidRPr="00D16D6F">
        <w:t>Vis quidem est haec, obsecro, o populares?</w:t>
      </w:r>
      <w:r w:rsidR="00C44B90" w:rsidRPr="00D16D6F">
        <w:t xml:space="preserve"> </w:t>
      </w:r>
      <w:r w:rsidR="00D55964" w:rsidRPr="00D55964">
        <w:rPr>
          <w:rStyle w:val="DraCorspeakerattribution"/>
        </w:rPr>
        <w:t>Panto.</w:t>
      </w:r>
      <w:r w:rsidR="00C44B90" w:rsidRPr="00D16D6F">
        <w:rPr>
          <w:i/>
          <w:iCs/>
        </w:rPr>
        <w:t xml:space="preserve"> </w:t>
      </w:r>
      <w:r w:rsidR="00B95B11" w:rsidRPr="00B95B11">
        <w:rPr>
          <w:rStyle w:val="DraCormarkversepart"/>
        </w:rPr>
        <w:t>@</w:t>
      </w:r>
      <w:r w:rsidR="005343CB" w:rsidRPr="00D16D6F">
        <w:t>Quin os compromis?</w:t>
      </w:r>
    </w:p>
    <w:p w14:paraId="5A828896" w14:textId="50926A48" w:rsidR="003071AB" w:rsidRPr="00D16D6F" w:rsidRDefault="00514DC5" w:rsidP="001323C4">
      <w:pPr>
        <w:pStyle w:val="DraCorstandard"/>
      </w:pPr>
      <w:r w:rsidRPr="00D41F69">
        <w:rPr>
          <w:rStyle w:val="DraCorlinenumber"/>
        </w:rPr>
        <w:t>(9</w:t>
      </w:r>
      <w:r w:rsidR="00D41F69" w:rsidRPr="00D41F69">
        <w:rPr>
          <w:rStyle w:val="DraCorlinenumber"/>
        </w:rPr>
        <w:t>8</w:t>
      </w:r>
      <w:r w:rsidRPr="00D41F69">
        <w:rPr>
          <w:rStyle w:val="DraCorlinenumber"/>
        </w:rPr>
        <w:t>0)</w:t>
      </w:r>
      <w:r>
        <w:t xml:space="preserve"> </w:t>
      </w:r>
      <w:r w:rsidR="002A77F7" w:rsidRPr="002A77F7">
        <w:rPr>
          <w:rStyle w:val="DraCorspeakerattribution"/>
        </w:rPr>
        <w:t>Aco.</w:t>
      </w:r>
      <w:r w:rsidR="00C44B90" w:rsidRPr="00D16D6F">
        <w:t xml:space="preserve"> </w:t>
      </w:r>
      <w:r w:rsidR="005343CB" w:rsidRPr="00D16D6F">
        <w:t>Hae</w:t>
      </w:r>
      <w:r>
        <w:t>c</w:t>
      </w:r>
      <w:r w:rsidR="005343CB" w:rsidRPr="00D16D6F">
        <w:t>cine fieri flagi</w:t>
      </w:r>
      <w:r>
        <w:t>c</w:t>
      </w:r>
      <w:r w:rsidR="005343CB" w:rsidRPr="00D16D6F">
        <w:t>ia in libera ciuitate? Vah,</w:t>
      </w:r>
    </w:p>
    <w:p w14:paraId="5CBEC16D" w14:textId="77777777" w:rsidR="003071AB" w:rsidRPr="00D16D6F" w:rsidRDefault="005343CB" w:rsidP="001323C4">
      <w:pPr>
        <w:pStyle w:val="DraCorstandard"/>
      </w:pPr>
      <w:r w:rsidRPr="00D16D6F">
        <w:t>Totus deglubor miser. Num nam relinquetis mihi</w:t>
      </w:r>
    </w:p>
    <w:p w14:paraId="095DCA27" w14:textId="1887124F" w:rsidR="003071AB" w:rsidRPr="00D16D6F" w:rsidRDefault="00B95B11" w:rsidP="001323C4">
      <w:pPr>
        <w:pStyle w:val="DraCorstandard"/>
      </w:pPr>
      <w:r w:rsidRPr="00B95B11">
        <w:rPr>
          <w:rStyle w:val="DraCormarkversepart"/>
        </w:rPr>
        <w:t>@</w:t>
      </w:r>
      <w:r w:rsidR="005343CB" w:rsidRPr="00D16D6F">
        <w:t>Amiculum.</w:t>
      </w:r>
      <w:r w:rsidR="00C44B90" w:rsidRPr="00D16D6F">
        <w:t xml:space="preserve"> </w:t>
      </w:r>
      <w:r w:rsidR="00D55964" w:rsidRPr="00D55964">
        <w:rPr>
          <w:rStyle w:val="DraCorspeakerattribution"/>
        </w:rPr>
        <w:t>Panto.</w:t>
      </w:r>
      <w:r w:rsidR="00C44B90" w:rsidRPr="00D16D6F">
        <w:rPr>
          <w:i/>
          <w:iCs/>
        </w:rPr>
        <w:t xml:space="preserve"> </w:t>
      </w:r>
      <w:r w:rsidRPr="00B95B11">
        <w:rPr>
          <w:rStyle w:val="DraCormarkversepart"/>
        </w:rPr>
        <w:t>@</w:t>
      </w:r>
      <w:r w:rsidR="005343CB" w:rsidRPr="00D16D6F">
        <w:t>I sane iam, quo uis.</w:t>
      </w:r>
      <w:r w:rsidR="00C44B90" w:rsidRPr="00D16D6F">
        <w:t xml:space="preserve"> </w:t>
      </w:r>
      <w:r w:rsidR="00E9556D" w:rsidRPr="00E9556D">
        <w:rPr>
          <w:rStyle w:val="DraCorspeakerattribution"/>
        </w:rPr>
        <w:t>Sannio.</w:t>
      </w:r>
      <w:r w:rsidR="00C44B90" w:rsidRPr="00D16D6F">
        <w:rPr>
          <w:i/>
          <w:iCs/>
        </w:rPr>
        <w:t xml:space="preserve"> </w:t>
      </w:r>
      <w:r w:rsidRPr="00B95B11">
        <w:rPr>
          <w:rStyle w:val="DraCormarkversepart"/>
        </w:rPr>
        <w:t>@</w:t>
      </w:r>
      <w:r w:rsidR="005343CB" w:rsidRPr="00D16D6F">
        <w:t>Vapula.</w:t>
      </w:r>
      <w:r w:rsidR="00C44B90" w:rsidRPr="00D16D6F">
        <w:t xml:space="preserve"> </w:t>
      </w:r>
      <w:r w:rsidR="002A77F7" w:rsidRPr="002A77F7">
        <w:rPr>
          <w:rStyle w:val="DraCorspeakerattribution"/>
        </w:rPr>
        <w:t>Aco.</w:t>
      </w:r>
      <w:r w:rsidR="00C44B90" w:rsidRPr="00D16D6F">
        <w:rPr>
          <w:i/>
          <w:iCs/>
        </w:rPr>
        <w:t xml:space="preserve"> </w:t>
      </w:r>
      <w:r w:rsidRPr="00B95B11">
        <w:rPr>
          <w:rStyle w:val="DraCormarkversepart"/>
        </w:rPr>
        <w:t>@</w:t>
      </w:r>
      <w:r w:rsidR="005343CB" w:rsidRPr="00D16D6F">
        <w:t>Hei hoi, uerber</w:t>
      </w:r>
      <w:r w:rsidR="00514DC5">
        <w:t>a</w:t>
      </w:r>
    </w:p>
    <w:p w14:paraId="72BEDD44" w14:textId="4E731996" w:rsidR="003071AB" w:rsidRPr="00D16D6F" w:rsidRDefault="00B95B11" w:rsidP="001323C4">
      <w:pPr>
        <w:pStyle w:val="DraCorstandard"/>
      </w:pPr>
      <w:r w:rsidRPr="00B95B11">
        <w:rPr>
          <w:rStyle w:val="DraCormarkversepart"/>
        </w:rPr>
        <w:t>@</w:t>
      </w:r>
      <w:r w:rsidR="005343CB" w:rsidRPr="00D16D6F">
        <w:t>Insuper misero additis?</w:t>
      </w:r>
      <w:r w:rsidR="00C44B90" w:rsidRPr="00D16D6F">
        <w:t xml:space="preserve"> </w:t>
      </w:r>
      <w:r w:rsidR="00E9556D" w:rsidRPr="00E9556D">
        <w:rPr>
          <w:rStyle w:val="DraCorspeakerattribution"/>
        </w:rPr>
        <w:t>Sannio.</w:t>
      </w:r>
      <w:r w:rsidR="00C44B90" w:rsidRPr="00D16D6F">
        <w:rPr>
          <w:i/>
          <w:iCs/>
        </w:rPr>
        <w:t xml:space="preserve"> </w:t>
      </w:r>
      <w:r w:rsidRPr="00B95B11">
        <w:rPr>
          <w:rStyle w:val="DraCormarkversepart"/>
        </w:rPr>
        <w:t>@</w:t>
      </w:r>
      <w:r w:rsidR="005343CB" w:rsidRPr="00D16D6F">
        <w:t>D</w:t>
      </w:r>
      <w:r w:rsidR="00C44B90" w:rsidRPr="00D16D6F">
        <w:t>i</w:t>
      </w:r>
      <w:r w:rsidR="005343CB" w:rsidRPr="00D16D6F">
        <w:t>uortite ad me omnes simul.</w:t>
      </w:r>
    </w:p>
    <w:p w14:paraId="719E77D6" w14:textId="6CFD1D5B" w:rsidR="00ED15BA" w:rsidRDefault="00E9556D" w:rsidP="001323C4">
      <w:pPr>
        <w:pStyle w:val="DraCorstandard"/>
      </w:pPr>
      <w:r w:rsidRPr="00E9556D">
        <w:rPr>
          <w:rStyle w:val="DraCorspeakerattribution"/>
        </w:rPr>
        <w:t>Lais.</w:t>
      </w:r>
      <w:r w:rsidR="00C44B90" w:rsidRPr="00D16D6F">
        <w:t xml:space="preserve"> </w:t>
      </w:r>
      <w:r w:rsidR="005343CB" w:rsidRPr="00D16D6F">
        <w:t>Heus tu nebulo, respice ad me. Vestitum hunc depexum habe.</w:t>
      </w:r>
    </w:p>
    <w:p w14:paraId="257D7C70" w14:textId="460AADC6" w:rsidR="002416D4" w:rsidRDefault="002416D4" w:rsidP="002416D4">
      <w:pPr>
        <w:pStyle w:val="DraCoradditions"/>
      </w:pPr>
      <w:r>
        <w:t>/act=4,scene=6/</w:t>
      </w:r>
    </w:p>
    <w:p w14:paraId="551ABAD9" w14:textId="3858D3A4" w:rsidR="003071AB" w:rsidRPr="00D16D6F" w:rsidRDefault="00C44B90" w:rsidP="00F86DDF">
      <w:pPr>
        <w:pStyle w:val="DraCorhead"/>
      </w:pPr>
      <w:r w:rsidRPr="00D16D6F">
        <w:t>Actus quarti.</w:t>
      </w:r>
      <w:r w:rsidR="00FC25F3">
        <w:t xml:space="preserve"> </w:t>
      </w:r>
      <w:r w:rsidRPr="00D16D6F">
        <w:t>Scoena sexta.</w:t>
      </w:r>
    </w:p>
    <w:p w14:paraId="0C760A8B" w14:textId="047D637A" w:rsidR="003071AB" w:rsidRPr="00F86DDF" w:rsidRDefault="005343CB" w:rsidP="001323C4">
      <w:pPr>
        <w:pStyle w:val="DraCorstandard"/>
        <w:rPr>
          <w:rStyle w:val="DraCorstagedirectionsetc"/>
        </w:rPr>
      </w:pPr>
      <w:r w:rsidRPr="00F86DDF">
        <w:rPr>
          <w:rStyle w:val="DraCorstagedirectionsetc"/>
        </w:rPr>
        <w:t>Acolast</w:t>
      </w:r>
      <w:r w:rsidR="00514DC5" w:rsidRPr="00F86DDF">
        <w:rPr>
          <w:rStyle w:val="DraCorstagedirectionsetc"/>
        </w:rPr>
        <w:t>v</w:t>
      </w:r>
      <w:r w:rsidRPr="00F86DDF">
        <w:rPr>
          <w:rStyle w:val="DraCorstagedirectionsetc"/>
        </w:rPr>
        <w:t xml:space="preserve">s </w:t>
      </w:r>
      <w:r w:rsidR="00514DC5" w:rsidRPr="00F86DDF">
        <w:rPr>
          <w:rStyle w:val="DraCorstagedirectionsetc"/>
        </w:rPr>
        <w:t>s</w:t>
      </w:r>
      <w:r w:rsidRPr="00F86DDF">
        <w:rPr>
          <w:rStyle w:val="DraCorstagedirectionsetc"/>
        </w:rPr>
        <w:t>ol</w:t>
      </w:r>
      <w:r w:rsidR="00514DC5" w:rsidRPr="00F86DDF">
        <w:rPr>
          <w:rStyle w:val="DraCorstagedirectionsetc"/>
        </w:rPr>
        <w:t>v</w:t>
      </w:r>
      <w:r w:rsidRPr="00F86DDF">
        <w:rPr>
          <w:rStyle w:val="DraCorstagedirectionsetc"/>
        </w:rPr>
        <w:t>s</w:t>
      </w:r>
      <w:r w:rsidR="00514DC5" w:rsidRPr="00F86DDF">
        <w:rPr>
          <w:rStyle w:val="DraCorstagedirectionsetc"/>
        </w:rPr>
        <w:t>.</w:t>
      </w:r>
    </w:p>
    <w:p w14:paraId="093A2275" w14:textId="77777777" w:rsidR="00ED15BA" w:rsidRPr="00F86DDF" w:rsidRDefault="005343CB" w:rsidP="001323C4">
      <w:pPr>
        <w:pStyle w:val="DraCorstandard"/>
        <w:rPr>
          <w:rStyle w:val="DraCorstagedirectionsetc"/>
        </w:rPr>
      </w:pPr>
      <w:r w:rsidRPr="00F86DDF">
        <w:rPr>
          <w:rStyle w:val="DraCorstagedirectionsetc"/>
        </w:rPr>
        <w:t>Senari</w:t>
      </w:r>
      <w:r w:rsidR="00C44B90" w:rsidRPr="00F86DDF">
        <w:rPr>
          <w:rStyle w:val="DraCorstagedirectionsetc"/>
        </w:rPr>
        <w:t>j</w:t>
      </w:r>
      <w:r w:rsidRPr="00F86DDF">
        <w:rPr>
          <w:rStyle w:val="DraCorstagedirectionsetc"/>
        </w:rPr>
        <w:t>.</w:t>
      </w:r>
    </w:p>
    <w:p w14:paraId="0F731083" w14:textId="69827328" w:rsidR="003071AB" w:rsidRPr="00D16D6F" w:rsidRDefault="00514DC5" w:rsidP="001323C4">
      <w:pPr>
        <w:pStyle w:val="DraCorstandard"/>
      </w:pPr>
      <w:r w:rsidRPr="00D41F69">
        <w:rPr>
          <w:rStyle w:val="DraCorlinenumber"/>
        </w:rPr>
        <w:t>(9</w:t>
      </w:r>
      <w:r w:rsidR="00D41F69" w:rsidRPr="00D41F69">
        <w:rPr>
          <w:rStyle w:val="DraCorlinenumber"/>
        </w:rPr>
        <w:t>8</w:t>
      </w:r>
      <w:r w:rsidRPr="00D41F69">
        <w:rPr>
          <w:rStyle w:val="DraCorlinenumber"/>
        </w:rPr>
        <w:t>5)</w:t>
      </w:r>
      <w:r>
        <w:t xml:space="preserve"> </w:t>
      </w:r>
      <w:r w:rsidR="005343CB" w:rsidRPr="00D16D6F">
        <w:t>Quid nunc agam? Quid clamem? Aut unde exordia</w:t>
      </w:r>
      <w:r>
        <w:t>r</w:t>
      </w:r>
    </w:p>
    <w:p w14:paraId="4C4D3E04" w14:textId="79B6B8FD" w:rsidR="003071AB" w:rsidRPr="00D16D6F" w:rsidRDefault="005343CB" w:rsidP="001323C4">
      <w:pPr>
        <w:pStyle w:val="DraCorstandard"/>
      </w:pPr>
      <w:r w:rsidRPr="00D16D6F">
        <w:t>Telam quaerendi? O c</w:t>
      </w:r>
      <w:r w:rsidR="00514DC5">
        <w:t>o</w:t>
      </w:r>
      <w:r w:rsidRPr="00D16D6F">
        <w:t>elum, o terra. Iupiter,</w:t>
      </w:r>
    </w:p>
    <w:p w14:paraId="4A5103C8" w14:textId="77777777" w:rsidR="003071AB" w:rsidRPr="00D16D6F" w:rsidRDefault="005343CB" w:rsidP="001323C4">
      <w:pPr>
        <w:pStyle w:val="DraCorstandard"/>
      </w:pPr>
      <w:r w:rsidRPr="00D16D6F">
        <w:t>Aspicis haec, et patere, quem dicunt hospiti</w:t>
      </w:r>
    </w:p>
    <w:p w14:paraId="704A51CA" w14:textId="77777777" w:rsidR="00ED15BA" w:rsidRDefault="005343CB" w:rsidP="001323C4">
      <w:pPr>
        <w:pStyle w:val="DraCorstandard"/>
      </w:pPr>
      <w:r w:rsidRPr="00D16D6F">
        <w:t>Dare iura? Tam multae res me circumsident,</w:t>
      </w:r>
    </w:p>
    <w:p w14:paraId="5CD87AE5" w14:textId="77777777" w:rsidR="00ED15BA" w:rsidRDefault="005343CB" w:rsidP="001323C4">
      <w:pPr>
        <w:pStyle w:val="DraCorstandard"/>
      </w:pPr>
      <w:r w:rsidRPr="00D16D6F">
        <w:t>Quae me afflictent mal</w:t>
      </w:r>
      <w:r w:rsidR="00514DC5">
        <w:t>a</w:t>
      </w:r>
      <w:r w:rsidRPr="00D16D6F">
        <w:t>e, ut, ubi sim, quo eam, rei</w:t>
      </w:r>
    </w:p>
    <w:p w14:paraId="57118E74" w14:textId="320E9D66" w:rsidR="003071AB" w:rsidRPr="00D16D6F" w:rsidRDefault="00514DC5" w:rsidP="001323C4">
      <w:pPr>
        <w:pStyle w:val="DraCorstandard"/>
      </w:pPr>
      <w:r w:rsidRPr="00D41F69">
        <w:rPr>
          <w:rStyle w:val="DraCorlinenumber"/>
        </w:rPr>
        <w:t>(9</w:t>
      </w:r>
      <w:r w:rsidR="00D41F69" w:rsidRPr="00D41F69">
        <w:rPr>
          <w:rStyle w:val="DraCorlinenumber"/>
        </w:rPr>
        <w:t>9</w:t>
      </w:r>
      <w:r w:rsidRPr="00D41F69">
        <w:rPr>
          <w:rStyle w:val="DraCorlinenumber"/>
        </w:rPr>
        <w:t>0)</w:t>
      </w:r>
      <w:r>
        <w:t xml:space="preserve"> </w:t>
      </w:r>
      <w:r w:rsidR="005343CB" w:rsidRPr="00D16D6F">
        <w:t>Quid coeptem, nesciam. Per</w:t>
      </w:r>
      <w:r w:rsidR="0087532A" w:rsidRPr="00D16D6F">
        <w:t>ij</w:t>
      </w:r>
      <w:r w:rsidR="005343CB" w:rsidRPr="00D16D6F">
        <w:t>, inter</w:t>
      </w:r>
      <w:r w:rsidR="0087532A" w:rsidRPr="00D16D6F">
        <w:t>ij</w:t>
      </w:r>
      <w:r w:rsidR="005343CB" w:rsidRPr="00D16D6F">
        <w:t xml:space="preserve"> miser.</w:t>
      </w:r>
    </w:p>
    <w:p w14:paraId="39D5EAFE" w14:textId="77777777" w:rsidR="00ED15BA" w:rsidRDefault="005343CB" w:rsidP="001323C4">
      <w:pPr>
        <w:pStyle w:val="DraCorstandard"/>
      </w:pPr>
      <w:r w:rsidRPr="00D16D6F">
        <w:t>Ex rege nummato ampliter repente inops</w:t>
      </w:r>
    </w:p>
    <w:p w14:paraId="771CF08D" w14:textId="77777777" w:rsidR="00ED15BA" w:rsidRDefault="005343CB" w:rsidP="001323C4">
      <w:pPr>
        <w:pStyle w:val="DraCorstandard"/>
      </w:pPr>
      <w:r w:rsidRPr="00D16D6F">
        <w:t>Mendicus? Quis ferat? Mirum, ni lumina</w:t>
      </w:r>
    </w:p>
    <w:p w14:paraId="77EA7004" w14:textId="77777777" w:rsidR="00ED15BA" w:rsidRDefault="005343CB" w:rsidP="001323C4">
      <w:pPr>
        <w:pStyle w:val="DraCorstandard"/>
      </w:pPr>
      <w:r w:rsidRPr="00D16D6F">
        <w:t>Mihi exculpam. Vestitus ubi? Per</w:t>
      </w:r>
      <w:r w:rsidR="0087532A" w:rsidRPr="00D16D6F">
        <w:t>ij</w:t>
      </w:r>
      <w:r w:rsidRPr="00D16D6F">
        <w:t>t. Meus</w:t>
      </w:r>
    </w:p>
    <w:p w14:paraId="249556CB" w14:textId="2C454164" w:rsidR="003071AB" w:rsidRPr="00D16D6F" w:rsidRDefault="005343CB" w:rsidP="001323C4">
      <w:pPr>
        <w:pStyle w:val="DraCorstandard"/>
      </w:pPr>
      <w:r w:rsidRPr="00D16D6F">
        <w:lastRenderedPageBreak/>
        <w:t>Vbi torques aureus? Per</w:t>
      </w:r>
      <w:r w:rsidR="0087532A" w:rsidRPr="00D16D6F">
        <w:t>ij</w:t>
      </w:r>
      <w:r w:rsidRPr="00D16D6F">
        <w:t>t. Pecuniae</w:t>
      </w:r>
    </w:p>
    <w:p w14:paraId="102F804B" w14:textId="59437F7A" w:rsidR="003071AB" w:rsidRPr="00D16D6F" w:rsidRDefault="004A1B53" w:rsidP="001323C4">
      <w:pPr>
        <w:pStyle w:val="DraCorstandard"/>
      </w:pPr>
      <w:r w:rsidRPr="00D41F69">
        <w:rPr>
          <w:rStyle w:val="DraCorlinenumber"/>
        </w:rPr>
        <w:t>(9</w:t>
      </w:r>
      <w:r w:rsidR="00D41F69" w:rsidRPr="00D41F69">
        <w:rPr>
          <w:rStyle w:val="DraCorlinenumber"/>
        </w:rPr>
        <w:t>9</w:t>
      </w:r>
      <w:r w:rsidRPr="00D41F69">
        <w:rPr>
          <w:rStyle w:val="DraCorlinenumber"/>
        </w:rPr>
        <w:t>5)</w:t>
      </w:r>
      <w:r>
        <w:t xml:space="preserve"> </w:t>
      </w:r>
      <w:r w:rsidR="005343CB" w:rsidRPr="00D16D6F">
        <w:t>Vbi tanta uis? Per</w:t>
      </w:r>
      <w:r w:rsidR="0087532A" w:rsidRPr="00D16D6F">
        <w:t>ij</w:t>
      </w:r>
      <w:r w:rsidR="005343CB" w:rsidRPr="00D16D6F">
        <w:t>t. Valetudo nihil</w:t>
      </w:r>
    </w:p>
    <w:p w14:paraId="095968DC" w14:textId="77777777" w:rsidR="003071AB" w:rsidRPr="00D16D6F" w:rsidRDefault="005343CB" w:rsidP="001323C4">
      <w:pPr>
        <w:pStyle w:val="DraCorstandard"/>
      </w:pPr>
      <w:r w:rsidRPr="00D16D6F">
        <w:t>Ne attrita est? Haud lubet meminisse. Pauperem</w:t>
      </w:r>
    </w:p>
    <w:p w14:paraId="4077593A" w14:textId="77777777" w:rsidR="00ED15BA" w:rsidRDefault="005343CB" w:rsidP="001323C4">
      <w:pPr>
        <w:pStyle w:val="DraCorstandard"/>
      </w:pPr>
      <w:r w:rsidRPr="00D16D6F">
        <w:t>Quis me tecto dignabitur? Hem, tandem mihi</w:t>
      </w:r>
    </w:p>
    <w:p w14:paraId="47922C2D" w14:textId="77777777" w:rsidR="00ED15BA" w:rsidRDefault="005343CB" w:rsidP="001323C4">
      <w:pPr>
        <w:pStyle w:val="DraCorstandard"/>
      </w:pPr>
      <w:r w:rsidRPr="00D16D6F">
        <w:t>Tellus fodienda, aut stips mendicanda est. Negant</w:t>
      </w:r>
    </w:p>
    <w:p w14:paraId="4A870129" w14:textId="77777777" w:rsidR="00ED15BA" w:rsidRDefault="005343CB" w:rsidP="001323C4">
      <w:pPr>
        <w:pStyle w:val="DraCorstandard"/>
      </w:pPr>
      <w:r w:rsidRPr="00D16D6F">
        <w:t>Illud uires exhaustae et hoc prohibet pudor.</w:t>
      </w:r>
    </w:p>
    <w:p w14:paraId="525B6EFD" w14:textId="107E3AA4" w:rsidR="003071AB" w:rsidRPr="00D16D6F" w:rsidRDefault="004A1B53" w:rsidP="001323C4">
      <w:pPr>
        <w:pStyle w:val="DraCorstandard"/>
      </w:pPr>
      <w:r w:rsidRPr="00D41F69">
        <w:rPr>
          <w:rStyle w:val="DraCorlinenumber"/>
        </w:rPr>
        <w:t>(</w:t>
      </w:r>
      <w:r w:rsidR="00D41F69" w:rsidRPr="00D41F69">
        <w:rPr>
          <w:rStyle w:val="DraCorlinenumber"/>
        </w:rPr>
        <w:t>100</w:t>
      </w:r>
      <w:r w:rsidRPr="00D41F69">
        <w:rPr>
          <w:rStyle w:val="DraCorlinenumber"/>
        </w:rPr>
        <w:t>0)</w:t>
      </w:r>
      <w:r>
        <w:t xml:space="preserve"> </w:t>
      </w:r>
      <w:r w:rsidR="005343CB" w:rsidRPr="00D16D6F">
        <w:t>Accedit et malis meis, quod durior</w:t>
      </w:r>
    </w:p>
    <w:p w14:paraId="31C509DE" w14:textId="77777777" w:rsidR="00ED15BA" w:rsidRDefault="005343CB" w:rsidP="001323C4">
      <w:pPr>
        <w:pStyle w:val="DraCorstandard"/>
      </w:pPr>
      <w:r w:rsidRPr="00D16D6F">
        <w:t>Fames totam regionem occupet, ut nesciam,</w:t>
      </w:r>
    </w:p>
    <w:p w14:paraId="41BF8A18" w14:textId="38445D88" w:rsidR="003071AB" w:rsidRPr="00D16D6F" w:rsidRDefault="005343CB" w:rsidP="001323C4">
      <w:pPr>
        <w:pStyle w:val="DraCorstandard"/>
      </w:pPr>
      <w:r w:rsidRPr="00D16D6F">
        <w:t>Si quis me admissurus sit ad c</w:t>
      </w:r>
      <w:r w:rsidR="00514DC5">
        <w:t>o</w:t>
      </w:r>
      <w:r w:rsidRPr="00D16D6F">
        <w:t>enae suae</w:t>
      </w:r>
    </w:p>
    <w:p w14:paraId="6C2196A7" w14:textId="77777777" w:rsidR="003071AB" w:rsidRPr="00D16D6F" w:rsidRDefault="005343CB" w:rsidP="001323C4">
      <w:pPr>
        <w:pStyle w:val="DraCorstandard"/>
      </w:pPr>
      <w:r w:rsidRPr="00D16D6F">
        <w:t>Micas. Fame inteream oportet. Sed cui malum hoc</w:t>
      </w:r>
    </w:p>
    <w:p w14:paraId="5F9D8000" w14:textId="77777777" w:rsidR="003071AB" w:rsidRPr="00D16D6F" w:rsidRDefault="005343CB" w:rsidP="001323C4">
      <w:pPr>
        <w:pStyle w:val="DraCorstandard"/>
      </w:pPr>
      <w:r w:rsidRPr="00D16D6F">
        <w:t>Feram acceptum? Illis, qui me illexerunt nimis</w:t>
      </w:r>
    </w:p>
    <w:p w14:paraId="3844593E" w14:textId="1EA17F8C" w:rsidR="003071AB" w:rsidRPr="00D16D6F" w:rsidRDefault="004A1B53" w:rsidP="001323C4">
      <w:pPr>
        <w:pStyle w:val="DraCorstandard"/>
      </w:pPr>
      <w:r w:rsidRPr="00D41F69">
        <w:rPr>
          <w:rStyle w:val="DraCorlinenumber"/>
        </w:rPr>
        <w:t>(</w:t>
      </w:r>
      <w:r w:rsidR="00D41F69" w:rsidRPr="00D41F69">
        <w:rPr>
          <w:rStyle w:val="DraCorlinenumber"/>
        </w:rPr>
        <w:t>100</w:t>
      </w:r>
      <w:r w:rsidRPr="00D41F69">
        <w:rPr>
          <w:rStyle w:val="DraCorlinenumber"/>
        </w:rPr>
        <w:t>5)</w:t>
      </w:r>
      <w:r>
        <w:t xml:space="preserve"> </w:t>
      </w:r>
      <w:r w:rsidR="005343CB" w:rsidRPr="00D16D6F">
        <w:t>Dolose in fraudes, an mihi, qui auscultauerim</w:t>
      </w:r>
      <w:r w:rsidR="00514DC5">
        <w:t>?</w:t>
      </w:r>
    </w:p>
    <w:p w14:paraId="12496B24" w14:textId="77777777" w:rsidR="00ED15BA" w:rsidRDefault="005343CB" w:rsidP="001323C4">
      <w:pPr>
        <w:pStyle w:val="DraCorstandard"/>
      </w:pPr>
      <w:r w:rsidRPr="00D16D6F">
        <w:t>An irato meo genio, qui me his malis</w:t>
      </w:r>
    </w:p>
    <w:p w14:paraId="076137CF" w14:textId="77777777" w:rsidR="00ED15BA" w:rsidRDefault="005343CB" w:rsidP="001323C4">
      <w:pPr>
        <w:pStyle w:val="DraCorstandard"/>
      </w:pPr>
      <w:r w:rsidRPr="00D16D6F">
        <w:t>Conclusit? Quam nouercaris, Rhamnusia</w:t>
      </w:r>
      <w:r w:rsidR="00514DC5">
        <w:t>?</w:t>
      </w:r>
    </w:p>
    <w:p w14:paraId="1352EDFC" w14:textId="77777777" w:rsidR="00ED15BA" w:rsidRDefault="005343CB" w:rsidP="001323C4">
      <w:pPr>
        <w:pStyle w:val="DraCorstandard"/>
      </w:pPr>
      <w:r w:rsidRPr="00D16D6F">
        <w:t>Quam me deorum ira afflictat male</w:t>
      </w:r>
      <w:r w:rsidR="00514DC5">
        <w:t>?</w:t>
      </w:r>
      <w:r w:rsidRPr="00D16D6F">
        <w:t xml:space="preserve"> Hei mihi.</w:t>
      </w:r>
    </w:p>
    <w:p w14:paraId="29A06D46" w14:textId="37A6C150" w:rsidR="003071AB" w:rsidRPr="00D16D6F" w:rsidRDefault="005343CB" w:rsidP="001323C4">
      <w:pPr>
        <w:pStyle w:val="DraCorstandard"/>
      </w:pPr>
      <w:r w:rsidRPr="00D16D6F">
        <w:t>Sed frustra qu</w:t>
      </w:r>
      <w:r w:rsidR="00514DC5">
        <w:t>i</w:t>
      </w:r>
      <w:r w:rsidRPr="00D16D6F">
        <w:t>ritor h</w:t>
      </w:r>
      <w:r w:rsidR="00514DC5">
        <w:t>e</w:t>
      </w:r>
      <w:r w:rsidRPr="00D16D6F">
        <w:t>ic, ubi nemo audiat.</w:t>
      </w:r>
    </w:p>
    <w:p w14:paraId="34A5EAE2" w14:textId="03A4A946" w:rsidR="00ED15BA" w:rsidRDefault="004A1B53" w:rsidP="001323C4">
      <w:pPr>
        <w:pStyle w:val="DraCorstandard"/>
      </w:pPr>
      <w:r w:rsidRPr="00D41F69">
        <w:rPr>
          <w:rStyle w:val="DraCorlinenumber"/>
        </w:rPr>
        <w:t>(10</w:t>
      </w:r>
      <w:r w:rsidR="00D41F69" w:rsidRPr="00D41F69">
        <w:rPr>
          <w:rStyle w:val="DraCorlinenumber"/>
        </w:rPr>
        <w:t>1</w:t>
      </w:r>
      <w:r w:rsidRPr="00D41F69">
        <w:rPr>
          <w:rStyle w:val="DraCorlinenumber"/>
        </w:rPr>
        <w:t>0)</w:t>
      </w:r>
      <w:r>
        <w:t xml:space="preserve"> </w:t>
      </w:r>
      <w:r w:rsidR="005343CB" w:rsidRPr="00D16D6F">
        <w:t>Id solum restat, fata ut quo me cu</w:t>
      </w:r>
      <w:r w:rsidR="00514DC5">
        <w:t>n</w:t>
      </w:r>
      <w:r w:rsidR="005343CB" w:rsidRPr="00D16D6F">
        <w:t>que agant</w:t>
      </w:r>
    </w:p>
    <w:p w14:paraId="53F2A8E1" w14:textId="77777777" w:rsidR="00ED15BA" w:rsidRDefault="005343CB" w:rsidP="001323C4">
      <w:pPr>
        <w:pStyle w:val="DraCorstandard"/>
      </w:pPr>
      <w:r w:rsidRPr="00D16D6F">
        <w:t>Eo nunc errans subsequar. O dolor, dolor.</w:t>
      </w:r>
    </w:p>
    <w:p w14:paraId="4B4CDE02" w14:textId="77777777" w:rsidR="00ED15BA" w:rsidRDefault="005343CB" w:rsidP="001323C4">
      <w:pPr>
        <w:pStyle w:val="DraCorstandard"/>
      </w:pPr>
      <w:r w:rsidRPr="00D16D6F">
        <w:t>Vt d</w:t>
      </w:r>
      <w:r w:rsidR="0087532A" w:rsidRPr="00D16D6F">
        <w:t>ij</w:t>
      </w:r>
      <w:r w:rsidRPr="00D16D6F">
        <w:t xml:space="preserve"> uos male perdant lupae obsc</w:t>
      </w:r>
      <w:r w:rsidR="00514DC5">
        <w:t>o</w:t>
      </w:r>
      <w:r w:rsidRPr="00D16D6F">
        <w:t>enissimae,</w:t>
      </w:r>
    </w:p>
    <w:p w14:paraId="7EAC7E41" w14:textId="1F459409" w:rsidR="003071AB" w:rsidRPr="00D16D6F" w:rsidRDefault="005343CB" w:rsidP="001323C4">
      <w:pPr>
        <w:pStyle w:val="DraCorstandard"/>
      </w:pPr>
      <w:r w:rsidRPr="00D16D6F">
        <w:t>Quibus seruiui turpiter. Sed commodum</w:t>
      </w:r>
    </w:p>
    <w:p w14:paraId="3A7476DB" w14:textId="33FDE55A" w:rsidR="003071AB" w:rsidRPr="00D16D6F" w:rsidRDefault="005343CB" w:rsidP="001323C4">
      <w:pPr>
        <w:pStyle w:val="DraCorstandard"/>
      </w:pPr>
      <w:r w:rsidRPr="00D16D6F">
        <w:t>A uilla rusticus uenit. Ist</w:t>
      </w:r>
      <w:r w:rsidR="00514DC5">
        <w:t>pu</w:t>
      </w:r>
      <w:r w:rsidRPr="00D16D6F">
        <w:t>nc adoriar,</w:t>
      </w:r>
    </w:p>
    <w:p w14:paraId="7A3889A5" w14:textId="676DBB17" w:rsidR="00ED15BA" w:rsidRDefault="004A1B53" w:rsidP="001323C4">
      <w:pPr>
        <w:pStyle w:val="DraCorstandard"/>
      </w:pPr>
      <w:r w:rsidRPr="00D41F69">
        <w:rPr>
          <w:rStyle w:val="DraCorlinenumber"/>
        </w:rPr>
        <w:t>(10</w:t>
      </w:r>
      <w:r w:rsidR="00D41F69" w:rsidRPr="00D41F69">
        <w:rPr>
          <w:rStyle w:val="DraCorlinenumber"/>
        </w:rPr>
        <w:t>1</w:t>
      </w:r>
      <w:r w:rsidRPr="00D41F69">
        <w:rPr>
          <w:rStyle w:val="DraCorlinenumber"/>
        </w:rPr>
        <w:t>5)</w:t>
      </w:r>
      <w:r>
        <w:t xml:space="preserve"> </w:t>
      </w:r>
      <w:r w:rsidR="005343CB" w:rsidRPr="00D16D6F">
        <w:t>Pudore posito, ut qui mihi sit inutilis.</w:t>
      </w:r>
    </w:p>
    <w:p w14:paraId="3AB7F149" w14:textId="2BD11901" w:rsidR="002416D4" w:rsidRPr="009246B4" w:rsidRDefault="002416D4" w:rsidP="002416D4">
      <w:pPr>
        <w:pStyle w:val="DraCoradditions"/>
        <w:rPr>
          <w:lang w:val="la-Latn"/>
        </w:rPr>
      </w:pPr>
      <w:r w:rsidRPr="009246B4">
        <w:rPr>
          <w:lang w:val="la-Latn"/>
        </w:rPr>
        <w:t>/act=4, scene=7/</w:t>
      </w:r>
    </w:p>
    <w:p w14:paraId="14ACB763" w14:textId="16489994" w:rsidR="003071AB" w:rsidRPr="00D16D6F" w:rsidRDefault="00C44B90" w:rsidP="00F86DDF">
      <w:pPr>
        <w:pStyle w:val="DraCorhead"/>
      </w:pPr>
      <w:r w:rsidRPr="00D16D6F">
        <w:t>Actus quarti. Scoena septima.</w:t>
      </w:r>
    </w:p>
    <w:p w14:paraId="553BF16A" w14:textId="7C649E7D" w:rsidR="003071AB" w:rsidRPr="00F86DDF" w:rsidRDefault="005343CB" w:rsidP="001323C4">
      <w:pPr>
        <w:pStyle w:val="DraCorstandard"/>
        <w:rPr>
          <w:rStyle w:val="DraCorstagedirectionsetc"/>
        </w:rPr>
      </w:pPr>
      <w:r w:rsidRPr="00F86DDF">
        <w:rPr>
          <w:rStyle w:val="DraCorstagedirectionsetc"/>
        </w:rPr>
        <w:t>Chremes</w:t>
      </w:r>
      <w:r w:rsidR="00C44B90" w:rsidRPr="00F86DDF">
        <w:rPr>
          <w:rStyle w:val="DraCorstagedirectionsetc"/>
        </w:rPr>
        <w:t>.</w:t>
      </w:r>
      <w:r w:rsidRPr="00F86DDF">
        <w:rPr>
          <w:rStyle w:val="DraCorstagedirectionsetc"/>
        </w:rPr>
        <w:t xml:space="preserve"> Acolast</w:t>
      </w:r>
      <w:r w:rsidR="00514DC5" w:rsidRPr="00F86DDF">
        <w:rPr>
          <w:rStyle w:val="DraCorstagedirectionsetc"/>
        </w:rPr>
        <w:t>v</w:t>
      </w:r>
      <w:r w:rsidRPr="00F86DDF">
        <w:rPr>
          <w:rStyle w:val="DraCorstagedirectionsetc"/>
        </w:rPr>
        <w:t>s</w:t>
      </w:r>
      <w:r w:rsidR="00C44B90" w:rsidRPr="00F86DDF">
        <w:rPr>
          <w:rStyle w:val="DraCorstagedirectionsetc"/>
        </w:rPr>
        <w:t>.</w:t>
      </w:r>
    </w:p>
    <w:p w14:paraId="7AF44B4F" w14:textId="77777777" w:rsidR="00ED15BA" w:rsidRPr="00F86DDF" w:rsidRDefault="00C44B90" w:rsidP="001323C4">
      <w:pPr>
        <w:pStyle w:val="DraCorstandard"/>
        <w:rPr>
          <w:rStyle w:val="DraCorstagedirectionsetc"/>
        </w:rPr>
      </w:pPr>
      <w:r w:rsidRPr="00F86DDF">
        <w:rPr>
          <w:rStyle w:val="DraCorstagedirectionsetc"/>
        </w:rPr>
        <w:t>σκάζοντες</w:t>
      </w:r>
      <w:r w:rsidR="005343CB" w:rsidRPr="00F86DDF">
        <w:rPr>
          <w:rStyle w:val="DraCorstagedirectionsetc"/>
        </w:rPr>
        <w:t>.</w:t>
      </w:r>
    </w:p>
    <w:p w14:paraId="6C3546F2" w14:textId="660578B3" w:rsidR="003071AB" w:rsidRPr="00D16D6F" w:rsidRDefault="005343CB" w:rsidP="001323C4">
      <w:pPr>
        <w:pStyle w:val="DraCorstandard"/>
      </w:pPr>
      <w:r w:rsidRPr="00D16D6F">
        <w:lastRenderedPageBreak/>
        <w:t>Ex uillula mea tantum reportare</w:t>
      </w:r>
    </w:p>
    <w:p w14:paraId="52EF9B56" w14:textId="77777777" w:rsidR="003071AB" w:rsidRPr="00D16D6F" w:rsidRDefault="005343CB" w:rsidP="001323C4">
      <w:pPr>
        <w:pStyle w:val="DraCorstandard"/>
      </w:pPr>
      <w:r w:rsidRPr="00D16D6F">
        <w:t>Solitus eram prouentuum, ut satis uitae</w:t>
      </w:r>
    </w:p>
    <w:p w14:paraId="4D2721F6" w14:textId="77777777" w:rsidR="003071AB" w:rsidRPr="00D16D6F" w:rsidRDefault="005343CB" w:rsidP="001323C4">
      <w:pPr>
        <w:pStyle w:val="DraCorstandard"/>
      </w:pPr>
      <w:r w:rsidRPr="00D16D6F">
        <w:t>Necessitati illinc reponeretur. Sed</w:t>
      </w:r>
    </w:p>
    <w:p w14:paraId="714EAD89" w14:textId="77777777" w:rsidR="003071AB" w:rsidRPr="00D16D6F" w:rsidRDefault="005343CB" w:rsidP="001323C4">
      <w:pPr>
        <w:pStyle w:val="DraCorstandard"/>
      </w:pPr>
      <w:r w:rsidRPr="00D16D6F">
        <w:t>Quia nunc in partu ager est remissior, pingui</w:t>
      </w:r>
    </w:p>
    <w:p w14:paraId="7264526F" w14:textId="1AF162A5" w:rsidR="003071AB" w:rsidRPr="00D16D6F" w:rsidRDefault="004A1B53" w:rsidP="001323C4">
      <w:pPr>
        <w:pStyle w:val="DraCorstandard"/>
      </w:pPr>
      <w:r w:rsidRPr="00D41F69">
        <w:rPr>
          <w:rStyle w:val="DraCorlinenumber"/>
        </w:rPr>
        <w:t>(10</w:t>
      </w:r>
      <w:r w:rsidR="00D41F69" w:rsidRPr="00D41F69">
        <w:rPr>
          <w:rStyle w:val="DraCorlinenumber"/>
        </w:rPr>
        <w:t>2</w:t>
      </w:r>
      <w:r w:rsidRPr="00D41F69">
        <w:rPr>
          <w:rStyle w:val="DraCorlinenumber"/>
        </w:rPr>
        <w:t>0)</w:t>
      </w:r>
      <w:r>
        <w:t xml:space="preserve"> </w:t>
      </w:r>
      <w:r w:rsidR="005343CB" w:rsidRPr="00D16D6F">
        <w:t>Porca tellurem censeo piandam esse,</w:t>
      </w:r>
    </w:p>
    <w:p w14:paraId="0DBB5B4C" w14:textId="77777777" w:rsidR="003071AB" w:rsidRPr="00D16D6F" w:rsidRDefault="005343CB" w:rsidP="001323C4">
      <w:pPr>
        <w:pStyle w:val="DraCorstandard"/>
      </w:pPr>
      <w:r w:rsidRPr="00D16D6F">
        <w:t>Vt ruri cuncta prouenire det multo</w:t>
      </w:r>
    </w:p>
    <w:p w14:paraId="67AA2688" w14:textId="0BE5EE81" w:rsidR="003071AB" w:rsidRPr="00D16D6F" w:rsidRDefault="005343CB" w:rsidP="001323C4">
      <w:pPr>
        <w:pStyle w:val="DraCorstandard"/>
      </w:pPr>
      <w:r w:rsidRPr="00D16D6F">
        <w:t>F</w:t>
      </w:r>
      <w:r w:rsidR="004A1B53">
        <w:t>o</w:t>
      </w:r>
      <w:r w:rsidRPr="00D16D6F">
        <w:t>elicius, quam dudum, cum boues omnes</w:t>
      </w:r>
    </w:p>
    <w:p w14:paraId="05952AE4" w14:textId="77777777" w:rsidR="003071AB" w:rsidRPr="00D16D6F" w:rsidRDefault="005343CB" w:rsidP="001323C4">
      <w:pPr>
        <w:pStyle w:val="DraCorstandard"/>
      </w:pPr>
      <w:r w:rsidRPr="00D16D6F">
        <w:t>Ad unum abortirent segesque constanti</w:t>
      </w:r>
    </w:p>
    <w:p w14:paraId="469B2D7E" w14:textId="77777777" w:rsidR="003071AB" w:rsidRPr="00D16D6F" w:rsidRDefault="005343CB" w:rsidP="001323C4">
      <w:pPr>
        <w:pStyle w:val="DraCorstandard"/>
      </w:pPr>
      <w:r w:rsidRPr="00D16D6F">
        <w:t>Robigine uitiata non daret messem,</w:t>
      </w:r>
    </w:p>
    <w:p w14:paraId="4A2D0B3F" w14:textId="040ABFC9" w:rsidR="003071AB" w:rsidRPr="00D16D6F" w:rsidRDefault="004A1B53" w:rsidP="001323C4">
      <w:pPr>
        <w:pStyle w:val="DraCorstandard"/>
      </w:pPr>
      <w:r w:rsidRPr="00D41F69">
        <w:rPr>
          <w:rStyle w:val="DraCorlinenumber"/>
        </w:rPr>
        <w:t>(10</w:t>
      </w:r>
      <w:r w:rsidR="00D41F69" w:rsidRPr="00D41F69">
        <w:rPr>
          <w:rStyle w:val="DraCorlinenumber"/>
        </w:rPr>
        <w:t>2</w:t>
      </w:r>
      <w:r w:rsidRPr="00D41F69">
        <w:rPr>
          <w:rStyle w:val="DraCorlinenumber"/>
        </w:rPr>
        <w:t>5)</w:t>
      </w:r>
      <w:r>
        <w:t xml:space="preserve"> </w:t>
      </w:r>
      <w:r w:rsidR="005343CB" w:rsidRPr="00D16D6F">
        <w:t>Quae res peperit nobis penuriam annonae.</w:t>
      </w:r>
    </w:p>
    <w:p w14:paraId="3D154CE0" w14:textId="6221D627" w:rsidR="003071AB" w:rsidRPr="00D16D6F" w:rsidRDefault="005343CB" w:rsidP="001323C4">
      <w:pPr>
        <w:pStyle w:val="DraCorstandard"/>
      </w:pPr>
      <w:r w:rsidRPr="00D16D6F">
        <w:t>Omen sinistrum, hic magnus nebulo stat. Quid u</w:t>
      </w:r>
      <w:r w:rsidR="004A1B53">
        <w:t>o</w:t>
      </w:r>
      <w:r w:rsidRPr="00D16D6F">
        <w:t>lt?</w:t>
      </w:r>
    </w:p>
    <w:p w14:paraId="2A058AEB" w14:textId="5FB7E969" w:rsidR="003071AB" w:rsidRPr="00D16D6F" w:rsidRDefault="00887136" w:rsidP="001323C4">
      <w:pPr>
        <w:pStyle w:val="DraCorstandard"/>
      </w:pPr>
      <w:r w:rsidRPr="00887136">
        <w:rPr>
          <w:rStyle w:val="DraCorspeakerattribution"/>
        </w:rPr>
        <w:t>Acolastvs.</w:t>
      </w:r>
      <w:r w:rsidR="00C44B90" w:rsidRPr="00D16D6F">
        <w:t xml:space="preserve"> </w:t>
      </w:r>
      <w:r w:rsidR="00B95B11" w:rsidRPr="00B95B11">
        <w:rPr>
          <w:rStyle w:val="DraCormarkversepart"/>
        </w:rPr>
        <w:t>@</w:t>
      </w:r>
      <w:r w:rsidR="005343CB" w:rsidRPr="00D16D6F">
        <w:t>Colone, salue plurimum.</w:t>
      </w:r>
      <w:r w:rsidR="00C44B90" w:rsidRPr="00D16D6F">
        <w:t xml:space="preserve"> </w:t>
      </w:r>
      <w:r w:rsidRPr="00887136">
        <w:rPr>
          <w:rStyle w:val="DraCorspeakerattribution"/>
        </w:rPr>
        <w:t>CHRE.</w:t>
      </w:r>
      <w:r w:rsidR="00C44B90" w:rsidRPr="00D16D6F">
        <w:rPr>
          <w:i/>
          <w:iCs/>
        </w:rPr>
        <w:t xml:space="preserve"> </w:t>
      </w:r>
      <w:r w:rsidR="00B95B11" w:rsidRPr="00B95B11">
        <w:rPr>
          <w:rStyle w:val="DraCormarkversepart"/>
        </w:rPr>
        <w:t>@</w:t>
      </w:r>
      <w:r w:rsidR="005343CB" w:rsidRPr="00D16D6F">
        <w:t>Satis dudum</w:t>
      </w:r>
    </w:p>
    <w:p w14:paraId="31AF322A" w14:textId="77777777" w:rsidR="003071AB" w:rsidRPr="00D16D6F" w:rsidRDefault="005343CB" w:rsidP="001323C4">
      <w:pPr>
        <w:pStyle w:val="DraCorstandard"/>
      </w:pPr>
      <w:r w:rsidRPr="00D16D6F">
        <w:t>Salueo, si non etiam tu mihi salutem des.</w:t>
      </w:r>
    </w:p>
    <w:p w14:paraId="3DF108D1" w14:textId="06C62B49" w:rsidR="003071AB" w:rsidRPr="00D16D6F" w:rsidRDefault="00B95B11" w:rsidP="001323C4">
      <w:pPr>
        <w:pStyle w:val="DraCorstandard"/>
      </w:pPr>
      <w:r w:rsidRPr="00B95B11">
        <w:rPr>
          <w:rStyle w:val="DraCormarkversepart"/>
        </w:rPr>
        <w:t>@</w:t>
      </w:r>
      <w:r w:rsidR="005343CB" w:rsidRPr="00D16D6F">
        <w:t>Quid uis?</w:t>
      </w:r>
      <w:r w:rsidR="002A17E8" w:rsidRPr="00D16D6F">
        <w:t xml:space="preserve"> </w:t>
      </w:r>
      <w:r w:rsidR="00887136" w:rsidRPr="00887136">
        <w:rPr>
          <w:rStyle w:val="DraCorspeakerattribution"/>
        </w:rPr>
        <w:t>Acolastvs.</w:t>
      </w:r>
      <w:r w:rsidR="002A17E8" w:rsidRPr="00D16D6F">
        <w:rPr>
          <w:i/>
          <w:iCs/>
        </w:rPr>
        <w:t xml:space="preserve"> </w:t>
      </w:r>
      <w:r w:rsidRPr="00B95B11">
        <w:rPr>
          <w:rStyle w:val="DraCormarkversepart"/>
        </w:rPr>
        <w:t>@</w:t>
      </w:r>
      <w:r w:rsidR="005343CB" w:rsidRPr="00D16D6F">
        <w:t>Precor, ut h</w:t>
      </w:r>
      <w:r w:rsidR="004A1B53">
        <w:t>o</w:t>
      </w:r>
      <w:r w:rsidR="005343CB" w:rsidRPr="00D16D6F">
        <w:t>edi, boues, oues, caprae,</w:t>
      </w:r>
    </w:p>
    <w:p w14:paraId="24033A24" w14:textId="4ED98615" w:rsidR="003071AB" w:rsidRPr="00D16D6F" w:rsidRDefault="004A1B53" w:rsidP="001323C4">
      <w:pPr>
        <w:pStyle w:val="DraCorstandard"/>
      </w:pPr>
      <w:r w:rsidRPr="00D41F69">
        <w:rPr>
          <w:rStyle w:val="DraCorlinenumber"/>
        </w:rPr>
        <w:t>(10</w:t>
      </w:r>
      <w:r w:rsidR="00D41F69" w:rsidRPr="00D41F69">
        <w:rPr>
          <w:rStyle w:val="DraCorlinenumber"/>
        </w:rPr>
        <w:t>3</w:t>
      </w:r>
      <w:r w:rsidRPr="00D41F69">
        <w:rPr>
          <w:rStyle w:val="DraCorlinenumber"/>
        </w:rPr>
        <w:t>0)</w:t>
      </w:r>
      <w:r>
        <w:t xml:space="preserve"> </w:t>
      </w:r>
      <w:r w:rsidR="00B95B11" w:rsidRPr="00B95B11">
        <w:rPr>
          <w:rStyle w:val="DraCormarkversepart"/>
        </w:rPr>
        <w:t>@</w:t>
      </w:r>
      <w:r w:rsidR="005343CB" w:rsidRPr="00D16D6F">
        <w:t>Tibi f</w:t>
      </w:r>
      <w:r>
        <w:t>o</w:t>
      </w:r>
      <w:r w:rsidR="005343CB" w:rsidRPr="00D16D6F">
        <w:t>etus edant pro uoto tuo.</w:t>
      </w:r>
      <w:r w:rsidR="002A17E8" w:rsidRPr="00D16D6F">
        <w:t xml:space="preserve"> </w:t>
      </w:r>
      <w:r w:rsidR="00887136" w:rsidRPr="00887136">
        <w:rPr>
          <w:rStyle w:val="DraCorspeakerattribution"/>
        </w:rPr>
        <w:t>Chremes.</w:t>
      </w:r>
      <w:r w:rsidR="002A17E8" w:rsidRPr="00D16D6F">
        <w:rPr>
          <w:i/>
          <w:iCs/>
        </w:rPr>
        <w:t xml:space="preserve"> </w:t>
      </w:r>
      <w:r w:rsidR="00B95B11" w:rsidRPr="00B95B11">
        <w:rPr>
          <w:rStyle w:val="DraCormarkversepart"/>
        </w:rPr>
        <w:t>@</w:t>
      </w:r>
      <w:r w:rsidR="005343CB" w:rsidRPr="00D16D6F">
        <w:t>Faxit</w:t>
      </w:r>
    </w:p>
    <w:p w14:paraId="33ABBD34" w14:textId="048F6BED" w:rsidR="003071AB" w:rsidRPr="00D16D6F" w:rsidRDefault="00B95B11" w:rsidP="001323C4">
      <w:pPr>
        <w:pStyle w:val="DraCorstandard"/>
      </w:pPr>
      <w:r w:rsidRPr="00B95B11">
        <w:rPr>
          <w:rStyle w:val="DraCormarkversepart"/>
        </w:rPr>
        <w:t>@</w:t>
      </w:r>
      <w:r w:rsidR="005343CB" w:rsidRPr="00D16D6F">
        <w:t>Ita Pan noster. Vale.</w:t>
      </w:r>
      <w:r w:rsidR="002A17E8" w:rsidRPr="00D16D6F">
        <w:t xml:space="preserve"> </w:t>
      </w:r>
      <w:r w:rsidR="00887136" w:rsidRPr="00887136">
        <w:rPr>
          <w:rStyle w:val="DraCorspeakerattribution"/>
        </w:rPr>
        <w:t>Acolastvs.</w:t>
      </w:r>
      <w:r w:rsidR="002A17E8" w:rsidRPr="00D16D6F">
        <w:rPr>
          <w:i/>
          <w:iCs/>
        </w:rPr>
        <w:t xml:space="preserve"> </w:t>
      </w:r>
      <w:r w:rsidRPr="00B95B11">
        <w:rPr>
          <w:rStyle w:val="DraCormarkversepart"/>
        </w:rPr>
        <w:t>@</w:t>
      </w:r>
      <w:r w:rsidR="005343CB" w:rsidRPr="00D16D6F">
        <w:t>Quaeso, audias pauca,</w:t>
      </w:r>
    </w:p>
    <w:p w14:paraId="3E9489FB" w14:textId="7768D095" w:rsidR="003071AB" w:rsidRPr="00D16D6F" w:rsidRDefault="00B95B11" w:rsidP="001323C4">
      <w:pPr>
        <w:pStyle w:val="DraCorstandard"/>
      </w:pPr>
      <w:r w:rsidRPr="00B95B11">
        <w:rPr>
          <w:rStyle w:val="DraCormarkversepart"/>
        </w:rPr>
        <w:t>@</w:t>
      </w:r>
      <w:r w:rsidR="005343CB" w:rsidRPr="00D16D6F">
        <w:t>Prius</w:t>
      </w:r>
      <w:r w:rsidR="004A1B53">
        <w:t xml:space="preserve">, </w:t>
      </w:r>
      <w:r w:rsidR="005343CB" w:rsidRPr="00D16D6F">
        <w:t>quam abis.</w:t>
      </w:r>
      <w:r w:rsidR="002A17E8" w:rsidRPr="00D16D6F">
        <w:t xml:space="preserve"> </w:t>
      </w:r>
      <w:r w:rsidR="00887136" w:rsidRPr="00887136">
        <w:rPr>
          <w:rStyle w:val="DraCorspeakerattribution"/>
        </w:rPr>
        <w:t>Chremes.</w:t>
      </w:r>
      <w:r w:rsidR="002A17E8" w:rsidRPr="00D16D6F">
        <w:rPr>
          <w:i/>
          <w:iCs/>
        </w:rPr>
        <w:t xml:space="preserve"> </w:t>
      </w:r>
      <w:r w:rsidRPr="00B95B11">
        <w:rPr>
          <w:rStyle w:val="DraCormarkversepart"/>
        </w:rPr>
        <w:t>@</w:t>
      </w:r>
      <w:r w:rsidR="005343CB" w:rsidRPr="00D16D6F">
        <w:t>Num quid te torquet autem?</w:t>
      </w:r>
      <w:r w:rsidR="002A17E8" w:rsidRPr="00D16D6F">
        <w:t xml:space="preserve"> </w:t>
      </w:r>
      <w:r w:rsidR="002A77F7" w:rsidRPr="002A77F7">
        <w:rPr>
          <w:rStyle w:val="DraCorspeakerattribution"/>
        </w:rPr>
        <w:t>Aco.</w:t>
      </w:r>
      <w:r w:rsidR="002A17E8" w:rsidRPr="00D16D6F">
        <w:rPr>
          <w:i/>
          <w:iCs/>
        </w:rPr>
        <w:t xml:space="preserve"> </w:t>
      </w:r>
      <w:r w:rsidRPr="00B95B11">
        <w:rPr>
          <w:rStyle w:val="DraCormarkversepart"/>
        </w:rPr>
        <w:t>@</w:t>
      </w:r>
      <w:r w:rsidR="005343CB" w:rsidRPr="00D16D6F">
        <w:t>Ingens</w:t>
      </w:r>
    </w:p>
    <w:p w14:paraId="57511F0B" w14:textId="64C82B70" w:rsidR="003071AB" w:rsidRPr="00D16D6F" w:rsidRDefault="00B95B11" w:rsidP="001323C4">
      <w:pPr>
        <w:pStyle w:val="DraCorstandard"/>
      </w:pPr>
      <w:r w:rsidRPr="00B95B11">
        <w:rPr>
          <w:rStyle w:val="DraCormarkversepart"/>
        </w:rPr>
        <w:t>@</w:t>
      </w:r>
      <w:r w:rsidR="005343CB" w:rsidRPr="00D16D6F">
        <w:t>Fames.</w:t>
      </w:r>
      <w:r w:rsidR="002A17E8" w:rsidRPr="00D16D6F">
        <w:t xml:space="preserve"> </w:t>
      </w:r>
      <w:r w:rsidR="00887136" w:rsidRPr="00887136">
        <w:rPr>
          <w:rStyle w:val="DraCorspeakerattribution"/>
        </w:rPr>
        <w:t>Chremes.</w:t>
      </w:r>
      <w:r w:rsidR="002A17E8" w:rsidRPr="00D16D6F">
        <w:rPr>
          <w:i/>
          <w:iCs/>
        </w:rPr>
        <w:t xml:space="preserve"> </w:t>
      </w:r>
      <w:r w:rsidRPr="00B95B11">
        <w:rPr>
          <w:rStyle w:val="DraCormarkversepart"/>
        </w:rPr>
        <w:t>@</w:t>
      </w:r>
      <w:r w:rsidR="005343CB" w:rsidRPr="00D16D6F">
        <w:t>Cr</w:t>
      </w:r>
      <w:r w:rsidR="004A1B53">
        <w:t>a</w:t>
      </w:r>
      <w:r w:rsidR="005343CB" w:rsidRPr="00D16D6F">
        <w:t>edo, grassatur illa multorum</w:t>
      </w:r>
    </w:p>
    <w:p w14:paraId="790F84E5" w14:textId="624C7919" w:rsidR="003071AB" w:rsidRPr="00D16D6F" w:rsidRDefault="00B95B11" w:rsidP="001323C4">
      <w:pPr>
        <w:pStyle w:val="DraCorstandard"/>
      </w:pPr>
      <w:r w:rsidRPr="00B95B11">
        <w:rPr>
          <w:rStyle w:val="DraCormarkversepart"/>
        </w:rPr>
        <w:t>@</w:t>
      </w:r>
      <w:r w:rsidR="005343CB" w:rsidRPr="00D16D6F">
        <w:t>In faucibus.</w:t>
      </w:r>
      <w:r w:rsidR="002A17E8" w:rsidRPr="00D16D6F">
        <w:t xml:space="preserve"> </w:t>
      </w:r>
      <w:r w:rsidR="00887136" w:rsidRPr="00887136">
        <w:rPr>
          <w:rStyle w:val="DraCorspeakerattribution"/>
        </w:rPr>
        <w:t>Acolastvs.</w:t>
      </w:r>
      <w:r w:rsidR="002A17E8" w:rsidRPr="00D16D6F">
        <w:rPr>
          <w:i/>
          <w:iCs/>
        </w:rPr>
        <w:t xml:space="preserve"> </w:t>
      </w:r>
      <w:r w:rsidRPr="00B95B11">
        <w:rPr>
          <w:rStyle w:val="DraCormarkversepart"/>
        </w:rPr>
        <w:t>@</w:t>
      </w:r>
      <w:r w:rsidR="005343CB" w:rsidRPr="00D16D6F">
        <w:t xml:space="preserve">Nunc te oro, eam </w:t>
      </w:r>
      <w:r w:rsidR="004A1B53">
        <w:t>l</w:t>
      </w:r>
      <w:r w:rsidR="005343CB" w:rsidRPr="00D16D6F">
        <w:t>eues pane</w:t>
      </w:r>
    </w:p>
    <w:p w14:paraId="6371AC7C" w14:textId="57D11514" w:rsidR="00ED15BA" w:rsidRDefault="004A1B53" w:rsidP="001323C4">
      <w:pPr>
        <w:pStyle w:val="DraCorstandard"/>
      </w:pPr>
      <w:r w:rsidRPr="00D41F69">
        <w:rPr>
          <w:rStyle w:val="DraCorlinenumber"/>
        </w:rPr>
        <w:t>(10</w:t>
      </w:r>
      <w:r w:rsidR="00D41F69" w:rsidRPr="00D41F69">
        <w:rPr>
          <w:rStyle w:val="DraCorlinenumber"/>
        </w:rPr>
        <w:t>3</w:t>
      </w:r>
      <w:r w:rsidRPr="00D41F69">
        <w:rPr>
          <w:rStyle w:val="DraCorlinenumber"/>
        </w:rPr>
        <w:t>5)</w:t>
      </w:r>
      <w:r>
        <w:t xml:space="preserve"> </w:t>
      </w:r>
      <w:r w:rsidR="00B95B11" w:rsidRPr="00B95B11">
        <w:rPr>
          <w:rStyle w:val="DraCormarkversepart"/>
        </w:rPr>
        <w:t>@</w:t>
      </w:r>
      <w:r w:rsidR="005343CB" w:rsidRPr="00D16D6F">
        <w:t>Atro uel furfure.</w:t>
      </w:r>
      <w:r w:rsidR="002A17E8" w:rsidRPr="00D16D6F">
        <w:t xml:space="preserve"> </w:t>
      </w:r>
      <w:r w:rsidR="00887136" w:rsidRPr="00887136">
        <w:rPr>
          <w:rStyle w:val="DraCorspeakerattribution"/>
        </w:rPr>
        <w:t>Chremes.</w:t>
      </w:r>
      <w:r w:rsidR="002A17E8" w:rsidRPr="00D16D6F">
        <w:rPr>
          <w:i/>
          <w:iCs/>
        </w:rPr>
        <w:t xml:space="preserve"> </w:t>
      </w:r>
      <w:r w:rsidR="00B95B11" w:rsidRPr="00B95B11">
        <w:rPr>
          <w:rStyle w:val="DraCormarkversepart"/>
        </w:rPr>
        <w:t>@</w:t>
      </w:r>
      <w:r w:rsidR="005343CB" w:rsidRPr="00D16D6F">
        <w:t>O</w:t>
      </w:r>
      <w:r>
        <w:t>c</w:t>
      </w:r>
      <w:r w:rsidR="005343CB" w:rsidRPr="00D16D6F">
        <w:t>iosus es totus,</w:t>
      </w:r>
    </w:p>
    <w:p w14:paraId="47FCB0CB" w14:textId="18ADD83B" w:rsidR="003071AB" w:rsidRPr="00D16D6F" w:rsidRDefault="00B95B11" w:rsidP="001323C4">
      <w:pPr>
        <w:pStyle w:val="DraCorstandard"/>
      </w:pPr>
      <w:r w:rsidRPr="00B95B11">
        <w:rPr>
          <w:rStyle w:val="DraCormarkversepart"/>
        </w:rPr>
        <w:t>@</w:t>
      </w:r>
      <w:r w:rsidR="005343CB" w:rsidRPr="00D16D6F">
        <w:t>Proinde indignus, cui uictus detur.</w:t>
      </w:r>
      <w:r w:rsidR="002A17E8" w:rsidRPr="00D16D6F">
        <w:t xml:space="preserve"> </w:t>
      </w:r>
      <w:r w:rsidR="00887136" w:rsidRPr="00887136">
        <w:rPr>
          <w:rStyle w:val="DraCorspeakerattribution"/>
        </w:rPr>
        <w:t>Acolast.</w:t>
      </w:r>
      <w:r w:rsidR="002A17E8" w:rsidRPr="00D16D6F">
        <w:rPr>
          <w:i/>
          <w:iCs/>
        </w:rPr>
        <w:t xml:space="preserve"> </w:t>
      </w:r>
      <w:r w:rsidRPr="00B95B11">
        <w:rPr>
          <w:rStyle w:val="DraCormarkversepart"/>
        </w:rPr>
        <w:t>@</w:t>
      </w:r>
      <w:r w:rsidR="005343CB" w:rsidRPr="00D16D6F">
        <w:t>At nullus</w:t>
      </w:r>
    </w:p>
    <w:p w14:paraId="44172793" w14:textId="77777777" w:rsidR="003071AB" w:rsidRPr="00D16D6F" w:rsidRDefault="005343CB" w:rsidP="001323C4">
      <w:pPr>
        <w:pStyle w:val="DraCorstandard"/>
      </w:pPr>
      <w:r w:rsidRPr="00D16D6F">
        <w:t>Me uocat ad operas. Quod si ullo tuo ex usu</w:t>
      </w:r>
    </w:p>
    <w:p w14:paraId="47560559" w14:textId="77777777" w:rsidR="003071AB" w:rsidRPr="00D16D6F" w:rsidRDefault="005343CB" w:rsidP="001323C4">
      <w:pPr>
        <w:pStyle w:val="DraCorstandard"/>
      </w:pPr>
      <w:r w:rsidRPr="00D16D6F">
        <w:t>Queam esse, non detrecto manus meas duro</w:t>
      </w:r>
    </w:p>
    <w:p w14:paraId="4A180418" w14:textId="77777777" w:rsidR="003071AB" w:rsidRPr="00D16D6F" w:rsidRDefault="005343CB" w:rsidP="001323C4">
      <w:pPr>
        <w:pStyle w:val="DraCorstandard"/>
      </w:pPr>
      <w:r w:rsidRPr="00D16D6F">
        <w:t>Operi locare pro tolerabili uictu.</w:t>
      </w:r>
    </w:p>
    <w:p w14:paraId="44191628" w14:textId="33EC759F" w:rsidR="003071AB" w:rsidRPr="00D16D6F" w:rsidRDefault="004A1B53" w:rsidP="001323C4">
      <w:pPr>
        <w:pStyle w:val="DraCorstandard"/>
      </w:pPr>
      <w:r w:rsidRPr="00D41F69">
        <w:rPr>
          <w:rStyle w:val="DraCorlinenumber"/>
        </w:rPr>
        <w:t>(10</w:t>
      </w:r>
      <w:r w:rsidR="00D41F69" w:rsidRPr="00D41F69">
        <w:rPr>
          <w:rStyle w:val="DraCorlinenumber"/>
        </w:rPr>
        <w:t>4</w:t>
      </w:r>
      <w:r w:rsidRPr="00D41F69">
        <w:rPr>
          <w:rStyle w:val="DraCorlinenumber"/>
        </w:rPr>
        <w:t>0)</w:t>
      </w:r>
      <w:r>
        <w:t xml:space="preserve"> </w:t>
      </w:r>
      <w:r w:rsidR="00887136" w:rsidRPr="00887136">
        <w:rPr>
          <w:rStyle w:val="DraCorspeakerattribution"/>
        </w:rPr>
        <w:t>Chremes.</w:t>
      </w:r>
      <w:r w:rsidR="002A17E8" w:rsidRPr="00D16D6F">
        <w:t xml:space="preserve"> </w:t>
      </w:r>
      <w:r w:rsidR="005343CB" w:rsidRPr="00D16D6F">
        <w:t>Sequere me ablegandus mox ad meos porcos,</w:t>
      </w:r>
    </w:p>
    <w:p w14:paraId="1173D95F" w14:textId="77777777" w:rsidR="003071AB" w:rsidRPr="00D16D6F" w:rsidRDefault="005343CB" w:rsidP="001323C4">
      <w:pPr>
        <w:pStyle w:val="DraCorstandard"/>
      </w:pPr>
      <w:r w:rsidRPr="00D16D6F">
        <w:t>Vt eos agas. Te dignum commeatum addam.</w:t>
      </w:r>
    </w:p>
    <w:p w14:paraId="15ED8C18" w14:textId="5D174A4E" w:rsidR="003071AB" w:rsidRPr="00D16D6F" w:rsidRDefault="00887136" w:rsidP="001323C4">
      <w:pPr>
        <w:pStyle w:val="DraCorstandard"/>
      </w:pPr>
      <w:r w:rsidRPr="00887136">
        <w:rPr>
          <w:rStyle w:val="DraCorspeakerattribution"/>
        </w:rPr>
        <w:lastRenderedPageBreak/>
        <w:t>Acolastvs.</w:t>
      </w:r>
      <w:r w:rsidR="002A17E8" w:rsidRPr="00D16D6F">
        <w:t xml:space="preserve"> </w:t>
      </w:r>
      <w:r w:rsidR="005343CB" w:rsidRPr="00D16D6F">
        <w:t>Sequor. Vah, ab equis ad asinos</w:t>
      </w:r>
      <w:r w:rsidR="004A1B53">
        <w:t>?</w:t>
      </w:r>
      <w:r w:rsidR="005343CB" w:rsidRPr="00D16D6F">
        <w:t xml:space="preserve"> Non magis cr</w:t>
      </w:r>
      <w:r w:rsidR="004A1B53">
        <w:t>a</w:t>
      </w:r>
      <w:r w:rsidR="005343CB" w:rsidRPr="00D16D6F">
        <w:t>edas</w:t>
      </w:r>
    </w:p>
    <w:p w14:paraId="79C017C6" w14:textId="77777777" w:rsidR="00ED15BA" w:rsidRDefault="005343CB" w:rsidP="001323C4">
      <w:pPr>
        <w:pStyle w:val="DraCorstandard"/>
      </w:pPr>
      <w:r w:rsidRPr="00D16D6F">
        <w:t>Fortunae uoltui quam mobili uento.</w:t>
      </w:r>
    </w:p>
    <w:p w14:paraId="3BECE96A" w14:textId="7D9C10B9" w:rsidR="002416D4" w:rsidRPr="009246B4" w:rsidRDefault="002416D4" w:rsidP="002416D4">
      <w:pPr>
        <w:pStyle w:val="DraCoradditions"/>
        <w:rPr>
          <w:lang w:val="fr-FR"/>
        </w:rPr>
      </w:pPr>
      <w:r w:rsidRPr="009246B4">
        <w:rPr>
          <w:lang w:val="fr-FR"/>
        </w:rPr>
        <w:t>/act=5, scene=1/</w:t>
      </w:r>
    </w:p>
    <w:p w14:paraId="3A93A336" w14:textId="08F9FF34" w:rsidR="003071AB" w:rsidRPr="00D16D6F" w:rsidRDefault="002A17E8" w:rsidP="00F86DDF">
      <w:pPr>
        <w:pStyle w:val="DraCorhead"/>
      </w:pPr>
      <w:r w:rsidRPr="00D16D6F">
        <w:t>Actus quintus.</w:t>
      </w:r>
      <w:r w:rsidR="005343CB" w:rsidRPr="00D16D6F">
        <w:t xml:space="preserve"> [</w:t>
      </w:r>
      <w:r w:rsidRPr="00D16D6F">
        <w:t>Scaena prima</w:t>
      </w:r>
      <w:r w:rsidR="005343CB" w:rsidRPr="00D16D6F">
        <w:t>]</w:t>
      </w:r>
    </w:p>
    <w:p w14:paraId="288B1920" w14:textId="7A64EC1B" w:rsidR="003071AB" w:rsidRPr="00F86DDF" w:rsidRDefault="005343CB" w:rsidP="001323C4">
      <w:pPr>
        <w:pStyle w:val="DraCorstandard"/>
        <w:rPr>
          <w:rStyle w:val="DraCorstagedirectionsetc"/>
        </w:rPr>
      </w:pPr>
      <w:r w:rsidRPr="00F86DDF">
        <w:rPr>
          <w:rStyle w:val="DraCorstagedirectionsetc"/>
        </w:rPr>
        <w:t>Pelarg</w:t>
      </w:r>
      <w:r w:rsidR="004A1B53" w:rsidRPr="00F86DDF">
        <w:rPr>
          <w:rStyle w:val="DraCorstagedirectionsetc"/>
        </w:rPr>
        <w:t>v</w:t>
      </w:r>
      <w:r w:rsidRPr="00F86DDF">
        <w:rPr>
          <w:rStyle w:val="DraCorstagedirectionsetc"/>
        </w:rPr>
        <w:t>s</w:t>
      </w:r>
      <w:r w:rsidR="002A17E8" w:rsidRPr="00F86DDF">
        <w:rPr>
          <w:rStyle w:val="DraCorstagedirectionsetc"/>
        </w:rPr>
        <w:t>.</w:t>
      </w:r>
      <w:r w:rsidRPr="00F86DDF">
        <w:rPr>
          <w:rStyle w:val="DraCorstagedirectionsetc"/>
        </w:rPr>
        <w:t xml:space="preserve"> Eub</w:t>
      </w:r>
      <w:r w:rsidR="004A1B53" w:rsidRPr="00F86DDF">
        <w:rPr>
          <w:rStyle w:val="DraCorstagedirectionsetc"/>
        </w:rPr>
        <w:t>v</w:t>
      </w:r>
      <w:r w:rsidRPr="00F86DDF">
        <w:rPr>
          <w:rStyle w:val="DraCorstagedirectionsetc"/>
        </w:rPr>
        <w:t>l</w:t>
      </w:r>
      <w:r w:rsidR="004A1B53" w:rsidRPr="00F86DDF">
        <w:rPr>
          <w:rStyle w:val="DraCorstagedirectionsetc"/>
        </w:rPr>
        <w:t>v</w:t>
      </w:r>
      <w:r w:rsidRPr="00F86DDF">
        <w:rPr>
          <w:rStyle w:val="DraCorstagedirectionsetc"/>
        </w:rPr>
        <w:t>s</w:t>
      </w:r>
      <w:r w:rsidR="002A17E8" w:rsidRPr="00F86DDF">
        <w:rPr>
          <w:rStyle w:val="DraCorstagedirectionsetc"/>
        </w:rPr>
        <w:t>.</w:t>
      </w:r>
    </w:p>
    <w:p w14:paraId="5E3E33D2" w14:textId="77777777" w:rsidR="00ED15BA" w:rsidRPr="00F86DDF" w:rsidRDefault="005343CB" w:rsidP="001323C4">
      <w:pPr>
        <w:pStyle w:val="DraCorstandard"/>
        <w:rPr>
          <w:rStyle w:val="DraCorstagedirectionsetc"/>
        </w:rPr>
      </w:pPr>
      <w:r w:rsidRPr="00F86DDF">
        <w:rPr>
          <w:rStyle w:val="DraCorstagedirectionsetc"/>
        </w:rPr>
        <w:t>Septenari</w:t>
      </w:r>
      <w:r w:rsidR="002A17E8" w:rsidRPr="00F86DDF">
        <w:rPr>
          <w:rStyle w:val="DraCorstagedirectionsetc"/>
        </w:rPr>
        <w:t>j</w:t>
      </w:r>
      <w:r w:rsidRPr="00F86DDF">
        <w:rPr>
          <w:rStyle w:val="DraCorstagedirectionsetc"/>
        </w:rPr>
        <w:t xml:space="preserve"> et octonari</w:t>
      </w:r>
      <w:r w:rsidR="002A17E8" w:rsidRPr="00F86DDF">
        <w:rPr>
          <w:rStyle w:val="DraCorstagedirectionsetc"/>
        </w:rPr>
        <w:t>j</w:t>
      </w:r>
      <w:r w:rsidRPr="00F86DDF">
        <w:rPr>
          <w:rStyle w:val="DraCorstagedirectionsetc"/>
        </w:rPr>
        <w:t>.</w:t>
      </w:r>
    </w:p>
    <w:p w14:paraId="4B6E6083" w14:textId="595CF55F" w:rsidR="003071AB" w:rsidRPr="00D16D6F" w:rsidRDefault="005343CB" w:rsidP="001323C4">
      <w:pPr>
        <w:pStyle w:val="DraCorstandard"/>
      </w:pPr>
      <w:r w:rsidRPr="00D16D6F">
        <w:t>Praesagit animus, nescio quid mihi imminere tristius.</w:t>
      </w:r>
    </w:p>
    <w:p w14:paraId="12BBE10F" w14:textId="16C91E96" w:rsidR="003071AB" w:rsidRPr="00D16D6F" w:rsidRDefault="004A1B53" w:rsidP="001323C4">
      <w:pPr>
        <w:pStyle w:val="DraCorstandard"/>
      </w:pPr>
      <w:r w:rsidRPr="00D41F69">
        <w:rPr>
          <w:rStyle w:val="DraCorlinenumber"/>
        </w:rPr>
        <w:t>(10</w:t>
      </w:r>
      <w:r w:rsidR="00D41F69" w:rsidRPr="00D41F69">
        <w:rPr>
          <w:rStyle w:val="DraCorlinenumber"/>
        </w:rPr>
        <w:t>4</w:t>
      </w:r>
      <w:r w:rsidRPr="00D41F69">
        <w:rPr>
          <w:rStyle w:val="DraCorlinenumber"/>
        </w:rPr>
        <w:t>5)</w:t>
      </w:r>
      <w:r>
        <w:t xml:space="preserve"> </w:t>
      </w:r>
      <w:r w:rsidR="002A77F7" w:rsidRPr="002A77F7">
        <w:rPr>
          <w:rStyle w:val="DraCorspeakerattribution"/>
        </w:rPr>
        <w:t>Evb.</w:t>
      </w:r>
      <w:r w:rsidR="002A17E8" w:rsidRPr="00D16D6F">
        <w:t xml:space="preserve"> </w:t>
      </w:r>
      <w:r w:rsidR="00B95B11" w:rsidRPr="00B95B11">
        <w:rPr>
          <w:rStyle w:val="DraCormarkversepart"/>
        </w:rPr>
        <w:t>@</w:t>
      </w:r>
      <w:r w:rsidR="005343CB" w:rsidRPr="00D16D6F">
        <w:t>De quo?</w:t>
      </w:r>
      <w:r w:rsidR="002A17E8" w:rsidRPr="00D16D6F">
        <w:t xml:space="preserve"> </w:t>
      </w:r>
      <w:r w:rsidR="002A77F7" w:rsidRPr="002A77F7">
        <w:rPr>
          <w:rStyle w:val="DraCorspeakerattribution"/>
        </w:rPr>
        <w:t>Pel.</w:t>
      </w:r>
      <w:r w:rsidR="002A17E8" w:rsidRPr="00D16D6F">
        <w:rPr>
          <w:i/>
          <w:iCs/>
        </w:rPr>
        <w:t xml:space="preserve"> </w:t>
      </w:r>
      <w:r w:rsidR="00B95B11" w:rsidRPr="00B95B11">
        <w:rPr>
          <w:rStyle w:val="DraCormarkversepart"/>
        </w:rPr>
        <w:t>@</w:t>
      </w:r>
      <w:r w:rsidR="005343CB" w:rsidRPr="00D16D6F">
        <w:t>De filio, Eubule.</w:t>
      </w:r>
      <w:r w:rsidR="002A17E8" w:rsidRPr="00D16D6F">
        <w:t xml:space="preserve"> </w:t>
      </w:r>
      <w:r w:rsidR="002A77F7" w:rsidRPr="002A77F7">
        <w:rPr>
          <w:rStyle w:val="DraCorspeakerattribution"/>
        </w:rPr>
        <w:t>Evb.</w:t>
      </w:r>
      <w:r w:rsidR="002A17E8" w:rsidRPr="00D16D6F">
        <w:rPr>
          <w:i/>
          <w:iCs/>
        </w:rPr>
        <w:t xml:space="preserve"> </w:t>
      </w:r>
      <w:r w:rsidR="00B95B11" w:rsidRPr="00B95B11">
        <w:rPr>
          <w:rStyle w:val="DraCormarkversepart"/>
        </w:rPr>
        <w:t>@</w:t>
      </w:r>
      <w:r w:rsidR="005343CB" w:rsidRPr="00D16D6F">
        <w:t>Nimis suspiciosus es,</w:t>
      </w:r>
    </w:p>
    <w:p w14:paraId="4CB5C85A" w14:textId="3E58F068" w:rsidR="003071AB" w:rsidRPr="00D16D6F" w:rsidRDefault="005343CB" w:rsidP="001323C4">
      <w:pPr>
        <w:pStyle w:val="DraCorstandard"/>
      </w:pPr>
      <w:r w:rsidRPr="00D16D6F">
        <w:t>Pelarge, quo quid aliud quam malum conduplicas tibi?</w:t>
      </w:r>
    </w:p>
    <w:p w14:paraId="74D3FE9B" w14:textId="77777777" w:rsidR="003071AB" w:rsidRPr="00D16D6F" w:rsidRDefault="005343CB" w:rsidP="001323C4">
      <w:pPr>
        <w:pStyle w:val="DraCorstandard"/>
      </w:pPr>
      <w:r w:rsidRPr="00D16D6F">
        <w:t>Neque enim formidine ulla arcere potes malum foribus tuis.</w:t>
      </w:r>
    </w:p>
    <w:p w14:paraId="77666C59" w14:textId="62D1C26E" w:rsidR="003071AB" w:rsidRPr="00D16D6F" w:rsidRDefault="00B95B11" w:rsidP="001323C4">
      <w:pPr>
        <w:pStyle w:val="DraCorstandard"/>
      </w:pPr>
      <w:r w:rsidRPr="00B95B11">
        <w:rPr>
          <w:rStyle w:val="DraCormarkversepart"/>
        </w:rPr>
        <w:t>@</w:t>
      </w:r>
      <w:r w:rsidR="005343CB" w:rsidRPr="00D16D6F">
        <w:t>Quid autem est, quod te sollicitat, cedo?</w:t>
      </w:r>
      <w:r w:rsidR="002A17E8" w:rsidRPr="00D16D6F">
        <w:t xml:space="preserve"> </w:t>
      </w:r>
      <w:r w:rsidR="00E9556D" w:rsidRPr="00E9556D">
        <w:rPr>
          <w:rStyle w:val="DraCorspeakerattribution"/>
        </w:rPr>
        <w:t>Pelar.</w:t>
      </w:r>
      <w:r w:rsidR="002A17E8" w:rsidRPr="00D16D6F">
        <w:rPr>
          <w:i/>
          <w:iCs/>
        </w:rPr>
        <w:t xml:space="preserve"> </w:t>
      </w:r>
      <w:r w:rsidRPr="00B95B11">
        <w:rPr>
          <w:rStyle w:val="DraCormarkversepart"/>
        </w:rPr>
        <w:t>@</w:t>
      </w:r>
      <w:r w:rsidR="005343CB" w:rsidRPr="00D16D6F">
        <w:t>Ne ille algeat,</w:t>
      </w:r>
    </w:p>
    <w:p w14:paraId="3E3BAB05" w14:textId="5FA418BE" w:rsidR="003071AB" w:rsidRPr="00D16D6F" w:rsidRDefault="00B95B11" w:rsidP="001323C4">
      <w:pPr>
        <w:pStyle w:val="DraCorstandard"/>
      </w:pPr>
      <w:r w:rsidRPr="00B95B11">
        <w:rPr>
          <w:rStyle w:val="DraCormarkversepart"/>
        </w:rPr>
        <w:t>@</w:t>
      </w:r>
      <w:r w:rsidR="005343CB" w:rsidRPr="00D16D6F">
        <w:t>Neu uitam misere trahat in sordibus.</w:t>
      </w:r>
      <w:r w:rsidR="002A17E8" w:rsidRPr="00D16D6F">
        <w:t xml:space="preserve"> </w:t>
      </w:r>
      <w:r w:rsidR="00E9556D" w:rsidRPr="00E9556D">
        <w:rPr>
          <w:rStyle w:val="DraCorspeakerattribution"/>
        </w:rPr>
        <w:t>Evbv.</w:t>
      </w:r>
      <w:r w:rsidR="002A17E8" w:rsidRPr="00D16D6F">
        <w:rPr>
          <w:i/>
          <w:iCs/>
        </w:rPr>
        <w:t xml:space="preserve"> </w:t>
      </w:r>
      <w:r w:rsidRPr="00B95B11">
        <w:rPr>
          <w:rStyle w:val="DraCormarkversepart"/>
        </w:rPr>
        <w:t>@</w:t>
      </w:r>
      <w:r w:rsidR="005343CB" w:rsidRPr="00D16D6F">
        <w:t>Quaeso</w:t>
      </w:r>
      <w:r w:rsidR="002A17E8" w:rsidRPr="00D16D6F">
        <w:t>,</w:t>
      </w:r>
      <w:r w:rsidR="005343CB" w:rsidRPr="00D16D6F">
        <w:t xml:space="preserve"> unde has colligis</w:t>
      </w:r>
    </w:p>
    <w:p w14:paraId="65F24656" w14:textId="3946D6B1" w:rsidR="003071AB" w:rsidRPr="00D16D6F" w:rsidRDefault="00391494" w:rsidP="001323C4">
      <w:pPr>
        <w:pStyle w:val="DraCorstandard"/>
      </w:pPr>
      <w:r w:rsidRPr="00D41F69">
        <w:rPr>
          <w:rStyle w:val="DraCorlinenumber"/>
        </w:rPr>
        <w:t>(10</w:t>
      </w:r>
      <w:r w:rsidR="00D41F69" w:rsidRPr="00D41F69">
        <w:rPr>
          <w:rStyle w:val="DraCorlinenumber"/>
        </w:rPr>
        <w:t>5</w:t>
      </w:r>
      <w:r w:rsidRPr="00D41F69">
        <w:rPr>
          <w:rStyle w:val="DraCorlinenumber"/>
        </w:rPr>
        <w:t>0)</w:t>
      </w:r>
      <w:r>
        <w:t xml:space="preserve"> </w:t>
      </w:r>
      <w:r w:rsidR="00B95B11" w:rsidRPr="00B95B11">
        <w:rPr>
          <w:rStyle w:val="DraCormarkversepart"/>
        </w:rPr>
        <w:t>@</w:t>
      </w:r>
      <w:r w:rsidR="005343CB" w:rsidRPr="00D16D6F">
        <w:t>Suspiciones?</w:t>
      </w:r>
      <w:r w:rsidR="002A17E8" w:rsidRPr="00D16D6F">
        <w:t xml:space="preserve"> </w:t>
      </w:r>
      <w:r w:rsidR="00E9556D" w:rsidRPr="00E9556D">
        <w:rPr>
          <w:rStyle w:val="DraCorspeakerattribution"/>
        </w:rPr>
        <w:t>Pelarg.</w:t>
      </w:r>
      <w:r w:rsidR="002A17E8" w:rsidRPr="00D16D6F">
        <w:rPr>
          <w:i/>
          <w:iCs/>
        </w:rPr>
        <w:t xml:space="preserve"> </w:t>
      </w:r>
      <w:r w:rsidR="00B95B11" w:rsidRPr="00B95B11">
        <w:rPr>
          <w:rStyle w:val="DraCormarkversepart"/>
        </w:rPr>
        <w:t>@</w:t>
      </w:r>
      <w:r w:rsidR="005343CB" w:rsidRPr="00D16D6F">
        <w:t>Primum ominis tui nequeo obliuiscier.</w:t>
      </w:r>
    </w:p>
    <w:p w14:paraId="1A813DD1" w14:textId="77777777" w:rsidR="003071AB" w:rsidRPr="00D16D6F" w:rsidRDefault="005343CB" w:rsidP="001323C4">
      <w:pPr>
        <w:pStyle w:val="DraCorstandard"/>
      </w:pPr>
      <w:r w:rsidRPr="00D16D6F">
        <w:t>Hinc ante oculos meos subinde astare uisus filius,</w:t>
      </w:r>
    </w:p>
    <w:p w14:paraId="6B2D35F8" w14:textId="1B9873BB" w:rsidR="003071AB" w:rsidRPr="00D16D6F" w:rsidRDefault="005343CB" w:rsidP="001323C4">
      <w:pPr>
        <w:pStyle w:val="DraCorstandard"/>
      </w:pPr>
      <w:r w:rsidRPr="00D16D6F">
        <w:t xml:space="preserve">Pannosus, sentus, squalidus, </w:t>
      </w:r>
      <w:r w:rsidR="002A17E8" w:rsidRPr="00D16D6F">
        <w:rPr>
          <w:rFonts w:ascii="Vusillus" w:hAnsi="Vusillus" w:cs="Vusillus"/>
          <w:noProof/>
        </w:rPr>
        <w:t>μονόγραμμος</w:t>
      </w:r>
      <w:r w:rsidRPr="00D16D6F">
        <w:t xml:space="preserve"> fl</w:t>
      </w:r>
      <w:r w:rsidR="004A1B53">
        <w:t>o</w:t>
      </w:r>
      <w:r w:rsidRPr="00D16D6F">
        <w:t>etibus</w:t>
      </w:r>
    </w:p>
    <w:p w14:paraId="769C7BF1" w14:textId="77777777" w:rsidR="00ED15BA" w:rsidRDefault="005343CB" w:rsidP="001323C4">
      <w:pPr>
        <w:pStyle w:val="DraCorstandard"/>
      </w:pPr>
      <w:r w:rsidRPr="00D16D6F">
        <w:t>Largis oppletus lumina, uoces unde hausi mestissimas.</w:t>
      </w:r>
    </w:p>
    <w:p w14:paraId="7B30CDC6" w14:textId="1AF2FB39" w:rsidR="003071AB" w:rsidRPr="00D16D6F" w:rsidRDefault="005343CB" w:rsidP="001323C4">
      <w:pPr>
        <w:pStyle w:val="DraCorstandard"/>
      </w:pPr>
      <w:r w:rsidRPr="00D16D6F">
        <w:t>Postremo uereor, quid sit, quod de ipso nihil audiam,</w:t>
      </w:r>
    </w:p>
    <w:p w14:paraId="08F003DC" w14:textId="13B7B290" w:rsidR="003071AB" w:rsidRPr="00D16D6F" w:rsidRDefault="00391494" w:rsidP="001323C4">
      <w:pPr>
        <w:pStyle w:val="DraCorstandard"/>
      </w:pPr>
      <w:r w:rsidRPr="00D41F69">
        <w:rPr>
          <w:rStyle w:val="DraCorlinenumber"/>
        </w:rPr>
        <w:t>(10</w:t>
      </w:r>
      <w:r w:rsidR="00D41F69" w:rsidRPr="00D41F69">
        <w:rPr>
          <w:rStyle w:val="DraCorlinenumber"/>
        </w:rPr>
        <w:t>5</w:t>
      </w:r>
      <w:r w:rsidRPr="00D41F69">
        <w:rPr>
          <w:rStyle w:val="DraCorlinenumber"/>
        </w:rPr>
        <w:t>5)</w:t>
      </w:r>
      <w:r>
        <w:t xml:space="preserve"> </w:t>
      </w:r>
      <w:r w:rsidR="00B95B11" w:rsidRPr="00B95B11">
        <w:rPr>
          <w:rStyle w:val="DraCormarkversepart"/>
        </w:rPr>
        <w:t>@</w:t>
      </w:r>
      <w:r w:rsidR="005343CB" w:rsidRPr="00D16D6F">
        <w:t>Nisi mortuus est. Quid censes?</w:t>
      </w:r>
      <w:r w:rsidR="002A17E8" w:rsidRPr="00D16D6F">
        <w:t xml:space="preserve"> </w:t>
      </w:r>
      <w:r w:rsidR="00E9556D" w:rsidRPr="00E9556D">
        <w:rPr>
          <w:rStyle w:val="DraCorspeakerattribution"/>
        </w:rPr>
        <w:t>Evbv.</w:t>
      </w:r>
      <w:r w:rsidR="002A17E8" w:rsidRPr="00D16D6F">
        <w:rPr>
          <w:i/>
          <w:iCs/>
        </w:rPr>
        <w:t xml:space="preserve"> </w:t>
      </w:r>
      <w:r w:rsidR="00D10CC6">
        <w:rPr>
          <w:i/>
          <w:iCs/>
        </w:rPr>
        <w:t>z</w:t>
      </w:r>
      <w:r w:rsidR="00B95B11" w:rsidRPr="00B95B11">
        <w:rPr>
          <w:rStyle w:val="DraCormarkversepart"/>
        </w:rPr>
        <w:t>@</w:t>
      </w:r>
      <w:r w:rsidR="005343CB" w:rsidRPr="00D16D6F">
        <w:t>Proximum esse nun</w:t>
      </w:r>
      <w:r w:rsidR="004A1B53">
        <w:t>c</w:t>
      </w:r>
      <w:r w:rsidR="005343CB" w:rsidRPr="00D16D6F">
        <w:t>ium,</w:t>
      </w:r>
    </w:p>
    <w:p w14:paraId="7AD0BB0E" w14:textId="77777777" w:rsidR="003071AB" w:rsidRPr="00D16D6F" w:rsidRDefault="005343CB" w:rsidP="001323C4">
      <w:pPr>
        <w:pStyle w:val="DraCorstandard"/>
      </w:pPr>
      <w:r w:rsidRPr="00D16D6F">
        <w:t>Statum gnati qui commemoret, quis sit, proin desinas metum.</w:t>
      </w:r>
    </w:p>
    <w:p w14:paraId="37DA1009" w14:textId="0757D2F8" w:rsidR="003071AB" w:rsidRPr="00D16D6F" w:rsidRDefault="002A77F7" w:rsidP="001323C4">
      <w:pPr>
        <w:pStyle w:val="DraCorstandard"/>
      </w:pPr>
      <w:r w:rsidRPr="002A77F7">
        <w:rPr>
          <w:rStyle w:val="DraCorspeakerattribution"/>
        </w:rPr>
        <w:t>Pe.</w:t>
      </w:r>
      <w:r w:rsidR="002A17E8" w:rsidRPr="00D16D6F">
        <w:t xml:space="preserve"> </w:t>
      </w:r>
      <w:r w:rsidR="005343CB" w:rsidRPr="00D16D6F">
        <w:t>Curae est mihi haud secus ac oculi pupilla. Quin pariter, cum hoc eo</w:t>
      </w:r>
    </w:p>
    <w:p w14:paraId="43A5FED6" w14:textId="77777777" w:rsidR="003071AB" w:rsidRPr="00D16D6F" w:rsidRDefault="005343CB" w:rsidP="001323C4">
      <w:pPr>
        <w:pStyle w:val="DraCorstandard"/>
      </w:pPr>
      <w:r w:rsidRPr="00D16D6F">
        <w:t>Me affligi interpretor, quoties illi quicquam est aegre, quia</w:t>
      </w:r>
    </w:p>
    <w:p w14:paraId="522E4237" w14:textId="77777777" w:rsidR="003071AB" w:rsidRPr="00D16D6F" w:rsidRDefault="005343CB" w:rsidP="001323C4">
      <w:pPr>
        <w:pStyle w:val="DraCorstandard"/>
      </w:pPr>
      <w:r w:rsidRPr="00D16D6F">
        <w:t>Hoc, inquam, patrium est, communia mala bonaque ducere.</w:t>
      </w:r>
    </w:p>
    <w:p w14:paraId="53AF1617" w14:textId="11409AF6" w:rsidR="003071AB" w:rsidRPr="00D16D6F" w:rsidRDefault="00391494" w:rsidP="001323C4">
      <w:pPr>
        <w:pStyle w:val="DraCorstandard"/>
      </w:pPr>
      <w:r w:rsidRPr="00D41F69">
        <w:rPr>
          <w:rStyle w:val="DraCorlinenumber"/>
        </w:rPr>
        <w:t>(10</w:t>
      </w:r>
      <w:r w:rsidR="00D41F69" w:rsidRPr="00D41F69">
        <w:rPr>
          <w:rStyle w:val="DraCorlinenumber"/>
        </w:rPr>
        <w:t>6</w:t>
      </w:r>
      <w:r w:rsidRPr="00D41F69">
        <w:rPr>
          <w:rStyle w:val="DraCorlinenumber"/>
        </w:rPr>
        <w:t>0)</w:t>
      </w:r>
      <w:r>
        <w:t xml:space="preserve"> </w:t>
      </w:r>
      <w:r w:rsidR="005343CB" w:rsidRPr="00D16D6F">
        <w:t>Hoc qui nescit, fateatur se indignum esse patris nomine.</w:t>
      </w:r>
    </w:p>
    <w:p w14:paraId="3DCD2886" w14:textId="684148E9" w:rsidR="003071AB" w:rsidRPr="00D16D6F" w:rsidRDefault="00E9556D" w:rsidP="001323C4">
      <w:pPr>
        <w:pStyle w:val="DraCorstandard"/>
      </w:pPr>
      <w:r w:rsidRPr="00E9556D">
        <w:rPr>
          <w:rStyle w:val="DraCorspeakerattribution"/>
        </w:rPr>
        <w:t>Evbv.</w:t>
      </w:r>
      <w:r w:rsidR="002A17E8" w:rsidRPr="00D16D6F">
        <w:t xml:space="preserve"> </w:t>
      </w:r>
      <w:r w:rsidR="005343CB" w:rsidRPr="00D16D6F">
        <w:t>Nempe, ut dicis. Sed modus est in re qualibet optimus.</w:t>
      </w:r>
    </w:p>
    <w:p w14:paraId="1EB7E5F8" w14:textId="75A20242" w:rsidR="003071AB" w:rsidRPr="00D16D6F" w:rsidRDefault="00887136" w:rsidP="001323C4">
      <w:pPr>
        <w:pStyle w:val="DraCorstandard"/>
      </w:pPr>
      <w:r w:rsidRPr="00887136">
        <w:rPr>
          <w:rStyle w:val="DraCorspeakerattribution"/>
        </w:rPr>
        <w:t>Pelargvs.</w:t>
      </w:r>
      <w:r w:rsidR="002A17E8" w:rsidRPr="00D16D6F">
        <w:t xml:space="preserve"> </w:t>
      </w:r>
      <w:r w:rsidR="00B95B11" w:rsidRPr="00B95B11">
        <w:rPr>
          <w:rStyle w:val="DraCormarkversepart"/>
        </w:rPr>
        <w:t>@</w:t>
      </w:r>
      <w:r w:rsidR="005343CB" w:rsidRPr="00D16D6F">
        <w:t>Est, si queam assequi.</w:t>
      </w:r>
      <w:r w:rsidR="002A17E8" w:rsidRPr="00D16D6F">
        <w:t xml:space="preserve"> </w:t>
      </w:r>
      <w:r w:rsidR="00E9556D" w:rsidRPr="00E9556D">
        <w:rPr>
          <w:rStyle w:val="DraCorspeakerattribution"/>
        </w:rPr>
        <w:t>Evbv.</w:t>
      </w:r>
      <w:r w:rsidR="002A17E8" w:rsidRPr="00D16D6F">
        <w:rPr>
          <w:i/>
          <w:iCs/>
        </w:rPr>
        <w:t xml:space="preserve"> </w:t>
      </w:r>
      <w:r w:rsidR="00B95B11" w:rsidRPr="00B95B11">
        <w:rPr>
          <w:rStyle w:val="DraCormarkversepart"/>
        </w:rPr>
        <w:t>@</w:t>
      </w:r>
      <w:r w:rsidR="005343CB" w:rsidRPr="00D16D6F">
        <w:t>Velis solum dolorem ponere.</w:t>
      </w:r>
    </w:p>
    <w:p w14:paraId="4752EDDF" w14:textId="56DC88F8" w:rsidR="003071AB" w:rsidRPr="00D16D6F" w:rsidRDefault="00B95B11" w:rsidP="001323C4">
      <w:pPr>
        <w:pStyle w:val="DraCorstandard"/>
      </w:pPr>
      <w:r w:rsidRPr="00B95B11">
        <w:rPr>
          <w:rStyle w:val="DraCormarkversepart"/>
        </w:rPr>
        <w:t>@</w:t>
      </w:r>
      <w:r w:rsidR="005343CB" w:rsidRPr="00D16D6F">
        <w:t>Facile quieuerit.</w:t>
      </w:r>
      <w:r w:rsidR="002A17E8" w:rsidRPr="00D16D6F">
        <w:t xml:space="preserve"> </w:t>
      </w:r>
      <w:r w:rsidR="002A77F7" w:rsidRPr="002A77F7">
        <w:rPr>
          <w:rStyle w:val="DraCorspeakerattribution"/>
        </w:rPr>
        <w:t>Pe.</w:t>
      </w:r>
      <w:r w:rsidR="002A17E8" w:rsidRPr="00D16D6F">
        <w:rPr>
          <w:i/>
          <w:iCs/>
        </w:rPr>
        <w:t xml:space="preserve"> </w:t>
      </w:r>
      <w:r w:rsidRPr="00B95B11">
        <w:rPr>
          <w:rStyle w:val="DraCormarkversepart"/>
        </w:rPr>
        <w:t>@</w:t>
      </w:r>
      <w:r w:rsidR="005343CB" w:rsidRPr="00D16D6F">
        <w:t>Alios nescio, sed euenit</w:t>
      </w:r>
    </w:p>
    <w:p w14:paraId="537C6172" w14:textId="77777777" w:rsidR="003071AB" w:rsidRPr="00D16D6F" w:rsidRDefault="005343CB" w:rsidP="001323C4">
      <w:pPr>
        <w:pStyle w:val="DraCorstandard"/>
      </w:pPr>
      <w:r w:rsidRPr="00D16D6F">
        <w:lastRenderedPageBreak/>
        <w:t>Mihi quidem, ut aegritudo cotidie magis de filio</w:t>
      </w:r>
    </w:p>
    <w:p w14:paraId="65B33FA8" w14:textId="7C5DDA1A" w:rsidR="003071AB" w:rsidRPr="00D16D6F" w:rsidRDefault="00391494" w:rsidP="001323C4">
      <w:pPr>
        <w:pStyle w:val="DraCorstandard"/>
      </w:pPr>
      <w:r w:rsidRPr="00D41F69">
        <w:rPr>
          <w:rStyle w:val="DraCorlinenumber"/>
        </w:rPr>
        <w:t>(10</w:t>
      </w:r>
      <w:r w:rsidR="00D41F69" w:rsidRPr="00D41F69">
        <w:rPr>
          <w:rStyle w:val="DraCorlinenumber"/>
        </w:rPr>
        <w:t>6</w:t>
      </w:r>
      <w:r w:rsidRPr="00D41F69">
        <w:rPr>
          <w:rStyle w:val="DraCorlinenumber"/>
        </w:rPr>
        <w:t>5)</w:t>
      </w:r>
      <w:r>
        <w:t xml:space="preserve"> </w:t>
      </w:r>
      <w:r w:rsidR="005343CB" w:rsidRPr="00D16D6F">
        <w:t>Augescat. Tantum abest, dies ut adimat aegritudinem.</w:t>
      </w:r>
    </w:p>
    <w:p w14:paraId="289E09CB" w14:textId="77777777" w:rsidR="003071AB" w:rsidRPr="00D16D6F" w:rsidRDefault="005343CB" w:rsidP="001323C4">
      <w:pPr>
        <w:pStyle w:val="DraCorstandard"/>
      </w:pPr>
      <w:r w:rsidRPr="00D16D6F">
        <w:t>Nam quanto abest diutius, hoc magis cupio, tanto et magis</w:t>
      </w:r>
    </w:p>
    <w:p w14:paraId="33C37B56" w14:textId="2EED99CB" w:rsidR="003071AB" w:rsidRPr="00D16D6F" w:rsidRDefault="00B95B11" w:rsidP="001323C4">
      <w:pPr>
        <w:pStyle w:val="DraCorstandard"/>
      </w:pPr>
      <w:r w:rsidRPr="00B95B11">
        <w:rPr>
          <w:rStyle w:val="DraCormarkversepart"/>
        </w:rPr>
        <w:t>@</w:t>
      </w:r>
      <w:r w:rsidR="005343CB" w:rsidRPr="00D16D6F">
        <w:t>Desidero.</w:t>
      </w:r>
      <w:r w:rsidR="002A17E8" w:rsidRPr="00D16D6F">
        <w:t xml:space="preserve"> </w:t>
      </w:r>
      <w:r w:rsidR="00E9556D" w:rsidRPr="00E9556D">
        <w:rPr>
          <w:rStyle w:val="DraCorspeakerattribution"/>
        </w:rPr>
        <w:t>Evbv.</w:t>
      </w:r>
      <w:r w:rsidR="002A17E8" w:rsidRPr="00D16D6F">
        <w:t xml:space="preserve"> </w:t>
      </w:r>
      <w:r w:rsidRPr="00B95B11">
        <w:rPr>
          <w:rStyle w:val="DraCormarkversepart"/>
        </w:rPr>
        <w:t>@</w:t>
      </w:r>
      <w:r w:rsidR="005343CB" w:rsidRPr="00D16D6F">
        <w:t>Pelarge, quod animus iamdudum dictitat</w:t>
      </w:r>
    </w:p>
    <w:p w14:paraId="6D5F59F2" w14:textId="7385F147" w:rsidR="003071AB" w:rsidRPr="00D16D6F" w:rsidRDefault="005343CB" w:rsidP="001323C4">
      <w:pPr>
        <w:pStyle w:val="DraCorstandard"/>
      </w:pPr>
      <w:r w:rsidRPr="00D16D6F">
        <w:t>Haud longe abesse nun</w:t>
      </w:r>
      <w:r w:rsidR="004A1B53">
        <w:t>,c</w:t>
      </w:r>
      <w:r w:rsidRPr="00D16D6F">
        <w:t>ium, haud uanum puto. Abiero</w:t>
      </w:r>
    </w:p>
    <w:p w14:paraId="7E0A9298" w14:textId="77777777" w:rsidR="003071AB" w:rsidRPr="00D16D6F" w:rsidRDefault="005343CB" w:rsidP="001323C4">
      <w:pPr>
        <w:pStyle w:val="DraCorstandard"/>
      </w:pPr>
      <w:r w:rsidRPr="00D16D6F">
        <w:t>Igitur ad portitores, ex quibus forsan discam omnia.</w:t>
      </w:r>
    </w:p>
    <w:p w14:paraId="76A6D0D2" w14:textId="060622C8" w:rsidR="003071AB" w:rsidRPr="00D16D6F" w:rsidRDefault="00391494" w:rsidP="001323C4">
      <w:pPr>
        <w:pStyle w:val="DraCorstandard"/>
      </w:pPr>
      <w:r w:rsidRPr="00D41F69">
        <w:rPr>
          <w:rStyle w:val="DraCorlinenumber"/>
        </w:rPr>
        <w:t>(10</w:t>
      </w:r>
      <w:r w:rsidR="00D41F69" w:rsidRPr="00D41F69">
        <w:rPr>
          <w:rStyle w:val="DraCorlinenumber"/>
        </w:rPr>
        <w:t>7</w:t>
      </w:r>
      <w:r w:rsidRPr="00D41F69">
        <w:rPr>
          <w:rStyle w:val="DraCorlinenumber"/>
        </w:rPr>
        <w:t>0)</w:t>
      </w:r>
      <w:r>
        <w:t xml:space="preserve"> </w:t>
      </w:r>
      <w:r w:rsidR="005343CB" w:rsidRPr="00D16D6F">
        <w:t>Tu me interea domi operitor, mox huc reuolauero.</w:t>
      </w:r>
    </w:p>
    <w:p w14:paraId="10CF477F" w14:textId="660CC2AB" w:rsidR="003071AB" w:rsidRPr="00D16D6F" w:rsidRDefault="00887136" w:rsidP="001323C4">
      <w:pPr>
        <w:pStyle w:val="DraCorstandard"/>
      </w:pPr>
      <w:r w:rsidRPr="00887136">
        <w:rPr>
          <w:rStyle w:val="DraCorspeakerattribution"/>
        </w:rPr>
        <w:t>Pelargvs.</w:t>
      </w:r>
      <w:r w:rsidR="00962EB6">
        <w:t xml:space="preserve"> </w:t>
      </w:r>
      <w:r w:rsidR="005343CB" w:rsidRPr="00D16D6F">
        <w:t>Faciam. Quam suspicioso nunc sum animo</w:t>
      </w:r>
      <w:r w:rsidR="002A17E8" w:rsidRPr="00D16D6F">
        <w:t>, o</w:t>
      </w:r>
      <w:r w:rsidR="005343CB" w:rsidRPr="00D16D6F">
        <w:t>mnia timeo neque</w:t>
      </w:r>
    </w:p>
    <w:p w14:paraId="7AF67AEC" w14:textId="5774E206" w:rsidR="003071AB" w:rsidRPr="00D16D6F" w:rsidRDefault="005343CB" w:rsidP="001323C4">
      <w:pPr>
        <w:pStyle w:val="DraCorstandard"/>
      </w:pPr>
      <w:r w:rsidRPr="00D16D6F">
        <w:t>Quicquam timeo. Sedi</w:t>
      </w:r>
      <w:r w:rsidR="004A1B53">
        <w:t>c</w:t>
      </w:r>
      <w:r w:rsidRPr="00D16D6F">
        <w:t>iosus plane cordis mei</w:t>
      </w:r>
    </w:p>
    <w:p w14:paraId="30827650" w14:textId="77777777" w:rsidR="00ED15BA" w:rsidRDefault="005343CB" w:rsidP="001323C4">
      <w:pPr>
        <w:pStyle w:val="DraCorstandard"/>
      </w:pPr>
      <w:r w:rsidRPr="00D16D6F">
        <w:t>Senatus est, in quo nihil consil</w:t>
      </w:r>
      <w:r w:rsidR="0087532A" w:rsidRPr="00D16D6F">
        <w:t>ij</w:t>
      </w:r>
      <w:r w:rsidRPr="00D16D6F">
        <w:t xml:space="preserve"> consistere queat.</w:t>
      </w:r>
    </w:p>
    <w:p w14:paraId="3000A05A" w14:textId="6C4BBC44" w:rsidR="003071AB" w:rsidRPr="00D16D6F" w:rsidRDefault="005343CB" w:rsidP="001323C4">
      <w:pPr>
        <w:pStyle w:val="DraCorstandard"/>
      </w:pPr>
      <w:r w:rsidRPr="00D16D6F">
        <w:t>Ita ut fit, ubi, quod impense cupis, times ne non tibi</w:t>
      </w:r>
    </w:p>
    <w:p w14:paraId="231464C7" w14:textId="704429AA" w:rsidR="003071AB" w:rsidRPr="00D16D6F" w:rsidRDefault="00391494" w:rsidP="001323C4">
      <w:pPr>
        <w:pStyle w:val="DraCorstandard"/>
      </w:pPr>
      <w:r w:rsidRPr="00D41F69">
        <w:rPr>
          <w:rStyle w:val="DraCorlinenumber"/>
        </w:rPr>
        <w:t>(10</w:t>
      </w:r>
      <w:r w:rsidR="00D41F69" w:rsidRPr="00D41F69">
        <w:rPr>
          <w:rStyle w:val="DraCorlinenumber"/>
        </w:rPr>
        <w:t>7</w:t>
      </w:r>
      <w:r w:rsidRPr="00D41F69">
        <w:rPr>
          <w:rStyle w:val="DraCorlinenumber"/>
        </w:rPr>
        <w:t>5)</w:t>
      </w:r>
      <w:r>
        <w:t xml:space="preserve"> </w:t>
      </w:r>
      <w:r w:rsidR="005343CB" w:rsidRPr="00D16D6F">
        <w:t>Adu</w:t>
      </w:r>
      <w:r w:rsidR="004A1B53">
        <w:t>o</w:t>
      </w:r>
      <w:r w:rsidR="005343CB" w:rsidRPr="00D16D6F">
        <w:t>rsum eueniat. Inter spem et metum haereo, huc me coni</w:t>
      </w:r>
      <w:r w:rsidR="002A17E8" w:rsidRPr="00D16D6F">
        <w:t>j</w:t>
      </w:r>
      <w:r w:rsidR="005343CB" w:rsidRPr="00D16D6F">
        <w:t>cit</w:t>
      </w:r>
    </w:p>
    <w:p w14:paraId="13666087" w14:textId="77777777" w:rsidR="00ED15BA" w:rsidRDefault="005343CB" w:rsidP="001323C4">
      <w:pPr>
        <w:pStyle w:val="DraCorstandard"/>
      </w:pPr>
      <w:r w:rsidRPr="00D16D6F">
        <w:t>Gnatus, cuius salutem, quam accuro, uereor nimis</w:t>
      </w:r>
    </w:p>
    <w:p w14:paraId="026FBB5B" w14:textId="1801AD69" w:rsidR="003071AB" w:rsidRPr="00D16D6F" w:rsidRDefault="005343CB" w:rsidP="001323C4">
      <w:pPr>
        <w:pStyle w:val="DraCorstandard"/>
      </w:pPr>
      <w:r w:rsidRPr="00D16D6F">
        <w:t>Deploratam esse. Vt omnia pl</w:t>
      </w:r>
      <w:r w:rsidR="004A1B53">
        <w:t>a</w:t>
      </w:r>
      <w:r w:rsidRPr="00D16D6F">
        <w:t>ena sunt periculis, dolis,</w:t>
      </w:r>
    </w:p>
    <w:p w14:paraId="481FE7D6" w14:textId="77777777" w:rsidR="00ED15BA" w:rsidRDefault="005343CB" w:rsidP="001323C4">
      <w:pPr>
        <w:pStyle w:val="DraCorstandard"/>
      </w:pPr>
      <w:r w:rsidRPr="00D16D6F">
        <w:t>Labe, maculis et pestibus, quoquo u</w:t>
      </w:r>
      <w:r w:rsidR="00391494">
        <w:t>o</w:t>
      </w:r>
      <w:r w:rsidRPr="00D16D6F">
        <w:t>rsum respexeris.</w:t>
      </w:r>
    </w:p>
    <w:p w14:paraId="25968619" w14:textId="77777777" w:rsidR="00ED15BA" w:rsidRDefault="005343CB" w:rsidP="001323C4">
      <w:pPr>
        <w:pStyle w:val="DraCorstandard"/>
      </w:pPr>
      <w:r w:rsidRPr="00D16D6F">
        <w:t>Domi nunc desidere certum est, dum Eubulus redeat meus.</w:t>
      </w:r>
    </w:p>
    <w:p w14:paraId="4C266DEC" w14:textId="1AA8EADF" w:rsidR="002416D4" w:rsidRPr="009246B4" w:rsidRDefault="002416D4" w:rsidP="002416D4">
      <w:pPr>
        <w:pStyle w:val="DraCoradditions"/>
        <w:rPr>
          <w:lang w:val="it-CH"/>
        </w:rPr>
      </w:pPr>
      <w:r w:rsidRPr="009246B4">
        <w:rPr>
          <w:lang w:val="it-CH"/>
        </w:rPr>
        <w:t>/act=5, scene=2/</w:t>
      </w:r>
    </w:p>
    <w:p w14:paraId="01A0134E" w14:textId="440942D0" w:rsidR="003071AB" w:rsidRPr="00D16D6F" w:rsidRDefault="00715756" w:rsidP="00F86DDF">
      <w:pPr>
        <w:pStyle w:val="DraCorhead"/>
      </w:pPr>
      <w:r w:rsidRPr="00D16D6F">
        <w:t>Actus quinti.</w:t>
      </w:r>
      <w:r w:rsidR="00FC25F3">
        <w:t xml:space="preserve"> </w:t>
      </w:r>
      <w:r w:rsidRPr="00D16D6F">
        <w:t>Scoena secunda</w:t>
      </w:r>
    </w:p>
    <w:p w14:paraId="3586872F" w14:textId="700E3AF1" w:rsidR="003071AB" w:rsidRPr="00F86DDF" w:rsidRDefault="005343CB" w:rsidP="001323C4">
      <w:pPr>
        <w:pStyle w:val="DraCorstandard"/>
        <w:rPr>
          <w:rStyle w:val="DraCorstagedirectionsetc"/>
        </w:rPr>
      </w:pPr>
      <w:r w:rsidRPr="00F86DDF">
        <w:rPr>
          <w:rStyle w:val="DraCorstagedirectionsetc"/>
        </w:rPr>
        <w:t>Acolast</w:t>
      </w:r>
      <w:r w:rsidR="00391494" w:rsidRPr="00F86DDF">
        <w:rPr>
          <w:rStyle w:val="DraCorstagedirectionsetc"/>
        </w:rPr>
        <w:t>v</w:t>
      </w:r>
      <w:r w:rsidRPr="00F86DDF">
        <w:rPr>
          <w:rStyle w:val="DraCorstagedirectionsetc"/>
        </w:rPr>
        <w:t>s sol</w:t>
      </w:r>
      <w:r w:rsidR="00391494" w:rsidRPr="00F86DDF">
        <w:rPr>
          <w:rStyle w:val="DraCorstagedirectionsetc"/>
        </w:rPr>
        <w:t>v</w:t>
      </w:r>
      <w:r w:rsidRPr="00F86DDF">
        <w:rPr>
          <w:rStyle w:val="DraCorstagedirectionsetc"/>
        </w:rPr>
        <w:t>s</w:t>
      </w:r>
      <w:r w:rsidR="00715756" w:rsidRPr="00F86DDF">
        <w:rPr>
          <w:rStyle w:val="DraCorstagedirectionsetc"/>
        </w:rPr>
        <w:t>.</w:t>
      </w:r>
    </w:p>
    <w:p w14:paraId="6B6A4564" w14:textId="77777777" w:rsidR="00ED15BA" w:rsidRPr="00F86DDF" w:rsidRDefault="005343CB" w:rsidP="001323C4">
      <w:pPr>
        <w:pStyle w:val="DraCorstandard"/>
        <w:rPr>
          <w:rStyle w:val="DraCorstagedirectionsetc"/>
        </w:rPr>
      </w:pPr>
      <w:r w:rsidRPr="00F86DDF">
        <w:rPr>
          <w:rStyle w:val="DraCorstagedirectionsetc"/>
        </w:rPr>
        <w:t>Trimetr</w:t>
      </w:r>
      <w:r w:rsidR="00391494" w:rsidRPr="00F86DDF">
        <w:rPr>
          <w:rStyle w:val="DraCorstagedirectionsetc"/>
        </w:rPr>
        <w:t>oi</w:t>
      </w:r>
      <w:r w:rsidRPr="00F86DDF">
        <w:rPr>
          <w:rStyle w:val="DraCorstagedirectionsetc"/>
        </w:rPr>
        <w:t>.</w:t>
      </w:r>
    </w:p>
    <w:p w14:paraId="2BD9F038" w14:textId="3D49B0C6" w:rsidR="00ED15BA" w:rsidRDefault="00391494" w:rsidP="001323C4">
      <w:pPr>
        <w:pStyle w:val="DraCorstandard"/>
      </w:pPr>
      <w:r w:rsidRPr="00D41F69">
        <w:rPr>
          <w:rStyle w:val="DraCorlinenumber"/>
        </w:rPr>
        <w:t>(10</w:t>
      </w:r>
      <w:r w:rsidR="00D41F69" w:rsidRPr="00D41F69">
        <w:rPr>
          <w:rStyle w:val="DraCorlinenumber"/>
        </w:rPr>
        <w:t>8</w:t>
      </w:r>
      <w:r w:rsidRPr="00D41F69">
        <w:rPr>
          <w:rStyle w:val="DraCorlinenumber"/>
        </w:rPr>
        <w:t>0)</w:t>
      </w:r>
      <w:r>
        <w:t xml:space="preserve"> </w:t>
      </w:r>
      <w:r w:rsidR="005343CB" w:rsidRPr="00D16D6F">
        <w:t>Quis tam durae est mentis, quem non deiecerit</w:t>
      </w:r>
    </w:p>
    <w:p w14:paraId="7947C10B" w14:textId="77777777" w:rsidR="00ED15BA" w:rsidRDefault="005343CB" w:rsidP="001323C4">
      <w:pPr>
        <w:pStyle w:val="DraCorstandard"/>
      </w:pPr>
      <w:r w:rsidRPr="00D16D6F">
        <w:t>In luctum et lac</w:t>
      </w:r>
      <w:r w:rsidR="00391494">
        <w:t>h</w:t>
      </w:r>
      <w:r w:rsidRPr="00D16D6F">
        <w:t>r</w:t>
      </w:r>
      <w:r w:rsidR="00391494">
        <w:t>y</w:t>
      </w:r>
      <w:r w:rsidRPr="00D16D6F">
        <w:t>mas Fortunae acerbior</w:t>
      </w:r>
    </w:p>
    <w:p w14:paraId="4AADF201" w14:textId="77777777" w:rsidR="00ED15BA" w:rsidRDefault="005343CB" w:rsidP="001323C4">
      <w:pPr>
        <w:pStyle w:val="DraCorstandard"/>
      </w:pPr>
      <w:r w:rsidRPr="00D16D6F">
        <w:t>Casus. Argentum, quod rebar dudum mihi</w:t>
      </w:r>
    </w:p>
    <w:p w14:paraId="773053E6" w14:textId="77777777" w:rsidR="00ED15BA" w:rsidRDefault="005343CB" w:rsidP="001323C4">
      <w:pPr>
        <w:pStyle w:val="DraCorstandard"/>
      </w:pPr>
      <w:r w:rsidRPr="00D16D6F">
        <w:t>Fore immortale, uah, quam puncto temporis</w:t>
      </w:r>
    </w:p>
    <w:p w14:paraId="34A3BD29" w14:textId="77777777" w:rsidR="00ED15BA" w:rsidRDefault="005343CB" w:rsidP="001323C4">
      <w:pPr>
        <w:pStyle w:val="DraCorstandard"/>
      </w:pPr>
      <w:r w:rsidRPr="00D16D6F">
        <w:t>Per</w:t>
      </w:r>
      <w:r w:rsidR="0087532A" w:rsidRPr="00D16D6F">
        <w:t>ij</w:t>
      </w:r>
      <w:r w:rsidRPr="00D16D6F">
        <w:t>t. Luxuria, Inopiae mater, quam mihi</w:t>
      </w:r>
    </w:p>
    <w:p w14:paraId="7B96D794" w14:textId="1BF2B41A" w:rsidR="00ED15BA" w:rsidRDefault="00391494" w:rsidP="001323C4">
      <w:pPr>
        <w:pStyle w:val="DraCorstandard"/>
      </w:pPr>
      <w:r w:rsidRPr="00D41F69">
        <w:rPr>
          <w:rStyle w:val="DraCorlinenumber"/>
        </w:rPr>
        <w:t>(10</w:t>
      </w:r>
      <w:r w:rsidR="00D41F69" w:rsidRPr="00D41F69">
        <w:rPr>
          <w:rStyle w:val="DraCorlinenumber"/>
        </w:rPr>
        <w:t>8</w:t>
      </w:r>
      <w:r w:rsidRPr="00D41F69">
        <w:rPr>
          <w:rStyle w:val="DraCorlinenumber"/>
        </w:rPr>
        <w:t>5)</w:t>
      </w:r>
      <w:r>
        <w:t xml:space="preserve"> </w:t>
      </w:r>
      <w:r w:rsidR="005343CB" w:rsidRPr="00D16D6F">
        <w:t>Amicam habui unice c</w:t>
      </w:r>
      <w:r>
        <w:t>h</w:t>
      </w:r>
      <w:r w:rsidR="005343CB" w:rsidRPr="00D16D6F">
        <w:t>aram, omnia abstulit,</w:t>
      </w:r>
    </w:p>
    <w:p w14:paraId="7F8BFB5B" w14:textId="77777777" w:rsidR="00ED15BA" w:rsidRDefault="005343CB" w:rsidP="001323C4">
      <w:pPr>
        <w:pStyle w:val="DraCorstandard"/>
      </w:pPr>
      <w:r w:rsidRPr="00D16D6F">
        <w:lastRenderedPageBreak/>
        <w:t>Rem, nomen, amicos, gloriam, quid non? Quia</w:t>
      </w:r>
    </w:p>
    <w:p w14:paraId="2A35C5C6" w14:textId="77777777" w:rsidR="00ED15BA" w:rsidRDefault="005343CB" w:rsidP="001323C4">
      <w:pPr>
        <w:pStyle w:val="DraCorstandard"/>
      </w:pPr>
      <w:r w:rsidRPr="00D16D6F">
        <w:t>V</w:t>
      </w:r>
      <w:r w:rsidR="00391494">
        <w:t>a</w:t>
      </w:r>
      <w:r w:rsidRPr="00D16D6F">
        <w:t>ero nunc non est, unde ipsa alatur, suam</w:t>
      </w:r>
    </w:p>
    <w:p w14:paraId="1B2E734D" w14:textId="77777777" w:rsidR="00ED15BA" w:rsidRDefault="005343CB" w:rsidP="001323C4">
      <w:pPr>
        <w:pStyle w:val="DraCorstandard"/>
      </w:pPr>
      <w:r w:rsidRPr="00D16D6F">
        <w:t>Mihi reliquit gnatam Inopiam. Viuus, uidens</w:t>
      </w:r>
    </w:p>
    <w:p w14:paraId="46140570" w14:textId="6BF117E4" w:rsidR="003071AB" w:rsidRPr="00D16D6F" w:rsidRDefault="005343CB" w:rsidP="001323C4">
      <w:pPr>
        <w:pStyle w:val="DraCorstandard"/>
      </w:pPr>
      <w:r w:rsidRPr="00D16D6F">
        <w:t>Pereo. Vbi nunc tuceta sunt et splendidae</w:t>
      </w:r>
    </w:p>
    <w:p w14:paraId="09217002" w14:textId="55572318" w:rsidR="003071AB" w:rsidRPr="00D16D6F" w:rsidRDefault="00391494" w:rsidP="001323C4">
      <w:pPr>
        <w:pStyle w:val="DraCorstandard"/>
      </w:pPr>
      <w:r w:rsidRPr="00D41F69">
        <w:rPr>
          <w:rStyle w:val="DraCorlinenumber"/>
        </w:rPr>
        <w:t>(10</w:t>
      </w:r>
      <w:r w:rsidR="00D41F69" w:rsidRPr="00D41F69">
        <w:rPr>
          <w:rStyle w:val="DraCorlinenumber"/>
        </w:rPr>
        <w:t>9</w:t>
      </w:r>
      <w:r w:rsidRPr="00D41F69">
        <w:rPr>
          <w:rStyle w:val="DraCorlinenumber"/>
        </w:rPr>
        <w:t>0)</w:t>
      </w:r>
      <w:r>
        <w:t xml:space="preserve"> </w:t>
      </w:r>
      <w:r w:rsidR="005343CB" w:rsidRPr="00D16D6F">
        <w:t>Dapes? Vbi uinum mire fragrans? Vbi</w:t>
      </w:r>
    </w:p>
    <w:p w14:paraId="7D87285B" w14:textId="77777777" w:rsidR="00ED15BA" w:rsidRDefault="005343CB" w:rsidP="001323C4">
      <w:pPr>
        <w:pStyle w:val="DraCorstandard"/>
      </w:pPr>
      <w:r w:rsidRPr="00D16D6F">
        <w:t>Tibicines et omne genus modulaminum?</w:t>
      </w:r>
    </w:p>
    <w:p w14:paraId="1876F143" w14:textId="77777777" w:rsidR="00ED15BA" w:rsidRDefault="005343CB" w:rsidP="001323C4">
      <w:pPr>
        <w:pStyle w:val="DraCorstandard"/>
      </w:pPr>
      <w:r w:rsidRPr="00D16D6F">
        <w:t>Vbi clientes? Profecto hoc u</w:t>
      </w:r>
      <w:r w:rsidR="00391494">
        <w:t>a</w:t>
      </w:r>
      <w:r w:rsidRPr="00D16D6F">
        <w:t>ere dicitur:</w:t>
      </w:r>
    </w:p>
    <w:p w14:paraId="26D5A536" w14:textId="77777777" w:rsidR="00ED15BA" w:rsidRDefault="005343CB" w:rsidP="001323C4">
      <w:pPr>
        <w:pStyle w:val="DraCorstandard"/>
      </w:pPr>
      <w:r w:rsidRPr="00D16D6F">
        <w:t xml:space="preserve">Fortuna uitrea est, quae, </w:t>
      </w:r>
      <w:r w:rsidR="00391494">
        <w:t>quo</w:t>
      </w:r>
      <w:r w:rsidRPr="00D16D6F">
        <w:t>m splendet, frangitur.</w:t>
      </w:r>
    </w:p>
    <w:p w14:paraId="2EF76692" w14:textId="26124B0B" w:rsidR="003071AB" w:rsidRPr="00D16D6F" w:rsidRDefault="005343CB" w:rsidP="001323C4">
      <w:pPr>
        <w:pStyle w:val="DraCorstandard"/>
      </w:pPr>
      <w:r w:rsidRPr="00D16D6F">
        <w:t>Canistellum hoc penum dedit parcissimum,</w:t>
      </w:r>
    </w:p>
    <w:p w14:paraId="5F23EA4A" w14:textId="53187254" w:rsidR="00ED15BA" w:rsidRDefault="00391494" w:rsidP="001323C4">
      <w:pPr>
        <w:pStyle w:val="DraCorstandard"/>
      </w:pPr>
      <w:r w:rsidRPr="00D41F69">
        <w:rPr>
          <w:rStyle w:val="DraCorlinenumber"/>
        </w:rPr>
        <w:t>(10</w:t>
      </w:r>
      <w:r w:rsidR="00D41F69" w:rsidRPr="00D41F69">
        <w:rPr>
          <w:rStyle w:val="DraCorlinenumber"/>
        </w:rPr>
        <w:t>9</w:t>
      </w:r>
      <w:r w:rsidRPr="00D41F69">
        <w:rPr>
          <w:rStyle w:val="DraCorlinenumber"/>
        </w:rPr>
        <w:t>5)</w:t>
      </w:r>
      <w:r>
        <w:t xml:space="preserve"> </w:t>
      </w:r>
      <w:r w:rsidR="005343CB" w:rsidRPr="00D16D6F">
        <w:t xml:space="preserve">Et eundum sordidissimum, quod </w:t>
      </w:r>
      <w:r>
        <w:t>quo</w:t>
      </w:r>
      <w:r w:rsidR="005343CB" w:rsidRPr="00D16D6F">
        <w:t>m siet</w:t>
      </w:r>
    </w:p>
    <w:p w14:paraId="4F805D15" w14:textId="77777777" w:rsidR="00ED15BA" w:rsidRDefault="005343CB" w:rsidP="001323C4">
      <w:pPr>
        <w:pStyle w:val="DraCorstandard"/>
      </w:pPr>
      <w:r w:rsidRPr="00D16D6F">
        <w:t>Exhaustum, quid reliqu</w:t>
      </w:r>
      <w:r w:rsidR="00391494">
        <w:t>o</w:t>
      </w:r>
      <w:r w:rsidRPr="00D16D6F">
        <w:t>m est, nisi ut aqualiculus</w:t>
      </w:r>
    </w:p>
    <w:p w14:paraId="6487E643" w14:textId="77777777" w:rsidR="00ED15BA" w:rsidRDefault="005343CB" w:rsidP="001323C4">
      <w:pPr>
        <w:pStyle w:val="DraCorstandard"/>
      </w:pPr>
      <w:r w:rsidRPr="00D16D6F">
        <w:t>Siliquas mihi det cum porcis communes, prius</w:t>
      </w:r>
    </w:p>
    <w:p w14:paraId="6F6F23D3" w14:textId="0A7FD12A" w:rsidR="003071AB" w:rsidRPr="00D16D6F" w:rsidRDefault="005343CB" w:rsidP="001323C4">
      <w:pPr>
        <w:pStyle w:val="DraCorstandard"/>
      </w:pPr>
      <w:r w:rsidRPr="00D16D6F">
        <w:t>Quam totus inteream Sag</w:t>
      </w:r>
      <w:r w:rsidR="00391494">
        <w:t>o</w:t>
      </w:r>
      <w:r w:rsidRPr="00D16D6F">
        <w:t>ntina fame?</w:t>
      </w:r>
    </w:p>
    <w:p w14:paraId="15BE5B41" w14:textId="61E5A003" w:rsidR="003071AB" w:rsidRPr="00D16D6F" w:rsidRDefault="005343CB" w:rsidP="001323C4">
      <w:pPr>
        <w:pStyle w:val="DraCorstandard"/>
      </w:pPr>
      <w:r w:rsidRPr="00D16D6F">
        <w:t>Itane subulcus h</w:t>
      </w:r>
      <w:r w:rsidR="00391494">
        <w:t>e</w:t>
      </w:r>
      <w:r w:rsidRPr="00D16D6F">
        <w:t>ic regno B</w:t>
      </w:r>
      <w:r w:rsidR="00391494">
        <w:t>a</w:t>
      </w:r>
      <w:r w:rsidRPr="00D16D6F">
        <w:t>eoticas</w:t>
      </w:r>
    </w:p>
    <w:p w14:paraId="42BF7AFE" w14:textId="62FF987A" w:rsidR="003071AB" w:rsidRPr="00D16D6F" w:rsidRDefault="00391494" w:rsidP="001323C4">
      <w:pPr>
        <w:pStyle w:val="DraCorstandard"/>
      </w:pPr>
      <w:r w:rsidRPr="00D41F69">
        <w:rPr>
          <w:rStyle w:val="DraCorlinenumber"/>
        </w:rPr>
        <w:t>(1</w:t>
      </w:r>
      <w:r w:rsidR="00D41F69" w:rsidRPr="00D41F69">
        <w:rPr>
          <w:rStyle w:val="DraCorlinenumber"/>
        </w:rPr>
        <w:t>10</w:t>
      </w:r>
      <w:r w:rsidRPr="00D41F69">
        <w:rPr>
          <w:rStyle w:val="DraCorlinenumber"/>
        </w:rPr>
        <w:t>0)</w:t>
      </w:r>
      <w:r>
        <w:t xml:space="preserve"> </w:t>
      </w:r>
      <w:r w:rsidR="005343CB" w:rsidRPr="00D16D6F">
        <w:t>Inter sues, rex pridem splendidissimus?</w:t>
      </w:r>
    </w:p>
    <w:p w14:paraId="38C63D77" w14:textId="77777777" w:rsidR="00ED15BA" w:rsidRDefault="005343CB" w:rsidP="001323C4">
      <w:pPr>
        <w:pStyle w:val="DraCorstandard"/>
      </w:pPr>
      <w:r w:rsidRPr="00D16D6F">
        <w:t>Miser nemo est aeque atque ego. Nunc, nunc postulem</w:t>
      </w:r>
    </w:p>
    <w:p w14:paraId="74C6FD3E" w14:textId="77777777" w:rsidR="00ED15BA" w:rsidRDefault="005343CB" w:rsidP="001323C4">
      <w:pPr>
        <w:pStyle w:val="DraCorstandard"/>
      </w:pPr>
      <w:r w:rsidRPr="00D16D6F">
        <w:t>Frugi esse, nisi nequicquam hoc postulem bonis</w:t>
      </w:r>
    </w:p>
    <w:p w14:paraId="1C630268" w14:textId="77777777" w:rsidR="00ED15BA" w:rsidRDefault="005343CB" w:rsidP="001323C4">
      <w:pPr>
        <w:pStyle w:val="DraCorstandard"/>
      </w:pPr>
      <w:r w:rsidRPr="00D16D6F">
        <w:t>Amissis omnibus. Quid faciam igitur? Quid? In</w:t>
      </w:r>
    </w:p>
    <w:p w14:paraId="1EDBED63" w14:textId="10EE2DE2" w:rsidR="003071AB" w:rsidRPr="00D16D6F" w:rsidRDefault="005343CB" w:rsidP="001323C4">
      <w:pPr>
        <w:pStyle w:val="DraCorstandard"/>
      </w:pPr>
      <w:r w:rsidRPr="00D16D6F">
        <w:t>Sordibus istis, oportet sordescam magis</w:t>
      </w:r>
    </w:p>
    <w:p w14:paraId="0A918850" w14:textId="2293BDB3" w:rsidR="00ED15BA" w:rsidRDefault="00391494" w:rsidP="001323C4">
      <w:pPr>
        <w:pStyle w:val="DraCorstandard"/>
      </w:pPr>
      <w:r w:rsidRPr="00D41F69">
        <w:rPr>
          <w:rStyle w:val="DraCorlinenumber"/>
        </w:rPr>
        <w:t>(1</w:t>
      </w:r>
      <w:r w:rsidR="00D41F69" w:rsidRPr="00D41F69">
        <w:rPr>
          <w:rStyle w:val="DraCorlinenumber"/>
        </w:rPr>
        <w:t>10</w:t>
      </w:r>
      <w:r w:rsidRPr="00D41F69">
        <w:rPr>
          <w:rStyle w:val="DraCorlinenumber"/>
        </w:rPr>
        <w:t>5)</w:t>
      </w:r>
      <w:r>
        <w:t xml:space="preserve"> </w:t>
      </w:r>
      <w:r w:rsidR="005343CB" w:rsidRPr="00D16D6F">
        <w:t>Ac magis, unde emergendi spes mihi nulla sit.</w:t>
      </w:r>
    </w:p>
    <w:p w14:paraId="51C2E4DE" w14:textId="77777777" w:rsidR="00ED15BA" w:rsidRDefault="005343CB" w:rsidP="001323C4">
      <w:pPr>
        <w:pStyle w:val="DraCorstandard"/>
      </w:pPr>
      <w:r w:rsidRPr="00D16D6F">
        <w:t>Vtinam in matris nixu occubuissem infantulus,</w:t>
      </w:r>
    </w:p>
    <w:p w14:paraId="02BEE1D2" w14:textId="77777777" w:rsidR="00ED15BA" w:rsidRDefault="005343CB" w:rsidP="001323C4">
      <w:pPr>
        <w:pStyle w:val="DraCorstandard"/>
      </w:pPr>
      <w:r w:rsidRPr="00D16D6F">
        <w:t>Vtinam inuisam hanc lucem licuisset rumpere,</w:t>
      </w:r>
    </w:p>
    <w:p w14:paraId="7B069F36" w14:textId="77777777" w:rsidR="00ED15BA" w:rsidRDefault="005343CB" w:rsidP="001323C4">
      <w:pPr>
        <w:pStyle w:val="DraCorstandard"/>
      </w:pPr>
      <w:r w:rsidRPr="00D16D6F">
        <w:t>Potius, quam uitam in tantis aerumnis traham.</w:t>
      </w:r>
    </w:p>
    <w:p w14:paraId="2EFB05DE" w14:textId="77777777" w:rsidR="00ED15BA" w:rsidRDefault="005343CB" w:rsidP="001323C4">
      <w:pPr>
        <w:pStyle w:val="DraCorstandard"/>
      </w:pPr>
      <w:r w:rsidRPr="00D16D6F">
        <w:t>Neque sciam, si meliora etiam instent mortuo.</w:t>
      </w:r>
    </w:p>
    <w:p w14:paraId="0A5BBEF3" w14:textId="11C5BB17" w:rsidR="003071AB" w:rsidRPr="00D16D6F" w:rsidRDefault="00391494" w:rsidP="001323C4">
      <w:pPr>
        <w:pStyle w:val="DraCorstandard"/>
      </w:pPr>
      <w:r w:rsidRPr="00D41F69">
        <w:rPr>
          <w:rStyle w:val="DraCorlinenumber"/>
        </w:rPr>
        <w:t>(11</w:t>
      </w:r>
      <w:r w:rsidR="00D41F69" w:rsidRPr="00D41F69">
        <w:rPr>
          <w:rStyle w:val="DraCorlinenumber"/>
        </w:rPr>
        <w:t>1</w:t>
      </w:r>
      <w:r w:rsidRPr="00D41F69">
        <w:rPr>
          <w:rStyle w:val="DraCorlinenumber"/>
        </w:rPr>
        <w:t>0)</w:t>
      </w:r>
      <w:r>
        <w:t xml:space="preserve"> </w:t>
      </w:r>
      <w:r w:rsidR="005343CB" w:rsidRPr="00D16D6F">
        <w:t>Ego mihi montis ardui casum imprecer,</w:t>
      </w:r>
    </w:p>
    <w:p w14:paraId="7CB929AB" w14:textId="77777777" w:rsidR="003071AB" w:rsidRPr="00D16D6F" w:rsidRDefault="005343CB" w:rsidP="001323C4">
      <w:pPr>
        <w:pStyle w:val="DraCorstandard"/>
      </w:pPr>
      <w:r w:rsidRPr="00D16D6F">
        <w:t>Qui me perdat, tam non suaue est uiuere.</w:t>
      </w:r>
    </w:p>
    <w:p w14:paraId="40482C2F" w14:textId="77777777" w:rsidR="00ED15BA" w:rsidRDefault="005343CB" w:rsidP="001323C4">
      <w:pPr>
        <w:pStyle w:val="DraCorstandard"/>
      </w:pPr>
      <w:r w:rsidRPr="00D16D6F">
        <w:lastRenderedPageBreak/>
        <w:t>Mortis simulacrum qui uolet uidere, me</w:t>
      </w:r>
    </w:p>
    <w:p w14:paraId="783A9BC4" w14:textId="77777777" w:rsidR="00ED15BA" w:rsidRDefault="005343CB" w:rsidP="001323C4">
      <w:pPr>
        <w:pStyle w:val="DraCorstandard"/>
      </w:pPr>
      <w:r w:rsidRPr="00D16D6F">
        <w:t>Contempletur. Quid enim uiuum in me adu</w:t>
      </w:r>
      <w:r w:rsidR="00391494">
        <w:t>o</w:t>
      </w:r>
      <w:r w:rsidRPr="00D16D6F">
        <w:t>rtitur?</w:t>
      </w:r>
    </w:p>
    <w:p w14:paraId="1210A8E9" w14:textId="77777777" w:rsidR="00ED15BA" w:rsidRDefault="005343CB" w:rsidP="001323C4">
      <w:pPr>
        <w:pStyle w:val="DraCorstandard"/>
      </w:pPr>
      <w:r w:rsidRPr="00D16D6F">
        <w:t>Quid sum praeter mutum pecus et sine pectore</w:t>
      </w:r>
    </w:p>
    <w:p w14:paraId="5B66064E" w14:textId="4B6F2EB0" w:rsidR="003071AB" w:rsidRPr="00D16D6F" w:rsidRDefault="00391494" w:rsidP="001323C4">
      <w:pPr>
        <w:pStyle w:val="DraCorstandard"/>
      </w:pPr>
      <w:r w:rsidRPr="00D41F69">
        <w:rPr>
          <w:rStyle w:val="DraCorlinenumber"/>
        </w:rPr>
        <w:t>(11</w:t>
      </w:r>
      <w:r w:rsidR="00D41F69" w:rsidRPr="00D41F69">
        <w:rPr>
          <w:rStyle w:val="DraCorlinenumber"/>
        </w:rPr>
        <w:t>1</w:t>
      </w:r>
      <w:r w:rsidRPr="00D41F69">
        <w:rPr>
          <w:rStyle w:val="DraCorlinenumber"/>
        </w:rPr>
        <w:t>5)</w:t>
      </w:r>
      <w:r>
        <w:t xml:space="preserve"> </w:t>
      </w:r>
      <w:r w:rsidR="005343CB" w:rsidRPr="00D16D6F">
        <w:t>Corpus? V</w:t>
      </w:r>
      <w:r>
        <w:t>eh</w:t>
      </w:r>
      <w:r w:rsidR="005343CB" w:rsidRPr="00D16D6F">
        <w:t xml:space="preserve"> luci, v</w:t>
      </w:r>
      <w:r>
        <w:t>eh</w:t>
      </w:r>
      <w:r w:rsidR="005343CB" w:rsidRPr="00D16D6F">
        <w:t xml:space="preserve"> natalibus meis.</w:t>
      </w:r>
    </w:p>
    <w:p w14:paraId="740CC090" w14:textId="70F1BB1A" w:rsidR="003071AB" w:rsidRPr="00D16D6F" w:rsidRDefault="005343CB" w:rsidP="001323C4">
      <w:pPr>
        <w:pStyle w:val="DraCorstandard"/>
      </w:pPr>
      <w:r w:rsidRPr="00D16D6F">
        <w:t>Taedet c</w:t>
      </w:r>
      <w:r w:rsidR="00391494">
        <w:t>o</w:t>
      </w:r>
      <w:r w:rsidRPr="00D16D6F">
        <w:t>eli conuexa contuerier amplius.</w:t>
      </w:r>
    </w:p>
    <w:p w14:paraId="63859B8C" w14:textId="77777777" w:rsidR="00ED15BA" w:rsidRDefault="005343CB" w:rsidP="001323C4">
      <w:pPr>
        <w:pStyle w:val="DraCorstandard"/>
      </w:pPr>
      <w:r w:rsidRPr="00D16D6F">
        <w:t>Nam ut unda superuenit undam, ita al</w:t>
      </w:r>
      <w:r w:rsidR="0087532A" w:rsidRPr="00D16D6F">
        <w:t>ij</w:t>
      </w:r>
      <w:r w:rsidRPr="00D16D6F">
        <w:t xml:space="preserve"> fluctui</w:t>
      </w:r>
    </w:p>
    <w:p w14:paraId="612BB51C" w14:textId="242CBE19" w:rsidR="003071AB" w:rsidRPr="00D16D6F" w:rsidRDefault="005343CB" w:rsidP="001323C4">
      <w:pPr>
        <w:pStyle w:val="DraCorstandard"/>
      </w:pPr>
      <w:r w:rsidRPr="00D16D6F">
        <w:t>Curarum insistit alius. Aestuans mare</w:t>
      </w:r>
    </w:p>
    <w:p w14:paraId="64CFD2EE" w14:textId="04A3CECF" w:rsidR="003071AB" w:rsidRPr="00D16D6F" w:rsidRDefault="005343CB" w:rsidP="001323C4">
      <w:pPr>
        <w:pStyle w:val="DraCorstandard"/>
      </w:pPr>
      <w:r w:rsidRPr="00D16D6F">
        <w:t>Pectus meum dicas ex u</w:t>
      </w:r>
      <w:r w:rsidR="00391494">
        <w:t>a</w:t>
      </w:r>
      <w:r w:rsidRPr="00D16D6F">
        <w:t>ero nomine.</w:t>
      </w:r>
    </w:p>
    <w:p w14:paraId="13DBD38C" w14:textId="6A9A888D" w:rsidR="003071AB" w:rsidRPr="00D16D6F" w:rsidRDefault="00391494" w:rsidP="001323C4">
      <w:pPr>
        <w:pStyle w:val="DraCorstandard"/>
      </w:pPr>
      <w:r w:rsidRPr="00D41F69">
        <w:rPr>
          <w:rStyle w:val="DraCorlinenumber"/>
        </w:rPr>
        <w:t>(11</w:t>
      </w:r>
      <w:r w:rsidR="00D41F69" w:rsidRPr="00D41F69">
        <w:rPr>
          <w:rStyle w:val="DraCorlinenumber"/>
        </w:rPr>
        <w:t>2</w:t>
      </w:r>
      <w:r w:rsidRPr="00D41F69">
        <w:rPr>
          <w:rStyle w:val="DraCorlinenumber"/>
        </w:rPr>
        <w:t>0)</w:t>
      </w:r>
      <w:r>
        <w:t xml:space="preserve"> </w:t>
      </w:r>
      <w:r w:rsidR="005343CB" w:rsidRPr="00D16D6F">
        <w:t>Num me deorum quisquam respic</w:t>
      </w:r>
      <w:r w:rsidR="0087532A" w:rsidRPr="00D16D6F">
        <w:t>i</w:t>
      </w:r>
      <w:r>
        <w:t>t</w:t>
      </w:r>
      <w:r w:rsidR="005343CB" w:rsidRPr="00D16D6F">
        <w:t>,</w:t>
      </w:r>
    </w:p>
    <w:p w14:paraId="5F6BAAE0" w14:textId="77777777" w:rsidR="00ED15BA" w:rsidRDefault="005343CB" w:rsidP="001323C4">
      <w:pPr>
        <w:pStyle w:val="DraCorstandard"/>
      </w:pPr>
      <w:r w:rsidRPr="00D16D6F">
        <w:t>Quibus tam sum neglectui? Haud equidem arbitror.</w:t>
      </w:r>
    </w:p>
    <w:p w14:paraId="0CF84A1C" w14:textId="7B23ECB7" w:rsidR="002416D4" w:rsidRDefault="002416D4" w:rsidP="002416D4">
      <w:pPr>
        <w:pStyle w:val="DraCoradditions"/>
      </w:pPr>
      <w:r>
        <w:t>/act=5, scene=3/</w:t>
      </w:r>
    </w:p>
    <w:p w14:paraId="7EF9595E" w14:textId="7F27E2FF" w:rsidR="003071AB" w:rsidRPr="00D16D6F" w:rsidRDefault="00715756" w:rsidP="00F86DDF">
      <w:pPr>
        <w:pStyle w:val="DraCorhead"/>
      </w:pPr>
      <w:r w:rsidRPr="00D16D6F">
        <w:t>Actus quinti.</w:t>
      </w:r>
      <w:r w:rsidR="00FC25F3">
        <w:t xml:space="preserve"> </w:t>
      </w:r>
      <w:r w:rsidRPr="00D16D6F">
        <w:t>Scoena tertia.</w:t>
      </w:r>
    </w:p>
    <w:p w14:paraId="2AED33C8" w14:textId="5A262906" w:rsidR="003071AB" w:rsidRPr="00F86DDF" w:rsidRDefault="005343CB" w:rsidP="001323C4">
      <w:pPr>
        <w:pStyle w:val="DraCorstandard"/>
        <w:rPr>
          <w:rStyle w:val="DraCorstagedirectionsetc"/>
        </w:rPr>
      </w:pPr>
      <w:r w:rsidRPr="00F86DDF">
        <w:rPr>
          <w:rStyle w:val="DraCorstagedirectionsetc"/>
        </w:rPr>
        <w:t>Eub</w:t>
      </w:r>
      <w:r w:rsidR="002B437C" w:rsidRPr="00F86DDF">
        <w:rPr>
          <w:rStyle w:val="DraCorstagedirectionsetc"/>
        </w:rPr>
        <w:t>v</w:t>
      </w:r>
      <w:r w:rsidRPr="00F86DDF">
        <w:rPr>
          <w:rStyle w:val="DraCorstagedirectionsetc"/>
        </w:rPr>
        <w:t>l</w:t>
      </w:r>
      <w:r w:rsidR="002B437C" w:rsidRPr="00F86DDF">
        <w:rPr>
          <w:rStyle w:val="DraCorstagedirectionsetc"/>
        </w:rPr>
        <w:t>v</w:t>
      </w:r>
      <w:r w:rsidRPr="00F86DDF">
        <w:rPr>
          <w:rStyle w:val="DraCorstagedirectionsetc"/>
        </w:rPr>
        <w:t>s sol</w:t>
      </w:r>
      <w:r w:rsidR="002B437C" w:rsidRPr="00F86DDF">
        <w:rPr>
          <w:rStyle w:val="DraCorstagedirectionsetc"/>
        </w:rPr>
        <w:t>v</w:t>
      </w:r>
      <w:r w:rsidRPr="00F86DDF">
        <w:rPr>
          <w:rStyle w:val="DraCorstagedirectionsetc"/>
        </w:rPr>
        <w:t>s</w:t>
      </w:r>
      <w:r w:rsidR="00715756" w:rsidRPr="00F86DDF">
        <w:rPr>
          <w:rStyle w:val="DraCorstagedirectionsetc"/>
        </w:rPr>
        <w:t>.</w:t>
      </w:r>
    </w:p>
    <w:p w14:paraId="218752FC" w14:textId="77777777" w:rsidR="00ED15BA" w:rsidRPr="00F86DDF" w:rsidRDefault="005343CB" w:rsidP="001323C4">
      <w:pPr>
        <w:pStyle w:val="DraCorstandard"/>
        <w:rPr>
          <w:rStyle w:val="DraCorstagedirectionsetc"/>
        </w:rPr>
      </w:pPr>
      <w:r w:rsidRPr="00F86DDF">
        <w:rPr>
          <w:rStyle w:val="DraCorstagedirectionsetc"/>
        </w:rPr>
        <w:t xml:space="preserve">Trochaici </w:t>
      </w:r>
      <w:r w:rsidR="00715756" w:rsidRPr="00F86DDF">
        <w:rPr>
          <w:rStyle w:val="DraCorstagedirectionsetc"/>
        </w:rPr>
        <w:t>K</w:t>
      </w:r>
      <w:r w:rsidRPr="00F86DDF">
        <w:rPr>
          <w:rStyle w:val="DraCorstagedirectionsetc"/>
        </w:rPr>
        <w:t>atalectic</w:t>
      </w:r>
      <w:r w:rsidR="00391494" w:rsidRPr="00F86DDF">
        <w:rPr>
          <w:rStyle w:val="DraCorstagedirectionsetc"/>
        </w:rPr>
        <w:t>oi</w:t>
      </w:r>
      <w:r w:rsidRPr="00F86DDF">
        <w:rPr>
          <w:rStyle w:val="DraCorstagedirectionsetc"/>
        </w:rPr>
        <w:t>.</w:t>
      </w:r>
    </w:p>
    <w:p w14:paraId="6BC5F317" w14:textId="40874C4F" w:rsidR="00ED15BA" w:rsidRDefault="005343CB" w:rsidP="001323C4">
      <w:pPr>
        <w:pStyle w:val="DraCorstandard"/>
      </w:pPr>
      <w:r w:rsidRPr="00D16D6F">
        <w:t>Est istuc datum mihi, ut nusquam non recte consulam</w:t>
      </w:r>
    </w:p>
    <w:p w14:paraId="6C9625D6" w14:textId="77777777" w:rsidR="00ED15BA" w:rsidRDefault="005343CB" w:rsidP="001323C4">
      <w:pPr>
        <w:pStyle w:val="DraCorstandard"/>
      </w:pPr>
      <w:r w:rsidRPr="00D16D6F">
        <w:t>Atque uideam non solum quae sunt ante pedes obuia,</w:t>
      </w:r>
    </w:p>
    <w:p w14:paraId="613BF061" w14:textId="77777777" w:rsidR="00ED15BA" w:rsidRDefault="005343CB" w:rsidP="001323C4">
      <w:pPr>
        <w:pStyle w:val="DraCorstandard"/>
      </w:pPr>
      <w:r w:rsidRPr="00D16D6F">
        <w:t>V</w:t>
      </w:r>
      <w:r w:rsidR="002B437C">
        <w:t>a</w:t>
      </w:r>
      <w:r w:rsidRPr="00D16D6F">
        <w:t>erum et quae procul uentura sint, prospiciam longius.</w:t>
      </w:r>
    </w:p>
    <w:p w14:paraId="0450ADF3" w14:textId="46D5C6E9" w:rsidR="003071AB" w:rsidRPr="00D16D6F" w:rsidRDefault="008D34CE" w:rsidP="001323C4">
      <w:pPr>
        <w:pStyle w:val="DraCorstandard"/>
      </w:pPr>
      <w:r w:rsidRPr="00D41F69">
        <w:rPr>
          <w:rStyle w:val="DraCorlinenumber"/>
        </w:rPr>
        <w:t>(11</w:t>
      </w:r>
      <w:r w:rsidR="00D41F69" w:rsidRPr="00D41F69">
        <w:rPr>
          <w:rStyle w:val="DraCorlinenumber"/>
        </w:rPr>
        <w:t>2</w:t>
      </w:r>
      <w:r w:rsidRPr="00D41F69">
        <w:rPr>
          <w:rStyle w:val="DraCorlinenumber"/>
        </w:rPr>
        <w:t>5)</w:t>
      </w:r>
      <w:r>
        <w:t xml:space="preserve"> </w:t>
      </w:r>
      <w:r w:rsidR="005343CB" w:rsidRPr="00D16D6F">
        <w:t>Veni ad portitores, ut quae de Pelargi filio</w:t>
      </w:r>
    </w:p>
    <w:p w14:paraId="32101D18" w14:textId="77777777" w:rsidR="00ED15BA" w:rsidRDefault="005343CB" w:rsidP="001323C4">
      <w:pPr>
        <w:pStyle w:val="DraCorstandard"/>
      </w:pPr>
      <w:r w:rsidRPr="00D16D6F">
        <w:t>Fama narraret publica, cognoscerem, quando id patrem</w:t>
      </w:r>
    </w:p>
    <w:p w14:paraId="38BB4740" w14:textId="77777777" w:rsidR="00ED15BA" w:rsidRDefault="005343CB" w:rsidP="001323C4">
      <w:pPr>
        <w:pStyle w:val="DraCorstandard"/>
      </w:pPr>
      <w:r w:rsidRPr="00D16D6F">
        <w:t>Mire sollicitum teneret. Quid multis ago? Comperi</w:t>
      </w:r>
    </w:p>
    <w:p w14:paraId="0DACB8F4" w14:textId="77777777" w:rsidR="00ED15BA" w:rsidRDefault="005343CB" w:rsidP="001323C4">
      <w:pPr>
        <w:pStyle w:val="DraCorstandard"/>
      </w:pPr>
      <w:r w:rsidRPr="00D16D6F">
        <w:t>Neutiquam falsa esse, quae nuper de ipso dedi omina.</w:t>
      </w:r>
    </w:p>
    <w:p w14:paraId="56D0C20F" w14:textId="77777777" w:rsidR="00ED15BA" w:rsidRDefault="005343CB" w:rsidP="001323C4">
      <w:pPr>
        <w:pStyle w:val="DraCorstandard"/>
      </w:pPr>
      <w:r w:rsidRPr="00D16D6F">
        <w:t>Scilicet Acolastus ad paupertatem pertractus est</w:t>
      </w:r>
    </w:p>
    <w:p w14:paraId="343B71C1" w14:textId="3E4488F6" w:rsidR="00ED15BA" w:rsidRDefault="002B437C" w:rsidP="001323C4">
      <w:pPr>
        <w:pStyle w:val="DraCorstandard"/>
      </w:pPr>
      <w:r w:rsidRPr="00D41F69">
        <w:rPr>
          <w:rStyle w:val="DraCorlinenumber"/>
        </w:rPr>
        <w:t>(11</w:t>
      </w:r>
      <w:r w:rsidR="00D41F69" w:rsidRPr="00D41F69">
        <w:rPr>
          <w:rStyle w:val="DraCorlinenumber"/>
        </w:rPr>
        <w:t>3</w:t>
      </w:r>
      <w:r w:rsidRPr="00D41F69">
        <w:rPr>
          <w:rStyle w:val="DraCorlinenumber"/>
        </w:rPr>
        <w:t>0)</w:t>
      </w:r>
      <w:r>
        <w:t xml:space="preserve"> </w:t>
      </w:r>
      <w:r w:rsidR="005343CB" w:rsidRPr="00D16D6F">
        <w:t>Adeo p</w:t>
      </w:r>
      <w:r>
        <w:t>o</w:t>
      </w:r>
      <w:r w:rsidR="005343CB" w:rsidRPr="00D16D6F">
        <w:t>enitendam, ut ad fruges non possit corrigi.</w:t>
      </w:r>
    </w:p>
    <w:p w14:paraId="5FA39899" w14:textId="77777777" w:rsidR="00ED15BA" w:rsidRDefault="005343CB" w:rsidP="001323C4">
      <w:pPr>
        <w:pStyle w:val="DraCorstandard"/>
      </w:pPr>
      <w:r w:rsidRPr="00D16D6F">
        <w:t>Taceo, quae de eo grauiora audiui. Quid restat, nisi</w:t>
      </w:r>
    </w:p>
    <w:p w14:paraId="1A6C2A38" w14:textId="6787CBD5" w:rsidR="003071AB" w:rsidRPr="00D16D6F" w:rsidRDefault="005343CB" w:rsidP="001323C4">
      <w:pPr>
        <w:pStyle w:val="DraCorstandard"/>
      </w:pPr>
      <w:r w:rsidRPr="00D16D6F">
        <w:t>Vt Pelargum repetam, qui curis se afflictat improbis.</w:t>
      </w:r>
    </w:p>
    <w:p w14:paraId="652F19D2" w14:textId="77777777" w:rsidR="00ED15BA" w:rsidRDefault="005343CB" w:rsidP="001323C4">
      <w:pPr>
        <w:pStyle w:val="DraCorstandard"/>
      </w:pPr>
      <w:r w:rsidRPr="00D16D6F">
        <w:t xml:space="preserve">Nam me </w:t>
      </w:r>
      <w:r w:rsidR="002B437C">
        <w:t>(</w:t>
      </w:r>
      <w:r w:rsidRPr="00D16D6F">
        <w:t>scio</w:t>
      </w:r>
      <w:r w:rsidR="002B437C">
        <w:t>)</w:t>
      </w:r>
      <w:r w:rsidRPr="00D16D6F">
        <w:t>, sollicitus expectat, dum ad se redeam domum.</w:t>
      </w:r>
    </w:p>
    <w:p w14:paraId="40CD3937" w14:textId="2E8F7410" w:rsidR="002416D4" w:rsidRPr="00F86DDF" w:rsidRDefault="002416D4" w:rsidP="002416D4">
      <w:pPr>
        <w:pStyle w:val="DraCoradditions"/>
        <w:rPr>
          <w:lang w:val="it-CH"/>
        </w:rPr>
      </w:pPr>
      <w:r w:rsidRPr="00F86DDF">
        <w:rPr>
          <w:lang w:val="it-CH"/>
        </w:rPr>
        <w:lastRenderedPageBreak/>
        <w:t>/act=5, scene=4/</w:t>
      </w:r>
    </w:p>
    <w:p w14:paraId="650D319D" w14:textId="48453EC3" w:rsidR="003071AB" w:rsidRPr="00D16D6F" w:rsidRDefault="00715756" w:rsidP="00F86DDF">
      <w:pPr>
        <w:pStyle w:val="DraCorhead"/>
      </w:pPr>
      <w:r w:rsidRPr="00D16D6F">
        <w:t>Actus quinti.</w:t>
      </w:r>
      <w:r w:rsidR="00FC25F3">
        <w:t xml:space="preserve"> </w:t>
      </w:r>
      <w:r w:rsidRPr="00D16D6F">
        <w:t>Scoena quarta.</w:t>
      </w:r>
    </w:p>
    <w:p w14:paraId="024A4F3F" w14:textId="7DE750E7" w:rsidR="003071AB" w:rsidRPr="00F86DDF" w:rsidRDefault="005343CB" w:rsidP="001323C4">
      <w:pPr>
        <w:pStyle w:val="DraCorstandard"/>
        <w:rPr>
          <w:rStyle w:val="DraCorstagedirectionsetc"/>
        </w:rPr>
      </w:pPr>
      <w:r w:rsidRPr="00F86DDF">
        <w:rPr>
          <w:rStyle w:val="DraCorstagedirectionsetc"/>
        </w:rPr>
        <w:t>Acolast</w:t>
      </w:r>
      <w:r w:rsidR="002B437C" w:rsidRPr="00F86DDF">
        <w:rPr>
          <w:rStyle w:val="DraCorstagedirectionsetc"/>
        </w:rPr>
        <w:t>v</w:t>
      </w:r>
      <w:r w:rsidRPr="00F86DDF">
        <w:rPr>
          <w:rStyle w:val="DraCorstagedirectionsetc"/>
        </w:rPr>
        <w:t>s sol</w:t>
      </w:r>
      <w:r w:rsidR="002B437C" w:rsidRPr="00F86DDF">
        <w:rPr>
          <w:rStyle w:val="DraCorstagedirectionsetc"/>
        </w:rPr>
        <w:t>v</w:t>
      </w:r>
      <w:r w:rsidRPr="00F86DDF">
        <w:rPr>
          <w:rStyle w:val="DraCorstagedirectionsetc"/>
        </w:rPr>
        <w:t>s</w:t>
      </w:r>
      <w:r w:rsidR="00715756" w:rsidRPr="00F86DDF">
        <w:rPr>
          <w:rStyle w:val="DraCorstagedirectionsetc"/>
        </w:rPr>
        <w:t>.</w:t>
      </w:r>
    </w:p>
    <w:p w14:paraId="6FDDAB18" w14:textId="77777777" w:rsidR="00ED15BA" w:rsidRPr="00F86DDF" w:rsidRDefault="005343CB" w:rsidP="001323C4">
      <w:pPr>
        <w:pStyle w:val="DraCorstandard"/>
        <w:rPr>
          <w:rStyle w:val="DraCorstagedirectionsetc"/>
        </w:rPr>
      </w:pPr>
      <w:r w:rsidRPr="00F86DDF">
        <w:rPr>
          <w:rStyle w:val="DraCorstagedirectionsetc"/>
        </w:rPr>
        <w:t>Senari</w:t>
      </w:r>
      <w:r w:rsidR="00715756" w:rsidRPr="00F86DDF">
        <w:rPr>
          <w:rStyle w:val="DraCorstagedirectionsetc"/>
        </w:rPr>
        <w:t>j</w:t>
      </w:r>
      <w:r w:rsidRPr="00F86DDF">
        <w:rPr>
          <w:rStyle w:val="DraCorstagedirectionsetc"/>
        </w:rPr>
        <w:t>.</w:t>
      </w:r>
    </w:p>
    <w:p w14:paraId="0E6D371B" w14:textId="5AFE7BBB" w:rsidR="00ED15BA" w:rsidRDefault="005343CB" w:rsidP="001323C4">
      <w:pPr>
        <w:pStyle w:val="DraCorstandard"/>
      </w:pPr>
      <w:r w:rsidRPr="00D16D6F">
        <w:t>Scelerate mentis carnificina, uah, quibus</w:t>
      </w:r>
    </w:p>
    <w:p w14:paraId="6CEA9CC8" w14:textId="4EE46430" w:rsidR="00ED15BA" w:rsidRDefault="002B437C" w:rsidP="001323C4">
      <w:pPr>
        <w:pStyle w:val="DraCorstandard"/>
      </w:pPr>
      <w:r w:rsidRPr="00D41F69">
        <w:rPr>
          <w:rStyle w:val="DraCorlinenumber"/>
        </w:rPr>
        <w:t>(11</w:t>
      </w:r>
      <w:r w:rsidR="00D41F69" w:rsidRPr="00D41F69">
        <w:rPr>
          <w:rStyle w:val="DraCorlinenumber"/>
        </w:rPr>
        <w:t>3</w:t>
      </w:r>
      <w:r w:rsidRPr="00D41F69">
        <w:rPr>
          <w:rStyle w:val="DraCorlinenumber"/>
        </w:rPr>
        <w:t>5)</w:t>
      </w:r>
      <w:r>
        <w:t xml:space="preserve"> </w:t>
      </w:r>
      <w:r w:rsidR="005343CB" w:rsidRPr="00D16D6F">
        <w:t>Me excruciat modis, ut nusquam sit locus</w:t>
      </w:r>
    </w:p>
    <w:p w14:paraId="6921CED8" w14:textId="0EE7C7DA" w:rsidR="003071AB" w:rsidRPr="00D16D6F" w:rsidRDefault="005343CB" w:rsidP="001323C4">
      <w:pPr>
        <w:pStyle w:val="DraCorstandard"/>
      </w:pPr>
      <w:r w:rsidRPr="00D16D6F">
        <w:t>Quietae menti. Plumbum gestare uideor</w:t>
      </w:r>
    </w:p>
    <w:p w14:paraId="51091E7E" w14:textId="77777777" w:rsidR="003071AB" w:rsidRPr="00D16D6F" w:rsidRDefault="005343CB" w:rsidP="001323C4">
      <w:pPr>
        <w:pStyle w:val="DraCorstandard"/>
      </w:pPr>
      <w:r w:rsidRPr="00D16D6F">
        <w:t>In pectore. Adeo graui intus pondere torqueor.</w:t>
      </w:r>
    </w:p>
    <w:p w14:paraId="755C9BE0" w14:textId="77777777" w:rsidR="00ED15BA" w:rsidRDefault="005343CB" w:rsidP="001323C4">
      <w:pPr>
        <w:pStyle w:val="DraCorstandard"/>
      </w:pPr>
      <w:r w:rsidRPr="00D16D6F">
        <w:t>An n</w:t>
      </w:r>
      <w:r w:rsidR="002B437C">
        <w:t>o</w:t>
      </w:r>
      <w:r w:rsidRPr="00D16D6F">
        <w:t>nquam desinent oculis meis mala</w:t>
      </w:r>
    </w:p>
    <w:p w14:paraId="0A2C0862" w14:textId="77777777" w:rsidR="00ED15BA" w:rsidRDefault="005343CB" w:rsidP="001323C4">
      <w:pPr>
        <w:pStyle w:val="DraCorstandard"/>
      </w:pPr>
      <w:r w:rsidRPr="00D16D6F">
        <w:t>Mea, et quae admisi turpiter, obuersarier?</w:t>
      </w:r>
    </w:p>
    <w:p w14:paraId="7BDB882D" w14:textId="16DFF031" w:rsidR="00ED15BA" w:rsidRDefault="006C6E27" w:rsidP="001323C4">
      <w:pPr>
        <w:pStyle w:val="DraCorstandard"/>
      </w:pPr>
      <w:r w:rsidRPr="00D41F69">
        <w:rPr>
          <w:rStyle w:val="DraCorlinenumber"/>
        </w:rPr>
        <w:t>(11</w:t>
      </w:r>
      <w:r w:rsidR="00D41F69" w:rsidRPr="00D41F69">
        <w:rPr>
          <w:rStyle w:val="DraCorlinenumber"/>
        </w:rPr>
        <w:t>4</w:t>
      </w:r>
      <w:r w:rsidRPr="00D41F69">
        <w:rPr>
          <w:rStyle w:val="DraCorlinenumber"/>
        </w:rPr>
        <w:t>0)</w:t>
      </w:r>
      <w:r>
        <w:t xml:space="preserve"> </w:t>
      </w:r>
      <w:r w:rsidR="005343CB" w:rsidRPr="00D16D6F">
        <w:t>Quae de inferis narrantur fabulosa sunt</w:t>
      </w:r>
    </w:p>
    <w:p w14:paraId="27A71F3C" w14:textId="77777777" w:rsidR="00ED15BA" w:rsidRDefault="005343CB" w:rsidP="001323C4">
      <w:pPr>
        <w:pStyle w:val="DraCorstandard"/>
      </w:pPr>
      <w:r w:rsidRPr="00D16D6F">
        <w:t>Omnia, si non u</w:t>
      </w:r>
      <w:r w:rsidR="002B437C">
        <w:t>a</w:t>
      </w:r>
      <w:r w:rsidRPr="00D16D6F">
        <w:t>eros experior inferos.</w:t>
      </w:r>
    </w:p>
    <w:p w14:paraId="6ED2A246" w14:textId="30041505" w:rsidR="003071AB" w:rsidRPr="00D16D6F" w:rsidRDefault="005343CB" w:rsidP="001323C4">
      <w:pPr>
        <w:pStyle w:val="DraCorstandard"/>
      </w:pPr>
      <w:r w:rsidRPr="00D16D6F">
        <w:t>Egomet me concoquo, exedo atque etiam execror.</w:t>
      </w:r>
    </w:p>
    <w:p w14:paraId="511C3ECC" w14:textId="77777777" w:rsidR="00ED15BA" w:rsidRDefault="005343CB" w:rsidP="001323C4">
      <w:pPr>
        <w:pStyle w:val="DraCorstandard"/>
      </w:pPr>
      <w:r w:rsidRPr="00D16D6F">
        <w:t>Dignus sum, quem ima tellus dehiscat, ob meam</w:t>
      </w:r>
    </w:p>
    <w:p w14:paraId="5122C003" w14:textId="51660009" w:rsidR="003071AB" w:rsidRPr="00D16D6F" w:rsidRDefault="005343CB" w:rsidP="001323C4">
      <w:pPr>
        <w:pStyle w:val="DraCorstandard"/>
      </w:pPr>
      <w:r w:rsidRPr="00D16D6F">
        <w:t>Iniusti</w:t>
      </w:r>
      <w:r w:rsidR="002B437C">
        <w:t>c</w:t>
      </w:r>
      <w:r w:rsidRPr="00D16D6F">
        <w:t>iam, quae tanta est, ut non audeam</w:t>
      </w:r>
    </w:p>
    <w:p w14:paraId="3780E0CD" w14:textId="45AB9CF7" w:rsidR="00ED15BA" w:rsidRDefault="006C6E27" w:rsidP="001323C4">
      <w:pPr>
        <w:pStyle w:val="DraCorstandard"/>
      </w:pPr>
      <w:r w:rsidRPr="00D41F69">
        <w:rPr>
          <w:rStyle w:val="DraCorlinenumber"/>
        </w:rPr>
        <w:t>(11</w:t>
      </w:r>
      <w:r w:rsidR="00D41F69" w:rsidRPr="00D41F69">
        <w:rPr>
          <w:rStyle w:val="DraCorlinenumber"/>
        </w:rPr>
        <w:t>4</w:t>
      </w:r>
      <w:r w:rsidRPr="00D41F69">
        <w:rPr>
          <w:rStyle w:val="DraCorlinenumber"/>
        </w:rPr>
        <w:t>5)</w:t>
      </w:r>
      <w:r>
        <w:t xml:space="preserve"> </w:t>
      </w:r>
      <w:r w:rsidR="005343CB" w:rsidRPr="00D16D6F">
        <w:t>Vnquam mihi sperare ueniam a patre. Nam</w:t>
      </w:r>
    </w:p>
    <w:p w14:paraId="071BD831" w14:textId="43A1F6AB" w:rsidR="003071AB" w:rsidRPr="00D16D6F" w:rsidRDefault="005343CB" w:rsidP="001323C4">
      <w:pPr>
        <w:pStyle w:val="DraCorstandard"/>
      </w:pPr>
      <w:r w:rsidRPr="00D16D6F">
        <w:t>Eius lene imperium reieci perfidus,</w:t>
      </w:r>
    </w:p>
    <w:p w14:paraId="4C6D8A1F" w14:textId="77777777" w:rsidR="00ED15BA" w:rsidRDefault="005343CB" w:rsidP="001323C4">
      <w:pPr>
        <w:pStyle w:val="DraCorstandard"/>
      </w:pPr>
      <w:r w:rsidRPr="00D16D6F">
        <w:t>Vnde abdicatus mox d</w:t>
      </w:r>
      <w:r w:rsidR="002B437C">
        <w:t>i</w:t>
      </w:r>
      <w:r w:rsidRPr="00D16D6F">
        <w:t>u</w:t>
      </w:r>
      <w:r w:rsidR="002B437C">
        <w:t>o</w:t>
      </w:r>
      <w:r w:rsidRPr="00D16D6F">
        <w:t>rti ad pessima</w:t>
      </w:r>
    </w:p>
    <w:p w14:paraId="5F4BDE13" w14:textId="77777777" w:rsidR="00ED15BA" w:rsidRDefault="005343CB" w:rsidP="001323C4">
      <w:pPr>
        <w:pStyle w:val="DraCorstandard"/>
      </w:pPr>
      <w:r w:rsidRPr="00D16D6F">
        <w:t>Quaeque flagi</w:t>
      </w:r>
      <w:r w:rsidR="002B437C">
        <w:t>c</w:t>
      </w:r>
      <w:r w:rsidRPr="00D16D6F">
        <w:t>ia. Rem omnem confregi turpiter</w:t>
      </w:r>
    </w:p>
    <w:p w14:paraId="3D3E917F" w14:textId="77777777" w:rsidR="00ED15BA" w:rsidRDefault="005343CB" w:rsidP="001323C4">
      <w:pPr>
        <w:pStyle w:val="DraCorstandard"/>
      </w:pPr>
      <w:r w:rsidRPr="00D16D6F">
        <w:t>Luxu, infami alea. Quid, quod scortis dedi?</w:t>
      </w:r>
    </w:p>
    <w:p w14:paraId="25A4F227" w14:textId="2B9307C0" w:rsidR="00ED15BA" w:rsidRDefault="006C6E27" w:rsidP="001323C4">
      <w:pPr>
        <w:pStyle w:val="DraCorstandard"/>
      </w:pPr>
      <w:r w:rsidRPr="00D41F69">
        <w:rPr>
          <w:rStyle w:val="DraCorlinenumber"/>
        </w:rPr>
        <w:t>(11</w:t>
      </w:r>
      <w:r w:rsidR="00D41F69" w:rsidRPr="00D41F69">
        <w:rPr>
          <w:rStyle w:val="DraCorlinenumber"/>
        </w:rPr>
        <w:t>5</w:t>
      </w:r>
      <w:r w:rsidRPr="00D41F69">
        <w:rPr>
          <w:rStyle w:val="DraCorlinenumber"/>
        </w:rPr>
        <w:t>0)</w:t>
      </w:r>
      <w:r>
        <w:t xml:space="preserve"> </w:t>
      </w:r>
      <w:r w:rsidR="005343CB" w:rsidRPr="00D16D6F">
        <w:t>Merito quidem meo hanc inopem uitam incolo,</w:t>
      </w:r>
    </w:p>
    <w:p w14:paraId="606611B6" w14:textId="24608397" w:rsidR="003071AB" w:rsidRPr="00D16D6F" w:rsidRDefault="005343CB" w:rsidP="001323C4">
      <w:pPr>
        <w:pStyle w:val="DraCorstandard"/>
      </w:pPr>
      <w:r w:rsidRPr="00D16D6F">
        <w:t>Inglorius uiuo, patria careo. Adde, quod</w:t>
      </w:r>
    </w:p>
    <w:p w14:paraId="46C266CE" w14:textId="77777777" w:rsidR="003071AB" w:rsidRPr="00D16D6F" w:rsidRDefault="005343CB" w:rsidP="001323C4">
      <w:pPr>
        <w:pStyle w:val="DraCorstandard"/>
      </w:pPr>
      <w:r w:rsidRPr="00D16D6F">
        <w:t>Eam maculam incidi, quam, nescio si eluam</w:t>
      </w:r>
      <w:r w:rsidRPr="00D16D6F">
        <w:tab/>
      </w:r>
    </w:p>
    <w:p w14:paraId="1681B7AA" w14:textId="77777777" w:rsidR="00ED15BA" w:rsidRDefault="005343CB" w:rsidP="001323C4">
      <w:pPr>
        <w:pStyle w:val="DraCorstandard"/>
      </w:pPr>
      <w:r w:rsidRPr="00D16D6F">
        <w:t>Vnquam, ut taceam, quod aspersi genus meum</w:t>
      </w:r>
    </w:p>
    <w:p w14:paraId="27E38E85" w14:textId="43EA81C8" w:rsidR="003071AB" w:rsidRPr="00D16D6F" w:rsidRDefault="005343CB" w:rsidP="001323C4">
      <w:pPr>
        <w:pStyle w:val="DraCorstandard"/>
      </w:pPr>
      <w:r w:rsidRPr="00D16D6F">
        <w:t>Infamibus notis, quod fabula sum omnibus</w:t>
      </w:r>
    </w:p>
    <w:p w14:paraId="1EF430AC" w14:textId="1E7E2250" w:rsidR="00ED15BA" w:rsidRDefault="006C6E27" w:rsidP="001323C4">
      <w:pPr>
        <w:pStyle w:val="DraCorstandard"/>
      </w:pPr>
      <w:r w:rsidRPr="00D41F69">
        <w:rPr>
          <w:rStyle w:val="DraCorlinenumber"/>
        </w:rPr>
        <w:t>(11</w:t>
      </w:r>
      <w:r w:rsidR="00D41F69" w:rsidRPr="00D41F69">
        <w:rPr>
          <w:rStyle w:val="DraCorlinenumber"/>
        </w:rPr>
        <w:t>5</w:t>
      </w:r>
      <w:r w:rsidRPr="00D41F69">
        <w:rPr>
          <w:rStyle w:val="DraCorlinenumber"/>
        </w:rPr>
        <w:t>5)</w:t>
      </w:r>
      <w:r>
        <w:t xml:space="preserve"> </w:t>
      </w:r>
      <w:r w:rsidR="005343CB" w:rsidRPr="00D16D6F">
        <w:t>Notis, amicis. Tum quid dicam de patre,</w:t>
      </w:r>
    </w:p>
    <w:p w14:paraId="11CDF406" w14:textId="096FBEB7" w:rsidR="003071AB" w:rsidRPr="00D16D6F" w:rsidRDefault="005343CB" w:rsidP="001323C4">
      <w:pPr>
        <w:pStyle w:val="DraCorstandard"/>
      </w:pPr>
      <w:r w:rsidRPr="00D16D6F">
        <w:lastRenderedPageBreak/>
        <w:t>In quem tot nominibus iniurius fui?</w:t>
      </w:r>
    </w:p>
    <w:p w14:paraId="17AC619B" w14:textId="77777777" w:rsidR="00ED15BA" w:rsidRDefault="005343CB" w:rsidP="001323C4">
      <w:pPr>
        <w:pStyle w:val="DraCorstandard"/>
      </w:pPr>
      <w:r w:rsidRPr="00D16D6F">
        <w:t>Bonis cum corporis, tum animae mihi datis</w:t>
      </w:r>
    </w:p>
    <w:p w14:paraId="05E52C7D" w14:textId="77777777" w:rsidR="00ED15BA" w:rsidRDefault="005343CB" w:rsidP="001323C4">
      <w:pPr>
        <w:pStyle w:val="DraCorstandard"/>
      </w:pPr>
      <w:r w:rsidRPr="00D16D6F">
        <w:t>Datorem contra, fateor, abusus sum impie.</w:t>
      </w:r>
    </w:p>
    <w:p w14:paraId="7D4022F9" w14:textId="4B292E61" w:rsidR="003071AB" w:rsidRPr="00D16D6F" w:rsidRDefault="005343CB" w:rsidP="001323C4">
      <w:pPr>
        <w:pStyle w:val="DraCorstandard"/>
      </w:pPr>
      <w:r w:rsidRPr="00D16D6F">
        <w:t>Vbi nunc, Philaute, consultor mihi es meus,</w:t>
      </w:r>
    </w:p>
    <w:p w14:paraId="208A92C2" w14:textId="0B7320C6" w:rsidR="003071AB" w:rsidRPr="00D16D6F" w:rsidRDefault="006C6E27" w:rsidP="001323C4">
      <w:pPr>
        <w:pStyle w:val="DraCorstandard"/>
      </w:pPr>
      <w:r w:rsidRPr="00D41F69">
        <w:rPr>
          <w:rStyle w:val="DraCorlinenumber"/>
        </w:rPr>
        <w:t>(11</w:t>
      </w:r>
      <w:r w:rsidR="00D41F69" w:rsidRPr="00D41F69">
        <w:rPr>
          <w:rStyle w:val="DraCorlinenumber"/>
        </w:rPr>
        <w:t>6</w:t>
      </w:r>
      <w:r w:rsidRPr="00D41F69">
        <w:rPr>
          <w:rStyle w:val="DraCorlinenumber"/>
        </w:rPr>
        <w:t>0)</w:t>
      </w:r>
      <w:r>
        <w:t xml:space="preserve"> </w:t>
      </w:r>
      <w:r w:rsidR="005343CB" w:rsidRPr="00D16D6F">
        <w:t>Dum consilium simul cum re amisi miser?</w:t>
      </w:r>
    </w:p>
    <w:p w14:paraId="7F2CF051" w14:textId="77777777" w:rsidR="003071AB" w:rsidRPr="00D16D6F" w:rsidRDefault="005343CB" w:rsidP="001323C4">
      <w:pPr>
        <w:pStyle w:val="DraCorstandard"/>
      </w:pPr>
      <w:r w:rsidRPr="00D16D6F">
        <w:t>Vt iussa patris cum sacro uolumine</w:t>
      </w:r>
    </w:p>
    <w:p w14:paraId="7A0C5D71" w14:textId="77777777" w:rsidR="003071AB" w:rsidRPr="00D16D6F" w:rsidRDefault="005343CB" w:rsidP="001323C4">
      <w:pPr>
        <w:pStyle w:val="DraCorstandard"/>
      </w:pPr>
      <w:r w:rsidRPr="00D16D6F">
        <w:t>Legis contemnerem, id ne auctor fueras mihi ?</w:t>
      </w:r>
    </w:p>
    <w:p w14:paraId="45622342" w14:textId="77777777" w:rsidR="00ED15BA" w:rsidRDefault="005343CB" w:rsidP="001323C4">
      <w:pPr>
        <w:pStyle w:val="DraCorstandard"/>
      </w:pPr>
      <w:r w:rsidRPr="00D16D6F">
        <w:t>Deos mihi iratos scio, qui auscultauerim.</w:t>
      </w:r>
    </w:p>
    <w:p w14:paraId="3B6D02C7" w14:textId="43E86471" w:rsidR="003071AB" w:rsidRPr="00D16D6F" w:rsidRDefault="005343CB" w:rsidP="001323C4">
      <w:pPr>
        <w:pStyle w:val="DraCorstandard"/>
      </w:pPr>
      <w:r w:rsidRPr="00D16D6F">
        <w:t>Porro, super omnia intolerabilis est fames,</w:t>
      </w:r>
    </w:p>
    <w:p w14:paraId="5EAEB898" w14:textId="205CC1EB" w:rsidR="00ED15BA" w:rsidRDefault="006C6E27" w:rsidP="001323C4">
      <w:pPr>
        <w:pStyle w:val="DraCorstandard"/>
      </w:pPr>
      <w:r w:rsidRPr="00D41F69">
        <w:rPr>
          <w:rStyle w:val="DraCorlinenumber"/>
        </w:rPr>
        <w:t>(11</w:t>
      </w:r>
      <w:r w:rsidR="00D41F69" w:rsidRPr="00D41F69">
        <w:rPr>
          <w:rStyle w:val="DraCorlinenumber"/>
        </w:rPr>
        <w:t>6</w:t>
      </w:r>
      <w:r w:rsidRPr="00D41F69">
        <w:rPr>
          <w:rStyle w:val="DraCorlinenumber"/>
        </w:rPr>
        <w:t>5)</w:t>
      </w:r>
      <w:r>
        <w:t xml:space="preserve"> </w:t>
      </w:r>
      <w:r w:rsidR="005343CB" w:rsidRPr="00D16D6F">
        <w:t>Quam gesto in utero, ubi et dolores excitat</w:t>
      </w:r>
    </w:p>
    <w:p w14:paraId="60F52334" w14:textId="77777777" w:rsidR="00ED15BA" w:rsidRDefault="005343CB" w:rsidP="001323C4">
      <w:pPr>
        <w:pStyle w:val="DraCorstandard"/>
      </w:pPr>
      <w:r w:rsidRPr="00D16D6F">
        <w:t>Magnos, morte omni atrociorem. Nam neque</w:t>
      </w:r>
    </w:p>
    <w:p w14:paraId="3A38E7A4" w14:textId="77777777" w:rsidR="00ED15BA" w:rsidRDefault="005343CB" w:rsidP="001323C4">
      <w:pPr>
        <w:pStyle w:val="DraCorstandard"/>
      </w:pPr>
      <w:r w:rsidRPr="00D16D6F">
        <w:t>Siliquis neque c</w:t>
      </w:r>
      <w:r w:rsidR="002B437C">
        <w:t>o</w:t>
      </w:r>
      <w:r w:rsidRPr="00D16D6F">
        <w:t>eno quo immergor, sedare eam</w:t>
      </w:r>
    </w:p>
    <w:p w14:paraId="6CAAB462" w14:textId="37545B22" w:rsidR="003071AB" w:rsidRPr="00D16D6F" w:rsidRDefault="005343CB" w:rsidP="001323C4">
      <w:pPr>
        <w:pStyle w:val="DraCorstandard"/>
      </w:pPr>
      <w:r w:rsidRPr="00D16D6F">
        <w:t>Datur. Dolor uteri manet, manet fames.</w:t>
      </w:r>
    </w:p>
    <w:p w14:paraId="173B9CA2" w14:textId="77777777" w:rsidR="00ED15BA" w:rsidRDefault="005343CB" w:rsidP="001323C4">
      <w:pPr>
        <w:pStyle w:val="DraCorstandard"/>
      </w:pPr>
      <w:r w:rsidRPr="00D16D6F">
        <w:t>Adeo n</w:t>
      </w:r>
      <w:r w:rsidR="002B437C">
        <w:t>o</w:t>
      </w:r>
      <w:r w:rsidRPr="00D16D6F">
        <w:t>nquam nisi deterius habebo in hac</w:t>
      </w:r>
    </w:p>
    <w:p w14:paraId="1ABA1DE0" w14:textId="7FCC2603" w:rsidR="00ED15BA" w:rsidRDefault="006C6E27" w:rsidP="001323C4">
      <w:pPr>
        <w:pStyle w:val="DraCorstandard"/>
      </w:pPr>
      <w:r w:rsidRPr="00D41F69">
        <w:rPr>
          <w:rStyle w:val="DraCorlinenumber"/>
        </w:rPr>
        <w:t>(11</w:t>
      </w:r>
      <w:r w:rsidR="00D41F69" w:rsidRPr="00D41F69">
        <w:rPr>
          <w:rStyle w:val="DraCorlinenumber"/>
        </w:rPr>
        <w:t>7</w:t>
      </w:r>
      <w:r w:rsidRPr="00D41F69">
        <w:rPr>
          <w:rStyle w:val="DraCorlinenumber"/>
        </w:rPr>
        <w:t>0)</w:t>
      </w:r>
      <w:r>
        <w:t xml:space="preserve"> </w:t>
      </w:r>
      <w:r w:rsidR="005343CB" w:rsidRPr="00D16D6F">
        <w:t>Regione. Non uideo, quid restet consili.</w:t>
      </w:r>
    </w:p>
    <w:p w14:paraId="642D015C" w14:textId="77777777" w:rsidR="00ED15BA" w:rsidRDefault="005343CB" w:rsidP="001323C4">
      <w:pPr>
        <w:pStyle w:val="DraCorstandard"/>
      </w:pPr>
      <w:r w:rsidRPr="00D16D6F">
        <w:t>Heu me. Quot mercennar</w:t>
      </w:r>
      <w:r w:rsidR="0087532A" w:rsidRPr="00D16D6F">
        <w:t>ij</w:t>
      </w:r>
      <w:r w:rsidRPr="00D16D6F">
        <w:t xml:space="preserve"> in patris aedibus</w:t>
      </w:r>
    </w:p>
    <w:p w14:paraId="0A30C32F" w14:textId="77777777" w:rsidR="00ED15BA" w:rsidRDefault="005343CB" w:rsidP="001323C4">
      <w:pPr>
        <w:pStyle w:val="DraCorstandard"/>
      </w:pPr>
      <w:r w:rsidRPr="00D16D6F">
        <w:t>Abundant panibus, dum ego interim h</w:t>
      </w:r>
      <w:r w:rsidR="006C6E27">
        <w:t>e</w:t>
      </w:r>
      <w:r w:rsidRPr="00D16D6F">
        <w:t>ic fame</w:t>
      </w:r>
    </w:p>
    <w:p w14:paraId="5ED8BBD7" w14:textId="77777777" w:rsidR="00ED15BA" w:rsidRDefault="005343CB" w:rsidP="001323C4">
      <w:pPr>
        <w:pStyle w:val="DraCorstandard"/>
      </w:pPr>
      <w:r w:rsidRPr="00D16D6F">
        <w:t>Pereo. Quiduis possem illic facere et perpeti,</w:t>
      </w:r>
    </w:p>
    <w:p w14:paraId="6262386E" w14:textId="0BBCA37D" w:rsidR="003071AB" w:rsidRPr="00D16D6F" w:rsidRDefault="005343CB" w:rsidP="001323C4">
      <w:pPr>
        <w:pStyle w:val="DraCorstandard"/>
      </w:pPr>
      <w:r w:rsidRPr="00D16D6F">
        <w:t>Vt ex calamitate hac tanta me extraham.</w:t>
      </w:r>
    </w:p>
    <w:p w14:paraId="2A5B9512" w14:textId="54F2082F" w:rsidR="00ED15BA" w:rsidRDefault="006C6E27" w:rsidP="001323C4">
      <w:pPr>
        <w:pStyle w:val="DraCorstandard"/>
      </w:pPr>
      <w:r w:rsidRPr="00D41F69">
        <w:rPr>
          <w:rStyle w:val="DraCorlinenumber"/>
        </w:rPr>
        <w:t>(11</w:t>
      </w:r>
      <w:r w:rsidR="00D41F69" w:rsidRPr="00D41F69">
        <w:rPr>
          <w:rStyle w:val="DraCorlinenumber"/>
        </w:rPr>
        <w:t>7</w:t>
      </w:r>
      <w:r w:rsidRPr="00D41F69">
        <w:rPr>
          <w:rStyle w:val="DraCorlinenumber"/>
        </w:rPr>
        <w:t>5)</w:t>
      </w:r>
      <w:r>
        <w:t xml:space="preserve"> </w:t>
      </w:r>
      <w:r w:rsidR="005343CB" w:rsidRPr="00D16D6F">
        <w:t>Vel unus panis ibi hanc leuauerit famem.</w:t>
      </w:r>
    </w:p>
    <w:p w14:paraId="45E89123" w14:textId="77777777" w:rsidR="00ED15BA" w:rsidRDefault="005343CB" w:rsidP="001323C4">
      <w:pPr>
        <w:pStyle w:val="DraCorstandard"/>
      </w:pPr>
      <w:r w:rsidRPr="00D16D6F">
        <w:t>Age, age, quid si patrios postliminio petam</w:t>
      </w:r>
    </w:p>
    <w:p w14:paraId="677298AB" w14:textId="77777777" w:rsidR="00ED15BA" w:rsidRDefault="005343CB" w:rsidP="001323C4">
      <w:pPr>
        <w:pStyle w:val="DraCorstandard"/>
      </w:pPr>
      <w:r w:rsidRPr="00D16D6F">
        <w:t>Lares? Non ausim propterea, quod exulem</w:t>
      </w:r>
    </w:p>
    <w:p w14:paraId="6B80A2F3" w14:textId="77777777" w:rsidR="00ED15BA" w:rsidRDefault="005343CB" w:rsidP="001323C4">
      <w:pPr>
        <w:pStyle w:val="DraCorstandard"/>
      </w:pPr>
      <w:r w:rsidRPr="00D16D6F">
        <w:t>Me illinc f</w:t>
      </w:r>
      <w:r w:rsidR="006C6E27">
        <w:t>o</w:t>
      </w:r>
      <w:r w:rsidRPr="00D16D6F">
        <w:t>eci. Quid si tentem tum. Nihil</w:t>
      </w:r>
    </w:p>
    <w:p w14:paraId="0A82ACD2" w14:textId="77777777" w:rsidR="00ED15BA" w:rsidRDefault="005343CB" w:rsidP="001323C4">
      <w:pPr>
        <w:pStyle w:val="DraCorstandard"/>
      </w:pPr>
      <w:r w:rsidRPr="00D16D6F">
        <w:t>Egero. Qua fronte enim, quo ore, quibus uestibus</w:t>
      </w:r>
    </w:p>
    <w:p w14:paraId="74E42F01" w14:textId="429337C1" w:rsidR="00ED15BA" w:rsidRDefault="006C6E27" w:rsidP="001323C4">
      <w:pPr>
        <w:pStyle w:val="DraCorstandard"/>
      </w:pPr>
      <w:r w:rsidRPr="00D41F69">
        <w:rPr>
          <w:rStyle w:val="DraCorlinenumber"/>
        </w:rPr>
        <w:t>(11</w:t>
      </w:r>
      <w:r w:rsidR="00D41F69" w:rsidRPr="00D41F69">
        <w:rPr>
          <w:rStyle w:val="DraCorlinenumber"/>
        </w:rPr>
        <w:t>8</w:t>
      </w:r>
      <w:r w:rsidRPr="00D41F69">
        <w:rPr>
          <w:rStyle w:val="DraCorlinenumber"/>
        </w:rPr>
        <w:t>0)</w:t>
      </w:r>
      <w:r>
        <w:t xml:space="preserve"> </w:t>
      </w:r>
      <w:r w:rsidR="005343CB" w:rsidRPr="00D16D6F">
        <w:t>Redeam ad patrem nudus, sceleratus, impudens?</w:t>
      </w:r>
    </w:p>
    <w:p w14:paraId="32D4B76F" w14:textId="3AF77159" w:rsidR="002416D4" w:rsidRDefault="002416D4" w:rsidP="002416D4">
      <w:pPr>
        <w:pStyle w:val="DraCoradditions"/>
      </w:pPr>
      <w:r>
        <w:t>/act=5, scene=5/</w:t>
      </w:r>
    </w:p>
    <w:p w14:paraId="7DAA4F45" w14:textId="65B268A6" w:rsidR="003071AB" w:rsidRPr="00D16D6F" w:rsidRDefault="00715756" w:rsidP="00F86DDF">
      <w:pPr>
        <w:pStyle w:val="DraCorhead"/>
      </w:pPr>
      <w:r w:rsidRPr="00D16D6F">
        <w:lastRenderedPageBreak/>
        <w:t>Actus quinti.</w:t>
      </w:r>
      <w:r w:rsidR="00FC25F3">
        <w:t xml:space="preserve"> </w:t>
      </w:r>
      <w:r w:rsidRPr="00D16D6F">
        <w:t>Scoena quinta.</w:t>
      </w:r>
    </w:p>
    <w:p w14:paraId="3F536429" w14:textId="3E49D6AA" w:rsidR="003071AB" w:rsidRPr="00F86DDF" w:rsidRDefault="005343CB" w:rsidP="001323C4">
      <w:pPr>
        <w:pStyle w:val="DraCorstandard"/>
        <w:rPr>
          <w:rStyle w:val="DraCorstagedirectionsetc"/>
        </w:rPr>
      </w:pPr>
      <w:r w:rsidRPr="00F86DDF">
        <w:rPr>
          <w:rStyle w:val="DraCorstagedirectionsetc"/>
        </w:rPr>
        <w:t>Pelarg</w:t>
      </w:r>
      <w:r w:rsidR="006C6E27" w:rsidRPr="00F86DDF">
        <w:rPr>
          <w:rStyle w:val="DraCorstagedirectionsetc"/>
        </w:rPr>
        <w:t>v</w:t>
      </w:r>
      <w:r w:rsidRPr="00F86DDF">
        <w:rPr>
          <w:rStyle w:val="DraCorstagedirectionsetc"/>
        </w:rPr>
        <w:t>s</w:t>
      </w:r>
      <w:r w:rsidR="006C6E27" w:rsidRPr="00F86DDF">
        <w:rPr>
          <w:rStyle w:val="DraCorstagedirectionsetc"/>
        </w:rPr>
        <w:t>.</w:t>
      </w:r>
      <w:r w:rsidRPr="00F86DDF">
        <w:rPr>
          <w:rStyle w:val="DraCorstagedirectionsetc"/>
        </w:rPr>
        <w:t xml:space="preserve"> Eub</w:t>
      </w:r>
      <w:r w:rsidR="006C6E27" w:rsidRPr="00F86DDF">
        <w:rPr>
          <w:rStyle w:val="DraCorstagedirectionsetc"/>
        </w:rPr>
        <w:t>v</w:t>
      </w:r>
      <w:r w:rsidRPr="00F86DDF">
        <w:rPr>
          <w:rStyle w:val="DraCorstagedirectionsetc"/>
        </w:rPr>
        <w:t>l</w:t>
      </w:r>
      <w:r w:rsidR="006C6E27" w:rsidRPr="00F86DDF">
        <w:rPr>
          <w:rStyle w:val="DraCorstagedirectionsetc"/>
        </w:rPr>
        <w:t>v</w:t>
      </w:r>
      <w:r w:rsidRPr="00F86DDF">
        <w:rPr>
          <w:rStyle w:val="DraCorstagedirectionsetc"/>
        </w:rPr>
        <w:t>s</w:t>
      </w:r>
      <w:r w:rsidR="006C6E27" w:rsidRPr="00F86DDF">
        <w:rPr>
          <w:rStyle w:val="DraCorstagedirectionsetc"/>
        </w:rPr>
        <w:t>.</w:t>
      </w:r>
      <w:r w:rsidRPr="00F86DDF">
        <w:rPr>
          <w:rStyle w:val="DraCorstagedirectionsetc"/>
        </w:rPr>
        <w:t xml:space="preserve"> Acolast</w:t>
      </w:r>
      <w:r w:rsidR="006C6E27" w:rsidRPr="00F86DDF">
        <w:rPr>
          <w:rStyle w:val="DraCorstagedirectionsetc"/>
        </w:rPr>
        <w:t>v</w:t>
      </w:r>
      <w:r w:rsidRPr="00F86DDF">
        <w:rPr>
          <w:rStyle w:val="DraCorstagedirectionsetc"/>
        </w:rPr>
        <w:t>s</w:t>
      </w:r>
      <w:r w:rsidR="006C6E27" w:rsidRPr="00F86DDF">
        <w:rPr>
          <w:rStyle w:val="DraCorstagedirectionsetc"/>
        </w:rPr>
        <w:t>.</w:t>
      </w:r>
    </w:p>
    <w:p w14:paraId="2DE589FA" w14:textId="77777777" w:rsidR="00ED15BA" w:rsidRPr="00F86DDF" w:rsidRDefault="005343CB" w:rsidP="001323C4">
      <w:pPr>
        <w:pStyle w:val="DraCorstandard"/>
        <w:rPr>
          <w:rStyle w:val="DraCorstagedirectionsetc"/>
        </w:rPr>
      </w:pPr>
      <w:r w:rsidRPr="00F86DDF">
        <w:rPr>
          <w:rStyle w:val="DraCorstagedirectionsetc"/>
        </w:rPr>
        <w:t>Senari</w:t>
      </w:r>
      <w:r w:rsidR="00715756" w:rsidRPr="00F86DDF">
        <w:rPr>
          <w:rStyle w:val="DraCorstagedirectionsetc"/>
        </w:rPr>
        <w:t>j</w:t>
      </w:r>
      <w:r w:rsidRPr="00F86DDF">
        <w:rPr>
          <w:rStyle w:val="DraCorstagedirectionsetc"/>
        </w:rPr>
        <w:t xml:space="preserve"> omnes.</w:t>
      </w:r>
    </w:p>
    <w:p w14:paraId="5D63ABA2" w14:textId="6E0EAFBD" w:rsidR="003071AB" w:rsidRPr="00D16D6F" w:rsidRDefault="00B95B11" w:rsidP="001323C4">
      <w:pPr>
        <w:pStyle w:val="DraCorstandard"/>
      </w:pPr>
      <w:r w:rsidRPr="00B95B11">
        <w:rPr>
          <w:rStyle w:val="DraCormarkversepart"/>
        </w:rPr>
        <w:t>@</w:t>
      </w:r>
      <w:r w:rsidR="005343CB" w:rsidRPr="00D16D6F">
        <w:t>Ain tu?</w:t>
      </w:r>
      <w:r w:rsidR="00715756" w:rsidRPr="00D16D6F">
        <w:t xml:space="preserve"> </w:t>
      </w:r>
      <w:r w:rsidR="00E9556D" w:rsidRPr="00E9556D">
        <w:rPr>
          <w:rStyle w:val="DraCorspeakerattribution"/>
        </w:rPr>
        <w:t>Evbv.</w:t>
      </w:r>
      <w:r w:rsidR="00715756" w:rsidRPr="00D16D6F">
        <w:rPr>
          <w:i/>
          <w:iCs/>
        </w:rPr>
        <w:t xml:space="preserve"> </w:t>
      </w:r>
      <w:r w:rsidRPr="00B95B11">
        <w:rPr>
          <w:rStyle w:val="DraCormarkversepart"/>
        </w:rPr>
        <w:t>@</w:t>
      </w:r>
      <w:r w:rsidR="005343CB" w:rsidRPr="00D16D6F">
        <w:t>Sic est.</w:t>
      </w:r>
      <w:r w:rsidR="00715756" w:rsidRPr="00D16D6F">
        <w:t xml:space="preserve"> </w:t>
      </w:r>
      <w:r w:rsidR="002A77F7" w:rsidRPr="002A77F7">
        <w:rPr>
          <w:rStyle w:val="DraCorspeakerattribution"/>
        </w:rPr>
        <w:t>Pe.</w:t>
      </w:r>
      <w:r w:rsidR="00715756" w:rsidRPr="00D16D6F">
        <w:rPr>
          <w:i/>
          <w:iCs/>
        </w:rPr>
        <w:t xml:space="preserve"> </w:t>
      </w:r>
      <w:r w:rsidRPr="00B95B11">
        <w:rPr>
          <w:rStyle w:val="DraCormarkversepart"/>
        </w:rPr>
        <w:t>@</w:t>
      </w:r>
      <w:r w:rsidR="005343CB" w:rsidRPr="00D16D6F">
        <w:t>Obsecro te, quid audio?</w:t>
      </w:r>
    </w:p>
    <w:p w14:paraId="53BC3B58" w14:textId="77777777" w:rsidR="003071AB" w:rsidRPr="00D16D6F" w:rsidRDefault="005343CB" w:rsidP="001323C4">
      <w:pPr>
        <w:pStyle w:val="DraCorstandard"/>
      </w:pPr>
      <w:r w:rsidRPr="00D16D6F">
        <w:t>Itane tandem famam, patriaque tibi bona</w:t>
      </w:r>
    </w:p>
    <w:p w14:paraId="773D8278" w14:textId="77777777" w:rsidR="003071AB" w:rsidRPr="00D16D6F" w:rsidRDefault="005343CB" w:rsidP="001323C4">
      <w:pPr>
        <w:pStyle w:val="DraCorstandard"/>
      </w:pPr>
      <w:r w:rsidRPr="00D16D6F">
        <w:t>Acolaste, tradidi, ut per flagitia perderes</w:t>
      </w:r>
    </w:p>
    <w:p w14:paraId="0DC33E31" w14:textId="77777777" w:rsidR="003071AB" w:rsidRPr="00D16D6F" w:rsidRDefault="005343CB" w:rsidP="001323C4">
      <w:pPr>
        <w:pStyle w:val="DraCorstandard"/>
      </w:pPr>
      <w:r w:rsidRPr="00D16D6F">
        <w:t>Mea uirtute partam gloriam? Viam</w:t>
      </w:r>
    </w:p>
    <w:p w14:paraId="16359660" w14:textId="18F780D5" w:rsidR="003071AB" w:rsidRPr="00D16D6F" w:rsidRDefault="003F7E3A" w:rsidP="001323C4">
      <w:pPr>
        <w:pStyle w:val="DraCorstandard"/>
      </w:pPr>
      <w:r w:rsidRPr="009A4F78">
        <w:rPr>
          <w:rStyle w:val="DraCorlinenumber"/>
        </w:rPr>
        <w:t>(11</w:t>
      </w:r>
      <w:r w:rsidR="009A4F78" w:rsidRPr="009A4F78">
        <w:rPr>
          <w:rStyle w:val="DraCorlinenumber"/>
        </w:rPr>
        <w:t>8</w:t>
      </w:r>
      <w:r w:rsidRPr="009A4F78">
        <w:rPr>
          <w:rStyle w:val="DraCorlinenumber"/>
        </w:rPr>
        <w:t>5)</w:t>
      </w:r>
      <w:r>
        <w:t xml:space="preserve"> </w:t>
      </w:r>
      <w:r w:rsidR="005343CB" w:rsidRPr="00D16D6F">
        <w:t>F</w:t>
      </w:r>
      <w:r w:rsidR="006C6E27">
        <w:t>o</w:t>
      </w:r>
      <w:r w:rsidR="005343CB" w:rsidRPr="00D16D6F">
        <w:t>eci facilem et planam ad uirtutis culmina.</w:t>
      </w:r>
    </w:p>
    <w:p w14:paraId="20D699AC" w14:textId="54699F05" w:rsidR="003071AB" w:rsidRPr="00D16D6F" w:rsidRDefault="005343CB" w:rsidP="001323C4">
      <w:pPr>
        <w:pStyle w:val="DraCorstandard"/>
      </w:pPr>
      <w:r w:rsidRPr="00D16D6F">
        <w:t>Tu f</w:t>
      </w:r>
      <w:r w:rsidR="006C6E27">
        <w:t>o</w:t>
      </w:r>
      <w:r w:rsidRPr="00D16D6F">
        <w:t>ecisti, ut difficilior nepotibus</w:t>
      </w:r>
    </w:p>
    <w:p w14:paraId="63D2292F" w14:textId="77777777" w:rsidR="003071AB" w:rsidRPr="00D16D6F" w:rsidRDefault="005343CB" w:rsidP="001323C4">
      <w:pPr>
        <w:pStyle w:val="DraCorstandard"/>
      </w:pPr>
      <w:r w:rsidRPr="00D16D6F">
        <w:t>Posthac tuis sit, qui libidinem malam</w:t>
      </w:r>
    </w:p>
    <w:p w14:paraId="1082D7C7" w14:textId="5914488F" w:rsidR="003071AB" w:rsidRPr="00D16D6F" w:rsidRDefault="005343CB" w:rsidP="001323C4">
      <w:pPr>
        <w:pStyle w:val="DraCorstandard"/>
      </w:pPr>
      <w:r w:rsidRPr="00D16D6F">
        <w:t>Virtuti anteposueris. An non aequ</w:t>
      </w:r>
      <w:r w:rsidR="006C6E27">
        <w:t>o</w:t>
      </w:r>
      <w:r w:rsidRPr="00D16D6F">
        <w:t>m fuit,</w:t>
      </w:r>
    </w:p>
    <w:p w14:paraId="069CAFC2" w14:textId="77777777" w:rsidR="003071AB" w:rsidRPr="00D16D6F" w:rsidRDefault="005343CB" w:rsidP="001323C4">
      <w:pPr>
        <w:pStyle w:val="DraCorstandard"/>
      </w:pPr>
      <w:r w:rsidRPr="00D16D6F">
        <w:t>Meo ex praescripto uiuere te? Philautus hoc</w:t>
      </w:r>
    </w:p>
    <w:p w14:paraId="440F5D60" w14:textId="6CDB928A" w:rsidR="003071AB" w:rsidRPr="00D16D6F" w:rsidRDefault="003F7E3A" w:rsidP="001323C4">
      <w:pPr>
        <w:pStyle w:val="DraCorstandard"/>
      </w:pPr>
      <w:r w:rsidRPr="009A4F78">
        <w:rPr>
          <w:rStyle w:val="DraCorlinenumber"/>
        </w:rPr>
        <w:t>(11</w:t>
      </w:r>
      <w:r w:rsidR="009A4F78" w:rsidRPr="009A4F78">
        <w:rPr>
          <w:rStyle w:val="DraCorlinenumber"/>
        </w:rPr>
        <w:t>9</w:t>
      </w:r>
      <w:r w:rsidRPr="009A4F78">
        <w:rPr>
          <w:rStyle w:val="DraCorlinenumber"/>
        </w:rPr>
        <w:t>0)</w:t>
      </w:r>
      <w:r>
        <w:t xml:space="preserve"> </w:t>
      </w:r>
      <w:r w:rsidR="005343CB" w:rsidRPr="00D16D6F">
        <w:t>Tibi adiutor fuit, ut huc corrueres mali.</w:t>
      </w:r>
    </w:p>
    <w:p w14:paraId="1C7DF2AF" w14:textId="7BA2D8D8" w:rsidR="003071AB" w:rsidRPr="00D16D6F" w:rsidRDefault="005343CB" w:rsidP="001323C4">
      <w:pPr>
        <w:pStyle w:val="DraCorstandard"/>
      </w:pPr>
      <w:r w:rsidRPr="00D16D6F">
        <w:t>V</w:t>
      </w:r>
      <w:r w:rsidR="006C6E27">
        <w:t>a</w:t>
      </w:r>
      <w:r w:rsidRPr="00D16D6F">
        <w:t>erissima stat sententia</w:t>
      </w:r>
      <w:r w:rsidR="006C6E27">
        <w:t>,</w:t>
      </w:r>
      <w:r w:rsidRPr="00D16D6F">
        <w:t xml:space="preserve"> </w:t>
      </w:r>
      <w:r w:rsidR="006C6E27">
        <w:t>u</w:t>
      </w:r>
      <w:r w:rsidRPr="00D16D6F">
        <w:t>bi animus semel</w:t>
      </w:r>
    </w:p>
    <w:p w14:paraId="26D3F001" w14:textId="77777777" w:rsidR="003071AB" w:rsidRPr="00D16D6F" w:rsidRDefault="005343CB" w:rsidP="001323C4">
      <w:pPr>
        <w:pStyle w:val="DraCorstandard"/>
      </w:pPr>
      <w:r w:rsidRPr="00D16D6F">
        <w:t>Cupiditate se deuinxerit mala,</w:t>
      </w:r>
    </w:p>
    <w:p w14:paraId="2BAB1455" w14:textId="3165C7B0" w:rsidR="003071AB" w:rsidRPr="00D16D6F" w:rsidRDefault="005343CB" w:rsidP="001323C4">
      <w:pPr>
        <w:pStyle w:val="DraCorstandard"/>
      </w:pPr>
      <w:r w:rsidRPr="00D16D6F">
        <w:t>Consilia consequi prorsus consimilia.</w:t>
      </w:r>
    </w:p>
    <w:p w14:paraId="5D37BCAC" w14:textId="77777777" w:rsidR="003071AB" w:rsidRPr="00D16D6F" w:rsidRDefault="005343CB" w:rsidP="001323C4">
      <w:pPr>
        <w:pStyle w:val="DraCorstandard"/>
      </w:pPr>
      <w:r w:rsidRPr="00D16D6F">
        <w:t>O me bis miserum patrem tali filio.</w:t>
      </w:r>
    </w:p>
    <w:p w14:paraId="4E254130" w14:textId="75C15F5A" w:rsidR="003071AB" w:rsidRPr="00D16D6F" w:rsidRDefault="003F7E3A" w:rsidP="001323C4">
      <w:pPr>
        <w:pStyle w:val="DraCorstandard"/>
      </w:pPr>
      <w:r w:rsidRPr="009A4F78">
        <w:rPr>
          <w:rStyle w:val="DraCorlinenumber"/>
        </w:rPr>
        <w:t>(11</w:t>
      </w:r>
      <w:r w:rsidR="009A4F78" w:rsidRPr="009A4F78">
        <w:rPr>
          <w:rStyle w:val="DraCorlinenumber"/>
        </w:rPr>
        <w:t>9</w:t>
      </w:r>
      <w:r w:rsidRPr="009A4F78">
        <w:rPr>
          <w:rStyle w:val="DraCorlinenumber"/>
        </w:rPr>
        <w:t>5)</w:t>
      </w:r>
      <w:r>
        <w:t xml:space="preserve"> </w:t>
      </w:r>
      <w:r w:rsidR="002A77F7">
        <w:rPr>
          <w:rStyle w:val="DraCorspeakerattribution"/>
        </w:rPr>
        <w:t>Ev.</w:t>
      </w:r>
      <w:r w:rsidR="00715756" w:rsidRPr="00D16D6F">
        <w:t xml:space="preserve"> </w:t>
      </w:r>
      <w:r w:rsidR="005343CB" w:rsidRPr="00D16D6F">
        <w:t>Pelarge mi, quin mittis has quaerimonias?</w:t>
      </w:r>
    </w:p>
    <w:p w14:paraId="44FC8BF3" w14:textId="790962E5" w:rsidR="003071AB" w:rsidRPr="00D16D6F" w:rsidRDefault="00887136" w:rsidP="001323C4">
      <w:pPr>
        <w:pStyle w:val="DraCorstandard"/>
      </w:pPr>
      <w:r w:rsidRPr="00887136">
        <w:rPr>
          <w:rStyle w:val="DraCorspeakerattribution"/>
        </w:rPr>
        <w:t>Pelargvs.</w:t>
      </w:r>
      <w:r w:rsidR="00715756" w:rsidRPr="00D16D6F">
        <w:t xml:space="preserve"> </w:t>
      </w:r>
      <w:r w:rsidR="005343CB" w:rsidRPr="00D16D6F">
        <w:t>Iustas parit quaerimonias iustus dolor.</w:t>
      </w:r>
    </w:p>
    <w:p w14:paraId="1E13E648" w14:textId="6BC65A81" w:rsidR="003071AB" w:rsidRPr="00D16D6F" w:rsidRDefault="00E9556D" w:rsidP="001323C4">
      <w:pPr>
        <w:pStyle w:val="DraCorstandard"/>
      </w:pPr>
      <w:r w:rsidRPr="00E9556D">
        <w:rPr>
          <w:rStyle w:val="DraCorspeakerattribution"/>
        </w:rPr>
        <w:t>Evbvlvs.</w:t>
      </w:r>
      <w:r w:rsidR="00715756" w:rsidRPr="00D16D6F">
        <w:t xml:space="preserve"> </w:t>
      </w:r>
      <w:r w:rsidR="005343CB" w:rsidRPr="00D16D6F">
        <w:t>Cr</w:t>
      </w:r>
      <w:r w:rsidR="00715756" w:rsidRPr="00D16D6F">
        <w:t>a</w:t>
      </w:r>
      <w:r w:rsidR="005343CB" w:rsidRPr="00D16D6F">
        <w:t>edo. Sed nunc res poscit et locus monet</w:t>
      </w:r>
      <w:r w:rsidR="00715756" w:rsidRPr="00D16D6F">
        <w:t>,</w:t>
      </w:r>
    </w:p>
    <w:p w14:paraId="16357B7D" w14:textId="77777777" w:rsidR="00ED15BA" w:rsidRDefault="005343CB" w:rsidP="001323C4">
      <w:pPr>
        <w:pStyle w:val="DraCorstandard"/>
      </w:pPr>
      <w:r w:rsidRPr="00D16D6F">
        <w:t>Vt cogites de restituendo filio</w:t>
      </w:r>
    </w:p>
    <w:p w14:paraId="572A9D36" w14:textId="522CA7FD" w:rsidR="003071AB" w:rsidRPr="00D16D6F" w:rsidRDefault="005343CB" w:rsidP="001323C4">
      <w:pPr>
        <w:pStyle w:val="DraCorstandard"/>
      </w:pPr>
      <w:r w:rsidRPr="00D16D6F">
        <w:t>Pariterque affectum in eum induas p</w:t>
      </w:r>
      <w:r w:rsidR="0087532A" w:rsidRPr="00D16D6F">
        <w:t>ij</w:t>
      </w:r>
      <w:r w:rsidRPr="00D16D6F">
        <w:t xml:space="preserve"> patris</w:t>
      </w:r>
    </w:p>
    <w:p w14:paraId="548E9309" w14:textId="724B40B6" w:rsidR="00ED15BA" w:rsidRDefault="003F7E3A" w:rsidP="001323C4">
      <w:pPr>
        <w:pStyle w:val="DraCorstandard"/>
      </w:pPr>
      <w:r w:rsidRPr="009A4F78">
        <w:rPr>
          <w:rStyle w:val="DraCorlinenumber"/>
        </w:rPr>
        <w:t>(1</w:t>
      </w:r>
      <w:r w:rsidR="009A4F78" w:rsidRPr="009A4F78">
        <w:rPr>
          <w:rStyle w:val="DraCorlinenumber"/>
        </w:rPr>
        <w:t>20</w:t>
      </w:r>
      <w:r w:rsidRPr="009A4F78">
        <w:rPr>
          <w:rStyle w:val="DraCorlinenumber"/>
        </w:rPr>
        <w:t>0)</w:t>
      </w:r>
      <w:r>
        <w:t xml:space="preserve"> </w:t>
      </w:r>
      <w:r w:rsidR="005343CB" w:rsidRPr="00D16D6F">
        <w:t>Et re declares ipsa, quanti filium</w:t>
      </w:r>
    </w:p>
    <w:p w14:paraId="6051FE2D" w14:textId="77777777" w:rsidR="00ED15BA" w:rsidRDefault="005343CB" w:rsidP="001323C4">
      <w:pPr>
        <w:pStyle w:val="DraCorstandard"/>
      </w:pPr>
      <w:r w:rsidRPr="00D16D6F">
        <w:t>Facias. Aegrotus non nisi medica manu</w:t>
      </w:r>
    </w:p>
    <w:p w14:paraId="3D9CC683" w14:textId="2CE9FFBE" w:rsidR="003071AB" w:rsidRPr="00D16D6F" w:rsidRDefault="00B95B11" w:rsidP="001323C4">
      <w:pPr>
        <w:pStyle w:val="DraCorstandard"/>
      </w:pPr>
      <w:r w:rsidRPr="00B95B11">
        <w:rPr>
          <w:rStyle w:val="DraCormarkversepart"/>
        </w:rPr>
        <w:t>@</w:t>
      </w:r>
      <w:r w:rsidR="005343CB" w:rsidRPr="00D16D6F">
        <w:t>Opus habet.</w:t>
      </w:r>
      <w:r w:rsidR="00715756" w:rsidRPr="00D16D6F">
        <w:t xml:space="preserve"> </w:t>
      </w:r>
      <w:r w:rsidR="00887136" w:rsidRPr="00887136">
        <w:rPr>
          <w:rStyle w:val="DraCorspeakerattribution"/>
        </w:rPr>
        <w:t>Pelargvs.</w:t>
      </w:r>
      <w:r w:rsidR="00715756" w:rsidRPr="00D16D6F">
        <w:rPr>
          <w:i/>
          <w:iCs/>
        </w:rPr>
        <w:t xml:space="preserve"> </w:t>
      </w:r>
      <w:r w:rsidRPr="00B95B11">
        <w:rPr>
          <w:rStyle w:val="DraCormarkversepart"/>
        </w:rPr>
        <w:t>@</w:t>
      </w:r>
      <w:r w:rsidR="005343CB" w:rsidRPr="00D16D6F">
        <w:t>Habet, si spes sit uitae.</w:t>
      </w:r>
      <w:r w:rsidR="00715756" w:rsidRPr="00D16D6F">
        <w:t xml:space="preserve"> </w:t>
      </w:r>
      <w:r w:rsidR="002A77F7" w:rsidRPr="002A77F7">
        <w:rPr>
          <w:rStyle w:val="DraCorspeakerattribution"/>
        </w:rPr>
        <w:t>Evb.</w:t>
      </w:r>
      <w:r w:rsidR="00715756" w:rsidRPr="00D16D6F">
        <w:rPr>
          <w:i/>
          <w:iCs/>
        </w:rPr>
        <w:t xml:space="preserve"> </w:t>
      </w:r>
      <w:r w:rsidRPr="00B95B11">
        <w:rPr>
          <w:rStyle w:val="DraCormarkversepart"/>
        </w:rPr>
        <w:t>@</w:t>
      </w:r>
      <w:r w:rsidR="005343CB" w:rsidRPr="00D16D6F">
        <w:t>Est multa adhuc</w:t>
      </w:r>
    </w:p>
    <w:p w14:paraId="52F406C1" w14:textId="78741143" w:rsidR="003071AB" w:rsidRPr="00D16D6F" w:rsidRDefault="00B95B11" w:rsidP="001323C4">
      <w:pPr>
        <w:pStyle w:val="DraCorstandard"/>
      </w:pPr>
      <w:r w:rsidRPr="00B95B11">
        <w:rPr>
          <w:rStyle w:val="DraCormarkversepart"/>
        </w:rPr>
        <w:t>@</w:t>
      </w:r>
      <w:r w:rsidR="005343CB" w:rsidRPr="00D16D6F">
        <w:t>In filio.</w:t>
      </w:r>
      <w:r w:rsidR="00715756" w:rsidRPr="00D16D6F">
        <w:t xml:space="preserve"> </w:t>
      </w:r>
      <w:r w:rsidR="00887136" w:rsidRPr="00887136">
        <w:rPr>
          <w:rStyle w:val="DraCorspeakerattribution"/>
        </w:rPr>
        <w:t>Acolast.</w:t>
      </w:r>
      <w:r w:rsidR="00715756" w:rsidRPr="00D16D6F">
        <w:rPr>
          <w:i/>
          <w:iCs/>
        </w:rPr>
        <w:t xml:space="preserve"> </w:t>
      </w:r>
      <w:r w:rsidRPr="00B95B11">
        <w:rPr>
          <w:rStyle w:val="DraCormarkversepart"/>
        </w:rPr>
        <w:t>@</w:t>
      </w:r>
      <w:r w:rsidR="005343CB" w:rsidRPr="00D16D6F">
        <w:t>Nullus sum, si non quispiam</w:t>
      </w:r>
    </w:p>
    <w:p w14:paraId="76B40615" w14:textId="033C2B2D" w:rsidR="003071AB" w:rsidRPr="00D16D6F" w:rsidRDefault="005343CB" w:rsidP="001323C4">
      <w:pPr>
        <w:pStyle w:val="DraCorstandard"/>
      </w:pPr>
      <w:r w:rsidRPr="00D16D6F">
        <w:lastRenderedPageBreak/>
        <w:t xml:space="preserve">Deus mihi ceu </w:t>
      </w:r>
      <w:r w:rsidR="00715756" w:rsidRPr="00D16D6F">
        <w:rPr>
          <w:rFonts w:ascii="Vusillus" w:hAnsi="Vusillus" w:cs="Vusillus"/>
          <w:noProof/>
        </w:rPr>
        <w:t>ἀπὸ μηχανῆς</w:t>
      </w:r>
      <w:r w:rsidRPr="00D16D6F">
        <w:t xml:space="preserve"> appareat,</w:t>
      </w:r>
    </w:p>
    <w:p w14:paraId="735A4A03" w14:textId="19B95F30" w:rsidR="003071AB" w:rsidRPr="00D16D6F" w:rsidRDefault="003F7E3A" w:rsidP="001323C4">
      <w:pPr>
        <w:pStyle w:val="DraCorstandard"/>
      </w:pPr>
      <w:r w:rsidRPr="009A4F78">
        <w:rPr>
          <w:rStyle w:val="DraCorlinenumber"/>
        </w:rPr>
        <w:t>(1</w:t>
      </w:r>
      <w:r w:rsidR="009A4F78" w:rsidRPr="009A4F78">
        <w:rPr>
          <w:rStyle w:val="DraCorlinenumber"/>
        </w:rPr>
        <w:t>20</w:t>
      </w:r>
      <w:r w:rsidRPr="009A4F78">
        <w:rPr>
          <w:rStyle w:val="DraCorlinenumber"/>
        </w:rPr>
        <w:t>5)</w:t>
      </w:r>
      <w:r>
        <w:t xml:space="preserve"> </w:t>
      </w:r>
      <w:r w:rsidR="005343CB" w:rsidRPr="00D16D6F">
        <w:t>Nam male sibi consciae menti mors ingruit.</w:t>
      </w:r>
    </w:p>
    <w:p w14:paraId="5E877082" w14:textId="44888C91" w:rsidR="003071AB" w:rsidRPr="00D16D6F" w:rsidRDefault="00D10CC6" w:rsidP="001323C4">
      <w:pPr>
        <w:pStyle w:val="DraCorstandard"/>
      </w:pPr>
      <w:r w:rsidRPr="00D10CC6">
        <w:rPr>
          <w:rStyle w:val="DraCorspeakerattribution"/>
        </w:rPr>
        <w:t>Pelarg</w:t>
      </w:r>
      <w:r w:rsidR="00715756" w:rsidRPr="00D10CC6">
        <w:rPr>
          <w:rStyle w:val="DraCorspeakerattribution"/>
        </w:rPr>
        <w:t>.</w:t>
      </w:r>
      <w:r w:rsidR="00715756" w:rsidRPr="00D16D6F">
        <w:t xml:space="preserve"> </w:t>
      </w:r>
      <w:r w:rsidR="005343CB" w:rsidRPr="00D16D6F">
        <w:t>Age, quae ille designauit mala, non iam puto.</w:t>
      </w:r>
    </w:p>
    <w:p w14:paraId="0CF41C12" w14:textId="77777777" w:rsidR="003071AB" w:rsidRPr="00D16D6F" w:rsidRDefault="005343CB" w:rsidP="001323C4">
      <w:pPr>
        <w:pStyle w:val="DraCorstandard"/>
      </w:pPr>
      <w:r w:rsidRPr="00D16D6F">
        <w:t>Quin magis in hoc incumbam, uti honorem inglorio,</w:t>
      </w:r>
    </w:p>
    <w:p w14:paraId="0BE5A726" w14:textId="77777777" w:rsidR="003071AB" w:rsidRPr="00D16D6F" w:rsidRDefault="005343CB" w:rsidP="001323C4">
      <w:pPr>
        <w:pStyle w:val="DraCorstandard"/>
      </w:pPr>
      <w:r w:rsidRPr="00D16D6F">
        <w:t>Salutem perdito uitamque mortuo</w:t>
      </w:r>
    </w:p>
    <w:p w14:paraId="17188EDC" w14:textId="07E688B4" w:rsidR="003071AB" w:rsidRPr="00D16D6F" w:rsidRDefault="00B95B11" w:rsidP="001323C4">
      <w:pPr>
        <w:pStyle w:val="DraCorstandard"/>
      </w:pPr>
      <w:r w:rsidRPr="00B95B11">
        <w:rPr>
          <w:rStyle w:val="DraCormarkversepart"/>
        </w:rPr>
        <w:t>@</w:t>
      </w:r>
      <w:r w:rsidR="005343CB" w:rsidRPr="00D16D6F">
        <w:t>Hinc, Eubule, apprecer.</w:t>
      </w:r>
      <w:r w:rsidR="00715756" w:rsidRPr="00D16D6F">
        <w:t xml:space="preserve"> </w:t>
      </w:r>
      <w:r w:rsidR="002A77F7" w:rsidRPr="002A77F7">
        <w:rPr>
          <w:rStyle w:val="DraCorspeakerattribution"/>
        </w:rPr>
        <w:t>Evb.</w:t>
      </w:r>
      <w:r w:rsidR="00715756" w:rsidRPr="00D16D6F">
        <w:rPr>
          <w:i/>
          <w:iCs/>
        </w:rPr>
        <w:t xml:space="preserve"> </w:t>
      </w:r>
      <w:r w:rsidRPr="00B95B11">
        <w:rPr>
          <w:rStyle w:val="DraCormarkversepart"/>
        </w:rPr>
        <w:t>@</w:t>
      </w:r>
      <w:r w:rsidR="005343CB" w:rsidRPr="00D16D6F">
        <w:t>Pol te dignum facis.</w:t>
      </w:r>
    </w:p>
    <w:p w14:paraId="7B7CC652" w14:textId="57EF9FA3" w:rsidR="003071AB" w:rsidRPr="00D16D6F" w:rsidRDefault="003F7E3A" w:rsidP="001323C4">
      <w:pPr>
        <w:pStyle w:val="DraCorstandard"/>
      </w:pPr>
      <w:r w:rsidRPr="009A4F78">
        <w:rPr>
          <w:rStyle w:val="DraCorlinenumber"/>
        </w:rPr>
        <w:t>(12</w:t>
      </w:r>
      <w:r w:rsidR="009A4F78" w:rsidRPr="009A4F78">
        <w:rPr>
          <w:rStyle w:val="DraCorlinenumber"/>
        </w:rPr>
        <w:t>1</w:t>
      </w:r>
      <w:r w:rsidRPr="009A4F78">
        <w:rPr>
          <w:rStyle w:val="DraCorlinenumber"/>
        </w:rPr>
        <w:t>0)</w:t>
      </w:r>
      <w:r>
        <w:t xml:space="preserve"> </w:t>
      </w:r>
      <w:r w:rsidR="00E9556D" w:rsidRPr="00E9556D">
        <w:rPr>
          <w:rStyle w:val="DraCorspeakerattribution"/>
        </w:rPr>
        <w:t>Acolas.</w:t>
      </w:r>
      <w:r w:rsidR="00715756" w:rsidRPr="00D16D6F">
        <w:t xml:space="preserve"> </w:t>
      </w:r>
      <w:r w:rsidR="005343CB" w:rsidRPr="00D16D6F">
        <w:t>Sed illud ecce subito aspiratur mihi,</w:t>
      </w:r>
    </w:p>
    <w:p w14:paraId="7CD13631" w14:textId="77777777" w:rsidR="003071AB" w:rsidRPr="00D16D6F" w:rsidRDefault="005343CB" w:rsidP="001323C4">
      <w:pPr>
        <w:pStyle w:val="DraCorstandard"/>
      </w:pPr>
      <w:r w:rsidRPr="00D16D6F">
        <w:t>Bonum esse patrem, facilem, placabilem, pium.</w:t>
      </w:r>
    </w:p>
    <w:p w14:paraId="0118E021" w14:textId="77777777" w:rsidR="003071AB" w:rsidRPr="00D16D6F" w:rsidRDefault="005343CB" w:rsidP="001323C4">
      <w:pPr>
        <w:pStyle w:val="DraCorstandard"/>
      </w:pPr>
      <w:r w:rsidRPr="00D16D6F">
        <w:t>Vt attollam caput, illinc spem mihi veniae</w:t>
      </w:r>
    </w:p>
    <w:p w14:paraId="325AFBE0" w14:textId="77777777" w:rsidR="003071AB" w:rsidRPr="00D16D6F" w:rsidRDefault="005343CB" w:rsidP="001323C4">
      <w:pPr>
        <w:pStyle w:val="DraCorstandard"/>
      </w:pPr>
      <w:r w:rsidRPr="00D16D6F">
        <w:t>Affulgere. Hem, quid si insistam ad patrem meum</w:t>
      </w:r>
    </w:p>
    <w:p w14:paraId="677D8875" w14:textId="77777777" w:rsidR="003071AB" w:rsidRPr="00D16D6F" w:rsidRDefault="005343CB" w:rsidP="001323C4">
      <w:pPr>
        <w:pStyle w:val="DraCorstandard"/>
      </w:pPr>
      <w:r w:rsidRPr="00D16D6F">
        <w:t>Precatiunculam meditari supplicem?</w:t>
      </w:r>
    </w:p>
    <w:p w14:paraId="55E8CBCE" w14:textId="18FA5B19" w:rsidR="003071AB" w:rsidRPr="00D16D6F" w:rsidRDefault="003F7E3A" w:rsidP="001323C4">
      <w:pPr>
        <w:pStyle w:val="DraCorstandard"/>
      </w:pPr>
      <w:r w:rsidRPr="009A4F78">
        <w:rPr>
          <w:rStyle w:val="DraCorlinenumber"/>
        </w:rPr>
        <w:t>(12</w:t>
      </w:r>
      <w:r w:rsidR="009A4F78" w:rsidRPr="009A4F78">
        <w:rPr>
          <w:rStyle w:val="DraCorlinenumber"/>
        </w:rPr>
        <w:t>1</w:t>
      </w:r>
      <w:r w:rsidRPr="009A4F78">
        <w:rPr>
          <w:rStyle w:val="DraCorlinenumber"/>
        </w:rPr>
        <w:t>5)</w:t>
      </w:r>
      <w:r>
        <w:t xml:space="preserve"> </w:t>
      </w:r>
      <w:r w:rsidR="005343CB" w:rsidRPr="00D16D6F">
        <w:t>Pater, peccaui in caelum et coram te. Tuus</w:t>
      </w:r>
    </w:p>
    <w:p w14:paraId="5EDF7128" w14:textId="77777777" w:rsidR="003071AB" w:rsidRPr="00D16D6F" w:rsidRDefault="005343CB" w:rsidP="001323C4">
      <w:pPr>
        <w:pStyle w:val="DraCorstandard"/>
      </w:pPr>
      <w:r w:rsidRPr="00D16D6F">
        <w:t>Posthac indignus sum, qui dicar filius.</w:t>
      </w:r>
    </w:p>
    <w:p w14:paraId="3D04E4C5" w14:textId="20F6CC9B" w:rsidR="003071AB" w:rsidRPr="00D16D6F" w:rsidRDefault="005343CB" w:rsidP="001323C4">
      <w:pPr>
        <w:pStyle w:val="DraCorstandard"/>
      </w:pPr>
      <w:r w:rsidRPr="00D16D6F">
        <w:t>Sodes, Pater, uelut unum e mercennar</w:t>
      </w:r>
      <w:r w:rsidR="0087532A" w:rsidRPr="00D16D6F">
        <w:t>ij</w:t>
      </w:r>
      <w:r w:rsidRPr="00D16D6F">
        <w:t>s</w:t>
      </w:r>
    </w:p>
    <w:p w14:paraId="7FC94037" w14:textId="77777777" w:rsidR="003071AB" w:rsidRPr="00D16D6F" w:rsidRDefault="005343CB" w:rsidP="001323C4">
      <w:pPr>
        <w:pStyle w:val="DraCorstandard"/>
      </w:pPr>
      <w:r w:rsidRPr="00D16D6F">
        <w:t>Tuis me habeas. Nihil operae quantumlibet</w:t>
      </w:r>
    </w:p>
    <w:p w14:paraId="66B17856" w14:textId="77777777" w:rsidR="003071AB" w:rsidRPr="00D16D6F" w:rsidRDefault="005343CB" w:rsidP="001323C4">
      <w:pPr>
        <w:pStyle w:val="DraCorstandard"/>
      </w:pPr>
      <w:r w:rsidRPr="00D16D6F">
        <w:t>Hinc sordidae recusem facere, ut in tuum</w:t>
      </w:r>
    </w:p>
    <w:p w14:paraId="41626CE9" w14:textId="3C06ABBD" w:rsidR="003071AB" w:rsidRPr="00D16D6F" w:rsidRDefault="003F7E3A" w:rsidP="001323C4">
      <w:pPr>
        <w:pStyle w:val="DraCorstandard"/>
      </w:pPr>
      <w:r w:rsidRPr="009A4F78">
        <w:rPr>
          <w:rStyle w:val="DraCorlinenumber"/>
        </w:rPr>
        <w:t>(12</w:t>
      </w:r>
      <w:r w:rsidR="009A4F78" w:rsidRPr="009A4F78">
        <w:rPr>
          <w:rStyle w:val="DraCorlinenumber"/>
        </w:rPr>
        <w:t>2</w:t>
      </w:r>
      <w:r w:rsidRPr="009A4F78">
        <w:rPr>
          <w:rStyle w:val="DraCorlinenumber"/>
        </w:rPr>
        <w:t>0)</w:t>
      </w:r>
      <w:r>
        <w:t xml:space="preserve"> </w:t>
      </w:r>
      <w:r w:rsidR="005343CB" w:rsidRPr="00D16D6F">
        <w:t>Municipium asscribar. Quid hoc? Oratio</w:t>
      </w:r>
    </w:p>
    <w:p w14:paraId="77F8EF2C" w14:textId="77777777" w:rsidR="003071AB" w:rsidRPr="00D16D6F" w:rsidRDefault="005343CB" w:rsidP="001323C4">
      <w:pPr>
        <w:pStyle w:val="DraCorstandard"/>
      </w:pPr>
      <w:r w:rsidRPr="00D16D6F">
        <w:t>Placet. Euge surgam et patris regiam mei</w:t>
      </w:r>
    </w:p>
    <w:p w14:paraId="23FC6498" w14:textId="77777777" w:rsidR="003071AB" w:rsidRPr="00D16D6F" w:rsidRDefault="005343CB" w:rsidP="001323C4">
      <w:pPr>
        <w:pStyle w:val="DraCorstandard"/>
      </w:pPr>
      <w:r w:rsidRPr="00D16D6F">
        <w:t>Recta petam contemptis sordibus. Id agam.</w:t>
      </w:r>
    </w:p>
    <w:p w14:paraId="72C59F0D" w14:textId="226DB1F6" w:rsidR="003071AB" w:rsidRPr="00D16D6F" w:rsidRDefault="002A77F7" w:rsidP="001323C4">
      <w:pPr>
        <w:pStyle w:val="DraCorstandard"/>
      </w:pPr>
      <w:r w:rsidRPr="002A77F7">
        <w:rPr>
          <w:rStyle w:val="DraCorspeakerattribution"/>
        </w:rPr>
        <w:t>Pel.</w:t>
      </w:r>
      <w:r w:rsidR="00715756" w:rsidRPr="00D16D6F">
        <w:t xml:space="preserve"> </w:t>
      </w:r>
      <w:r w:rsidR="005343CB" w:rsidRPr="00D16D6F">
        <w:t>Hem, quid? Quid cogitas? Num fata fil</w:t>
      </w:r>
      <w:r w:rsidR="0087532A" w:rsidRPr="00D16D6F">
        <w:t>ij</w:t>
      </w:r>
      <w:r w:rsidR="005343CB" w:rsidRPr="00D16D6F">
        <w:t>?</w:t>
      </w:r>
    </w:p>
    <w:p w14:paraId="4A8A68B1" w14:textId="3E32E91F" w:rsidR="003071AB" w:rsidRPr="00D16D6F" w:rsidRDefault="002A77F7" w:rsidP="001323C4">
      <w:pPr>
        <w:pStyle w:val="DraCorstandard"/>
      </w:pPr>
      <w:r w:rsidRPr="002A77F7">
        <w:rPr>
          <w:rStyle w:val="DraCorspeakerattribution"/>
        </w:rPr>
        <w:t>Evb.</w:t>
      </w:r>
      <w:r w:rsidR="00715756" w:rsidRPr="00D16D6F">
        <w:t xml:space="preserve"> </w:t>
      </w:r>
      <w:r w:rsidR="005343CB" w:rsidRPr="00D16D6F">
        <w:t>Quin dicam, quod libenter audias? Tuum</w:t>
      </w:r>
    </w:p>
    <w:p w14:paraId="5C4809FB" w14:textId="02F78BBE" w:rsidR="003071AB" w:rsidRPr="00D16D6F" w:rsidRDefault="003F7E3A" w:rsidP="001323C4">
      <w:pPr>
        <w:pStyle w:val="DraCorstandard"/>
      </w:pPr>
      <w:r w:rsidRPr="009A4F78">
        <w:rPr>
          <w:rStyle w:val="DraCorlinenumber"/>
        </w:rPr>
        <w:t>(12</w:t>
      </w:r>
      <w:r w:rsidR="009A4F78" w:rsidRPr="009A4F78">
        <w:rPr>
          <w:rStyle w:val="DraCorlinenumber"/>
        </w:rPr>
        <w:t>2</w:t>
      </w:r>
      <w:r w:rsidRPr="009A4F78">
        <w:rPr>
          <w:rStyle w:val="DraCorlinenumber"/>
        </w:rPr>
        <w:t>5)</w:t>
      </w:r>
      <w:r>
        <w:t xml:space="preserve"> </w:t>
      </w:r>
      <w:r w:rsidR="00B95B11" w:rsidRPr="00B95B11">
        <w:rPr>
          <w:rStyle w:val="DraCormarkversepart"/>
        </w:rPr>
        <w:t>@</w:t>
      </w:r>
      <w:r w:rsidR="005343CB" w:rsidRPr="00D16D6F">
        <w:t>Videbis hodie filium.</w:t>
      </w:r>
      <w:r w:rsidR="00715756" w:rsidRPr="00D16D6F">
        <w:t xml:space="preserve"> </w:t>
      </w:r>
      <w:r w:rsidR="002A77F7" w:rsidRPr="002A77F7">
        <w:rPr>
          <w:rStyle w:val="DraCorspeakerattribution"/>
        </w:rPr>
        <w:t>Pe.</w:t>
      </w:r>
      <w:r w:rsidR="00715756" w:rsidRPr="00D16D6F">
        <w:rPr>
          <w:i/>
          <w:iCs/>
        </w:rPr>
        <w:t xml:space="preserve"> </w:t>
      </w:r>
      <w:r w:rsidR="00B95B11" w:rsidRPr="00B95B11">
        <w:rPr>
          <w:rStyle w:val="DraCormarkversepart"/>
        </w:rPr>
        <w:t>@</w:t>
      </w:r>
      <w:r w:rsidR="005343CB" w:rsidRPr="00D16D6F">
        <w:t>Meumne?</w:t>
      </w:r>
      <w:r w:rsidR="00715756" w:rsidRPr="00D16D6F">
        <w:t xml:space="preserve"> </w:t>
      </w:r>
      <w:r w:rsidR="002A77F7" w:rsidRPr="002A77F7">
        <w:rPr>
          <w:rStyle w:val="DraCorspeakerattribution"/>
        </w:rPr>
        <w:t>Evb.</w:t>
      </w:r>
      <w:r w:rsidR="00715756" w:rsidRPr="00D16D6F">
        <w:rPr>
          <w:i/>
          <w:iCs/>
        </w:rPr>
        <w:t xml:space="preserve"> </w:t>
      </w:r>
      <w:r w:rsidR="00B95B11" w:rsidRPr="00B95B11">
        <w:rPr>
          <w:rStyle w:val="DraCormarkversepart"/>
        </w:rPr>
        <w:t>@</w:t>
      </w:r>
      <w:r w:rsidR="005343CB" w:rsidRPr="00D16D6F">
        <w:t>Ita.</w:t>
      </w:r>
    </w:p>
    <w:p w14:paraId="06915321" w14:textId="65AFA784" w:rsidR="00ED15BA" w:rsidRDefault="002A77F7" w:rsidP="001323C4">
      <w:pPr>
        <w:pStyle w:val="DraCorstandard"/>
      </w:pPr>
      <w:r w:rsidRPr="002A77F7">
        <w:rPr>
          <w:rStyle w:val="DraCorspeakerattribution"/>
        </w:rPr>
        <w:t>Pel.</w:t>
      </w:r>
      <w:r w:rsidR="00715756" w:rsidRPr="00D16D6F">
        <w:t xml:space="preserve"> </w:t>
      </w:r>
      <w:r w:rsidR="00B95B11" w:rsidRPr="00B95B11">
        <w:rPr>
          <w:rStyle w:val="DraCormarkversepart"/>
        </w:rPr>
        <w:t>@</w:t>
      </w:r>
      <w:r w:rsidR="005343CB" w:rsidRPr="00D16D6F">
        <w:t>Meum, obsecro, filium?</w:t>
      </w:r>
      <w:r w:rsidR="00715756" w:rsidRPr="00D16D6F">
        <w:t xml:space="preserve"> </w:t>
      </w:r>
      <w:r>
        <w:rPr>
          <w:rStyle w:val="DraCorspeakerattribution"/>
        </w:rPr>
        <w:t>Ev.</w:t>
      </w:r>
      <w:r w:rsidR="00715756" w:rsidRPr="00D16D6F">
        <w:rPr>
          <w:i/>
          <w:iCs/>
        </w:rPr>
        <w:t xml:space="preserve"> </w:t>
      </w:r>
      <w:r w:rsidR="00B95B11" w:rsidRPr="00B95B11">
        <w:rPr>
          <w:rStyle w:val="DraCormarkversepart"/>
        </w:rPr>
        <w:t>@</w:t>
      </w:r>
      <w:r w:rsidR="005343CB" w:rsidRPr="00D16D6F">
        <w:t>Sic diuino.</w:t>
      </w:r>
      <w:r w:rsidR="00715756" w:rsidRPr="00D16D6F">
        <w:t xml:space="preserve"> </w:t>
      </w:r>
      <w:r w:rsidRPr="002A77F7">
        <w:rPr>
          <w:rStyle w:val="DraCorspeakerattribution"/>
        </w:rPr>
        <w:t>Pe.</w:t>
      </w:r>
      <w:r w:rsidR="00715756" w:rsidRPr="00D16D6F">
        <w:rPr>
          <w:i/>
          <w:iCs/>
        </w:rPr>
        <w:t xml:space="preserve"> </w:t>
      </w:r>
      <w:r w:rsidR="00B95B11" w:rsidRPr="00B95B11">
        <w:rPr>
          <w:rStyle w:val="DraCormarkversepart"/>
        </w:rPr>
        <w:t>@</w:t>
      </w:r>
      <w:r w:rsidR="005343CB" w:rsidRPr="00D16D6F">
        <w:t>Deos</w:t>
      </w:r>
    </w:p>
    <w:p w14:paraId="6CD45501" w14:textId="77777777" w:rsidR="00ED15BA" w:rsidRDefault="005343CB" w:rsidP="001323C4">
      <w:pPr>
        <w:pStyle w:val="DraCorstandard"/>
      </w:pPr>
      <w:r w:rsidRPr="00D16D6F">
        <w:t>Quaeso, ut ne uana sint, quae nun</w:t>
      </w:r>
      <w:r w:rsidR="006C6E27">
        <w:t>c</w:t>
      </w:r>
      <w:r w:rsidRPr="00D16D6F">
        <w:t>ias. Enim</w:t>
      </w:r>
    </w:p>
    <w:p w14:paraId="02A0337B" w14:textId="102EC1FA" w:rsidR="003071AB" w:rsidRPr="00D16D6F" w:rsidRDefault="005343CB" w:rsidP="001323C4">
      <w:pPr>
        <w:pStyle w:val="DraCorstandard"/>
      </w:pPr>
      <w:r w:rsidRPr="00D16D6F">
        <w:t>V</w:t>
      </w:r>
      <w:r w:rsidR="006C6E27">
        <w:t>a</w:t>
      </w:r>
      <w:r w:rsidRPr="00D16D6F">
        <w:t>ero, cupio ipsum iam uidere, et alloqui.</w:t>
      </w:r>
    </w:p>
    <w:p w14:paraId="76DA7BB2" w14:textId="29C51052" w:rsidR="003071AB" w:rsidRPr="00D16D6F" w:rsidRDefault="002A77F7" w:rsidP="001323C4">
      <w:pPr>
        <w:pStyle w:val="DraCorstandard"/>
      </w:pPr>
      <w:r>
        <w:rPr>
          <w:rStyle w:val="DraCorspeakerattribution"/>
        </w:rPr>
        <w:t>Ev.</w:t>
      </w:r>
      <w:r w:rsidR="00715756" w:rsidRPr="00D16D6F">
        <w:t xml:space="preserve"> </w:t>
      </w:r>
      <w:r w:rsidR="005343CB" w:rsidRPr="00D16D6F">
        <w:t>Non esse eum procul a portu nunc arbitror.</w:t>
      </w:r>
    </w:p>
    <w:p w14:paraId="032D559E" w14:textId="344AB507" w:rsidR="00ED15BA" w:rsidRDefault="003F7E3A" w:rsidP="001323C4">
      <w:pPr>
        <w:pStyle w:val="DraCorstandard"/>
      </w:pPr>
      <w:r w:rsidRPr="009A4F78">
        <w:rPr>
          <w:rStyle w:val="DraCorlinenumber"/>
        </w:rPr>
        <w:lastRenderedPageBreak/>
        <w:t>(12</w:t>
      </w:r>
      <w:r w:rsidR="009A4F78" w:rsidRPr="009A4F78">
        <w:rPr>
          <w:rStyle w:val="DraCorlinenumber"/>
        </w:rPr>
        <w:t>3</w:t>
      </w:r>
      <w:r w:rsidRPr="009A4F78">
        <w:rPr>
          <w:rStyle w:val="DraCorlinenumber"/>
        </w:rPr>
        <w:t>0)</w:t>
      </w:r>
      <w:r>
        <w:t xml:space="preserve"> </w:t>
      </w:r>
      <w:r w:rsidR="002A77F7" w:rsidRPr="002A77F7">
        <w:rPr>
          <w:rStyle w:val="DraCorspeakerattribution"/>
        </w:rPr>
        <w:t>Pel.</w:t>
      </w:r>
      <w:r w:rsidR="00715756" w:rsidRPr="00D16D6F">
        <w:t xml:space="preserve"> </w:t>
      </w:r>
      <w:r w:rsidR="005343CB" w:rsidRPr="00D16D6F">
        <w:t>Age, uisamus, meus si redeat particeps.</w:t>
      </w:r>
    </w:p>
    <w:p w14:paraId="3D12762A" w14:textId="77777777" w:rsidR="00ED15BA" w:rsidRDefault="005343CB" w:rsidP="001323C4">
      <w:pPr>
        <w:pStyle w:val="DraCorstandard"/>
      </w:pPr>
      <w:r w:rsidRPr="00D16D6F">
        <w:t>In quem affectum u</w:t>
      </w:r>
      <w:r w:rsidR="006C6E27">
        <w:t>a</w:t>
      </w:r>
      <w:r w:rsidRPr="00D16D6F">
        <w:t>ere patrium modo indui,</w:t>
      </w:r>
    </w:p>
    <w:p w14:paraId="7B9C0131" w14:textId="7D3A350F" w:rsidR="003071AB" w:rsidRPr="00D16D6F" w:rsidRDefault="005343CB" w:rsidP="001323C4">
      <w:pPr>
        <w:pStyle w:val="DraCorstandard"/>
      </w:pPr>
      <w:r w:rsidRPr="00D16D6F">
        <w:t>Praeteritorum nihil reminiscens amplius.</w:t>
      </w:r>
    </w:p>
    <w:p w14:paraId="66E06A99" w14:textId="6F3B60B9" w:rsidR="00ED15BA" w:rsidRDefault="002A77F7" w:rsidP="001323C4">
      <w:pPr>
        <w:pStyle w:val="DraCorstandard"/>
      </w:pPr>
      <w:r w:rsidRPr="002A77F7">
        <w:rPr>
          <w:rStyle w:val="DraCorspeakerattribution"/>
        </w:rPr>
        <w:t>Aco.</w:t>
      </w:r>
      <w:r w:rsidR="00715756" w:rsidRPr="00D16D6F">
        <w:t xml:space="preserve"> </w:t>
      </w:r>
      <w:r w:rsidR="005343CB" w:rsidRPr="00D16D6F">
        <w:t xml:space="preserve">Quid, quo molior iter? </w:t>
      </w:r>
      <w:r w:rsidR="006C6E27" w:rsidRPr="00D16D6F">
        <w:t>A</w:t>
      </w:r>
      <w:r w:rsidR="005343CB" w:rsidRPr="00D16D6F">
        <w:t xml:space="preserve">d patremne? </w:t>
      </w:r>
      <w:r w:rsidR="006C6E27" w:rsidRPr="00D16D6F">
        <w:t>M</w:t>
      </w:r>
      <w:r w:rsidR="005343CB" w:rsidRPr="00D16D6F">
        <w:t>aximum</w:t>
      </w:r>
    </w:p>
    <w:p w14:paraId="5320EEA0" w14:textId="77777777" w:rsidR="00ED15BA" w:rsidRDefault="005343CB" w:rsidP="001323C4">
      <w:pPr>
        <w:pStyle w:val="DraCorstandard"/>
      </w:pPr>
      <w:r w:rsidRPr="00D16D6F">
        <w:t>Profecto facinus audeo. Nolo. Volo.</w:t>
      </w:r>
    </w:p>
    <w:p w14:paraId="19356F36" w14:textId="3E844412" w:rsidR="00ED15BA" w:rsidRDefault="003F7E3A" w:rsidP="001323C4">
      <w:pPr>
        <w:pStyle w:val="DraCorstandard"/>
      </w:pPr>
      <w:r w:rsidRPr="009A4F78">
        <w:rPr>
          <w:rStyle w:val="DraCorlinenumber"/>
        </w:rPr>
        <w:t>(12</w:t>
      </w:r>
      <w:r w:rsidR="009A4F78" w:rsidRPr="009A4F78">
        <w:rPr>
          <w:rStyle w:val="DraCorlinenumber"/>
        </w:rPr>
        <w:t>3</w:t>
      </w:r>
      <w:r w:rsidRPr="009A4F78">
        <w:rPr>
          <w:rStyle w:val="DraCorlinenumber"/>
        </w:rPr>
        <w:t>5)</w:t>
      </w:r>
      <w:r>
        <w:t xml:space="preserve"> </w:t>
      </w:r>
      <w:r w:rsidR="005343CB" w:rsidRPr="00D16D6F">
        <w:t>Ecquo fr</w:t>
      </w:r>
      <w:r w:rsidR="006C6E27">
        <w:t>a</w:t>
      </w:r>
      <w:r w:rsidR="005343CB" w:rsidRPr="00D16D6F">
        <w:t>etus? Nihil referas pedem tamen.</w:t>
      </w:r>
    </w:p>
    <w:p w14:paraId="17484927" w14:textId="77777777" w:rsidR="00ED15BA" w:rsidRDefault="005343CB" w:rsidP="001323C4">
      <w:pPr>
        <w:pStyle w:val="DraCorstandard"/>
      </w:pPr>
      <w:r w:rsidRPr="00D16D6F">
        <w:t xml:space="preserve">Quis ille sibilus? </w:t>
      </w:r>
      <w:r w:rsidR="00665BEF" w:rsidRPr="00D16D6F">
        <w:t>Q</w:t>
      </w:r>
      <w:r w:rsidRPr="00D16D6F">
        <w:t>uo me transu</w:t>
      </w:r>
      <w:r w:rsidR="00665BEF">
        <w:t>o</w:t>
      </w:r>
      <w:r w:rsidRPr="00D16D6F">
        <w:t>rsum rapit?</w:t>
      </w:r>
    </w:p>
    <w:p w14:paraId="38FC65FC" w14:textId="31F8224A" w:rsidR="003071AB" w:rsidRPr="00D16D6F" w:rsidRDefault="005343CB" w:rsidP="001323C4">
      <w:pPr>
        <w:pStyle w:val="DraCorstandard"/>
      </w:pPr>
      <w:r w:rsidRPr="00D16D6F">
        <w:t>Praeter spem in spem erigor mihi instantis boni.</w:t>
      </w:r>
    </w:p>
    <w:p w14:paraId="4E021D6C" w14:textId="11A47FC1" w:rsidR="00ED15BA" w:rsidRDefault="002A77F7" w:rsidP="001323C4">
      <w:pPr>
        <w:pStyle w:val="DraCorstandard"/>
      </w:pPr>
      <w:r w:rsidRPr="002A77F7">
        <w:rPr>
          <w:rStyle w:val="DraCorspeakerattribution"/>
        </w:rPr>
        <w:t>Pel.</w:t>
      </w:r>
      <w:r w:rsidR="00715756" w:rsidRPr="00D16D6F">
        <w:t xml:space="preserve"> </w:t>
      </w:r>
      <w:r w:rsidR="005343CB" w:rsidRPr="00D16D6F">
        <w:t>Quando tandem uidebo te fili? Nihil</w:t>
      </w:r>
    </w:p>
    <w:p w14:paraId="38D813FC" w14:textId="5D5353B6" w:rsidR="00ED15BA" w:rsidRDefault="00B95B11" w:rsidP="001323C4">
      <w:pPr>
        <w:pStyle w:val="DraCorstandard"/>
      </w:pPr>
      <w:r w:rsidRPr="00B95B11">
        <w:rPr>
          <w:rStyle w:val="DraCormarkversepart"/>
        </w:rPr>
        <w:t>@</w:t>
      </w:r>
      <w:r w:rsidR="005343CB" w:rsidRPr="00D16D6F">
        <w:t>Ne te miseret huius patris?</w:t>
      </w:r>
      <w:r w:rsidR="00715756" w:rsidRPr="00D16D6F">
        <w:t xml:space="preserve"> </w:t>
      </w:r>
      <w:r w:rsidR="002A77F7">
        <w:rPr>
          <w:rStyle w:val="DraCorspeakerattribution"/>
        </w:rPr>
        <w:t>Ev.</w:t>
      </w:r>
      <w:r w:rsidR="00715756" w:rsidRPr="00D16D6F">
        <w:t xml:space="preserve"> </w:t>
      </w:r>
      <w:r w:rsidRPr="00B95B11">
        <w:rPr>
          <w:rStyle w:val="DraCormarkversepart"/>
        </w:rPr>
        <w:t>@</w:t>
      </w:r>
      <w:r w:rsidR="005343CB" w:rsidRPr="00D16D6F">
        <w:t>Quid tam gemis,</w:t>
      </w:r>
    </w:p>
    <w:p w14:paraId="5401E111" w14:textId="73656A20" w:rsidR="00ED15BA" w:rsidRDefault="003F7E3A" w:rsidP="001323C4">
      <w:pPr>
        <w:pStyle w:val="DraCorstandard"/>
      </w:pPr>
      <w:r w:rsidRPr="009A4F78">
        <w:rPr>
          <w:rStyle w:val="DraCorlinenumber"/>
        </w:rPr>
        <w:t>(12</w:t>
      </w:r>
      <w:r w:rsidR="009A4F78" w:rsidRPr="009A4F78">
        <w:rPr>
          <w:rStyle w:val="DraCorlinenumber"/>
        </w:rPr>
        <w:t>4</w:t>
      </w:r>
      <w:r w:rsidRPr="009A4F78">
        <w:rPr>
          <w:rStyle w:val="DraCorlinenumber"/>
        </w:rPr>
        <w:t>0)</w:t>
      </w:r>
      <w:r>
        <w:t xml:space="preserve"> </w:t>
      </w:r>
      <w:r w:rsidR="00B95B11" w:rsidRPr="00B95B11">
        <w:rPr>
          <w:rStyle w:val="DraCormarkversepart"/>
        </w:rPr>
        <w:t>@</w:t>
      </w:r>
      <w:r w:rsidR="005343CB" w:rsidRPr="00D16D6F">
        <w:t>Pelarge? Noli te macerare.</w:t>
      </w:r>
      <w:r w:rsidR="00715756" w:rsidRPr="00D16D6F">
        <w:t xml:space="preserve"> </w:t>
      </w:r>
      <w:r w:rsidR="002A77F7" w:rsidRPr="002A77F7">
        <w:rPr>
          <w:rStyle w:val="DraCorspeakerattribution"/>
        </w:rPr>
        <w:t>Pel.</w:t>
      </w:r>
      <w:r w:rsidR="00715756" w:rsidRPr="00D16D6F">
        <w:rPr>
          <w:i/>
          <w:iCs/>
        </w:rPr>
        <w:t xml:space="preserve"> </w:t>
      </w:r>
      <w:r w:rsidR="00B95B11" w:rsidRPr="00B95B11">
        <w:rPr>
          <w:rStyle w:val="DraCormarkversepart"/>
        </w:rPr>
        <w:t>@</w:t>
      </w:r>
      <w:r w:rsidR="005343CB" w:rsidRPr="00D16D6F">
        <w:t>Eubule mi,</w:t>
      </w:r>
    </w:p>
    <w:p w14:paraId="7C81ED09" w14:textId="5483813D" w:rsidR="003071AB" w:rsidRPr="00D16D6F" w:rsidRDefault="005343CB" w:rsidP="001323C4">
      <w:pPr>
        <w:pStyle w:val="DraCorstandard"/>
      </w:pPr>
      <w:r w:rsidRPr="00D16D6F">
        <w:t>Quid quaeso est, quod mea commouentur uiscera</w:t>
      </w:r>
    </w:p>
    <w:p w14:paraId="1F6F655D" w14:textId="77777777" w:rsidR="003071AB" w:rsidRPr="00D16D6F" w:rsidRDefault="005343CB" w:rsidP="001323C4">
      <w:pPr>
        <w:pStyle w:val="DraCorstandard"/>
      </w:pPr>
      <w:r w:rsidRPr="00D16D6F">
        <w:t>Ad istius occursum, quem prospicio procul?</w:t>
      </w:r>
    </w:p>
    <w:p w14:paraId="7D0C38E8" w14:textId="205093BF" w:rsidR="003071AB" w:rsidRPr="00D16D6F" w:rsidRDefault="002A77F7" w:rsidP="001323C4">
      <w:pPr>
        <w:pStyle w:val="DraCorstandard"/>
      </w:pPr>
      <w:r>
        <w:rPr>
          <w:rStyle w:val="DraCorspeakerattribution"/>
        </w:rPr>
        <w:t>Ev.</w:t>
      </w:r>
      <w:r w:rsidR="0087532A" w:rsidRPr="00D16D6F">
        <w:t xml:space="preserve"> </w:t>
      </w:r>
      <w:r w:rsidR="00B95B11" w:rsidRPr="00B95B11">
        <w:rPr>
          <w:rStyle w:val="DraCormarkversepart"/>
        </w:rPr>
        <w:t>@</w:t>
      </w:r>
      <w:r w:rsidR="005343CB" w:rsidRPr="00D16D6F">
        <w:t>Pelarge, filius est.</w:t>
      </w:r>
      <w:r w:rsidR="0087532A" w:rsidRPr="00D16D6F">
        <w:t xml:space="preserve"> </w:t>
      </w:r>
      <w:r w:rsidRPr="002A77F7">
        <w:rPr>
          <w:rStyle w:val="DraCorspeakerattribution"/>
        </w:rPr>
        <w:t>Pe.</w:t>
      </w:r>
      <w:r w:rsidR="0087532A" w:rsidRPr="00D16D6F">
        <w:t xml:space="preserve"> </w:t>
      </w:r>
      <w:r w:rsidR="00B95B11" w:rsidRPr="00B95B11">
        <w:rPr>
          <w:rStyle w:val="DraCormarkversepart"/>
        </w:rPr>
        <w:t>@</w:t>
      </w:r>
      <w:r w:rsidR="005343CB" w:rsidRPr="00D16D6F">
        <w:t>Est? Certe est. Proruam</w:t>
      </w:r>
    </w:p>
    <w:p w14:paraId="6A7F9AC3" w14:textId="4C5FFD35" w:rsidR="003071AB" w:rsidRPr="00D16D6F" w:rsidRDefault="00B95B11" w:rsidP="001323C4">
      <w:pPr>
        <w:pStyle w:val="DraCorstandard"/>
      </w:pPr>
      <w:r w:rsidRPr="00B95B11">
        <w:rPr>
          <w:rStyle w:val="DraCormarkversepart"/>
        </w:rPr>
        <w:t>@</w:t>
      </w:r>
      <w:r w:rsidR="005343CB" w:rsidRPr="00D16D6F">
        <w:t>In illius amplexus.</w:t>
      </w:r>
      <w:r w:rsidR="0087532A" w:rsidRPr="00D16D6F">
        <w:t xml:space="preserve"> </w:t>
      </w:r>
      <w:r w:rsidR="002A77F7">
        <w:rPr>
          <w:rStyle w:val="DraCorspeakerattribution"/>
        </w:rPr>
        <w:t>Ev.</w:t>
      </w:r>
      <w:r w:rsidR="0087532A" w:rsidRPr="00D16D6F">
        <w:rPr>
          <w:i/>
          <w:iCs/>
        </w:rPr>
        <w:t xml:space="preserve"> </w:t>
      </w:r>
      <w:r w:rsidRPr="00B95B11">
        <w:rPr>
          <w:rStyle w:val="DraCormarkversepart"/>
        </w:rPr>
        <w:t>@</w:t>
      </w:r>
      <w:r w:rsidR="005343CB" w:rsidRPr="00D16D6F">
        <w:t>Sum u</w:t>
      </w:r>
      <w:r w:rsidR="0087532A" w:rsidRPr="00D16D6F">
        <w:t>a</w:t>
      </w:r>
      <w:r w:rsidR="005343CB" w:rsidRPr="00D16D6F">
        <w:t>erus.</w:t>
      </w:r>
      <w:r w:rsidR="0087532A" w:rsidRPr="00D16D6F">
        <w:t xml:space="preserve"> </w:t>
      </w:r>
      <w:r w:rsidR="002A77F7" w:rsidRPr="002A77F7">
        <w:rPr>
          <w:rStyle w:val="DraCorspeakerattribution"/>
        </w:rPr>
        <w:t>Aco.</w:t>
      </w:r>
      <w:r w:rsidR="0087532A" w:rsidRPr="00D16D6F">
        <w:rPr>
          <w:i/>
          <w:iCs/>
        </w:rPr>
        <w:t xml:space="preserve"> </w:t>
      </w:r>
      <w:r w:rsidRPr="00B95B11">
        <w:rPr>
          <w:rStyle w:val="DraCormarkversepart"/>
        </w:rPr>
        <w:t>@</w:t>
      </w:r>
      <w:r w:rsidR="005343CB" w:rsidRPr="00D16D6F">
        <w:t>Sed patrem</w:t>
      </w:r>
    </w:p>
    <w:p w14:paraId="73400104" w14:textId="64E1CBF2" w:rsidR="00ED15BA" w:rsidRDefault="003F7E3A" w:rsidP="001323C4">
      <w:pPr>
        <w:pStyle w:val="DraCorstandard"/>
      </w:pPr>
      <w:r w:rsidRPr="009A4F78">
        <w:rPr>
          <w:rStyle w:val="DraCorlinenumber"/>
        </w:rPr>
        <w:t>(12</w:t>
      </w:r>
      <w:r w:rsidR="009A4F78" w:rsidRPr="009A4F78">
        <w:rPr>
          <w:rStyle w:val="DraCorlinenumber"/>
        </w:rPr>
        <w:t>4</w:t>
      </w:r>
      <w:r w:rsidRPr="009A4F78">
        <w:rPr>
          <w:rStyle w:val="DraCorlinenumber"/>
        </w:rPr>
        <w:t>5)</w:t>
      </w:r>
      <w:r>
        <w:t xml:space="preserve"> </w:t>
      </w:r>
      <w:r w:rsidR="005343CB" w:rsidRPr="00D16D6F">
        <w:t>Video. Quid porro agam? Adeon ad eum? Scilicet.</w:t>
      </w:r>
    </w:p>
    <w:p w14:paraId="6DD93EA9" w14:textId="77777777" w:rsidR="00ED15BA" w:rsidRDefault="005343CB" w:rsidP="001323C4">
      <w:pPr>
        <w:pStyle w:val="DraCorstandard"/>
      </w:pPr>
      <w:r w:rsidRPr="00D16D6F">
        <w:t>Pater, peccaui in caelum et coram te, neque</w:t>
      </w:r>
    </w:p>
    <w:p w14:paraId="33FE8A31" w14:textId="7973E305" w:rsidR="003071AB" w:rsidRPr="00D16D6F" w:rsidRDefault="005343CB" w:rsidP="001323C4">
      <w:pPr>
        <w:pStyle w:val="DraCorstandard"/>
      </w:pPr>
      <w:r w:rsidRPr="00D16D6F">
        <w:t>Posthac sum dignus, dici filius tuus,</w:t>
      </w:r>
    </w:p>
    <w:p w14:paraId="588556D5" w14:textId="24C1FEF5" w:rsidR="003071AB" w:rsidRPr="00D16D6F" w:rsidRDefault="002A77F7" w:rsidP="001323C4">
      <w:pPr>
        <w:pStyle w:val="DraCorstandard"/>
      </w:pPr>
      <w:r w:rsidRPr="002A77F7">
        <w:rPr>
          <w:rStyle w:val="DraCorspeakerattribution"/>
        </w:rPr>
        <w:t>Pe.</w:t>
      </w:r>
      <w:r w:rsidR="0087532A" w:rsidRPr="00D16D6F">
        <w:t xml:space="preserve"> </w:t>
      </w:r>
      <w:r w:rsidR="00B95B11" w:rsidRPr="00B95B11">
        <w:rPr>
          <w:rStyle w:val="DraCormarkversepart"/>
        </w:rPr>
        <w:t>@</w:t>
      </w:r>
      <w:r w:rsidR="005343CB" w:rsidRPr="00D16D6F">
        <w:t>Hem, mi fili, o fili mi</w:t>
      </w:r>
      <w:r w:rsidR="00665BEF">
        <w:t xml:space="preserve">! </w:t>
      </w:r>
      <w:r w:rsidRPr="002A77F7">
        <w:rPr>
          <w:rStyle w:val="DraCorspeakerattribution"/>
        </w:rPr>
        <w:t>Aco.</w:t>
      </w:r>
      <w:r w:rsidR="0087532A" w:rsidRPr="00D16D6F">
        <w:rPr>
          <w:i/>
          <w:iCs/>
        </w:rPr>
        <w:t xml:space="preserve"> </w:t>
      </w:r>
      <w:r w:rsidR="005343CB" w:rsidRPr="00D16D6F">
        <w:t>A</w:t>
      </w:r>
      <w:r w:rsidR="00B95B11" w:rsidRPr="00B95B11">
        <w:rPr>
          <w:rStyle w:val="DraCormarkversepart"/>
        </w:rPr>
        <w:t>@</w:t>
      </w:r>
      <w:r w:rsidR="005343CB" w:rsidRPr="00D16D6F">
        <w:t>u, mi pater, fuge has</w:t>
      </w:r>
    </w:p>
    <w:p w14:paraId="3D6DBD34" w14:textId="249C42CC" w:rsidR="003071AB" w:rsidRPr="00D16D6F" w:rsidRDefault="00B95B11" w:rsidP="001323C4">
      <w:pPr>
        <w:pStyle w:val="DraCorstandard"/>
      </w:pPr>
      <w:r w:rsidRPr="00B95B11">
        <w:rPr>
          <w:rStyle w:val="DraCormarkversepart"/>
        </w:rPr>
        <w:t>@</w:t>
      </w:r>
      <w:r w:rsidR="005343CB" w:rsidRPr="00D16D6F">
        <w:t>Meas sordes.</w:t>
      </w:r>
      <w:r w:rsidR="0087532A" w:rsidRPr="00D16D6F">
        <w:t xml:space="preserve"> </w:t>
      </w:r>
      <w:r w:rsidR="002A77F7" w:rsidRPr="002A77F7">
        <w:rPr>
          <w:rStyle w:val="DraCorspeakerattribution"/>
        </w:rPr>
        <w:t>Pe.</w:t>
      </w:r>
      <w:r w:rsidR="0087532A" w:rsidRPr="00D16D6F">
        <w:rPr>
          <w:i/>
          <w:iCs/>
        </w:rPr>
        <w:t xml:space="preserve"> </w:t>
      </w:r>
      <w:r w:rsidRPr="00B95B11">
        <w:rPr>
          <w:rStyle w:val="DraCormarkversepart"/>
        </w:rPr>
        <w:t>@</w:t>
      </w:r>
      <w:r w:rsidR="005343CB" w:rsidRPr="00D16D6F">
        <w:t>Nihil quicquam offendunt, quia</w:t>
      </w:r>
    </w:p>
    <w:p w14:paraId="65C52902" w14:textId="0A9DB3FD" w:rsidR="003071AB" w:rsidRPr="00D16D6F" w:rsidRDefault="003F7E3A" w:rsidP="001323C4">
      <w:pPr>
        <w:pStyle w:val="DraCorstandard"/>
      </w:pPr>
      <w:r w:rsidRPr="009A4F78">
        <w:rPr>
          <w:rStyle w:val="DraCorlinenumber"/>
        </w:rPr>
        <w:t>(12</w:t>
      </w:r>
      <w:r w:rsidR="009A4F78" w:rsidRPr="009A4F78">
        <w:rPr>
          <w:rStyle w:val="DraCorlinenumber"/>
        </w:rPr>
        <w:t>5</w:t>
      </w:r>
      <w:r w:rsidRPr="009A4F78">
        <w:rPr>
          <w:rStyle w:val="DraCorlinenumber"/>
        </w:rPr>
        <w:t>0)</w:t>
      </w:r>
      <w:r>
        <w:t xml:space="preserve"> </w:t>
      </w:r>
      <w:r w:rsidR="00B95B11" w:rsidRPr="00B95B11">
        <w:rPr>
          <w:rStyle w:val="DraCormarkversepart"/>
        </w:rPr>
        <w:t>@</w:t>
      </w:r>
      <w:r w:rsidR="005343CB" w:rsidRPr="00D16D6F">
        <w:t>Te amo, gnate mi.</w:t>
      </w:r>
      <w:r w:rsidR="0087532A" w:rsidRPr="00D16D6F">
        <w:t xml:space="preserve"> </w:t>
      </w:r>
      <w:r w:rsidR="00887136" w:rsidRPr="00887136">
        <w:rPr>
          <w:rStyle w:val="DraCorspeakerattribution"/>
        </w:rPr>
        <w:t>Acolast.</w:t>
      </w:r>
      <w:r w:rsidR="0087532A" w:rsidRPr="00D16D6F">
        <w:rPr>
          <w:i/>
          <w:iCs/>
        </w:rPr>
        <w:t xml:space="preserve"> </w:t>
      </w:r>
      <w:r w:rsidR="00B95B11" w:rsidRPr="00B95B11">
        <w:rPr>
          <w:rStyle w:val="DraCormarkversepart"/>
        </w:rPr>
        <w:t>@</w:t>
      </w:r>
      <w:r w:rsidR="005343CB" w:rsidRPr="00D16D6F">
        <w:t>Obsecro, pater.</w:t>
      </w:r>
      <w:r w:rsidR="0087532A" w:rsidRPr="00D16D6F">
        <w:t xml:space="preserve"> </w:t>
      </w:r>
      <w:r w:rsidR="002A77F7" w:rsidRPr="002A77F7">
        <w:rPr>
          <w:rStyle w:val="DraCorspeakerattribution"/>
        </w:rPr>
        <w:t>Pe.</w:t>
      </w:r>
      <w:r w:rsidR="0087532A" w:rsidRPr="00D16D6F">
        <w:rPr>
          <w:i/>
          <w:iCs/>
        </w:rPr>
        <w:t xml:space="preserve"> </w:t>
      </w:r>
      <w:r w:rsidR="00B95B11" w:rsidRPr="00B95B11">
        <w:rPr>
          <w:rStyle w:val="DraCormarkversepart"/>
        </w:rPr>
        <w:t>@</w:t>
      </w:r>
      <w:r w:rsidR="005343CB" w:rsidRPr="00D16D6F">
        <w:t>Donata sunt</w:t>
      </w:r>
    </w:p>
    <w:p w14:paraId="57C31FCC" w14:textId="77777777" w:rsidR="003071AB" w:rsidRPr="00D16D6F" w:rsidRDefault="005343CB" w:rsidP="001323C4">
      <w:pPr>
        <w:pStyle w:val="DraCorstandard"/>
      </w:pPr>
      <w:r w:rsidRPr="00D16D6F">
        <w:t>Tibi omnia, bono animo es. Places, nunquam ut magis.</w:t>
      </w:r>
    </w:p>
    <w:p w14:paraId="08CB8199" w14:textId="4D2F0F3D" w:rsidR="00ED15BA" w:rsidRDefault="002A77F7" w:rsidP="001323C4">
      <w:pPr>
        <w:pStyle w:val="DraCorstandard"/>
      </w:pPr>
      <w:r w:rsidRPr="002A77F7">
        <w:rPr>
          <w:rStyle w:val="DraCorspeakerattribution"/>
        </w:rPr>
        <w:t>Acol.</w:t>
      </w:r>
      <w:r w:rsidR="0087532A" w:rsidRPr="00D16D6F">
        <w:t xml:space="preserve"> </w:t>
      </w:r>
      <w:r w:rsidR="00B95B11" w:rsidRPr="00B95B11">
        <w:rPr>
          <w:rStyle w:val="DraCormarkversepart"/>
        </w:rPr>
        <w:t>@</w:t>
      </w:r>
      <w:r w:rsidR="005343CB" w:rsidRPr="00D16D6F">
        <w:t>O pietas patris.</w:t>
      </w:r>
      <w:r w:rsidR="0087532A" w:rsidRPr="00D16D6F">
        <w:t xml:space="preserve"> </w:t>
      </w:r>
      <w:r w:rsidRPr="002A77F7">
        <w:rPr>
          <w:rStyle w:val="DraCorspeakerattribution"/>
        </w:rPr>
        <w:t>Pel.</w:t>
      </w:r>
      <w:r w:rsidR="0087532A" w:rsidRPr="00D16D6F">
        <w:rPr>
          <w:i/>
          <w:iCs/>
        </w:rPr>
        <w:t xml:space="preserve"> </w:t>
      </w:r>
      <w:r w:rsidR="00B95B11" w:rsidRPr="00B95B11">
        <w:rPr>
          <w:rStyle w:val="DraCormarkversepart"/>
        </w:rPr>
        <w:t>@</w:t>
      </w:r>
      <w:r w:rsidR="005343CB" w:rsidRPr="00D16D6F">
        <w:t>Nunc tollare humo.</w:t>
      </w:r>
      <w:r w:rsidR="0087532A" w:rsidRPr="00D16D6F">
        <w:t xml:space="preserve"> </w:t>
      </w:r>
      <w:r w:rsidRPr="002A77F7">
        <w:rPr>
          <w:rStyle w:val="DraCorspeakerattribution"/>
        </w:rPr>
        <w:t>Aco.</w:t>
      </w:r>
      <w:r w:rsidR="0087532A" w:rsidRPr="00D16D6F">
        <w:rPr>
          <w:i/>
          <w:iCs/>
        </w:rPr>
        <w:t xml:space="preserve"> </w:t>
      </w:r>
      <w:r w:rsidR="00B95B11" w:rsidRPr="00B95B11">
        <w:rPr>
          <w:rStyle w:val="DraCormarkversepart"/>
        </w:rPr>
        <w:t>@</w:t>
      </w:r>
      <w:r w:rsidR="005343CB" w:rsidRPr="00D16D6F">
        <w:t>Hoc</w:t>
      </w:r>
      <w:r w:rsidR="0087532A" w:rsidRPr="00D16D6F">
        <w:t>c</w:t>
      </w:r>
      <w:r w:rsidR="005343CB" w:rsidRPr="00D16D6F">
        <w:t>ine</w:t>
      </w:r>
    </w:p>
    <w:p w14:paraId="2495C683" w14:textId="3E77D919" w:rsidR="00ED15BA" w:rsidRDefault="00B95B11" w:rsidP="001323C4">
      <w:pPr>
        <w:pStyle w:val="DraCorstandard"/>
      </w:pPr>
      <w:r w:rsidRPr="00B95B11">
        <w:rPr>
          <w:rStyle w:val="DraCormarkversepart"/>
        </w:rPr>
        <w:t>@</w:t>
      </w:r>
      <w:r w:rsidR="005343CB" w:rsidRPr="00D16D6F">
        <w:t>Est esse patrem? Ho</w:t>
      </w:r>
      <w:r w:rsidR="00665BEF">
        <w:t>c</w:t>
      </w:r>
      <w:r w:rsidR="005343CB" w:rsidRPr="00D16D6F">
        <w:t>cine esse filium?</w:t>
      </w:r>
      <w:r w:rsidR="0087532A" w:rsidRPr="00D16D6F">
        <w:t xml:space="preserve"> </w:t>
      </w:r>
      <w:r w:rsidR="002A77F7" w:rsidRPr="002A77F7">
        <w:rPr>
          <w:rStyle w:val="DraCorspeakerattribution"/>
        </w:rPr>
        <w:t>Pel.</w:t>
      </w:r>
      <w:r w:rsidR="0087532A" w:rsidRPr="00D16D6F">
        <w:rPr>
          <w:i/>
          <w:iCs/>
        </w:rPr>
        <w:t xml:space="preserve"> </w:t>
      </w:r>
      <w:r w:rsidRPr="00B95B11">
        <w:rPr>
          <w:rStyle w:val="DraCormarkversepart"/>
        </w:rPr>
        <w:t>@</w:t>
      </w:r>
      <w:r w:rsidR="005343CB" w:rsidRPr="00D16D6F">
        <w:t>Heus, cito</w:t>
      </w:r>
    </w:p>
    <w:p w14:paraId="4DA238C4" w14:textId="77777777" w:rsidR="00ED15BA" w:rsidRDefault="005343CB" w:rsidP="001323C4">
      <w:pPr>
        <w:pStyle w:val="DraCorstandard"/>
      </w:pPr>
      <w:r w:rsidRPr="00D16D6F">
        <w:t>Proferte stolam primam, et induite filium.</w:t>
      </w:r>
    </w:p>
    <w:p w14:paraId="6C8ECB2F" w14:textId="34E0480E" w:rsidR="003071AB" w:rsidRPr="00D16D6F" w:rsidRDefault="003F7E3A" w:rsidP="001323C4">
      <w:pPr>
        <w:pStyle w:val="DraCorstandard"/>
      </w:pPr>
      <w:r w:rsidRPr="009A4F78">
        <w:rPr>
          <w:rStyle w:val="DraCorlinenumber"/>
        </w:rPr>
        <w:t>(12</w:t>
      </w:r>
      <w:r w:rsidR="009A4F78" w:rsidRPr="009A4F78">
        <w:rPr>
          <w:rStyle w:val="DraCorlinenumber"/>
        </w:rPr>
        <w:t>5</w:t>
      </w:r>
      <w:r w:rsidRPr="009A4F78">
        <w:rPr>
          <w:rStyle w:val="DraCorlinenumber"/>
        </w:rPr>
        <w:t>5)</w:t>
      </w:r>
      <w:r>
        <w:t xml:space="preserve"> </w:t>
      </w:r>
      <w:r w:rsidR="005343CB" w:rsidRPr="00D16D6F">
        <w:t>Deinde anulum ei in manum, tum calceos</w:t>
      </w:r>
    </w:p>
    <w:p w14:paraId="3F688F75" w14:textId="77777777" w:rsidR="00ED15BA" w:rsidRDefault="005343CB" w:rsidP="001323C4">
      <w:pPr>
        <w:pStyle w:val="DraCorstandard"/>
      </w:pPr>
      <w:r w:rsidRPr="00D16D6F">
        <w:lastRenderedPageBreak/>
        <w:t>Pedibus ipsius submittite. Subinde uitulum</w:t>
      </w:r>
    </w:p>
    <w:p w14:paraId="257D0A12" w14:textId="77777777" w:rsidR="00ED15BA" w:rsidRDefault="005343CB" w:rsidP="001323C4">
      <w:pPr>
        <w:pStyle w:val="DraCorstandard"/>
      </w:pPr>
      <w:r w:rsidRPr="00D16D6F">
        <w:t>Illum bene saginatum adducite atque item</w:t>
      </w:r>
    </w:p>
    <w:p w14:paraId="71AB2CD8" w14:textId="77777777" w:rsidR="00ED15BA" w:rsidRDefault="005343CB" w:rsidP="001323C4">
      <w:pPr>
        <w:pStyle w:val="DraCorstandard"/>
      </w:pPr>
      <w:r w:rsidRPr="00D16D6F">
        <w:t>Mactate, quo sumptis epulis laetemur et</w:t>
      </w:r>
    </w:p>
    <w:p w14:paraId="131D720F" w14:textId="48F81E31" w:rsidR="003071AB" w:rsidRPr="00D16D6F" w:rsidRDefault="005343CB" w:rsidP="001323C4">
      <w:pPr>
        <w:pStyle w:val="DraCorstandard"/>
      </w:pPr>
      <w:r w:rsidRPr="00D16D6F">
        <w:t>Vno omnes imbuamur gaudio, quia</w:t>
      </w:r>
    </w:p>
    <w:p w14:paraId="6BAD73C7" w14:textId="7497B822" w:rsidR="003071AB" w:rsidRPr="00D16D6F" w:rsidRDefault="003F7E3A" w:rsidP="001323C4">
      <w:pPr>
        <w:pStyle w:val="DraCorstandard"/>
      </w:pPr>
      <w:r w:rsidRPr="009A4F78">
        <w:rPr>
          <w:rStyle w:val="DraCorlinenumber"/>
        </w:rPr>
        <w:t>(12</w:t>
      </w:r>
      <w:r w:rsidR="009A4F78" w:rsidRPr="009A4F78">
        <w:rPr>
          <w:rStyle w:val="DraCorlinenumber"/>
        </w:rPr>
        <w:t>6</w:t>
      </w:r>
      <w:r w:rsidRPr="009A4F78">
        <w:rPr>
          <w:rStyle w:val="DraCorlinenumber"/>
        </w:rPr>
        <w:t>0)</w:t>
      </w:r>
      <w:r>
        <w:t xml:space="preserve"> </w:t>
      </w:r>
      <w:r w:rsidR="005343CB" w:rsidRPr="00D16D6F">
        <w:t>Hic filius meus iamdudum mortuus</w:t>
      </w:r>
    </w:p>
    <w:p w14:paraId="783F7A52" w14:textId="77777777" w:rsidR="003071AB" w:rsidRPr="00D16D6F" w:rsidRDefault="005343CB" w:rsidP="001323C4">
      <w:pPr>
        <w:pStyle w:val="DraCorstandard"/>
      </w:pPr>
      <w:r w:rsidRPr="00D16D6F">
        <w:t>Erat et reuixit, perierat et inuentus est.</w:t>
      </w:r>
    </w:p>
    <w:p w14:paraId="24D13FC6" w14:textId="1EAE053E" w:rsidR="00ED15BA" w:rsidRDefault="005343CB" w:rsidP="001323C4">
      <w:pPr>
        <w:pStyle w:val="DraCorstandard"/>
      </w:pPr>
      <w:r w:rsidRPr="00D16D6F">
        <w:t>His, his, mi fili, uestibus induere.</w:t>
      </w:r>
      <w:r w:rsidR="0087532A" w:rsidRPr="00D16D6F">
        <w:t xml:space="preserve"> </w:t>
      </w:r>
      <w:r w:rsidR="002A77F7" w:rsidRPr="002A77F7">
        <w:rPr>
          <w:rStyle w:val="DraCorspeakerattribution"/>
        </w:rPr>
        <w:t>Aco.</w:t>
      </w:r>
      <w:r w:rsidR="0087532A" w:rsidRPr="00D16D6F">
        <w:rPr>
          <w:i/>
          <w:iCs/>
        </w:rPr>
        <w:t xml:space="preserve"> </w:t>
      </w:r>
      <w:r w:rsidRPr="00D16D6F">
        <w:t>Sed o</w:t>
      </w:r>
    </w:p>
    <w:p w14:paraId="2C1A16E8" w14:textId="77777777" w:rsidR="00ED15BA" w:rsidRDefault="005343CB" w:rsidP="001323C4">
      <w:pPr>
        <w:pStyle w:val="DraCorstandard"/>
      </w:pPr>
      <w:r w:rsidRPr="00D16D6F">
        <w:t>Quid ego nunc te laudem, pater, qui laudibus</w:t>
      </w:r>
    </w:p>
    <w:p w14:paraId="5C08D913" w14:textId="0A885B0F" w:rsidR="003071AB" w:rsidRPr="00D16D6F" w:rsidRDefault="005343CB" w:rsidP="001323C4">
      <w:pPr>
        <w:pStyle w:val="DraCorstandard"/>
      </w:pPr>
      <w:r w:rsidRPr="00D16D6F">
        <w:t>Es omnibus superior? Hoc certo scio.</w:t>
      </w:r>
    </w:p>
    <w:p w14:paraId="5782DA57" w14:textId="772DBE77" w:rsidR="00ED15BA" w:rsidRDefault="003F7E3A" w:rsidP="001323C4">
      <w:pPr>
        <w:pStyle w:val="DraCorstandard"/>
      </w:pPr>
      <w:r w:rsidRPr="009A4F78">
        <w:rPr>
          <w:rStyle w:val="DraCorlinenumber"/>
        </w:rPr>
        <w:t>(12</w:t>
      </w:r>
      <w:r w:rsidR="009A4F78" w:rsidRPr="009A4F78">
        <w:rPr>
          <w:rStyle w:val="DraCorlinenumber"/>
        </w:rPr>
        <w:t>6</w:t>
      </w:r>
      <w:r w:rsidRPr="009A4F78">
        <w:rPr>
          <w:rStyle w:val="DraCorlinenumber"/>
        </w:rPr>
        <w:t>5)</w:t>
      </w:r>
      <w:r>
        <w:t xml:space="preserve"> </w:t>
      </w:r>
      <w:r w:rsidR="005343CB" w:rsidRPr="00D16D6F">
        <w:t>Nunquam tam magnifice quicquam dicam, tua</w:t>
      </w:r>
    </w:p>
    <w:p w14:paraId="7678F54E" w14:textId="7FED8E8E" w:rsidR="003071AB" w:rsidRPr="00D16D6F" w:rsidRDefault="005343CB" w:rsidP="001323C4">
      <w:pPr>
        <w:pStyle w:val="DraCorstandard"/>
      </w:pPr>
      <w:r w:rsidRPr="00D16D6F">
        <w:t>Quin id pietas longe superet. Itan</w:t>
      </w:r>
    </w:p>
    <w:p w14:paraId="4464AB60" w14:textId="77777777" w:rsidR="00ED15BA" w:rsidRDefault="005343CB" w:rsidP="001323C4">
      <w:pPr>
        <w:pStyle w:val="DraCorstandard"/>
      </w:pPr>
      <w:r w:rsidRPr="00D16D6F">
        <w:t>Ex inferis et morte, ad uitam et gaudia,</w:t>
      </w:r>
    </w:p>
    <w:p w14:paraId="1A0D43D8" w14:textId="77777777" w:rsidR="00ED15BA" w:rsidRDefault="005343CB" w:rsidP="001323C4">
      <w:pPr>
        <w:pStyle w:val="DraCorstandard"/>
      </w:pPr>
      <w:r w:rsidRPr="00D16D6F">
        <w:t>Reuocasti me? Prae gaudio, ubi sim, nescio.</w:t>
      </w:r>
    </w:p>
    <w:p w14:paraId="686C8CC5" w14:textId="77777777" w:rsidR="00ED15BA" w:rsidRDefault="005343CB" w:rsidP="001323C4">
      <w:pPr>
        <w:pStyle w:val="DraCorstandard"/>
      </w:pPr>
      <w:r w:rsidRPr="00D16D6F">
        <w:t>Res nulla potest mihi tanta interuenire iam,</w:t>
      </w:r>
    </w:p>
    <w:p w14:paraId="70ABF09F" w14:textId="23F9793F" w:rsidR="003071AB" w:rsidRPr="00D16D6F" w:rsidRDefault="003F7E3A" w:rsidP="001323C4">
      <w:pPr>
        <w:pStyle w:val="DraCorstandard"/>
      </w:pPr>
      <w:r w:rsidRPr="009A4F78">
        <w:rPr>
          <w:rStyle w:val="DraCorlinenumber"/>
        </w:rPr>
        <w:t>(12</w:t>
      </w:r>
      <w:r w:rsidR="009A4F78" w:rsidRPr="009A4F78">
        <w:rPr>
          <w:rStyle w:val="DraCorlinenumber"/>
        </w:rPr>
        <w:t>7</w:t>
      </w:r>
      <w:r w:rsidRPr="009A4F78">
        <w:rPr>
          <w:rStyle w:val="DraCorlinenumber"/>
        </w:rPr>
        <w:t>0)</w:t>
      </w:r>
      <w:r>
        <w:t xml:space="preserve"> </w:t>
      </w:r>
      <w:r w:rsidR="005343CB" w:rsidRPr="00D16D6F">
        <w:t>Vt aegritudinem a</w:t>
      </w:r>
      <w:r w:rsidR="00665BEF">
        <w:t>d</w:t>
      </w:r>
      <w:r w:rsidR="005343CB" w:rsidRPr="00D16D6F">
        <w:t>ferat, tam gaud</w:t>
      </w:r>
      <w:r w:rsidR="00665BEF">
        <w:t>e</w:t>
      </w:r>
      <w:r w:rsidR="005343CB" w:rsidRPr="00D16D6F">
        <w:t>o</w:t>
      </w:r>
    </w:p>
    <w:p w14:paraId="0F3AEA44" w14:textId="77777777" w:rsidR="003071AB" w:rsidRPr="00D16D6F" w:rsidRDefault="005343CB" w:rsidP="001323C4">
      <w:pPr>
        <w:pStyle w:val="DraCorstandard"/>
      </w:pPr>
      <w:r w:rsidRPr="00D16D6F">
        <w:t>Me patrem habere te. Tibi me dedo libens,</w:t>
      </w:r>
    </w:p>
    <w:p w14:paraId="5E1312AF" w14:textId="77777777" w:rsidR="00ED15BA" w:rsidRDefault="005343CB" w:rsidP="001323C4">
      <w:pPr>
        <w:pStyle w:val="DraCorstandard"/>
      </w:pPr>
      <w:r w:rsidRPr="00D16D6F">
        <w:t>Tibi me totum permitto. Tu mihi pater,</w:t>
      </w:r>
    </w:p>
    <w:p w14:paraId="2868CEE2" w14:textId="791C743F" w:rsidR="00ED15BA" w:rsidRDefault="00B95B11" w:rsidP="001323C4">
      <w:pPr>
        <w:pStyle w:val="DraCorstandard"/>
      </w:pPr>
      <w:r w:rsidRPr="00B95B11">
        <w:rPr>
          <w:rStyle w:val="DraCormarkversepart"/>
        </w:rPr>
        <w:t>@</w:t>
      </w:r>
      <w:r w:rsidR="005343CB" w:rsidRPr="00D16D6F">
        <w:t>Tu patronus, tu seruator, tu</w:t>
      </w:r>
      <w:r w:rsidR="0087532A" w:rsidRPr="00D16D6F">
        <w:t>.</w:t>
      </w:r>
      <w:r w:rsidR="005343CB" w:rsidRPr="00D16D6F">
        <w:t xml:space="preserve"> </w:t>
      </w:r>
      <w:r w:rsidR="002A77F7" w:rsidRPr="002A77F7">
        <w:rPr>
          <w:rStyle w:val="DraCorspeakerattribution"/>
        </w:rPr>
        <w:t>Pel.</w:t>
      </w:r>
      <w:r w:rsidR="0087532A" w:rsidRPr="00D16D6F">
        <w:rPr>
          <w:i/>
          <w:iCs/>
        </w:rPr>
        <w:t xml:space="preserve"> </w:t>
      </w:r>
      <w:r w:rsidRPr="00B95B11">
        <w:rPr>
          <w:rStyle w:val="DraCormarkversepart"/>
        </w:rPr>
        <w:t>@</w:t>
      </w:r>
      <w:r w:rsidR="005343CB" w:rsidRPr="00D16D6F">
        <w:t>Gnate mi,</w:t>
      </w:r>
    </w:p>
    <w:p w14:paraId="34014743" w14:textId="77777777" w:rsidR="00ED15BA" w:rsidRDefault="005343CB" w:rsidP="001323C4">
      <w:pPr>
        <w:pStyle w:val="DraCorstandard"/>
      </w:pPr>
      <w:r w:rsidRPr="00D16D6F">
        <w:t>Exhinc eris mihi multo coniunctissimus,</w:t>
      </w:r>
    </w:p>
    <w:p w14:paraId="1654A664" w14:textId="6FBB7611" w:rsidR="003071AB" w:rsidRPr="00D16D6F" w:rsidRDefault="003F7E3A" w:rsidP="001323C4">
      <w:pPr>
        <w:pStyle w:val="DraCorstandard"/>
      </w:pPr>
      <w:r w:rsidRPr="009A4F78">
        <w:rPr>
          <w:rStyle w:val="DraCorlinenumber"/>
        </w:rPr>
        <w:t>(12</w:t>
      </w:r>
      <w:r w:rsidR="009A4F78" w:rsidRPr="009A4F78">
        <w:rPr>
          <w:rStyle w:val="DraCorlinenumber"/>
        </w:rPr>
        <w:t>7</w:t>
      </w:r>
      <w:r w:rsidRPr="009A4F78">
        <w:rPr>
          <w:rStyle w:val="DraCorlinenumber"/>
        </w:rPr>
        <w:t>5)</w:t>
      </w:r>
      <w:r>
        <w:t xml:space="preserve"> </w:t>
      </w:r>
      <w:r w:rsidR="005343CB" w:rsidRPr="00D16D6F">
        <w:t>Vna salute f</w:t>
      </w:r>
      <w:r w:rsidR="00665BEF">
        <w:t>o</w:t>
      </w:r>
      <w:r w:rsidR="005343CB" w:rsidRPr="00D16D6F">
        <w:t>elix conuiues mihi.</w:t>
      </w:r>
    </w:p>
    <w:p w14:paraId="7FF6B62D" w14:textId="75FD6C60" w:rsidR="00ED15BA" w:rsidRDefault="005343CB" w:rsidP="001323C4">
      <w:pPr>
        <w:pStyle w:val="DraCorstandard"/>
      </w:pPr>
      <w:r w:rsidRPr="00D16D6F">
        <w:t>Age, age, intro epulatum concedamus.</w:t>
      </w:r>
      <w:r w:rsidR="0087532A" w:rsidRPr="00D16D6F">
        <w:t xml:space="preserve"> </w:t>
      </w:r>
      <w:r w:rsidR="002A77F7">
        <w:rPr>
          <w:rStyle w:val="DraCorspeakerattribution"/>
        </w:rPr>
        <w:t>Ev.</w:t>
      </w:r>
      <w:r w:rsidR="0087532A" w:rsidRPr="00D16D6F">
        <w:rPr>
          <w:i/>
          <w:iCs/>
        </w:rPr>
        <w:t xml:space="preserve"> </w:t>
      </w:r>
      <w:r w:rsidRPr="00D16D6F">
        <w:t>Scilicet.</w:t>
      </w:r>
    </w:p>
    <w:p w14:paraId="1E5D8A53" w14:textId="28B9F6AB" w:rsidR="002416D4" w:rsidRPr="009246B4" w:rsidRDefault="002416D4" w:rsidP="005E7869">
      <w:pPr>
        <w:pStyle w:val="DraCoradditions"/>
        <w:rPr>
          <w:lang w:val="la-Latn"/>
        </w:rPr>
      </w:pPr>
      <w:r w:rsidRPr="009246B4">
        <w:rPr>
          <w:lang w:val="la-Latn"/>
        </w:rPr>
        <w:t>/</w:t>
      </w:r>
      <w:r w:rsidR="005E7869" w:rsidRPr="009246B4">
        <w:rPr>
          <w:lang w:val="la-Latn"/>
        </w:rPr>
        <w:t>epilogue/</w:t>
      </w:r>
    </w:p>
    <w:p w14:paraId="2472D293" w14:textId="1AA32608" w:rsidR="003071AB" w:rsidRPr="00D16D6F" w:rsidRDefault="005343CB" w:rsidP="00F86DDF">
      <w:pPr>
        <w:pStyle w:val="DraCorhead"/>
      </w:pPr>
      <w:r w:rsidRPr="00D16D6F">
        <w:t>PERORATIO</w:t>
      </w:r>
    </w:p>
    <w:p w14:paraId="5F67ED77" w14:textId="77777777" w:rsidR="00ED15BA" w:rsidRPr="002A77F7" w:rsidRDefault="005343CB" w:rsidP="001323C4">
      <w:pPr>
        <w:pStyle w:val="DraCorstandard"/>
        <w:rPr>
          <w:rStyle w:val="DraCorstagedirectionsetc"/>
        </w:rPr>
      </w:pPr>
      <w:r w:rsidRPr="002A77F7">
        <w:rPr>
          <w:rStyle w:val="DraCorstagedirectionsetc"/>
        </w:rPr>
        <w:t>Trimetr</w:t>
      </w:r>
      <w:r w:rsidR="003F7E3A" w:rsidRPr="002A77F7">
        <w:rPr>
          <w:rStyle w:val="DraCorstagedirectionsetc"/>
        </w:rPr>
        <w:t>oi</w:t>
      </w:r>
      <w:r w:rsidRPr="002A77F7">
        <w:rPr>
          <w:rStyle w:val="DraCorstagedirectionsetc"/>
        </w:rPr>
        <w:t>.</w:t>
      </w:r>
    </w:p>
    <w:p w14:paraId="165518A5" w14:textId="49305CE1" w:rsidR="00ED15BA" w:rsidRDefault="005343CB" w:rsidP="001323C4">
      <w:pPr>
        <w:pStyle w:val="DraCorstandard"/>
      </w:pPr>
      <w:r w:rsidRPr="00D16D6F">
        <w:t>Nolo putes, spectator optime, h</w:t>
      </w:r>
      <w:r w:rsidR="003F7E3A">
        <w:t>e</w:t>
      </w:r>
      <w:r w:rsidRPr="00D16D6F">
        <w:t>ic nihil</w:t>
      </w:r>
    </w:p>
    <w:p w14:paraId="4E82C22C" w14:textId="3017A657" w:rsidR="003071AB" w:rsidRPr="00D16D6F" w:rsidRDefault="005343CB" w:rsidP="001323C4">
      <w:pPr>
        <w:pStyle w:val="DraCorstandard"/>
      </w:pPr>
      <w:r w:rsidRPr="00D16D6F">
        <w:t>M</w:t>
      </w:r>
      <w:r w:rsidR="003F7E3A">
        <w:t>i</w:t>
      </w:r>
      <w:r w:rsidRPr="00D16D6F">
        <w:t>ster</w:t>
      </w:r>
      <w:r w:rsidR="0087532A" w:rsidRPr="00D16D6F">
        <w:t>ij</w:t>
      </w:r>
      <w:r w:rsidRPr="00D16D6F">
        <w:t xml:space="preserve"> latere tectum ludicra</w:t>
      </w:r>
    </w:p>
    <w:p w14:paraId="4D3C9F92" w14:textId="77777777" w:rsidR="00ED15BA" w:rsidRDefault="005343CB" w:rsidP="001323C4">
      <w:pPr>
        <w:pStyle w:val="DraCorstandard"/>
      </w:pPr>
      <w:r w:rsidRPr="00D16D6F">
        <w:lastRenderedPageBreak/>
        <w:t>Sub actione. Quippe, perdito salus</w:t>
      </w:r>
    </w:p>
    <w:p w14:paraId="281013A2" w14:textId="61848EA1" w:rsidR="00ED15BA" w:rsidRDefault="009A4F78" w:rsidP="001323C4">
      <w:pPr>
        <w:pStyle w:val="DraCorstandard"/>
      </w:pPr>
      <w:r w:rsidRPr="009A4F78">
        <w:rPr>
          <w:rStyle w:val="DraCorlinenumber"/>
        </w:rPr>
        <w:t>(1280)</w:t>
      </w:r>
      <w:r>
        <w:t xml:space="preserve"> </w:t>
      </w:r>
      <w:r w:rsidR="005343CB" w:rsidRPr="00D16D6F">
        <w:t>Vt parta sit homini, reteximus uelut</w:t>
      </w:r>
    </w:p>
    <w:p w14:paraId="76B70940" w14:textId="77777777" w:rsidR="00ED15BA" w:rsidRDefault="005343CB" w:rsidP="001323C4">
      <w:pPr>
        <w:pStyle w:val="DraCorstandard"/>
      </w:pPr>
      <w:r w:rsidRPr="00D16D6F">
        <w:t>Imagine oculis prodita, unde discere</w:t>
      </w:r>
    </w:p>
    <w:p w14:paraId="59DBEE1D" w14:textId="77777777" w:rsidR="00ED15BA" w:rsidRDefault="005343CB" w:rsidP="001323C4">
      <w:pPr>
        <w:pStyle w:val="DraCorstandard"/>
      </w:pPr>
      <w:r w:rsidRPr="00D16D6F">
        <w:t>Facile potes, que hominis rebellio in deum</w:t>
      </w:r>
    </w:p>
    <w:p w14:paraId="7C161D73" w14:textId="77777777" w:rsidR="00ED15BA" w:rsidRDefault="005343CB" w:rsidP="001323C4">
      <w:pPr>
        <w:pStyle w:val="DraCorstandard"/>
      </w:pPr>
      <w:r w:rsidRPr="00D16D6F">
        <w:t>Et contumacia, quam meritam accersat sibi</w:t>
      </w:r>
    </w:p>
    <w:p w14:paraId="54375434" w14:textId="77777777" w:rsidR="00ED15BA" w:rsidRDefault="005343CB" w:rsidP="001323C4">
      <w:pPr>
        <w:pStyle w:val="DraCorstandard"/>
      </w:pPr>
      <w:r w:rsidRPr="00D16D6F">
        <w:t>Mortem. Sed ex adu</w:t>
      </w:r>
      <w:r w:rsidR="003F7E3A">
        <w:t>o</w:t>
      </w:r>
      <w:r w:rsidRPr="00D16D6F">
        <w:t xml:space="preserve">rso habes, </w:t>
      </w:r>
      <w:r w:rsidR="003F7E3A">
        <w:t>D</w:t>
      </w:r>
      <w:r w:rsidRPr="00D16D6F">
        <w:t>ei patris</w:t>
      </w:r>
    </w:p>
    <w:p w14:paraId="2F1097F3" w14:textId="13CCA644" w:rsidR="003071AB" w:rsidRPr="00D16D6F" w:rsidRDefault="009A4F78" w:rsidP="001323C4">
      <w:pPr>
        <w:pStyle w:val="DraCorstandard"/>
      </w:pPr>
      <w:r w:rsidRPr="009A4F78">
        <w:rPr>
          <w:rStyle w:val="DraCorlinenumber"/>
        </w:rPr>
        <w:t>(1285)</w:t>
      </w:r>
      <w:r>
        <w:t xml:space="preserve"> </w:t>
      </w:r>
      <w:r w:rsidR="005343CB" w:rsidRPr="00D16D6F">
        <w:t>Sit quanta pietas, qui libenter redditum</w:t>
      </w:r>
    </w:p>
    <w:p w14:paraId="2AA202CC" w14:textId="77777777" w:rsidR="003071AB" w:rsidRPr="00D16D6F" w:rsidRDefault="005343CB" w:rsidP="001323C4">
      <w:pPr>
        <w:pStyle w:val="DraCorstandard"/>
      </w:pPr>
      <w:r w:rsidRPr="00D16D6F">
        <w:t>Sibi filium recipit neque exprobat sua</w:t>
      </w:r>
    </w:p>
    <w:p w14:paraId="24520475" w14:textId="77777777" w:rsidR="003071AB" w:rsidRPr="00D16D6F" w:rsidRDefault="005343CB" w:rsidP="001323C4">
      <w:pPr>
        <w:pStyle w:val="DraCorstandard"/>
      </w:pPr>
      <w:r w:rsidRPr="00D16D6F">
        <w:t>Ipsi impius commissa, sed complexibus,</w:t>
      </w:r>
    </w:p>
    <w:p w14:paraId="2A243530" w14:textId="77777777" w:rsidR="00ED15BA" w:rsidRDefault="005343CB" w:rsidP="001323C4">
      <w:pPr>
        <w:pStyle w:val="DraCorstandard"/>
      </w:pPr>
      <w:r w:rsidRPr="00D16D6F">
        <w:t>Sed osculis in filium totus ruit,</w:t>
      </w:r>
    </w:p>
    <w:p w14:paraId="4625E1C3" w14:textId="77777777" w:rsidR="00ED15BA" w:rsidRDefault="005343CB" w:rsidP="001323C4">
      <w:pPr>
        <w:pStyle w:val="DraCorstandard"/>
      </w:pPr>
      <w:r w:rsidRPr="00D16D6F">
        <w:t>Nihil moratus illius sordes. Amor</w:t>
      </w:r>
    </w:p>
    <w:p w14:paraId="1F38B771" w14:textId="4C9DC256" w:rsidR="00ED15BA" w:rsidRDefault="009A4F78" w:rsidP="001323C4">
      <w:pPr>
        <w:pStyle w:val="DraCorstandard"/>
      </w:pPr>
      <w:r w:rsidRPr="009A4F78">
        <w:rPr>
          <w:rStyle w:val="DraCorlinenumber"/>
        </w:rPr>
        <w:t>(1290)</w:t>
      </w:r>
      <w:r>
        <w:t xml:space="preserve"> </w:t>
      </w:r>
      <w:r w:rsidR="005343CB" w:rsidRPr="00D16D6F">
        <w:t>Enim haud uidet maculam et prompte mali</w:t>
      </w:r>
    </w:p>
    <w:p w14:paraId="41B7C0E3" w14:textId="3652BD66" w:rsidR="003071AB" w:rsidRPr="00D16D6F" w:rsidRDefault="005343CB" w:rsidP="001323C4">
      <w:pPr>
        <w:pStyle w:val="DraCorstandard"/>
      </w:pPr>
      <w:r w:rsidRPr="00D16D6F">
        <w:t>Pridem patrati obliuia accipit. Cito</w:t>
      </w:r>
    </w:p>
    <w:p w14:paraId="47B8C886" w14:textId="77777777" w:rsidR="00ED15BA" w:rsidRDefault="005343CB" w:rsidP="001323C4">
      <w:pPr>
        <w:pStyle w:val="DraCorstandard"/>
      </w:pPr>
      <w:r w:rsidRPr="00D16D6F">
        <w:t>Qui laeditur, parum amet oportet. Iam pater</w:t>
      </w:r>
    </w:p>
    <w:p w14:paraId="72BCC0A2" w14:textId="5DE2252B" w:rsidR="003071AB" w:rsidRPr="00D16D6F" w:rsidRDefault="005343CB" w:rsidP="001323C4">
      <w:pPr>
        <w:pStyle w:val="DraCorstandard"/>
      </w:pPr>
      <w:r w:rsidRPr="00D16D6F">
        <w:t>Caelestis omne</w:t>
      </w:r>
      <w:r w:rsidR="003F7E3A">
        <w:t>i</w:t>
      </w:r>
      <w:r w:rsidRPr="00D16D6F">
        <w:t>s citra c</w:t>
      </w:r>
      <w:r w:rsidR="003F7E3A">
        <w:t>i</w:t>
      </w:r>
      <w:r w:rsidRPr="00D16D6F">
        <w:t>trouersiam</w:t>
      </w:r>
    </w:p>
    <w:p w14:paraId="4D563BEB" w14:textId="77777777" w:rsidR="00ED15BA" w:rsidRDefault="005343CB" w:rsidP="001323C4">
      <w:pPr>
        <w:pStyle w:val="DraCorstandard"/>
      </w:pPr>
      <w:r w:rsidRPr="00D16D6F">
        <w:t>Vt amore uincit, ita et reponit filio</w:t>
      </w:r>
    </w:p>
    <w:p w14:paraId="06E11772" w14:textId="6B625366" w:rsidR="00ED15BA" w:rsidRDefault="009A4F78" w:rsidP="001323C4">
      <w:pPr>
        <w:pStyle w:val="DraCorstandard"/>
      </w:pPr>
      <w:r w:rsidRPr="009A4F78">
        <w:rPr>
          <w:rStyle w:val="DraCorlinenumber"/>
        </w:rPr>
        <w:t>(1295)</w:t>
      </w:r>
      <w:r>
        <w:t xml:space="preserve"> </w:t>
      </w:r>
      <w:r w:rsidR="005343CB" w:rsidRPr="00D16D6F">
        <w:t>Suo beneficia summa, pro malefic</w:t>
      </w:r>
      <w:r w:rsidR="0087532A" w:rsidRPr="00D16D6F">
        <w:t>ij</w:t>
      </w:r>
      <w:r w:rsidR="005343CB" w:rsidRPr="00D16D6F">
        <w:t>s</w:t>
      </w:r>
    </w:p>
    <w:p w14:paraId="2FBBA227" w14:textId="00458A8E" w:rsidR="003071AB" w:rsidRPr="00D16D6F" w:rsidRDefault="005343CB" w:rsidP="001323C4">
      <w:pPr>
        <w:pStyle w:val="DraCorstandard"/>
      </w:pPr>
      <w:r w:rsidRPr="00D16D6F">
        <w:t>Summis facitque, ut tota gaud</w:t>
      </w:r>
      <w:r w:rsidR="0087532A" w:rsidRPr="00D16D6F">
        <w:t>ij</w:t>
      </w:r>
      <w:r w:rsidRPr="00D16D6F">
        <w:t>s domus</w:t>
      </w:r>
    </w:p>
    <w:p w14:paraId="4C4884AA" w14:textId="77777777" w:rsidR="003071AB" w:rsidRPr="00D16D6F" w:rsidRDefault="005343CB" w:rsidP="001323C4">
      <w:pPr>
        <w:pStyle w:val="DraCorstandard"/>
      </w:pPr>
      <w:r w:rsidRPr="00D16D6F">
        <w:t>Nunc perstrepat, quae luctuosa dudum erat.</w:t>
      </w:r>
    </w:p>
    <w:p w14:paraId="15164713" w14:textId="77777777" w:rsidR="003071AB" w:rsidRPr="00D16D6F" w:rsidRDefault="005343CB" w:rsidP="001323C4">
      <w:pPr>
        <w:pStyle w:val="DraCorstandard"/>
      </w:pPr>
      <w:r w:rsidRPr="00D16D6F">
        <w:t>Quaeso, uicissitudinem rerum uide.</w:t>
      </w:r>
    </w:p>
    <w:p w14:paraId="1F583704" w14:textId="77777777" w:rsidR="00ED15BA" w:rsidRDefault="005343CB" w:rsidP="001323C4">
      <w:pPr>
        <w:pStyle w:val="DraCorstandard"/>
      </w:pPr>
      <w:r w:rsidRPr="00D16D6F">
        <w:t>Huc gaudiorum omnes quidem uocamini,</w:t>
      </w:r>
    </w:p>
    <w:p w14:paraId="30B5FDDE" w14:textId="54E44A66" w:rsidR="00ED15BA" w:rsidRDefault="009A4F78" w:rsidP="001323C4">
      <w:pPr>
        <w:pStyle w:val="DraCorstandard"/>
      </w:pPr>
      <w:r w:rsidRPr="009A4F78">
        <w:rPr>
          <w:rStyle w:val="DraCorlinenumber"/>
        </w:rPr>
        <w:t>(1300)</w:t>
      </w:r>
      <w:r>
        <w:t xml:space="preserve"> </w:t>
      </w:r>
      <w:r w:rsidR="005343CB" w:rsidRPr="00D16D6F">
        <w:t>Qui astatis istic, si modo agnito malo</w:t>
      </w:r>
    </w:p>
    <w:p w14:paraId="2F3DCC63" w14:textId="77777777" w:rsidR="00ED15BA" w:rsidRDefault="005343CB" w:rsidP="001323C4">
      <w:pPr>
        <w:pStyle w:val="DraCorstandard"/>
      </w:pPr>
      <w:r w:rsidRPr="00D16D6F">
        <w:t>Resipiscitis ueniaeque spem cum prodigo</w:t>
      </w:r>
    </w:p>
    <w:p w14:paraId="378D6E07" w14:textId="50D8FBB9" w:rsidR="003071AB" w:rsidRPr="00D16D6F" w:rsidRDefault="005343CB" w:rsidP="001323C4">
      <w:pPr>
        <w:pStyle w:val="DraCorstandard"/>
      </w:pPr>
      <w:r w:rsidRPr="00D16D6F">
        <w:t>Nepote uobis a patre pollicemini.</w:t>
      </w:r>
    </w:p>
    <w:p w14:paraId="7A7DD934" w14:textId="77777777" w:rsidR="00ED15BA" w:rsidRDefault="005343CB" w:rsidP="001323C4">
      <w:pPr>
        <w:pStyle w:val="DraCorstandard"/>
      </w:pPr>
      <w:r w:rsidRPr="00D16D6F">
        <w:t>In hoc adeo Christus parabolam ipse adhibet,</w:t>
      </w:r>
    </w:p>
    <w:p w14:paraId="0509875E" w14:textId="77777777" w:rsidR="00ED15BA" w:rsidRDefault="005343CB" w:rsidP="001323C4">
      <w:pPr>
        <w:pStyle w:val="DraCorstandard"/>
      </w:pPr>
      <w:r w:rsidRPr="00D16D6F">
        <w:t xml:space="preserve">Vt quam dolemus nos </w:t>
      </w:r>
      <w:r w:rsidR="002E78E7">
        <w:t>D</w:t>
      </w:r>
      <w:r w:rsidRPr="00D16D6F">
        <w:t>eo aduersarios</w:t>
      </w:r>
    </w:p>
    <w:p w14:paraId="34EE897F" w14:textId="16D96F65" w:rsidR="003071AB" w:rsidRPr="00D16D6F" w:rsidRDefault="009A4F78" w:rsidP="001323C4">
      <w:pPr>
        <w:pStyle w:val="DraCorstandard"/>
      </w:pPr>
      <w:r w:rsidRPr="009A4F78">
        <w:rPr>
          <w:rStyle w:val="DraCorlinenumber"/>
        </w:rPr>
        <w:lastRenderedPageBreak/>
        <w:t>(1305)</w:t>
      </w:r>
      <w:r>
        <w:t xml:space="preserve"> </w:t>
      </w:r>
      <w:r w:rsidR="005343CB" w:rsidRPr="00D16D6F">
        <w:t>Iraeque nasci filios, tam nos iuuet</w:t>
      </w:r>
    </w:p>
    <w:p w14:paraId="21830AD4" w14:textId="77777777" w:rsidR="00ED15BA" w:rsidRDefault="005343CB" w:rsidP="001323C4">
      <w:pPr>
        <w:pStyle w:val="DraCorstandard"/>
      </w:pPr>
      <w:r w:rsidRPr="00D16D6F">
        <w:t>Contra, in patris longe optimi quod gratiam</w:t>
      </w:r>
    </w:p>
    <w:p w14:paraId="10D28B0F" w14:textId="599AC4F7" w:rsidR="003071AB" w:rsidRPr="00D16D6F" w:rsidRDefault="005343CB" w:rsidP="001323C4">
      <w:pPr>
        <w:pStyle w:val="DraCorstandard"/>
      </w:pPr>
      <w:r w:rsidRPr="00D16D6F">
        <w:t>Rediuimus per Spiritus charismata.</w:t>
      </w:r>
    </w:p>
    <w:p w14:paraId="1AE2E859" w14:textId="77777777" w:rsidR="00ED15BA" w:rsidRDefault="005343CB" w:rsidP="001323C4">
      <w:pPr>
        <w:pStyle w:val="DraCorstandard"/>
      </w:pPr>
      <w:r w:rsidRPr="00D16D6F">
        <w:t>Quae si tibi persuasa erunt, per nos satis,</w:t>
      </w:r>
    </w:p>
    <w:p w14:paraId="0F1BADB0" w14:textId="77777777" w:rsidR="00ED15BA" w:rsidRDefault="005343CB" w:rsidP="001323C4">
      <w:pPr>
        <w:pStyle w:val="DraCorstandard"/>
      </w:pPr>
      <w:r w:rsidRPr="00D16D6F">
        <w:t>Spectator optime, nihil est, quod amplius</w:t>
      </w:r>
    </w:p>
    <w:p w14:paraId="73127334" w14:textId="74C74BF9" w:rsidR="003071AB" w:rsidRPr="00D16D6F" w:rsidRDefault="009A4F78" w:rsidP="001323C4">
      <w:pPr>
        <w:pStyle w:val="DraCorstandard"/>
      </w:pPr>
      <w:r w:rsidRPr="009A4F78">
        <w:rPr>
          <w:rStyle w:val="DraCorlinenumber"/>
        </w:rPr>
        <w:t>(1310)</w:t>
      </w:r>
      <w:r>
        <w:t xml:space="preserve"> </w:t>
      </w:r>
      <w:r w:rsidR="005343CB" w:rsidRPr="00D16D6F">
        <w:t>Sperabis a nobis. Frui istis gaud</w:t>
      </w:r>
      <w:r w:rsidR="0087532A" w:rsidRPr="00D16D6F">
        <w:t>ij</w:t>
      </w:r>
      <w:r w:rsidR="005343CB" w:rsidRPr="00D16D6F">
        <w:t>s</w:t>
      </w:r>
    </w:p>
    <w:p w14:paraId="7CF9FB95" w14:textId="77777777" w:rsidR="00ED15BA" w:rsidRDefault="005343CB" w:rsidP="001323C4">
      <w:pPr>
        <w:pStyle w:val="DraCorstandard"/>
      </w:pPr>
      <w:r w:rsidRPr="00D16D6F">
        <w:t>Tibi datur in omnes dies. Plaude et Vale.</w:t>
      </w:r>
    </w:p>
    <w:p w14:paraId="644C44E2" w14:textId="6A344EF4" w:rsidR="001323C4" w:rsidRPr="009246B4" w:rsidRDefault="001323C4" w:rsidP="001323C4">
      <w:pPr>
        <w:pStyle w:val="DraCoradditions"/>
        <w:rPr>
          <w:lang w:val="la-Latn"/>
        </w:rPr>
      </w:pPr>
      <w:r w:rsidRPr="009246B4">
        <w:rPr>
          <w:lang w:val="la-Latn"/>
        </w:rPr>
        <w:t>/back/</w:t>
      </w:r>
    </w:p>
    <w:p w14:paraId="2374D19B" w14:textId="2447747A" w:rsidR="00ED15BA" w:rsidRPr="002A77F7" w:rsidRDefault="005343CB" w:rsidP="001323C4">
      <w:pPr>
        <w:pStyle w:val="DraCorstandard"/>
        <w:rPr>
          <w:rStyle w:val="DraCorstagedirectionsetc"/>
        </w:rPr>
      </w:pPr>
      <w:r w:rsidRPr="002A77F7">
        <w:rPr>
          <w:rStyle w:val="DraCorstagedirectionsetc"/>
        </w:rPr>
        <w:t>GVLIELMVS FVLLONIVS CANEBAT</w:t>
      </w:r>
    </w:p>
    <w:p w14:paraId="26AC0045" w14:textId="77777777" w:rsidR="00ED15BA" w:rsidRPr="002A77F7" w:rsidRDefault="005343CB" w:rsidP="001323C4">
      <w:pPr>
        <w:pStyle w:val="DraCorstandard"/>
        <w:rPr>
          <w:rStyle w:val="DraCorstagedirectionsetc"/>
        </w:rPr>
      </w:pPr>
      <w:r w:rsidRPr="002A77F7">
        <w:rPr>
          <w:rStyle w:val="DraCorstagedirectionsetc"/>
        </w:rPr>
        <w:t>APVD HAGIENSIS SVOS. ANNO M.D. XXIX.</w:t>
      </w:r>
    </w:p>
    <w:p w14:paraId="0AED94C3" w14:textId="1D3573E6" w:rsidR="0087532A" w:rsidRPr="002A77F7" w:rsidRDefault="0087532A" w:rsidP="001323C4">
      <w:pPr>
        <w:pStyle w:val="DraCorstandard"/>
        <w:rPr>
          <w:rStyle w:val="DraCorstagedirectionsetc"/>
        </w:rPr>
      </w:pPr>
      <w:r w:rsidRPr="002A77F7">
        <w:rPr>
          <w:rStyle w:val="DraCorstagedirectionsetc"/>
        </w:rPr>
        <w:t>EXCVSSVM ANTVER-piae in aedibus Martini Caesaris,</w:t>
      </w:r>
    </w:p>
    <w:p w14:paraId="35EAF41F" w14:textId="24588500" w:rsidR="0087532A" w:rsidRPr="002A77F7" w:rsidRDefault="0087532A" w:rsidP="001323C4">
      <w:pPr>
        <w:pStyle w:val="DraCorstandard"/>
        <w:rPr>
          <w:rStyle w:val="DraCorstagedirectionsetc"/>
        </w:rPr>
      </w:pPr>
      <w:r w:rsidRPr="002A77F7">
        <w:rPr>
          <w:rStyle w:val="DraCorstagedirectionsetc"/>
        </w:rPr>
        <w:t>Expensis Godfridi dumaei.</w:t>
      </w:r>
    </w:p>
    <w:p w14:paraId="3D72176E" w14:textId="77777777" w:rsidR="00FC25F3" w:rsidRDefault="0087532A" w:rsidP="001323C4">
      <w:pPr>
        <w:pStyle w:val="DraCorstandard"/>
      </w:pPr>
      <w:r w:rsidRPr="00D16D6F">
        <w:t>Vicesima tertia Iulij.</w:t>
      </w:r>
    </w:p>
    <w:sectPr w:rsidR="00FC25F3">
      <w:pgSz w:w="11906" w:h="16838"/>
      <w:pgMar w:top="1417" w:right="1152" w:bottom="1417" w:left="1152" w:header="0" w:footer="0" w:gutter="0"/>
      <w:cols w:space="708"/>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auto"/>
    <w:pitch w:val="default"/>
  </w:font>
  <w:font w:name="Noto Sans SC Regular">
    <w:charset w:val="00"/>
    <w:family w:val="auto"/>
    <w:pitch w:val="default"/>
  </w:font>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usillus">
    <w:altName w:val="Times New Roman"/>
    <w:charset w:val="00"/>
    <w:family w:val="roman"/>
    <w:pitch w:val="variable"/>
    <w:sig w:usb0="C00008EF" w:usb1="5000201B" w:usb2="00000000" w:usb3="00000000" w:csb0="000000BB" w:csb1="00000000"/>
  </w:font>
  <w:font w:name="Vusillus Old Face">
    <w:altName w:val="Times New Roman"/>
    <w:charset w:val="00"/>
    <w:family w:val="roman"/>
    <w:pitch w:val="variable"/>
    <w:sig w:usb0="C00009EF" w:usb1="4000001B" w:usb2="00000000" w:usb3="00000000" w:csb0="000000BB"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attachedTemplate r:id="rId1"/>
  <w:linkStyles/>
  <w:stylePaneSortMethod w:val="000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1AB"/>
    <w:rsid w:val="00007089"/>
    <w:rsid w:val="000160C4"/>
    <w:rsid w:val="000E6BA9"/>
    <w:rsid w:val="000F4CB7"/>
    <w:rsid w:val="001039F9"/>
    <w:rsid w:val="001110E1"/>
    <w:rsid w:val="001323C4"/>
    <w:rsid w:val="00160012"/>
    <w:rsid w:val="00197646"/>
    <w:rsid w:val="001A166D"/>
    <w:rsid w:val="001D3CA3"/>
    <w:rsid w:val="00214069"/>
    <w:rsid w:val="00220EC3"/>
    <w:rsid w:val="0023788B"/>
    <w:rsid w:val="002416D4"/>
    <w:rsid w:val="00296913"/>
    <w:rsid w:val="002A17E8"/>
    <w:rsid w:val="002A4688"/>
    <w:rsid w:val="002A77F7"/>
    <w:rsid w:val="002B437C"/>
    <w:rsid w:val="002C4D6D"/>
    <w:rsid w:val="002C69C5"/>
    <w:rsid w:val="002C70D8"/>
    <w:rsid w:val="002D3273"/>
    <w:rsid w:val="002E78E7"/>
    <w:rsid w:val="003029A4"/>
    <w:rsid w:val="00304904"/>
    <w:rsid w:val="003071AB"/>
    <w:rsid w:val="00342B00"/>
    <w:rsid w:val="00344DBC"/>
    <w:rsid w:val="00375889"/>
    <w:rsid w:val="00391494"/>
    <w:rsid w:val="003F110F"/>
    <w:rsid w:val="003F7E3A"/>
    <w:rsid w:val="00403E00"/>
    <w:rsid w:val="0041620B"/>
    <w:rsid w:val="0045116B"/>
    <w:rsid w:val="004A1B53"/>
    <w:rsid w:val="004E0CDF"/>
    <w:rsid w:val="004F6EF1"/>
    <w:rsid w:val="00502274"/>
    <w:rsid w:val="0050767F"/>
    <w:rsid w:val="00514DC5"/>
    <w:rsid w:val="005343CB"/>
    <w:rsid w:val="00552A02"/>
    <w:rsid w:val="005A4569"/>
    <w:rsid w:val="005E7869"/>
    <w:rsid w:val="005F4323"/>
    <w:rsid w:val="00604723"/>
    <w:rsid w:val="00604FF1"/>
    <w:rsid w:val="00622D14"/>
    <w:rsid w:val="00636177"/>
    <w:rsid w:val="0064405F"/>
    <w:rsid w:val="00651475"/>
    <w:rsid w:val="00654125"/>
    <w:rsid w:val="00665BEF"/>
    <w:rsid w:val="0067436B"/>
    <w:rsid w:val="0068798C"/>
    <w:rsid w:val="00690003"/>
    <w:rsid w:val="006A5525"/>
    <w:rsid w:val="006C6E27"/>
    <w:rsid w:val="006D153B"/>
    <w:rsid w:val="006E7A36"/>
    <w:rsid w:val="006F7C7A"/>
    <w:rsid w:val="007138F6"/>
    <w:rsid w:val="00715756"/>
    <w:rsid w:val="00720BAE"/>
    <w:rsid w:val="00763944"/>
    <w:rsid w:val="00797629"/>
    <w:rsid w:val="007E4549"/>
    <w:rsid w:val="007E788F"/>
    <w:rsid w:val="00801089"/>
    <w:rsid w:val="0082144F"/>
    <w:rsid w:val="008317D9"/>
    <w:rsid w:val="00834903"/>
    <w:rsid w:val="008542C9"/>
    <w:rsid w:val="0087532A"/>
    <w:rsid w:val="00887136"/>
    <w:rsid w:val="008B1FE9"/>
    <w:rsid w:val="008B39F3"/>
    <w:rsid w:val="008C6623"/>
    <w:rsid w:val="008D34CE"/>
    <w:rsid w:val="009129E2"/>
    <w:rsid w:val="009246B4"/>
    <w:rsid w:val="00937A39"/>
    <w:rsid w:val="00962EB6"/>
    <w:rsid w:val="009A17C2"/>
    <w:rsid w:val="009A4F78"/>
    <w:rsid w:val="009B773A"/>
    <w:rsid w:val="009C1EFF"/>
    <w:rsid w:val="009C6E55"/>
    <w:rsid w:val="00A0293A"/>
    <w:rsid w:val="00A0699E"/>
    <w:rsid w:val="00A24CBB"/>
    <w:rsid w:val="00A34A7E"/>
    <w:rsid w:val="00A40059"/>
    <w:rsid w:val="00A53A6D"/>
    <w:rsid w:val="00A95921"/>
    <w:rsid w:val="00AE23CB"/>
    <w:rsid w:val="00B17811"/>
    <w:rsid w:val="00B20126"/>
    <w:rsid w:val="00B95B11"/>
    <w:rsid w:val="00BF0331"/>
    <w:rsid w:val="00C07E6B"/>
    <w:rsid w:val="00C44B90"/>
    <w:rsid w:val="00C462DB"/>
    <w:rsid w:val="00C722E0"/>
    <w:rsid w:val="00C8074A"/>
    <w:rsid w:val="00CD7580"/>
    <w:rsid w:val="00D10CC6"/>
    <w:rsid w:val="00D16D6F"/>
    <w:rsid w:val="00D401A3"/>
    <w:rsid w:val="00D41F69"/>
    <w:rsid w:val="00D55964"/>
    <w:rsid w:val="00D6357A"/>
    <w:rsid w:val="00D6368F"/>
    <w:rsid w:val="00D66777"/>
    <w:rsid w:val="00D82157"/>
    <w:rsid w:val="00DB3B5D"/>
    <w:rsid w:val="00DB3C00"/>
    <w:rsid w:val="00DB3C1D"/>
    <w:rsid w:val="00DC2268"/>
    <w:rsid w:val="00DE3E1E"/>
    <w:rsid w:val="00E0000D"/>
    <w:rsid w:val="00E52924"/>
    <w:rsid w:val="00E9556D"/>
    <w:rsid w:val="00EA7301"/>
    <w:rsid w:val="00ED15BA"/>
    <w:rsid w:val="00EF7693"/>
    <w:rsid w:val="00F07775"/>
    <w:rsid w:val="00F21F7A"/>
    <w:rsid w:val="00F36552"/>
    <w:rsid w:val="00F84295"/>
    <w:rsid w:val="00F849F6"/>
    <w:rsid w:val="00F86DDF"/>
    <w:rsid w:val="00F97FEC"/>
    <w:rsid w:val="00FC25F3"/>
    <w:rsid w:val="00FD2057"/>
    <w:rsid w:val="00FE6541"/>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4883E"/>
  <w15:docId w15:val="{E3B11666-BB4A-4137-B7E1-AF358DF07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46B4"/>
    <w:pPr>
      <w:spacing w:after="160" w:line="259" w:lineRule="auto"/>
    </w:pPr>
    <w:rPr>
      <w:rFonts w:asciiTheme="minorHAnsi" w:hAnsiTheme="minorHAnsi" w:cstheme="minorBidi"/>
      <w:sz w:val="22"/>
      <w:szCs w:val="22"/>
      <w:lang w:val="de-DE"/>
    </w:rPr>
  </w:style>
  <w:style w:type="paragraph" w:styleId="berschrift1">
    <w:name w:val="heading 1"/>
    <w:basedOn w:val="Standard"/>
    <w:next w:val="Standard"/>
    <w:link w:val="berschrift1Zchn"/>
    <w:uiPriority w:val="9"/>
    <w:qFormat/>
    <w:rsid w:val="009246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9246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9246B4"/>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9246B4"/>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9246B4"/>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9246B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246B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246B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246B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krper"/>
    <w:qFormat/>
    <w:rsid w:val="009246B4"/>
    <w:pPr>
      <w:keepNext/>
      <w:spacing w:before="240"/>
    </w:pPr>
    <w:rPr>
      <w:rFonts w:ascii="Carlito" w:eastAsia="Noto Sans SC Regular" w:hAnsi="Carlito" w:cs="Noto Sans"/>
      <w:sz w:val="28"/>
      <w:szCs w:val="28"/>
    </w:rPr>
  </w:style>
  <w:style w:type="paragraph" w:styleId="Textkrper">
    <w:name w:val="Body Text"/>
    <w:basedOn w:val="Standard"/>
    <w:rsid w:val="009246B4"/>
    <w:pPr>
      <w:spacing w:after="140" w:line="276" w:lineRule="auto"/>
    </w:pPr>
  </w:style>
  <w:style w:type="paragraph" w:styleId="Liste">
    <w:name w:val="List"/>
    <w:basedOn w:val="Textkrper"/>
    <w:rsid w:val="009246B4"/>
    <w:rPr>
      <w:rFonts w:cs="Noto Sans"/>
    </w:rPr>
  </w:style>
  <w:style w:type="paragraph" w:styleId="Beschriftung">
    <w:name w:val="caption"/>
    <w:basedOn w:val="Standard"/>
    <w:qFormat/>
    <w:rsid w:val="009246B4"/>
    <w:pPr>
      <w:suppressLineNumbers/>
      <w:spacing w:before="120"/>
    </w:pPr>
    <w:rPr>
      <w:rFonts w:cs="Noto Sans"/>
      <w:i/>
      <w:iCs/>
    </w:rPr>
  </w:style>
  <w:style w:type="paragraph" w:customStyle="1" w:styleId="Index">
    <w:name w:val="Index"/>
    <w:basedOn w:val="Standard"/>
    <w:qFormat/>
    <w:rsid w:val="009246B4"/>
    <w:pPr>
      <w:suppressLineNumbers/>
    </w:pPr>
    <w:rPr>
      <w:rFonts w:cs="Noto Sans"/>
    </w:rPr>
  </w:style>
  <w:style w:type="paragraph" w:styleId="NurText">
    <w:name w:val="Plain Text"/>
    <w:basedOn w:val="Standard"/>
    <w:semiHidden/>
    <w:qFormat/>
    <w:rsid w:val="009246B4"/>
    <w:rPr>
      <w:rFonts w:ascii="Courier New" w:hAnsi="Courier New" w:cs="Courier New"/>
    </w:rPr>
  </w:style>
  <w:style w:type="character" w:customStyle="1" w:styleId="berschrift1Zchn">
    <w:name w:val="Überschrift 1 Zchn"/>
    <w:basedOn w:val="Absatz-Standardschriftart"/>
    <w:link w:val="berschrift1"/>
    <w:uiPriority w:val="9"/>
    <w:rsid w:val="009246B4"/>
    <w:rPr>
      <w:rFonts w:asciiTheme="majorHAnsi" w:eastAsiaTheme="majorEastAsia" w:hAnsiTheme="majorHAnsi" w:cstheme="majorBidi"/>
      <w:color w:val="2F5496" w:themeColor="accent1" w:themeShade="BF"/>
      <w:sz w:val="40"/>
      <w:szCs w:val="40"/>
      <w:lang w:val="de-DE"/>
    </w:rPr>
  </w:style>
  <w:style w:type="character" w:customStyle="1" w:styleId="berschrift2Zchn">
    <w:name w:val="Überschrift 2 Zchn"/>
    <w:basedOn w:val="Absatz-Standardschriftart"/>
    <w:link w:val="berschrift2"/>
    <w:uiPriority w:val="9"/>
    <w:semiHidden/>
    <w:rsid w:val="009246B4"/>
    <w:rPr>
      <w:rFonts w:asciiTheme="majorHAnsi" w:eastAsiaTheme="majorEastAsia" w:hAnsiTheme="majorHAnsi" w:cstheme="majorBidi"/>
      <w:color w:val="2F5496" w:themeColor="accent1" w:themeShade="BF"/>
      <w:sz w:val="32"/>
      <w:szCs w:val="32"/>
      <w:lang w:val="de-DE"/>
    </w:rPr>
  </w:style>
  <w:style w:type="character" w:customStyle="1" w:styleId="berschrift3Zchn">
    <w:name w:val="Überschrift 3 Zchn"/>
    <w:basedOn w:val="Absatz-Standardschriftart"/>
    <w:link w:val="berschrift3"/>
    <w:uiPriority w:val="9"/>
    <w:semiHidden/>
    <w:rsid w:val="009246B4"/>
    <w:rPr>
      <w:rFonts w:asciiTheme="minorHAnsi" w:eastAsiaTheme="majorEastAsia" w:hAnsiTheme="minorHAnsi" w:cstheme="majorBidi"/>
      <w:color w:val="2F5496" w:themeColor="accent1" w:themeShade="BF"/>
      <w:sz w:val="28"/>
      <w:szCs w:val="28"/>
      <w:lang w:val="de-DE"/>
    </w:rPr>
  </w:style>
  <w:style w:type="character" w:customStyle="1" w:styleId="berschrift4Zchn">
    <w:name w:val="Überschrift 4 Zchn"/>
    <w:basedOn w:val="Absatz-Standardschriftart"/>
    <w:link w:val="berschrift4"/>
    <w:uiPriority w:val="9"/>
    <w:semiHidden/>
    <w:rsid w:val="009246B4"/>
    <w:rPr>
      <w:rFonts w:asciiTheme="minorHAnsi" w:eastAsiaTheme="majorEastAsia" w:hAnsiTheme="minorHAnsi" w:cstheme="majorBidi"/>
      <w:i/>
      <w:iCs/>
      <w:color w:val="2F5496" w:themeColor="accent1" w:themeShade="BF"/>
      <w:sz w:val="22"/>
      <w:szCs w:val="22"/>
      <w:lang w:val="de-DE"/>
    </w:rPr>
  </w:style>
  <w:style w:type="character" w:customStyle="1" w:styleId="berschrift5Zchn">
    <w:name w:val="Überschrift 5 Zchn"/>
    <w:basedOn w:val="Absatz-Standardschriftart"/>
    <w:link w:val="berschrift5"/>
    <w:uiPriority w:val="9"/>
    <w:semiHidden/>
    <w:rsid w:val="009246B4"/>
    <w:rPr>
      <w:rFonts w:asciiTheme="minorHAnsi" w:eastAsiaTheme="majorEastAsia" w:hAnsiTheme="minorHAnsi" w:cstheme="majorBidi"/>
      <w:color w:val="2F5496" w:themeColor="accent1" w:themeShade="BF"/>
      <w:sz w:val="22"/>
      <w:szCs w:val="22"/>
      <w:lang w:val="de-DE"/>
    </w:rPr>
  </w:style>
  <w:style w:type="character" w:customStyle="1" w:styleId="berschrift6Zchn">
    <w:name w:val="Überschrift 6 Zchn"/>
    <w:basedOn w:val="Absatz-Standardschriftart"/>
    <w:link w:val="berschrift6"/>
    <w:uiPriority w:val="9"/>
    <w:semiHidden/>
    <w:rsid w:val="009246B4"/>
    <w:rPr>
      <w:rFonts w:asciiTheme="minorHAnsi" w:eastAsiaTheme="majorEastAsia" w:hAnsiTheme="minorHAnsi" w:cstheme="majorBidi"/>
      <w:i/>
      <w:iCs/>
      <w:color w:val="595959" w:themeColor="text1" w:themeTint="A6"/>
      <w:sz w:val="22"/>
      <w:szCs w:val="22"/>
      <w:lang w:val="de-DE"/>
    </w:rPr>
  </w:style>
  <w:style w:type="character" w:customStyle="1" w:styleId="berschrift7Zchn">
    <w:name w:val="Überschrift 7 Zchn"/>
    <w:basedOn w:val="Absatz-Standardschriftart"/>
    <w:link w:val="berschrift7"/>
    <w:uiPriority w:val="9"/>
    <w:semiHidden/>
    <w:rsid w:val="009246B4"/>
    <w:rPr>
      <w:rFonts w:asciiTheme="minorHAnsi" w:eastAsiaTheme="majorEastAsia" w:hAnsiTheme="minorHAnsi" w:cstheme="majorBidi"/>
      <w:color w:val="595959" w:themeColor="text1" w:themeTint="A6"/>
      <w:sz w:val="22"/>
      <w:szCs w:val="22"/>
      <w:lang w:val="de-DE"/>
    </w:rPr>
  </w:style>
  <w:style w:type="character" w:customStyle="1" w:styleId="berschrift8Zchn">
    <w:name w:val="Überschrift 8 Zchn"/>
    <w:basedOn w:val="Absatz-Standardschriftart"/>
    <w:link w:val="berschrift8"/>
    <w:uiPriority w:val="9"/>
    <w:semiHidden/>
    <w:rsid w:val="009246B4"/>
    <w:rPr>
      <w:rFonts w:asciiTheme="minorHAnsi" w:eastAsiaTheme="majorEastAsia" w:hAnsiTheme="minorHAnsi" w:cstheme="majorBidi"/>
      <w:i/>
      <w:iCs/>
      <w:color w:val="272727" w:themeColor="text1" w:themeTint="D8"/>
      <w:sz w:val="22"/>
      <w:szCs w:val="22"/>
      <w:lang w:val="de-DE"/>
    </w:rPr>
  </w:style>
  <w:style w:type="character" w:customStyle="1" w:styleId="berschrift9Zchn">
    <w:name w:val="Überschrift 9 Zchn"/>
    <w:basedOn w:val="Absatz-Standardschriftart"/>
    <w:link w:val="berschrift9"/>
    <w:uiPriority w:val="9"/>
    <w:semiHidden/>
    <w:rsid w:val="009246B4"/>
    <w:rPr>
      <w:rFonts w:asciiTheme="minorHAnsi" w:eastAsiaTheme="majorEastAsia" w:hAnsiTheme="minorHAnsi" w:cstheme="majorBidi"/>
      <w:color w:val="272727" w:themeColor="text1" w:themeTint="D8"/>
      <w:sz w:val="22"/>
      <w:szCs w:val="22"/>
      <w:lang w:val="de-DE"/>
    </w:rPr>
  </w:style>
  <w:style w:type="paragraph" w:styleId="Titel">
    <w:name w:val="Title"/>
    <w:basedOn w:val="Standard"/>
    <w:next w:val="Standard"/>
    <w:link w:val="TitelZchn"/>
    <w:uiPriority w:val="10"/>
    <w:qFormat/>
    <w:rsid w:val="00924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246B4"/>
    <w:rPr>
      <w:rFonts w:asciiTheme="majorHAnsi" w:eastAsiaTheme="majorEastAsia" w:hAnsiTheme="majorHAnsi" w:cstheme="majorBidi"/>
      <w:spacing w:val="-10"/>
      <w:kern w:val="28"/>
      <w:sz w:val="56"/>
      <w:szCs w:val="56"/>
      <w:lang w:val="de-DE"/>
    </w:rPr>
  </w:style>
  <w:style w:type="paragraph" w:styleId="Untertitel">
    <w:name w:val="Subtitle"/>
    <w:basedOn w:val="Standard"/>
    <w:next w:val="Standard"/>
    <w:link w:val="UntertitelZchn"/>
    <w:uiPriority w:val="11"/>
    <w:qFormat/>
    <w:rsid w:val="009246B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246B4"/>
    <w:rPr>
      <w:rFonts w:asciiTheme="minorHAnsi" w:eastAsiaTheme="majorEastAsia" w:hAnsiTheme="minorHAnsi" w:cstheme="majorBidi"/>
      <w:color w:val="595959" w:themeColor="text1" w:themeTint="A6"/>
      <w:spacing w:val="15"/>
      <w:sz w:val="28"/>
      <w:szCs w:val="28"/>
      <w:lang w:val="de-DE"/>
    </w:rPr>
  </w:style>
  <w:style w:type="paragraph" w:styleId="Zitat">
    <w:name w:val="Quote"/>
    <w:basedOn w:val="Standard"/>
    <w:next w:val="Standard"/>
    <w:link w:val="ZitatZchn"/>
    <w:uiPriority w:val="29"/>
    <w:qFormat/>
    <w:rsid w:val="009246B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246B4"/>
    <w:rPr>
      <w:rFonts w:asciiTheme="minorHAnsi" w:hAnsiTheme="minorHAnsi" w:cstheme="minorBidi"/>
      <w:i/>
      <w:iCs/>
      <w:color w:val="404040" w:themeColor="text1" w:themeTint="BF"/>
      <w:sz w:val="22"/>
      <w:szCs w:val="22"/>
      <w:lang w:val="de-DE"/>
    </w:rPr>
  </w:style>
  <w:style w:type="paragraph" w:styleId="Listenabsatz">
    <w:name w:val="List Paragraph"/>
    <w:basedOn w:val="Standard"/>
    <w:uiPriority w:val="34"/>
    <w:qFormat/>
    <w:rsid w:val="009246B4"/>
    <w:pPr>
      <w:ind w:left="720"/>
      <w:contextualSpacing/>
    </w:pPr>
  </w:style>
  <w:style w:type="character" w:styleId="IntensiveHervorhebung">
    <w:name w:val="Intense Emphasis"/>
    <w:basedOn w:val="Absatz-Standardschriftart"/>
    <w:uiPriority w:val="21"/>
    <w:qFormat/>
    <w:rsid w:val="009246B4"/>
    <w:rPr>
      <w:i/>
      <w:iCs/>
      <w:color w:val="2F5496" w:themeColor="accent1" w:themeShade="BF"/>
    </w:rPr>
  </w:style>
  <w:style w:type="paragraph" w:styleId="IntensivesZitat">
    <w:name w:val="Intense Quote"/>
    <w:basedOn w:val="Standard"/>
    <w:next w:val="Standard"/>
    <w:link w:val="IntensivesZitatZchn"/>
    <w:uiPriority w:val="30"/>
    <w:qFormat/>
    <w:rsid w:val="009246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9246B4"/>
    <w:rPr>
      <w:rFonts w:asciiTheme="minorHAnsi" w:hAnsiTheme="minorHAnsi" w:cstheme="minorBidi"/>
      <w:i/>
      <w:iCs/>
      <w:color w:val="2F5496" w:themeColor="accent1" w:themeShade="BF"/>
      <w:sz w:val="22"/>
      <w:szCs w:val="22"/>
      <w:lang w:val="de-DE"/>
    </w:rPr>
  </w:style>
  <w:style w:type="character" w:styleId="IntensiverVerweis">
    <w:name w:val="Intense Reference"/>
    <w:basedOn w:val="Absatz-Standardschriftart"/>
    <w:uiPriority w:val="32"/>
    <w:qFormat/>
    <w:rsid w:val="009246B4"/>
    <w:rPr>
      <w:b/>
      <w:bCs/>
      <w:smallCaps/>
      <w:color w:val="2F5496" w:themeColor="accent1" w:themeShade="BF"/>
      <w:spacing w:val="5"/>
    </w:rPr>
  </w:style>
  <w:style w:type="paragraph" w:customStyle="1" w:styleId="DraCorstandard">
    <w:name w:val="DraCor standard"/>
    <w:qFormat/>
    <w:rsid w:val="009246B4"/>
    <w:pPr>
      <w:suppressAutoHyphens w:val="0"/>
      <w:spacing w:after="120" w:line="360" w:lineRule="auto"/>
    </w:pPr>
    <w:rPr>
      <w:rFonts w:eastAsiaTheme="minorHAnsi"/>
      <w:kern w:val="2"/>
      <w:sz w:val="24"/>
      <w:lang w:val="la-Latn" w:eastAsia="en-US"/>
      <w14:ligatures w14:val="standardContextual"/>
    </w:rPr>
  </w:style>
  <w:style w:type="paragraph" w:customStyle="1" w:styleId="DraCormetadata">
    <w:name w:val="DraCor metadata"/>
    <w:qFormat/>
    <w:rsid w:val="009246B4"/>
    <w:pPr>
      <w:suppressAutoHyphens w:val="0"/>
      <w:spacing w:line="360" w:lineRule="auto"/>
    </w:pPr>
    <w:rPr>
      <w:rFonts w:ascii="Arial" w:eastAsiaTheme="minorHAnsi" w:hAnsi="Arial"/>
      <w:kern w:val="2"/>
      <w:sz w:val="24"/>
      <w:lang w:val="la-Latn" w:eastAsia="en-US"/>
      <w14:ligatures w14:val="standardContextual"/>
    </w:rPr>
  </w:style>
  <w:style w:type="paragraph" w:customStyle="1" w:styleId="DraCoradditions">
    <w:name w:val="DraCor additions"/>
    <w:qFormat/>
    <w:rsid w:val="009246B4"/>
    <w:pPr>
      <w:suppressAutoHyphens w:val="0"/>
      <w:spacing w:after="120" w:line="360" w:lineRule="auto"/>
    </w:pPr>
    <w:rPr>
      <w:rFonts w:ascii="Arial" w:eastAsiaTheme="minorHAnsi" w:hAnsi="Arial"/>
      <w:color w:val="0099FF"/>
      <w:kern w:val="2"/>
      <w:sz w:val="24"/>
      <w:lang w:val="en-GB" w:eastAsia="en-US"/>
      <w14:ligatures w14:val="standardContextual"/>
    </w:rPr>
  </w:style>
  <w:style w:type="paragraph" w:customStyle="1" w:styleId="DraCorhead">
    <w:name w:val="DraCor head"/>
    <w:qFormat/>
    <w:rsid w:val="009246B4"/>
    <w:pPr>
      <w:suppressAutoHyphens w:val="0"/>
      <w:spacing w:after="120" w:line="360" w:lineRule="auto"/>
    </w:pPr>
    <w:rPr>
      <w:rFonts w:ascii="Arial" w:eastAsiaTheme="minorHAnsi" w:hAnsi="Arial"/>
      <w:color w:val="A74FFF"/>
      <w:kern w:val="2"/>
      <w:sz w:val="28"/>
      <w:lang w:val="la-Latn" w:eastAsia="en-US"/>
      <w14:ligatures w14:val="standardContextual"/>
    </w:rPr>
  </w:style>
  <w:style w:type="character" w:customStyle="1" w:styleId="DraCorcharactername">
    <w:name w:val="DraCor character name"/>
    <w:uiPriority w:val="1"/>
    <w:qFormat/>
    <w:rsid w:val="009246B4"/>
    <w:rPr>
      <w:rFonts w:ascii="Arial" w:hAnsi="Arial"/>
      <w:noProof w:val="0"/>
      <w:color w:val="FF3B3B"/>
      <w:sz w:val="24"/>
      <w:lang w:val="la-Latn"/>
    </w:rPr>
  </w:style>
  <w:style w:type="character" w:customStyle="1" w:styleId="DraCorroledescription">
    <w:name w:val="DraCor role description"/>
    <w:uiPriority w:val="1"/>
    <w:qFormat/>
    <w:rsid w:val="009246B4"/>
    <w:rPr>
      <w:rFonts w:ascii="Arial" w:hAnsi="Arial"/>
      <w:noProof w:val="0"/>
      <w:color w:val="D09E00"/>
      <w:sz w:val="24"/>
      <w:lang w:val="la-Latn"/>
    </w:rPr>
  </w:style>
  <w:style w:type="character" w:customStyle="1" w:styleId="DraCorstagedirectionsetc">
    <w:name w:val="DraCor stage directions etc."/>
    <w:uiPriority w:val="1"/>
    <w:qFormat/>
    <w:rsid w:val="009246B4"/>
    <w:rPr>
      <w:rFonts w:ascii="Arial" w:hAnsi="Arial"/>
      <w:noProof w:val="0"/>
      <w:color w:val="EE7700"/>
      <w:sz w:val="24"/>
      <w:lang w:val="la-Latn"/>
    </w:rPr>
  </w:style>
  <w:style w:type="character" w:customStyle="1" w:styleId="DraCorspeakerattribution">
    <w:name w:val="DraCor speaker attribution"/>
    <w:uiPriority w:val="1"/>
    <w:qFormat/>
    <w:rsid w:val="009246B4"/>
    <w:rPr>
      <w:rFonts w:ascii="Arial" w:hAnsi="Arial"/>
      <w:noProof w:val="0"/>
      <w:color w:val="00C800"/>
      <w:sz w:val="24"/>
      <w:lang w:val="la-Latn"/>
    </w:rPr>
  </w:style>
  <w:style w:type="character" w:customStyle="1" w:styleId="DraCorforeignlanguage">
    <w:name w:val="DraCor foreign language"/>
    <w:uiPriority w:val="1"/>
    <w:qFormat/>
    <w:rsid w:val="009246B4"/>
    <w:rPr>
      <w:rFonts w:ascii="Arial" w:hAnsi="Arial"/>
      <w:noProof w:val="0"/>
      <w:color w:val="15C0DD"/>
      <w:sz w:val="24"/>
      <w:lang w:val="la-Latn"/>
    </w:rPr>
  </w:style>
  <w:style w:type="character" w:customStyle="1" w:styleId="DraCorlinenumber">
    <w:name w:val="DraCor line number"/>
    <w:uiPriority w:val="1"/>
    <w:qFormat/>
    <w:rsid w:val="009246B4"/>
    <w:rPr>
      <w:rFonts w:ascii="Arial" w:hAnsi="Arial"/>
      <w:noProof w:val="0"/>
      <w:color w:val="00C49F"/>
      <w:sz w:val="24"/>
      <w:lang w:val="la-Latn"/>
    </w:rPr>
  </w:style>
  <w:style w:type="character" w:customStyle="1" w:styleId="DraCormarkversepart">
    <w:name w:val="DraCor mark verse part"/>
    <w:basedOn w:val="Absatz-Standardschriftart"/>
    <w:uiPriority w:val="1"/>
    <w:qFormat/>
    <w:rsid w:val="009246B4"/>
    <w:rPr>
      <w:noProof w:val="0"/>
      <w:color w:val="FF00FF"/>
      <w:lang w:val="en-GB"/>
    </w:rPr>
  </w:style>
  <w:style w:type="table" w:styleId="Tabellenraster">
    <w:name w:val="Table Grid"/>
    <w:basedOn w:val="NormaleTabelle"/>
    <w:uiPriority w:val="59"/>
    <w:rsid w:val="009246B4"/>
    <w:pPr>
      <w:suppressAutoHyphens w:val="0"/>
    </w:pPr>
    <w:rPr>
      <w:rFonts w:asciiTheme="minorHAnsi" w:eastAsiaTheme="minorHAnsi" w:hAnsiTheme="minorHAnsi" w:cstheme="minorBidi"/>
      <w:sz w:val="22"/>
      <w:szCs w:val="22"/>
      <w:lang w:val="de-DE" w:eastAsia="en-US"/>
      <w14:ligatures w14:val="standardContextu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DraCorpagebeginning">
    <w:name w:val="DraCor page beginning"/>
    <w:uiPriority w:val="1"/>
    <w:qFormat/>
    <w:rsid w:val="009246B4"/>
    <w:rPr>
      <w:rFonts w:ascii="Arial" w:hAnsi="Arial"/>
      <w:noProof w:val="0"/>
      <w:color w:val="5B9BD5" w:themeColor="accent5"/>
      <w:sz w:val="24"/>
      <w:lang w:val="la-Lat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b\Downloads\NeoLatDraCor-stylesheet.dotx"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8DB9B-3078-4FD6-8EA1-0671F515C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NeoLatDraCor-stylesheet.dotx</Template>
  <TotalTime>0</TotalTime>
  <Pages>63</Pages>
  <Words>11382</Words>
  <Characters>64883</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ACOLAS-</vt:lpstr>
    </vt:vector>
  </TitlesOfParts>
  <Company/>
  <LinksUpToDate>false</LinksUpToDate>
  <CharactersWithSpaces>76113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ACOLAS-</dc:title>
  <dc:subject/>
  <dc:creator>Bloemendal</dc:creator>
  <dc:description/>
  <cp:lastModifiedBy>Julia J. Beine</cp:lastModifiedBy>
  <cp:revision>34</cp:revision>
  <dcterms:created xsi:type="dcterms:W3CDTF">2026-01-30T14:01:00Z</dcterms:created>
  <dcterms:modified xsi:type="dcterms:W3CDTF">2026-02-07T13:53:00Z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428890f7-5d3f-4736-bf12-4d878e5f67ff</vt:lpwstr>
  </property>
</Properties>
</file>