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639" w:type="dxa"/>
        <w:tblLook w:val="04A0" w:firstRow="1" w:lastRow="0" w:firstColumn="1" w:lastColumn="0" w:noHBand="0" w:noVBand="1"/>
      </w:tblPr>
      <w:tblGrid>
        <w:gridCol w:w="2298"/>
        <w:gridCol w:w="10622"/>
      </w:tblGrid>
      <w:tr w:rsidR="00717A6E" w14:paraId="00F8B2EB" w14:textId="77777777" w:rsidTr="00293263">
        <w:tc>
          <w:tcPr>
            <w:tcW w:w="2835" w:type="dxa"/>
          </w:tcPr>
          <w:p w14:paraId="13AA3587" w14:textId="77777777" w:rsidR="00717A6E" w:rsidRDefault="00717A6E" w:rsidP="00293263">
            <w:pPr>
              <w:pStyle w:val="DraCormetadata"/>
            </w:pPr>
            <w:r>
              <w:t>Metadata type</w:t>
            </w:r>
          </w:p>
        </w:tc>
        <w:tc>
          <w:tcPr>
            <w:tcW w:w="3969" w:type="dxa"/>
          </w:tcPr>
          <w:p w14:paraId="03D4421B" w14:textId="77777777" w:rsidR="00717A6E" w:rsidRDefault="00717A6E" w:rsidP="00293263">
            <w:pPr>
              <w:pStyle w:val="DraCormetadata"/>
            </w:pPr>
            <w:r>
              <w:t>Metadata</w:t>
            </w:r>
          </w:p>
        </w:tc>
      </w:tr>
      <w:tr w:rsidR="00717A6E" w14:paraId="369E4C41" w14:textId="77777777" w:rsidTr="00293263">
        <w:tc>
          <w:tcPr>
            <w:tcW w:w="2835" w:type="dxa"/>
          </w:tcPr>
          <w:p w14:paraId="5FF4A22F" w14:textId="77777777" w:rsidR="00717A6E" w:rsidRDefault="00717A6E" w:rsidP="00293263">
            <w:pPr>
              <w:pStyle w:val="DraCormetadata"/>
            </w:pPr>
            <w:r>
              <w:t>Work title</w:t>
            </w:r>
          </w:p>
        </w:tc>
        <w:tc>
          <w:tcPr>
            <w:tcW w:w="3969" w:type="dxa"/>
          </w:tcPr>
          <w:p w14:paraId="46FEC37C" w14:textId="3A8BB2A2" w:rsidR="00717A6E" w:rsidRDefault="00F50AAD" w:rsidP="00F50AAD">
            <w:pPr>
              <w:pStyle w:val="DraCormetadata"/>
            </w:pPr>
            <w:r>
              <w:t>Iephte. Tragoedia sacra</w:t>
            </w:r>
          </w:p>
        </w:tc>
      </w:tr>
      <w:tr w:rsidR="00717A6E" w14:paraId="644D926B" w14:textId="77777777" w:rsidTr="00293263">
        <w:tc>
          <w:tcPr>
            <w:tcW w:w="2835" w:type="dxa"/>
          </w:tcPr>
          <w:p w14:paraId="71E03C24" w14:textId="77777777" w:rsidR="00717A6E" w:rsidRDefault="00717A6E" w:rsidP="00293263">
            <w:pPr>
              <w:pStyle w:val="DraCormetadata"/>
            </w:pPr>
            <w:r>
              <w:t>Work Wikidata ID</w:t>
            </w:r>
          </w:p>
        </w:tc>
        <w:tc>
          <w:tcPr>
            <w:tcW w:w="3969" w:type="dxa"/>
          </w:tcPr>
          <w:p w14:paraId="42702BD0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317BB8F3" w14:textId="77777777" w:rsidTr="00293263">
        <w:tc>
          <w:tcPr>
            <w:tcW w:w="2835" w:type="dxa"/>
          </w:tcPr>
          <w:p w14:paraId="0EF6F422" w14:textId="77777777" w:rsidR="00717A6E" w:rsidRDefault="00717A6E" w:rsidP="00293263">
            <w:pPr>
              <w:pStyle w:val="DraCormetadata"/>
            </w:pPr>
            <w:r>
              <w:t>Genre</w:t>
            </w:r>
          </w:p>
        </w:tc>
        <w:tc>
          <w:tcPr>
            <w:tcW w:w="3969" w:type="dxa"/>
          </w:tcPr>
          <w:p w14:paraId="330066FD" w14:textId="77777777" w:rsidR="00717A6E" w:rsidRDefault="00717A6E" w:rsidP="00293263">
            <w:pPr>
              <w:pStyle w:val="DraCormetadata"/>
            </w:pPr>
            <w:r>
              <w:t>tragedy</w:t>
            </w:r>
          </w:p>
        </w:tc>
      </w:tr>
      <w:tr w:rsidR="00717A6E" w14:paraId="270AA163" w14:textId="77777777" w:rsidTr="00293263">
        <w:tc>
          <w:tcPr>
            <w:tcW w:w="2835" w:type="dxa"/>
          </w:tcPr>
          <w:p w14:paraId="72730F3A" w14:textId="77777777" w:rsidR="00717A6E" w:rsidRDefault="00717A6E" w:rsidP="00293263">
            <w:pPr>
              <w:pStyle w:val="DraCormetadata"/>
            </w:pPr>
            <w:r>
              <w:t>Genre Wikidata ID</w:t>
            </w:r>
          </w:p>
        </w:tc>
        <w:tc>
          <w:tcPr>
            <w:tcW w:w="3969" w:type="dxa"/>
          </w:tcPr>
          <w:p w14:paraId="431C12D1" w14:textId="77777777" w:rsidR="00717A6E" w:rsidRDefault="00717A6E" w:rsidP="00293263">
            <w:pPr>
              <w:pStyle w:val="DraCormetadata"/>
            </w:pPr>
            <w:r w:rsidRPr="00346D8A">
              <w:t>Q80930</w:t>
            </w:r>
          </w:p>
        </w:tc>
      </w:tr>
      <w:tr w:rsidR="00717A6E" w14:paraId="76DAB146" w14:textId="77777777" w:rsidTr="00293263">
        <w:tc>
          <w:tcPr>
            <w:tcW w:w="2835" w:type="dxa"/>
          </w:tcPr>
          <w:p w14:paraId="5DDE150D" w14:textId="77777777" w:rsidR="00717A6E" w:rsidRDefault="00717A6E" w:rsidP="00293263">
            <w:pPr>
              <w:pStyle w:val="DraCormetadata"/>
            </w:pPr>
            <w:r>
              <w:t>Region</w:t>
            </w:r>
          </w:p>
        </w:tc>
        <w:tc>
          <w:tcPr>
            <w:tcW w:w="3969" w:type="dxa"/>
          </w:tcPr>
          <w:p w14:paraId="2BDA7581" w14:textId="482705EA" w:rsidR="00717A6E" w:rsidRDefault="00631396" w:rsidP="00293263">
            <w:pPr>
              <w:pStyle w:val="DraCormetadata"/>
            </w:pPr>
            <w:r w:rsidRPr="00631396">
              <w:t>Spanish Netherlands</w:t>
            </w:r>
          </w:p>
        </w:tc>
      </w:tr>
      <w:tr w:rsidR="00717A6E" w14:paraId="0858BE40" w14:textId="77777777" w:rsidTr="00293263">
        <w:tc>
          <w:tcPr>
            <w:tcW w:w="2835" w:type="dxa"/>
          </w:tcPr>
          <w:p w14:paraId="3ECFBB59" w14:textId="77777777" w:rsidR="00717A6E" w:rsidRDefault="00717A6E" w:rsidP="00293263">
            <w:pPr>
              <w:pStyle w:val="DraCormetadata"/>
            </w:pPr>
            <w:r>
              <w:t>Region Wikidata ID</w:t>
            </w:r>
          </w:p>
        </w:tc>
        <w:tc>
          <w:tcPr>
            <w:tcW w:w="3969" w:type="dxa"/>
          </w:tcPr>
          <w:p w14:paraId="425314FB" w14:textId="4916834F" w:rsidR="00717A6E" w:rsidRDefault="00AE159E" w:rsidP="00293263">
            <w:pPr>
              <w:pStyle w:val="DraCormetadata"/>
            </w:pPr>
            <w:r w:rsidRPr="00AE159E">
              <w:t>Q622783</w:t>
            </w:r>
          </w:p>
        </w:tc>
      </w:tr>
      <w:tr w:rsidR="00717A6E" w14:paraId="4DC90B70" w14:textId="77777777" w:rsidTr="00293263">
        <w:tc>
          <w:tcPr>
            <w:tcW w:w="2835" w:type="dxa"/>
          </w:tcPr>
          <w:p w14:paraId="4F87414A" w14:textId="77777777" w:rsidR="00717A6E" w:rsidRDefault="00717A6E" w:rsidP="00293263">
            <w:pPr>
              <w:pStyle w:val="DraCormetadata"/>
            </w:pPr>
            <w:r>
              <w:t>Printed</w:t>
            </w:r>
          </w:p>
        </w:tc>
        <w:tc>
          <w:tcPr>
            <w:tcW w:w="3969" w:type="dxa"/>
          </w:tcPr>
          <w:p w14:paraId="12E09BE3" w14:textId="77777777" w:rsidR="00717A6E" w:rsidRDefault="00717A6E" w:rsidP="00293263">
            <w:pPr>
              <w:pStyle w:val="DraCormetadata"/>
            </w:pPr>
            <w:r>
              <w:t>1628</w:t>
            </w:r>
          </w:p>
        </w:tc>
      </w:tr>
      <w:tr w:rsidR="00717A6E" w14:paraId="330C7279" w14:textId="77777777" w:rsidTr="00293263">
        <w:tc>
          <w:tcPr>
            <w:tcW w:w="2835" w:type="dxa"/>
          </w:tcPr>
          <w:p w14:paraId="34C89577" w14:textId="77777777" w:rsidR="00717A6E" w:rsidRDefault="00717A6E" w:rsidP="00293263">
            <w:pPr>
              <w:pStyle w:val="DraCormetadata"/>
            </w:pPr>
            <w:r>
              <w:t>Premiered</w:t>
            </w:r>
          </w:p>
        </w:tc>
        <w:tc>
          <w:tcPr>
            <w:tcW w:w="3969" w:type="dxa"/>
          </w:tcPr>
          <w:p w14:paraId="0E1ABE8A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1A2A8F33" w14:textId="77777777" w:rsidTr="00293263">
        <w:tc>
          <w:tcPr>
            <w:tcW w:w="2835" w:type="dxa"/>
          </w:tcPr>
          <w:p w14:paraId="7F906A97" w14:textId="77777777" w:rsidR="00717A6E" w:rsidRDefault="00717A6E" w:rsidP="00293263">
            <w:pPr>
              <w:pStyle w:val="DraCormetadata"/>
            </w:pPr>
            <w:r>
              <w:t>Written</w:t>
            </w:r>
          </w:p>
        </w:tc>
        <w:tc>
          <w:tcPr>
            <w:tcW w:w="3969" w:type="dxa"/>
          </w:tcPr>
          <w:p w14:paraId="62560C81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1D9D5D5C" w14:textId="77777777" w:rsidTr="00293263">
        <w:tc>
          <w:tcPr>
            <w:tcW w:w="2835" w:type="dxa"/>
          </w:tcPr>
          <w:p w14:paraId="6DC4654D" w14:textId="77777777" w:rsidR="00717A6E" w:rsidRDefault="00717A6E" w:rsidP="00293263">
            <w:pPr>
              <w:pStyle w:val="DraCormetadata"/>
            </w:pPr>
            <w:r>
              <w:t>Author</w:t>
            </w:r>
          </w:p>
        </w:tc>
        <w:tc>
          <w:tcPr>
            <w:tcW w:w="3969" w:type="dxa"/>
          </w:tcPr>
          <w:p w14:paraId="226F29A5" w14:textId="77777777" w:rsidR="00717A6E" w:rsidRDefault="00717A6E" w:rsidP="00293263">
            <w:pPr>
              <w:pStyle w:val="DraCormetadata"/>
            </w:pPr>
            <w:r>
              <w:t>Jacobus Cornelius Lummenaeus a Marca</w:t>
            </w:r>
          </w:p>
        </w:tc>
      </w:tr>
      <w:tr w:rsidR="00717A6E" w14:paraId="265A2D4C" w14:textId="77777777" w:rsidTr="00293263">
        <w:tc>
          <w:tcPr>
            <w:tcW w:w="2835" w:type="dxa"/>
          </w:tcPr>
          <w:p w14:paraId="391351A9" w14:textId="77777777" w:rsidR="00717A6E" w:rsidRDefault="00717A6E" w:rsidP="00293263">
            <w:pPr>
              <w:pStyle w:val="DraCormetadata"/>
            </w:pPr>
            <w:r>
              <w:t>Author Wikidata ID</w:t>
            </w:r>
          </w:p>
        </w:tc>
        <w:tc>
          <w:tcPr>
            <w:tcW w:w="3969" w:type="dxa"/>
          </w:tcPr>
          <w:p w14:paraId="3530A5EC" w14:textId="77777777" w:rsidR="00717A6E" w:rsidRDefault="00717A6E" w:rsidP="00293263">
            <w:pPr>
              <w:pStyle w:val="DraCormetadata"/>
            </w:pPr>
            <w:r w:rsidRPr="00771B72">
              <w:t>Q112481178</w:t>
            </w:r>
          </w:p>
        </w:tc>
      </w:tr>
      <w:tr w:rsidR="00717A6E" w14:paraId="2A939B3F" w14:textId="77777777" w:rsidTr="00293263">
        <w:tc>
          <w:tcPr>
            <w:tcW w:w="2835" w:type="dxa"/>
          </w:tcPr>
          <w:p w14:paraId="6C8878ED" w14:textId="77777777" w:rsidR="00717A6E" w:rsidRDefault="00717A6E" w:rsidP="00293263">
            <w:pPr>
              <w:pStyle w:val="DraCormetadata"/>
            </w:pPr>
            <w:r>
              <w:t>Author GND ID</w:t>
            </w:r>
          </w:p>
        </w:tc>
        <w:tc>
          <w:tcPr>
            <w:tcW w:w="3969" w:type="dxa"/>
          </w:tcPr>
          <w:p w14:paraId="4A93FE67" w14:textId="77777777" w:rsidR="00717A6E" w:rsidRDefault="00717A6E" w:rsidP="00293263">
            <w:pPr>
              <w:pStyle w:val="DraCormetadata"/>
            </w:pPr>
            <w:r w:rsidRPr="00E53D13">
              <w:t>131814397</w:t>
            </w:r>
          </w:p>
        </w:tc>
      </w:tr>
      <w:tr w:rsidR="00717A6E" w14:paraId="2E12B868" w14:textId="77777777" w:rsidTr="00293263">
        <w:tc>
          <w:tcPr>
            <w:tcW w:w="2835" w:type="dxa"/>
          </w:tcPr>
          <w:p w14:paraId="7BB793F4" w14:textId="77777777" w:rsidR="00717A6E" w:rsidRDefault="00717A6E" w:rsidP="00293263">
            <w:pPr>
              <w:pStyle w:val="DraCormetadata"/>
            </w:pPr>
            <w:r>
              <w:t>Editor(s) of the source critical edition or source online edition</w:t>
            </w:r>
          </w:p>
        </w:tc>
        <w:tc>
          <w:tcPr>
            <w:tcW w:w="3969" w:type="dxa"/>
          </w:tcPr>
          <w:p w14:paraId="4CB3F033" w14:textId="77777777" w:rsidR="00717A6E" w:rsidRDefault="00717A6E" w:rsidP="00293263">
            <w:pPr>
              <w:pStyle w:val="DraCormetadata"/>
            </w:pPr>
            <w:r>
              <w:t>Jan Bloemendal</w:t>
            </w:r>
          </w:p>
        </w:tc>
      </w:tr>
      <w:tr w:rsidR="00717A6E" w14:paraId="2E300E9C" w14:textId="77777777" w:rsidTr="00293263">
        <w:tc>
          <w:tcPr>
            <w:tcW w:w="2835" w:type="dxa"/>
          </w:tcPr>
          <w:p w14:paraId="1F394C7E" w14:textId="77777777" w:rsidR="00717A6E" w:rsidRDefault="00717A6E" w:rsidP="00293263">
            <w:pPr>
              <w:pStyle w:val="DraCormetadata"/>
            </w:pPr>
            <w:r>
              <w:t>Transcribed under the supervision of</w:t>
            </w:r>
          </w:p>
        </w:tc>
        <w:tc>
          <w:tcPr>
            <w:tcW w:w="3969" w:type="dxa"/>
          </w:tcPr>
          <w:p w14:paraId="74384806" w14:textId="77777777" w:rsidR="00717A6E" w:rsidRDefault="00717A6E" w:rsidP="00293263">
            <w:pPr>
              <w:pStyle w:val="DraCormetadata"/>
            </w:pPr>
            <w:r>
              <w:t>Jan Bloemendal</w:t>
            </w:r>
          </w:p>
        </w:tc>
      </w:tr>
      <w:tr w:rsidR="00717A6E" w14:paraId="2191D7E8" w14:textId="77777777" w:rsidTr="00293263">
        <w:tc>
          <w:tcPr>
            <w:tcW w:w="2835" w:type="dxa"/>
          </w:tcPr>
          <w:p w14:paraId="04AD370A" w14:textId="77777777" w:rsidR="00717A6E" w:rsidRDefault="00717A6E" w:rsidP="00293263">
            <w:pPr>
              <w:pStyle w:val="DraCormetadata"/>
            </w:pPr>
            <w:r>
              <w:t>Transcribed by</w:t>
            </w:r>
          </w:p>
        </w:tc>
        <w:tc>
          <w:tcPr>
            <w:tcW w:w="3969" w:type="dxa"/>
          </w:tcPr>
          <w:p w14:paraId="04252F3D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4D28D62B" w14:textId="77777777" w:rsidTr="00293263">
        <w:tc>
          <w:tcPr>
            <w:tcW w:w="2835" w:type="dxa"/>
          </w:tcPr>
          <w:p w14:paraId="7314A137" w14:textId="77777777" w:rsidR="00717A6E" w:rsidRDefault="00717A6E" w:rsidP="00293263">
            <w:pPr>
              <w:pStyle w:val="DraCormetadata"/>
            </w:pPr>
            <w:r>
              <w:t>Transcription software</w:t>
            </w:r>
          </w:p>
        </w:tc>
        <w:tc>
          <w:tcPr>
            <w:tcW w:w="3969" w:type="dxa"/>
          </w:tcPr>
          <w:p w14:paraId="7979B52F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0BB575A5" w14:textId="77777777" w:rsidTr="00293263">
        <w:tc>
          <w:tcPr>
            <w:tcW w:w="2835" w:type="dxa"/>
          </w:tcPr>
          <w:p w14:paraId="32AD0078" w14:textId="77777777" w:rsidR="00717A6E" w:rsidRDefault="00717A6E" w:rsidP="00293263">
            <w:pPr>
              <w:pStyle w:val="DraCormetadata"/>
            </w:pPr>
            <w:r>
              <w:t>Converted to TEI under the supervision of</w:t>
            </w:r>
          </w:p>
        </w:tc>
        <w:tc>
          <w:tcPr>
            <w:tcW w:w="3969" w:type="dxa"/>
          </w:tcPr>
          <w:p w14:paraId="31F7D50F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4EC50279" w14:textId="77777777" w:rsidTr="00293263">
        <w:tc>
          <w:tcPr>
            <w:tcW w:w="2835" w:type="dxa"/>
          </w:tcPr>
          <w:p w14:paraId="4B6F0293" w14:textId="77777777" w:rsidR="00717A6E" w:rsidRDefault="00717A6E" w:rsidP="00293263">
            <w:pPr>
              <w:pStyle w:val="DraCormetadata"/>
            </w:pPr>
            <w:r>
              <w:t>Converted to TEI by</w:t>
            </w:r>
          </w:p>
        </w:tc>
        <w:tc>
          <w:tcPr>
            <w:tcW w:w="3969" w:type="dxa"/>
          </w:tcPr>
          <w:p w14:paraId="7CC28DC0" w14:textId="77777777" w:rsidR="00717A6E" w:rsidRDefault="00717A6E" w:rsidP="00293263">
            <w:pPr>
              <w:pStyle w:val="DraCormetadata"/>
            </w:pPr>
            <w:r>
              <w:t>Julia Jennifer Beine</w:t>
            </w:r>
          </w:p>
        </w:tc>
      </w:tr>
      <w:tr w:rsidR="00717A6E" w14:paraId="51E063D4" w14:textId="77777777" w:rsidTr="00293263">
        <w:tc>
          <w:tcPr>
            <w:tcW w:w="2835" w:type="dxa"/>
          </w:tcPr>
          <w:p w14:paraId="76FCC262" w14:textId="77777777" w:rsidR="00717A6E" w:rsidRDefault="00717A6E" w:rsidP="00293263">
            <w:pPr>
              <w:pStyle w:val="DraCormetadata"/>
            </w:pPr>
            <w:r>
              <w:t>Institution</w:t>
            </w:r>
          </w:p>
        </w:tc>
        <w:tc>
          <w:tcPr>
            <w:tcW w:w="3969" w:type="dxa"/>
          </w:tcPr>
          <w:p w14:paraId="59BA0F0E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012E9B8E" w14:textId="77777777" w:rsidTr="00293263">
        <w:tc>
          <w:tcPr>
            <w:tcW w:w="2835" w:type="dxa"/>
          </w:tcPr>
          <w:p w14:paraId="28628A64" w14:textId="77777777" w:rsidR="00717A6E" w:rsidRDefault="00717A6E" w:rsidP="00293263">
            <w:pPr>
              <w:pStyle w:val="DraCormetadata"/>
            </w:pPr>
            <w:r>
              <w:t>Funding organisation or institution</w:t>
            </w:r>
          </w:p>
        </w:tc>
        <w:tc>
          <w:tcPr>
            <w:tcW w:w="3969" w:type="dxa"/>
          </w:tcPr>
          <w:p w14:paraId="6763F804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5769939A" w14:textId="77777777" w:rsidTr="00293263">
        <w:tc>
          <w:tcPr>
            <w:tcW w:w="2835" w:type="dxa"/>
          </w:tcPr>
          <w:p w14:paraId="741251DA" w14:textId="77777777" w:rsidR="00717A6E" w:rsidRDefault="00717A6E" w:rsidP="00293263">
            <w:pPr>
              <w:pStyle w:val="DraCormetadata"/>
            </w:pPr>
            <w:r>
              <w:t>Funding line</w:t>
            </w:r>
          </w:p>
        </w:tc>
        <w:tc>
          <w:tcPr>
            <w:tcW w:w="3969" w:type="dxa"/>
          </w:tcPr>
          <w:p w14:paraId="7DDB0C08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7B481D33" w14:textId="77777777" w:rsidTr="00293263">
        <w:tc>
          <w:tcPr>
            <w:tcW w:w="2835" w:type="dxa"/>
          </w:tcPr>
          <w:p w14:paraId="08506F2A" w14:textId="77777777" w:rsidR="00717A6E" w:rsidRDefault="00717A6E" w:rsidP="00293263">
            <w:pPr>
              <w:pStyle w:val="DraCormetadata"/>
            </w:pPr>
            <w:r>
              <w:t>Publisher</w:t>
            </w:r>
          </w:p>
        </w:tc>
        <w:tc>
          <w:tcPr>
            <w:tcW w:w="3969" w:type="dxa"/>
          </w:tcPr>
          <w:p w14:paraId="10C5472C" w14:textId="77777777" w:rsidR="00717A6E" w:rsidRDefault="00717A6E" w:rsidP="00293263">
            <w:pPr>
              <w:pStyle w:val="DraCormetadata"/>
            </w:pPr>
            <w:r>
              <w:t>DraCor</w:t>
            </w:r>
          </w:p>
        </w:tc>
      </w:tr>
      <w:tr w:rsidR="00717A6E" w14:paraId="44380E27" w14:textId="77777777" w:rsidTr="00293263">
        <w:tc>
          <w:tcPr>
            <w:tcW w:w="2835" w:type="dxa"/>
          </w:tcPr>
          <w:p w14:paraId="189532E7" w14:textId="77777777" w:rsidR="00717A6E" w:rsidRDefault="00717A6E" w:rsidP="00293263">
            <w:pPr>
              <w:pStyle w:val="DraCormetadata"/>
            </w:pPr>
            <w:r>
              <w:lastRenderedPageBreak/>
              <w:t>Licence of the TEI file</w:t>
            </w:r>
          </w:p>
        </w:tc>
        <w:tc>
          <w:tcPr>
            <w:tcW w:w="3969" w:type="dxa"/>
          </w:tcPr>
          <w:p w14:paraId="2ECE87AF" w14:textId="77777777" w:rsidR="00717A6E" w:rsidRDefault="00717A6E" w:rsidP="00293263">
            <w:pPr>
              <w:pStyle w:val="DraCormetadata"/>
            </w:pPr>
            <w:r>
              <w:t>CC0 1.0</w:t>
            </w:r>
          </w:p>
        </w:tc>
      </w:tr>
      <w:tr w:rsidR="00717A6E" w14:paraId="40B6A7AC" w14:textId="77777777" w:rsidTr="00293263">
        <w:tc>
          <w:tcPr>
            <w:tcW w:w="2835" w:type="dxa"/>
          </w:tcPr>
          <w:p w14:paraId="3583D63F" w14:textId="77777777" w:rsidR="00717A6E" w:rsidRDefault="00717A6E" w:rsidP="00293263">
            <w:pPr>
              <w:pStyle w:val="DraCormetadata"/>
            </w:pPr>
            <w:r>
              <w:t>Copyright of the source text edition</w:t>
            </w:r>
          </w:p>
        </w:tc>
        <w:tc>
          <w:tcPr>
            <w:tcW w:w="3969" w:type="dxa"/>
          </w:tcPr>
          <w:p w14:paraId="1DBEEDD4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5E7F3F14" w14:textId="77777777" w:rsidTr="00293263">
        <w:tc>
          <w:tcPr>
            <w:tcW w:w="2835" w:type="dxa"/>
          </w:tcPr>
          <w:p w14:paraId="3A4B3A2A" w14:textId="77777777" w:rsidR="00717A6E" w:rsidRDefault="00717A6E" w:rsidP="00293263">
            <w:pPr>
              <w:pStyle w:val="DraCormetadata"/>
            </w:pPr>
            <w:r>
              <w:t>Source text edition</w:t>
            </w:r>
          </w:p>
        </w:tc>
        <w:tc>
          <w:tcPr>
            <w:tcW w:w="3969" w:type="dxa"/>
          </w:tcPr>
          <w:p w14:paraId="73033E70" w14:textId="3A771113" w:rsidR="00717A6E" w:rsidRDefault="00717A6E" w:rsidP="00293263">
            <w:pPr>
              <w:pStyle w:val="DraCormetadata"/>
            </w:pPr>
            <w:r>
              <w:t xml:space="preserve">Jacobus Cornelius Lummenaeus a Marca: </w:t>
            </w:r>
            <w:r w:rsidR="00AE159E">
              <w:t>Iephte</w:t>
            </w:r>
            <w:r>
              <w:t xml:space="preserve">. Tragoedia sacra. In: Musae lacrymantes, sive Pleias tragica, id est septem tragoediae sacrae. Bustum Sodomae, Abimelech, Iephte, Sampson, Saul, Amnon, Sedechias. Douai: Johannes de Fampoux 1628. pp. </w:t>
            </w:r>
            <w:r w:rsidR="00427C44">
              <w:t>62–89</w:t>
            </w:r>
            <w:r>
              <w:t xml:space="preserve">. </w:t>
            </w:r>
            <w:r w:rsidRPr="00A02835">
              <w:t>https://books.google.</w:t>
            </w:r>
            <w:r w:rsidR="00427C44">
              <w:t>com</w:t>
            </w:r>
            <w:r w:rsidRPr="00A02835">
              <w:t>/books?id=3Wg-AAAAcAAJ</w:t>
            </w:r>
            <w:r>
              <w:t>.</w:t>
            </w:r>
          </w:p>
        </w:tc>
      </w:tr>
      <w:tr w:rsidR="00717A6E" w14:paraId="2251CB46" w14:textId="77777777" w:rsidTr="00293263">
        <w:tc>
          <w:tcPr>
            <w:tcW w:w="2835" w:type="dxa"/>
          </w:tcPr>
          <w:p w14:paraId="52A3CDC9" w14:textId="77777777" w:rsidR="00717A6E" w:rsidRDefault="00717A6E" w:rsidP="00293263">
            <w:pPr>
              <w:pStyle w:val="DraCormetadata"/>
            </w:pPr>
            <w:r>
              <w:t>Copyright of the source critical edition</w:t>
            </w:r>
          </w:p>
        </w:tc>
        <w:tc>
          <w:tcPr>
            <w:tcW w:w="3969" w:type="dxa"/>
          </w:tcPr>
          <w:p w14:paraId="711A8AF5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7EFB05CF" w14:textId="77777777" w:rsidTr="00293263">
        <w:tc>
          <w:tcPr>
            <w:tcW w:w="2835" w:type="dxa"/>
          </w:tcPr>
          <w:p w14:paraId="36EFF00E" w14:textId="77777777" w:rsidR="00717A6E" w:rsidRDefault="00717A6E" w:rsidP="00293263">
            <w:pPr>
              <w:pStyle w:val="DraCormetadata"/>
            </w:pPr>
            <w:r>
              <w:t>Source critical edition</w:t>
            </w:r>
          </w:p>
        </w:tc>
        <w:tc>
          <w:tcPr>
            <w:tcW w:w="3969" w:type="dxa"/>
          </w:tcPr>
          <w:p w14:paraId="2DD928B2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762DB469" w14:textId="77777777" w:rsidTr="00293263">
        <w:tc>
          <w:tcPr>
            <w:tcW w:w="2835" w:type="dxa"/>
          </w:tcPr>
          <w:p w14:paraId="7F1ACB89" w14:textId="77777777" w:rsidR="00717A6E" w:rsidRDefault="00717A6E" w:rsidP="00293263">
            <w:pPr>
              <w:pStyle w:val="DraCormetadata"/>
            </w:pPr>
            <w:r>
              <w:t>Copyright of the digital source</w:t>
            </w:r>
          </w:p>
        </w:tc>
        <w:tc>
          <w:tcPr>
            <w:tcW w:w="3969" w:type="dxa"/>
          </w:tcPr>
          <w:p w14:paraId="41FF31FE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2E51EF9C" w14:textId="77777777" w:rsidTr="00293263">
        <w:tc>
          <w:tcPr>
            <w:tcW w:w="2835" w:type="dxa"/>
          </w:tcPr>
          <w:p w14:paraId="526F29DD" w14:textId="77777777" w:rsidR="00717A6E" w:rsidRDefault="00717A6E" w:rsidP="00293263">
            <w:pPr>
              <w:pStyle w:val="DraCormetadata"/>
            </w:pPr>
            <w:r>
              <w:t>Acknowledgements</w:t>
            </w:r>
          </w:p>
        </w:tc>
        <w:tc>
          <w:tcPr>
            <w:tcW w:w="3969" w:type="dxa"/>
          </w:tcPr>
          <w:p w14:paraId="0DA5D7BC" w14:textId="77777777" w:rsidR="00717A6E" w:rsidRDefault="00717A6E" w:rsidP="00293263">
            <w:pPr>
              <w:pStyle w:val="DraCormetadata"/>
            </w:pPr>
            <w:r>
              <w:t>/</w:t>
            </w:r>
          </w:p>
        </w:tc>
      </w:tr>
      <w:tr w:rsidR="00717A6E" w14:paraId="57792341" w14:textId="77777777" w:rsidTr="00293263">
        <w:tc>
          <w:tcPr>
            <w:tcW w:w="2835" w:type="dxa"/>
          </w:tcPr>
          <w:p w14:paraId="186202E0" w14:textId="77777777" w:rsidR="00717A6E" w:rsidRDefault="00717A6E" w:rsidP="00293263">
            <w:pPr>
              <w:pStyle w:val="DraCormetadata"/>
            </w:pPr>
            <w:r>
              <w:t>Digital source</w:t>
            </w:r>
          </w:p>
        </w:tc>
        <w:tc>
          <w:tcPr>
            <w:tcW w:w="3969" w:type="dxa"/>
          </w:tcPr>
          <w:p w14:paraId="0314FEA1" w14:textId="77777777" w:rsidR="00717A6E" w:rsidRDefault="00717A6E" w:rsidP="00293263">
            <w:pPr>
              <w:pStyle w:val="DraCormetadata"/>
            </w:pPr>
            <w:r>
              <w:t>TransLatin</w:t>
            </w:r>
          </w:p>
        </w:tc>
      </w:tr>
      <w:tr w:rsidR="00717A6E" w14:paraId="3ED206DD" w14:textId="77777777" w:rsidTr="00293263">
        <w:tc>
          <w:tcPr>
            <w:tcW w:w="2835" w:type="dxa"/>
          </w:tcPr>
          <w:p w14:paraId="5D4A5A5E" w14:textId="77777777" w:rsidR="00717A6E" w:rsidRDefault="00717A6E" w:rsidP="00293263">
            <w:pPr>
              <w:pStyle w:val="DraCormetadata"/>
            </w:pPr>
            <w:r>
              <w:t>URL of digital source</w:t>
            </w:r>
          </w:p>
        </w:tc>
        <w:tc>
          <w:tcPr>
            <w:tcW w:w="3969" w:type="dxa"/>
          </w:tcPr>
          <w:p w14:paraId="0879AC42" w14:textId="0FFB9FC9" w:rsidR="00717A6E" w:rsidRDefault="00FB7CD4" w:rsidP="00293263">
            <w:pPr>
              <w:pStyle w:val="DraCormetadata"/>
            </w:pPr>
            <w:r w:rsidRPr="00FB7CD4">
              <w:t>https://github.com/HuygensING/translatin/blob/main/datasource/transcriptions/docx/Lummenaeus-Iephte.docx</w:t>
            </w:r>
          </w:p>
        </w:tc>
      </w:tr>
      <w:tr w:rsidR="00717A6E" w14:paraId="7E019ACC" w14:textId="77777777" w:rsidTr="00293263">
        <w:tc>
          <w:tcPr>
            <w:tcW w:w="2835" w:type="dxa"/>
          </w:tcPr>
          <w:p w14:paraId="1A5E308B" w14:textId="77777777" w:rsidR="00717A6E" w:rsidRDefault="00717A6E" w:rsidP="00293263">
            <w:pPr>
              <w:pStyle w:val="DraCormetadata"/>
            </w:pPr>
            <w:r>
              <w:t>Availability status</w:t>
            </w:r>
          </w:p>
        </w:tc>
        <w:tc>
          <w:tcPr>
            <w:tcW w:w="3969" w:type="dxa"/>
          </w:tcPr>
          <w:p w14:paraId="2A78F952" w14:textId="77777777" w:rsidR="00717A6E" w:rsidRDefault="00717A6E" w:rsidP="00293263">
            <w:pPr>
              <w:pStyle w:val="DraCormetadata"/>
            </w:pPr>
            <w:r>
              <w:t>free</w:t>
            </w:r>
          </w:p>
        </w:tc>
      </w:tr>
      <w:tr w:rsidR="00717A6E" w14:paraId="43CDF47F" w14:textId="77777777" w:rsidTr="00293263">
        <w:tc>
          <w:tcPr>
            <w:tcW w:w="2835" w:type="dxa"/>
          </w:tcPr>
          <w:p w14:paraId="1E9C8669" w14:textId="77777777" w:rsidR="00717A6E" w:rsidRDefault="00717A6E" w:rsidP="00293263">
            <w:pPr>
              <w:pStyle w:val="DraCormetadata"/>
            </w:pPr>
            <w:r>
              <w:t>Notes on the availability status</w:t>
            </w:r>
          </w:p>
        </w:tc>
        <w:tc>
          <w:tcPr>
            <w:tcW w:w="3969" w:type="dxa"/>
          </w:tcPr>
          <w:p w14:paraId="75DD3F2F" w14:textId="77777777" w:rsidR="00717A6E" w:rsidRDefault="00717A6E" w:rsidP="00293263">
            <w:pPr>
              <w:pStyle w:val="DraCormetadata"/>
            </w:pPr>
            <w:r w:rsidRPr="00B22CE1">
              <w:t>In the public domain.</w:t>
            </w:r>
          </w:p>
        </w:tc>
      </w:tr>
    </w:tbl>
    <w:p w14:paraId="508BEBD8" w14:textId="28A5E221" w:rsidR="002352F7" w:rsidRPr="00576899" w:rsidRDefault="00163F8D" w:rsidP="00C966AE">
      <w:pPr>
        <w:pStyle w:val="DraCoradditions"/>
        <w:rPr>
          <w:lang w:val="la-Latn"/>
        </w:rPr>
      </w:pPr>
      <w:r w:rsidRPr="00576899">
        <w:rPr>
          <w:lang w:val="la-Latn"/>
        </w:rPr>
        <w:t>/</w:t>
      </w:r>
      <w:r w:rsidR="002352F7" w:rsidRPr="00576899">
        <w:rPr>
          <w:lang w:val="la-Latn"/>
        </w:rPr>
        <w:t>front</w:t>
      </w:r>
      <w:r w:rsidRPr="00576899">
        <w:rPr>
          <w:lang w:val="la-Latn"/>
        </w:rPr>
        <w:t>/</w:t>
      </w:r>
    </w:p>
    <w:p w14:paraId="38CE8AFC" w14:textId="025E7364" w:rsidR="00272672" w:rsidRPr="00576899" w:rsidRDefault="00272672" w:rsidP="00C966AE">
      <w:pPr>
        <w:pStyle w:val="DraCoradditions"/>
        <w:rPr>
          <w:lang w:val="la-Latn"/>
        </w:rPr>
      </w:pPr>
      <w:r w:rsidRPr="00576899">
        <w:rPr>
          <w:lang w:val="la-Latn"/>
        </w:rPr>
        <w:t>/titlePage_start/</w:t>
      </w:r>
    </w:p>
    <w:p w14:paraId="6EF6BA1F" w14:textId="61094E0D" w:rsidR="00C966AE" w:rsidRPr="00576899" w:rsidRDefault="00C966AE" w:rsidP="00C966AE">
      <w:pPr>
        <w:pStyle w:val="DraCoradditions"/>
        <w:rPr>
          <w:lang w:val="la-Latn"/>
        </w:rPr>
      </w:pPr>
      <w:r w:rsidRPr="00576899">
        <w:rPr>
          <w:lang w:val="la-Latn"/>
        </w:rPr>
        <w:t>/title_start/</w:t>
      </w:r>
    </w:p>
    <w:p w14:paraId="1C9CE0D2" w14:textId="77777777" w:rsidR="008E6298" w:rsidRPr="00576899" w:rsidRDefault="002352F7" w:rsidP="00C966AE">
      <w:pPr>
        <w:pStyle w:val="DraCorstandard"/>
      </w:pPr>
      <w:r w:rsidRPr="00576899">
        <w:t>IEPHTE</w:t>
      </w:r>
    </w:p>
    <w:p w14:paraId="734E620C" w14:textId="77777777" w:rsidR="008E6298" w:rsidRPr="00576899" w:rsidRDefault="002352F7" w:rsidP="00C966AE">
      <w:pPr>
        <w:pStyle w:val="DraCorstandard"/>
      </w:pPr>
      <w:r w:rsidRPr="00576899">
        <w:t>TRAGOEDIA SACRA.</w:t>
      </w:r>
    </w:p>
    <w:p w14:paraId="4A2D652B" w14:textId="3BD6089E" w:rsidR="00C966AE" w:rsidRPr="00576899" w:rsidRDefault="00C966AE" w:rsidP="00C966AE">
      <w:pPr>
        <w:pStyle w:val="DraCoradditions"/>
        <w:rPr>
          <w:lang w:val="la-Latn"/>
        </w:rPr>
      </w:pPr>
      <w:r w:rsidRPr="00576899">
        <w:rPr>
          <w:lang w:val="la-Latn"/>
        </w:rPr>
        <w:t>/title_end/</w:t>
      </w:r>
    </w:p>
    <w:p w14:paraId="21F6AF0A" w14:textId="3C06667B" w:rsidR="00272672" w:rsidRPr="00576899" w:rsidRDefault="00272672" w:rsidP="00C966AE">
      <w:pPr>
        <w:pStyle w:val="DraCoradditions"/>
        <w:rPr>
          <w:lang w:val="la-Latn"/>
        </w:rPr>
      </w:pPr>
      <w:r w:rsidRPr="00576899">
        <w:rPr>
          <w:lang w:val="la-Latn"/>
        </w:rPr>
        <w:t>/titlePage_end/</w:t>
      </w:r>
    </w:p>
    <w:p w14:paraId="70AE5B50" w14:textId="3FF69F69" w:rsidR="008E6298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63</w:t>
      </w:r>
    </w:p>
    <w:p w14:paraId="7AA4BEA9" w14:textId="35B1D7FB" w:rsidR="00CA6623" w:rsidRPr="00576899" w:rsidRDefault="00CA6623" w:rsidP="00A3132D">
      <w:pPr>
        <w:pStyle w:val="DraCoradditions"/>
        <w:rPr>
          <w:lang w:val="la-Latn"/>
        </w:rPr>
      </w:pPr>
      <w:r w:rsidRPr="00576899">
        <w:rPr>
          <w:lang w:val="la-Latn"/>
        </w:rPr>
        <w:t>/dedication_start</w:t>
      </w:r>
      <w:r w:rsidR="00A3132D" w:rsidRPr="00576899">
        <w:rPr>
          <w:lang w:val="la-Latn"/>
        </w:rPr>
        <w:t>=verse/</w:t>
      </w:r>
    </w:p>
    <w:p w14:paraId="4438C4C2" w14:textId="648D32FD" w:rsidR="008E6298" w:rsidRPr="00576899" w:rsidRDefault="002352F7" w:rsidP="00C966AE">
      <w:pPr>
        <w:pStyle w:val="DraCorstandard"/>
      </w:pPr>
      <w:r w:rsidRPr="00576899">
        <w:lastRenderedPageBreak/>
        <w:t>AMPLISSIMO</w:t>
      </w:r>
      <w:r w:rsidR="00CD3609">
        <w:t xml:space="preserve"> </w:t>
      </w:r>
      <w:r w:rsidRPr="00576899">
        <w:t>ET</w:t>
      </w:r>
      <w:r w:rsidR="00CD3609">
        <w:t xml:space="preserve"> </w:t>
      </w:r>
      <w:r w:rsidRPr="00576899">
        <w:t>R.DO ADMODVM DOMINO</w:t>
      </w:r>
      <w:r w:rsidR="00CD3609">
        <w:t xml:space="preserve"> </w:t>
      </w:r>
      <w:r w:rsidRPr="00576899">
        <w:t>D. IOANNI DE MEERE</w:t>
      </w:r>
      <w:r w:rsidR="00CD3609">
        <w:t xml:space="preserve"> </w:t>
      </w:r>
      <w:r w:rsidRPr="00576899">
        <w:t>ABBATI AQVICINCTINO, &amp;c.</w:t>
      </w:r>
      <w:r w:rsidR="00CD3609">
        <w:t xml:space="preserve"> </w:t>
      </w:r>
      <w:r w:rsidRPr="00576899">
        <w:t>DOMINO ET PATRONO MEO</w:t>
      </w:r>
      <w:r w:rsidR="00CD3609">
        <w:t xml:space="preserve"> </w:t>
      </w:r>
      <w:r w:rsidRPr="00576899">
        <w:t>COLENDISSIMO. L. M. C. D.D. Q</w:t>
      </w:r>
    </w:p>
    <w:p w14:paraId="64D2F56D" w14:textId="77777777" w:rsidR="008E6298" w:rsidRPr="00576899" w:rsidRDefault="002352F7" w:rsidP="00C966AE">
      <w:pPr>
        <w:pStyle w:val="DraCorstandard"/>
      </w:pPr>
      <w:r w:rsidRPr="00576899">
        <w:t>SAcrorum Antistes, quà sese Aquicinctia moles,</w:t>
      </w:r>
    </w:p>
    <w:p w14:paraId="020ED27F" w14:textId="77777777" w:rsidR="008E6298" w:rsidRPr="00576899" w:rsidRDefault="002352F7" w:rsidP="00C966AE">
      <w:pPr>
        <w:pStyle w:val="DraCorstandard"/>
      </w:pPr>
      <w:r w:rsidRPr="00576899">
        <w:t>Sublimi ad Superos vertice, tollit humo.</w:t>
      </w:r>
    </w:p>
    <w:p w14:paraId="65B30562" w14:textId="77777777" w:rsidR="008E6298" w:rsidRPr="00576899" w:rsidRDefault="002352F7" w:rsidP="00C966AE">
      <w:pPr>
        <w:pStyle w:val="DraCorstandard"/>
      </w:pPr>
      <w:r w:rsidRPr="00576899">
        <w:t>Principis Hebraei fortunam, &amp; dira cruentae</w:t>
      </w:r>
    </w:p>
    <w:p w14:paraId="4D046C92" w14:textId="77777777" w:rsidR="008E6298" w:rsidRPr="00576899" w:rsidRDefault="002352F7" w:rsidP="00C966AE">
      <w:pPr>
        <w:pStyle w:val="DraCorstandard"/>
      </w:pPr>
      <w:r w:rsidRPr="00576899">
        <w:t>Sacra molae, &amp; caesae Iephtidis inferias,</w:t>
      </w:r>
    </w:p>
    <w:p w14:paraId="7054B39F" w14:textId="77777777" w:rsidR="008E6298" w:rsidRPr="00576899" w:rsidRDefault="002352F7" w:rsidP="00C966AE">
      <w:pPr>
        <w:pStyle w:val="DraCorstandard"/>
      </w:pPr>
      <w:r w:rsidRPr="00576899">
        <w:t>Spectabis crocëi depicta in margine pepli,</w:t>
      </w:r>
    </w:p>
    <w:p w14:paraId="33F9C52B" w14:textId="77777777" w:rsidR="008E6298" w:rsidRPr="00576899" w:rsidRDefault="002352F7" w:rsidP="00C966AE">
      <w:pPr>
        <w:pStyle w:val="DraCorstandard"/>
      </w:pPr>
      <w:r w:rsidRPr="00576899">
        <w:t>Melpomené lacrymis quod rigat vsque suis.</w:t>
      </w:r>
    </w:p>
    <w:p w14:paraId="7E8A6FA4" w14:textId="77777777" w:rsidR="008E6298" w:rsidRPr="00576899" w:rsidRDefault="002352F7" w:rsidP="00C966AE">
      <w:pPr>
        <w:pStyle w:val="DraCorstandard"/>
      </w:pPr>
      <w:r w:rsidRPr="00576899">
        <w:t>Melpomené Tragico suras vestita cothurno,</w:t>
      </w:r>
    </w:p>
    <w:p w14:paraId="68C9351C" w14:textId="77777777" w:rsidR="008E6298" w:rsidRPr="00576899" w:rsidRDefault="002352F7" w:rsidP="00C966AE">
      <w:pPr>
        <w:pStyle w:val="DraCorstandard"/>
      </w:pPr>
      <w:r w:rsidRPr="00576899">
        <w:t>Melpomené studijs officiosa meis.</w:t>
      </w:r>
    </w:p>
    <w:p w14:paraId="5AFBDA62" w14:textId="77777777" w:rsidR="008E6298" w:rsidRPr="00576899" w:rsidRDefault="002352F7" w:rsidP="00C966AE">
      <w:pPr>
        <w:pStyle w:val="DraCorstandard"/>
      </w:pPr>
      <w:r w:rsidRPr="00576899">
        <w:t>Forsan &amp; has lacrymas hilaro spectabis ocello,</w:t>
      </w:r>
    </w:p>
    <w:p w14:paraId="10444E4E" w14:textId="77777777" w:rsidR="008E6298" w:rsidRPr="00576899" w:rsidRDefault="002352F7" w:rsidP="00C966AE">
      <w:pPr>
        <w:pStyle w:val="DraCorstandard"/>
      </w:pPr>
      <w:r w:rsidRPr="00576899">
        <w:t>Et scena haec aliquid fortè decoris habet.</w:t>
      </w:r>
    </w:p>
    <w:p w14:paraId="75D49F09" w14:textId="77777777" w:rsidR="008E6298" w:rsidRPr="00576899" w:rsidRDefault="002352F7" w:rsidP="00C966AE">
      <w:pPr>
        <w:pStyle w:val="DraCorstandard"/>
      </w:pPr>
      <w:r w:rsidRPr="00576899">
        <w:t>O vtinam! &amp; tibi riderent haec tristia! (quanquam</w:t>
      </w:r>
    </w:p>
    <w:p w14:paraId="2CB458BD" w14:textId="77777777" w:rsidR="008E6298" w:rsidRPr="00576899" w:rsidRDefault="002352F7" w:rsidP="00C966AE">
      <w:pPr>
        <w:pStyle w:val="DraCorstandard"/>
      </w:pPr>
      <w:r w:rsidRPr="00576899">
        <w:t>In conchâ Veneris tristia nulla sedent.)</w:t>
      </w:r>
    </w:p>
    <w:p w14:paraId="7CAC8E7A" w14:textId="77777777" w:rsidR="008E6298" w:rsidRPr="00576899" w:rsidRDefault="002352F7" w:rsidP="00C966AE">
      <w:pPr>
        <w:pStyle w:val="DraCorstandard"/>
      </w:pPr>
      <w:r w:rsidRPr="00576899">
        <w:t>Riderent tamen! &amp; rideres tristibus illis,</w:t>
      </w:r>
    </w:p>
    <w:p w14:paraId="5600BB19" w14:textId="77777777" w:rsidR="008E6298" w:rsidRPr="00576899" w:rsidRDefault="002352F7" w:rsidP="00C966AE">
      <w:pPr>
        <w:pStyle w:val="DraCorstandard"/>
      </w:pPr>
      <w:r w:rsidRPr="00576899">
        <w:t>Quae fleuit patrijs porphyro nata iugis!</w:t>
      </w:r>
    </w:p>
    <w:p w14:paraId="7B1EC047" w14:textId="77777777" w:rsidR="008E6298" w:rsidRPr="00576899" w:rsidRDefault="002352F7" w:rsidP="00C966AE">
      <w:pPr>
        <w:pStyle w:val="DraCorstandard"/>
      </w:pPr>
      <w:r w:rsidRPr="00576899">
        <w:t>Hoc equidem, hoc animo veri praesagia dicunt.</w:t>
      </w:r>
    </w:p>
    <w:p w14:paraId="1C606E4E" w14:textId="77777777" w:rsidR="008E6298" w:rsidRPr="00576899" w:rsidRDefault="002352F7" w:rsidP="00C966AE">
      <w:pPr>
        <w:pStyle w:val="DraCorstandard"/>
      </w:pPr>
      <w:r w:rsidRPr="00576899">
        <w:t>Quod mihi post nimbum &amp; nubila, Phoebus eris.</w:t>
      </w:r>
    </w:p>
    <w:p w14:paraId="20D91A97" w14:textId="2431B39C" w:rsidR="00A3132D" w:rsidRPr="00576899" w:rsidRDefault="00A3132D" w:rsidP="00A3132D">
      <w:pPr>
        <w:pStyle w:val="DraCoradditions"/>
        <w:rPr>
          <w:lang w:val="la-Latn"/>
        </w:rPr>
      </w:pPr>
      <w:r w:rsidRPr="00576899">
        <w:rPr>
          <w:lang w:val="la-Latn"/>
        </w:rPr>
        <w:t>/dedication_end/</w:t>
      </w:r>
    </w:p>
    <w:p w14:paraId="2C5A5093" w14:textId="77777777" w:rsidR="00242B53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64</w:t>
      </w:r>
    </w:p>
    <w:p w14:paraId="3AA4AF1E" w14:textId="77777777" w:rsidR="00242B53" w:rsidRPr="00576899" w:rsidRDefault="00242B53" w:rsidP="00242B53">
      <w:pPr>
        <w:pStyle w:val="DraCoradditions"/>
        <w:rPr>
          <w:lang w:val="la-Latn"/>
        </w:rPr>
      </w:pPr>
      <w:r w:rsidRPr="00576899">
        <w:rPr>
          <w:lang w:val="la-Latn"/>
        </w:rPr>
        <w:t>/epistle_start=prose/</w:t>
      </w:r>
    </w:p>
    <w:p w14:paraId="648C309B" w14:textId="2FB82644" w:rsidR="008E6298" w:rsidRPr="00576899" w:rsidRDefault="002352F7" w:rsidP="00C966AE">
      <w:pPr>
        <w:pStyle w:val="DraCorstandard"/>
      </w:pPr>
      <w:r w:rsidRPr="00576899">
        <w:t>REVERENDO VIRO</w:t>
      </w:r>
      <w:r w:rsidR="005662B3">
        <w:t xml:space="preserve"> </w:t>
      </w:r>
      <w:r w:rsidRPr="00576899">
        <w:t>D IACOBO CORNELIO</w:t>
      </w:r>
      <w:r w:rsidR="005662B3">
        <w:t xml:space="preserve"> </w:t>
      </w:r>
      <w:r w:rsidRPr="00576899">
        <w:t>LVMMENAEO A MARCA,</w:t>
      </w:r>
      <w:r w:rsidR="005662B3">
        <w:t xml:space="preserve"> </w:t>
      </w:r>
      <w:r w:rsidRPr="00576899">
        <w:t>SACERDOTI BENEDICTINO.</w:t>
      </w:r>
    </w:p>
    <w:p w14:paraId="1CDB901B" w14:textId="1598A25E" w:rsidR="008E6298" w:rsidRPr="00576899" w:rsidRDefault="002352F7" w:rsidP="00C966AE">
      <w:pPr>
        <w:pStyle w:val="DraCorstandard"/>
      </w:pPr>
      <w:r w:rsidRPr="00576899">
        <w:t>COrollarium illud tuum, à te ex vtroque Parnassi vertice delibatum, &amp; ad me transmissum</w:t>
      </w:r>
      <w:r w:rsidR="005662B3">
        <w:t xml:space="preserve"> </w:t>
      </w:r>
      <w:r w:rsidRPr="00576899">
        <w:t>&amp; libenter accepi, &amp; legi attentius. Nec parabile</w:t>
      </w:r>
      <w:r w:rsidR="005662B3">
        <w:t xml:space="preserve"> </w:t>
      </w:r>
      <w:r w:rsidRPr="00576899">
        <w:t>existimo hoc scribendi genus, quin immò difficillimum iudico, vt comparari possit. Hinc legi attentius, nec equidem frustrà. Nam lucubrationes has</w:t>
      </w:r>
      <w:r w:rsidR="005662B3">
        <w:t xml:space="preserve"> </w:t>
      </w:r>
      <w:r w:rsidRPr="00576899">
        <w:t>tuas praeceptis pöetices egregiè imbutas agnoui, &amp;</w:t>
      </w:r>
      <w:r w:rsidR="005662B3">
        <w:t xml:space="preserve"> </w:t>
      </w:r>
      <w:r w:rsidRPr="00576899">
        <w:t xml:space="preserve">tuam ipsius eruditionem admirans, litteras politiores ab Ordine nostro non exulasse facilè perspexi. Quid, si </w:t>
      </w:r>
      <w:r w:rsidRPr="00576899">
        <w:lastRenderedPageBreak/>
        <w:t>ABSALOMVM videam? quid si sacrarum litterarum professorem, cothurnum Sophoclaeum indutum, cernam abigere à Repub. Christianâ Comicorum turbam, in morum corruptelâ,</w:t>
      </w:r>
      <w:r w:rsidR="00B56F0E">
        <w:t xml:space="preserve"> </w:t>
      </w:r>
      <w:r w:rsidRPr="00576899">
        <w:t>inseruientem adolescentibus, &amp; pietatem vnà cum</w:t>
      </w:r>
      <w:r w:rsidR="00B56F0E">
        <w:t xml:space="preserve"> </w:t>
      </w:r>
      <w:r w:rsidRPr="00576899">
        <w:t>religione, à pectoribus nostris semouentem Facessant Plauti, euanescant Terentij, sintque à nobis</w:t>
      </w:r>
      <w:r w:rsidR="00B56F0E">
        <w:t xml:space="preserve"> </w:t>
      </w:r>
      <w:r w:rsidRPr="00576899">
        <w:t>procul isti profani. Huc ergò conuolet Christianus,</w:t>
      </w:r>
      <w:r w:rsidR="00B56F0E">
        <w:t xml:space="preserve"> </w:t>
      </w:r>
      <w:r w:rsidRPr="00576899">
        <w:t>&amp; cum morum probitate, pietatem addiscat, religionem intueatur, aemuletur. Hoc mente concipio,</w:t>
      </w:r>
      <w:r w:rsidR="00B56F0E">
        <w:t xml:space="preserve"> </w:t>
      </w:r>
      <w:r w:rsidRPr="00576899">
        <w:t>concipio &amp; animo. Tibi interim alteri Maroni Moecenates non defuturos, sat scio, qui, si dicatas volueris lucubrationes tuas, habebunt, agent, immò</w:t>
      </w:r>
      <w:r w:rsidR="00B56F0E">
        <w:t xml:space="preserve"> </w:t>
      </w:r>
      <w:r w:rsidRPr="00576899">
        <w:t>referent gratias, &amp;c. Vale, datum PARMAE,</w:t>
      </w:r>
    </w:p>
    <w:p w14:paraId="1EB10FE4" w14:textId="77777777" w:rsidR="008E6298" w:rsidRPr="00576899" w:rsidRDefault="002352F7" w:rsidP="00C966AE">
      <w:pPr>
        <w:pStyle w:val="DraCorstandard"/>
      </w:pPr>
      <w:r w:rsidRPr="00576899">
        <w:t>4. Calend. Quint. 1622.</w:t>
      </w:r>
    </w:p>
    <w:p w14:paraId="75866856" w14:textId="77777777" w:rsidR="008E6298" w:rsidRPr="00576899" w:rsidRDefault="002352F7" w:rsidP="00C966AE">
      <w:pPr>
        <w:pStyle w:val="DraCorstandard"/>
      </w:pPr>
      <w:r w:rsidRPr="00576899">
        <w:t>R.de Paternit. T. deditiß.</w:t>
      </w:r>
    </w:p>
    <w:p w14:paraId="63C66EC0" w14:textId="77777777" w:rsidR="008E6298" w:rsidRPr="00576899" w:rsidRDefault="002352F7" w:rsidP="00C966AE">
      <w:pPr>
        <w:pStyle w:val="DraCorstandard"/>
      </w:pPr>
      <w:r w:rsidRPr="00576899">
        <w:t>D. ANGELVS GRYLLVS,</w:t>
      </w:r>
    </w:p>
    <w:p w14:paraId="31F3174D" w14:textId="77777777" w:rsidR="008E6298" w:rsidRPr="00576899" w:rsidRDefault="002352F7" w:rsidP="00C966AE">
      <w:pPr>
        <w:pStyle w:val="DraCorstandard"/>
      </w:pPr>
      <w:r w:rsidRPr="00576899">
        <w:t>Abbas &amp; Praeses Congreg. Casinen.</w:t>
      </w:r>
    </w:p>
    <w:p w14:paraId="3A319C0C" w14:textId="0B68211F" w:rsidR="00181646" w:rsidRPr="00576899" w:rsidRDefault="00181646" w:rsidP="00181646">
      <w:pPr>
        <w:pStyle w:val="DraCoradditions"/>
        <w:rPr>
          <w:lang w:val="la-Latn"/>
        </w:rPr>
      </w:pPr>
      <w:r w:rsidRPr="00576899">
        <w:rPr>
          <w:lang w:val="la-Latn"/>
        </w:rPr>
        <w:t>/epistle_end/</w:t>
      </w:r>
    </w:p>
    <w:p w14:paraId="26B20463" w14:textId="59387B2A" w:rsidR="00692452" w:rsidRPr="00576899" w:rsidRDefault="00692452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65</w:t>
      </w:r>
    </w:p>
    <w:p w14:paraId="34CB66F9" w14:textId="77777777" w:rsidR="00181646" w:rsidRPr="00576899" w:rsidRDefault="00181646" w:rsidP="00181646">
      <w:pPr>
        <w:pStyle w:val="DraCoradditions"/>
        <w:rPr>
          <w:lang w:val="la-Latn"/>
        </w:rPr>
      </w:pPr>
      <w:r w:rsidRPr="00576899">
        <w:rPr>
          <w:lang w:val="la-Latn"/>
        </w:rPr>
        <w:t>/epistle_start=prose/</w:t>
      </w:r>
    </w:p>
    <w:p w14:paraId="44B3E2D0" w14:textId="62CED764" w:rsidR="008E6298" w:rsidRPr="00576899" w:rsidRDefault="002352F7" w:rsidP="00C966AE">
      <w:pPr>
        <w:pStyle w:val="DraCorstandard"/>
      </w:pPr>
      <w:r w:rsidRPr="00576899">
        <w:t>REVERENDO VIRO</w:t>
      </w:r>
    </w:p>
    <w:p w14:paraId="5F7009C7" w14:textId="77777777" w:rsidR="008E6298" w:rsidRPr="00576899" w:rsidRDefault="002352F7" w:rsidP="00C966AE">
      <w:pPr>
        <w:pStyle w:val="DraCorstandard"/>
      </w:pPr>
      <w:r w:rsidRPr="00576899">
        <w:t>D. CORNELIO A MARCA</w:t>
      </w:r>
    </w:p>
    <w:p w14:paraId="2FD287B1" w14:textId="77777777" w:rsidR="008E6298" w:rsidRPr="00576899" w:rsidRDefault="002352F7" w:rsidP="00C966AE">
      <w:pPr>
        <w:pStyle w:val="DraCorstandard"/>
      </w:pPr>
      <w:r w:rsidRPr="00576899">
        <w:t>RELIG. SACERDOTI.</w:t>
      </w:r>
    </w:p>
    <w:p w14:paraId="01B42B7B" w14:textId="77777777" w:rsidR="008E6298" w:rsidRPr="00576899" w:rsidRDefault="002352F7" w:rsidP="00C966AE">
      <w:pPr>
        <w:pStyle w:val="DraCorstandard"/>
      </w:pPr>
      <w:r w:rsidRPr="00576899">
        <w:t>REVERENDE DOMINE,</w:t>
      </w:r>
    </w:p>
    <w:p w14:paraId="774EC3F3" w14:textId="15B3CCFC" w:rsidR="008E6298" w:rsidRPr="00576899" w:rsidRDefault="002352F7" w:rsidP="00C966AE">
      <w:pPr>
        <w:pStyle w:val="DraCorstandard"/>
      </w:pPr>
      <w:r w:rsidRPr="00576899">
        <w:t>Litteras tuas libenter vidi, &amp; in eis adfectum tuum ergà me. Nec verò ingratum fuit,</w:t>
      </w:r>
      <w:r w:rsidR="00310AD9">
        <w:t xml:space="preserve"> </w:t>
      </w:r>
      <w:r w:rsidRPr="00576899">
        <w:t>vel à vero alienum, quod nunciauit frater tuus,</w:t>
      </w:r>
      <w:r w:rsidR="00310AD9">
        <w:t xml:space="preserve"> </w:t>
      </w:r>
      <w:r w:rsidRPr="00576899">
        <w:t>adfici me tibi &amp; sacris tuis poematibus. Id ego</w:t>
      </w:r>
      <w:r w:rsidR="00310AD9">
        <w:t xml:space="preserve"> </w:t>
      </w:r>
      <w:r w:rsidRPr="00576899">
        <w:t>ipse manu meâ iam testor: &amp; Deum laudo, fontem omnis boni, qui te talem fecit esse in Ordine</w:t>
      </w:r>
      <w:r w:rsidR="00310AD9">
        <w:t xml:space="preserve"> </w:t>
      </w:r>
      <w:r w:rsidRPr="00576899">
        <w:t>nostro, in quo, vt te pro eius splendore, &amp; sui nominis gloriâ conseruet, donáque sua in te augeat,</w:t>
      </w:r>
      <w:r w:rsidR="00310AD9">
        <w:t xml:space="preserve"> </w:t>
      </w:r>
      <w:r w:rsidRPr="00576899">
        <w:t>supplex eum veneror. A me verò, expecta omne</w:t>
      </w:r>
      <w:r w:rsidR="00310AD9">
        <w:t xml:space="preserve"> </w:t>
      </w:r>
      <w:r w:rsidRPr="00576899">
        <w:t>id, quod ab amico expectari debet, sciasque opusculis tuis pöeticis vehementer me recreari, &amp; iuuari: quia in ijs pietatem &amp; honestatem arti &amp;</w:t>
      </w:r>
      <w:r w:rsidR="0012025B">
        <w:t xml:space="preserve"> </w:t>
      </w:r>
      <w:r w:rsidRPr="00576899">
        <w:t>doctrinae iungis; abstinesque ab ijs, quae te virum</w:t>
      </w:r>
      <w:r w:rsidR="0012025B">
        <w:t xml:space="preserve"> </w:t>
      </w:r>
      <w:r w:rsidRPr="00576899">
        <w:t>religiosum scribere &amp; me legere non decet. Sic</w:t>
      </w:r>
      <w:r w:rsidR="0012025B">
        <w:t xml:space="preserve"> </w:t>
      </w:r>
      <w:r w:rsidRPr="00576899">
        <w:t>porrò perge, &amp; gratiam inibis omnium illorum, qui</w:t>
      </w:r>
      <w:r w:rsidR="0012025B">
        <w:t xml:space="preserve"> </w:t>
      </w:r>
      <w:r w:rsidRPr="00576899">
        <w:t>vanas illas &amp; impuras Musas fastidiunt: &amp;</w:t>
      </w:r>
      <w:r w:rsidR="0012025B">
        <w:t xml:space="preserve"> </w:t>
      </w:r>
      <w:r w:rsidRPr="00576899">
        <w:t>quod praecipuum est, meritum consequêris apud</w:t>
      </w:r>
      <w:r w:rsidR="0012025B">
        <w:t xml:space="preserve"> </w:t>
      </w:r>
      <w:r w:rsidRPr="00576899">
        <w:t>Deum: vt qui pijs &amp; honestis tuis versibus, obscoena &amp; indecentia carmina è manibus philomusorum excuties, &amp;c. LAETIIS, 12. Nouemb. 1614.</w:t>
      </w:r>
    </w:p>
    <w:p w14:paraId="1DEE07DA" w14:textId="77777777" w:rsidR="008E6298" w:rsidRPr="00576899" w:rsidRDefault="002352F7" w:rsidP="00C966AE">
      <w:pPr>
        <w:pStyle w:val="DraCorstandard"/>
      </w:pPr>
      <w:r w:rsidRPr="00576899">
        <w:lastRenderedPageBreak/>
        <w:t>R.ae V. Amantiss. &amp; Studiosiss.</w:t>
      </w:r>
    </w:p>
    <w:p w14:paraId="2CF74263" w14:textId="12613C06" w:rsidR="008E6298" w:rsidRPr="00576899" w:rsidRDefault="002352F7" w:rsidP="00C966AE">
      <w:pPr>
        <w:pStyle w:val="DraCorstandard"/>
      </w:pPr>
      <w:r w:rsidRPr="00576899">
        <w:t>ANTONIVS DE</w:t>
      </w:r>
      <w:r w:rsidR="008E6298" w:rsidRPr="00576899">
        <w:t xml:space="preserve"> </w:t>
      </w:r>
      <w:r w:rsidRPr="00576899">
        <w:t>WINGHE,</w:t>
      </w:r>
    </w:p>
    <w:p w14:paraId="26A405EF" w14:textId="77777777" w:rsidR="008E6298" w:rsidRPr="00576899" w:rsidRDefault="002352F7" w:rsidP="00C966AE">
      <w:pPr>
        <w:pStyle w:val="DraCorstandard"/>
      </w:pPr>
      <w:r w:rsidRPr="00576899">
        <w:t>Abbas Laetiensis.</w:t>
      </w:r>
    </w:p>
    <w:p w14:paraId="41D002BB" w14:textId="7F6BD001" w:rsidR="00080CF7" w:rsidRPr="00576899" w:rsidRDefault="00080CF7" w:rsidP="00080CF7">
      <w:pPr>
        <w:pStyle w:val="DraCoradditions"/>
        <w:rPr>
          <w:lang w:val="la-Latn"/>
        </w:rPr>
      </w:pPr>
      <w:r w:rsidRPr="00576899">
        <w:rPr>
          <w:lang w:val="la-Latn"/>
        </w:rPr>
        <w:t>/epistle_end/</w:t>
      </w:r>
    </w:p>
    <w:p w14:paraId="694A9DA3" w14:textId="77777777" w:rsidR="00080CF7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66</w:t>
      </w:r>
    </w:p>
    <w:p w14:paraId="6E8E5B24" w14:textId="7110BCD4" w:rsidR="00080CF7" w:rsidRPr="00576899" w:rsidRDefault="00080CF7" w:rsidP="00080CF7">
      <w:pPr>
        <w:pStyle w:val="DraCoradditions"/>
        <w:rPr>
          <w:lang w:val="la-Latn"/>
        </w:rPr>
      </w:pPr>
      <w:r w:rsidRPr="00576899">
        <w:rPr>
          <w:lang w:val="la-Latn"/>
        </w:rPr>
        <w:t>/argument_start=prose/</w:t>
      </w:r>
    </w:p>
    <w:p w14:paraId="402A1F78" w14:textId="3A8A5E26" w:rsidR="008E6298" w:rsidRPr="00576899" w:rsidRDefault="002352F7" w:rsidP="00080CF7">
      <w:pPr>
        <w:pStyle w:val="DraCorhead"/>
      </w:pPr>
      <w:r w:rsidRPr="00576899">
        <w:t>ARGVMENTVM.</w:t>
      </w:r>
    </w:p>
    <w:p w14:paraId="5F9C01B7" w14:textId="590DD98A" w:rsidR="00163F8D" w:rsidRPr="00576899" w:rsidRDefault="002352F7" w:rsidP="00C966AE">
      <w:pPr>
        <w:pStyle w:val="DraCorstandard"/>
      </w:pPr>
      <w:r w:rsidRPr="00576899">
        <w:t>IEPHTE, irruentibus Ammonitis, &amp; latè</w:t>
      </w:r>
      <w:r w:rsidR="0077799E">
        <w:t xml:space="preserve"> </w:t>
      </w:r>
      <w:r w:rsidRPr="00576899">
        <w:t>omnia vastantibus, producto contrà hostem exercitu, in ipso procinctu voto se</w:t>
      </w:r>
      <w:r w:rsidR="0077799E">
        <w:t xml:space="preserve"> </w:t>
      </w:r>
      <w:r w:rsidRPr="00576899">
        <w:t>obstringit, si victricia signa reduceret, holocausti victimâ immolaturum Deo, quicquid ex hostili campo reuertenti primùm</w:t>
      </w:r>
      <w:r w:rsidR="0077799E">
        <w:t xml:space="preserve"> </w:t>
      </w:r>
      <w:r w:rsidRPr="00576899">
        <w:t>occurrisset. Occurit filia cum puellis cymbalistrijs, miserum Principem ex improuiso</w:t>
      </w:r>
      <w:r w:rsidR="0077799E">
        <w:t xml:space="preserve"> </w:t>
      </w:r>
      <w:r w:rsidRPr="00576899">
        <w:t>inuolat, &amp; porrò bimestri luctu intra scrupea montium, &amp; concaua vallium deplorata, consumptis denique inducijs, Patrem</w:t>
      </w:r>
      <w:r w:rsidR="0077799E">
        <w:t xml:space="preserve"> </w:t>
      </w:r>
      <w:r w:rsidRPr="00576899">
        <w:t>voti reum, sanguine suo absoluit. Iudic. 11.</w:t>
      </w:r>
    </w:p>
    <w:p w14:paraId="005ED2F2" w14:textId="470BBC8D" w:rsidR="00080CF7" w:rsidRPr="00576899" w:rsidRDefault="00080CF7" w:rsidP="00080CF7">
      <w:pPr>
        <w:pStyle w:val="DraCoradditions"/>
        <w:rPr>
          <w:lang w:val="la-Latn"/>
        </w:rPr>
      </w:pPr>
      <w:r w:rsidRPr="00576899">
        <w:rPr>
          <w:lang w:val="la-Latn"/>
        </w:rPr>
        <w:t>/argument_end/</w:t>
      </w:r>
    </w:p>
    <w:p w14:paraId="4C544860" w14:textId="77C37826" w:rsidR="00576899" w:rsidRPr="00576899" w:rsidRDefault="00576899" w:rsidP="00080CF7">
      <w:pPr>
        <w:pStyle w:val="DraCoradditions"/>
        <w:rPr>
          <w:lang w:val="la-Latn"/>
        </w:rPr>
      </w:pPr>
      <w:r w:rsidRPr="00576899">
        <w:rPr>
          <w:lang w:val="la-Latn"/>
        </w:rPr>
        <w:t>/dramatisPersonae_start/</w:t>
      </w:r>
    </w:p>
    <w:p w14:paraId="4DB19F71" w14:textId="77777777" w:rsidR="008E6298" w:rsidRPr="00576899" w:rsidRDefault="002352F7" w:rsidP="00080CF7">
      <w:pPr>
        <w:pStyle w:val="DraCorhead"/>
      </w:pPr>
      <w:r w:rsidRPr="00576899">
        <w:t>PERSONARVM NOMINA.</w:t>
      </w:r>
    </w:p>
    <w:p w14:paraId="43844C6A" w14:textId="36FCB5D7" w:rsidR="008E6298" w:rsidRPr="00576899" w:rsidRDefault="002352F7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IEPHTE.</w:t>
      </w:r>
    </w:p>
    <w:p w14:paraId="0B5A3536" w14:textId="284D427E" w:rsidR="008E6298" w:rsidRPr="00576899" w:rsidRDefault="002352F7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TELETHVSA.</w:t>
      </w:r>
    </w:p>
    <w:p w14:paraId="7CF581DB" w14:textId="17D8B952" w:rsidR="008E6298" w:rsidRPr="00576899" w:rsidRDefault="002352F7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HYANTHE.</w:t>
      </w:r>
    </w:p>
    <w:p w14:paraId="1F3AF655" w14:textId="704A4BD0" w:rsidR="008E6298" w:rsidRPr="00576899" w:rsidRDefault="002352F7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NVNCIVS.</w:t>
      </w:r>
    </w:p>
    <w:p w14:paraId="154FCE21" w14:textId="2431A2B0" w:rsidR="002352F7" w:rsidRPr="00576899" w:rsidRDefault="00262FB2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DYLITHA.</w:t>
      </w:r>
    </w:p>
    <w:p w14:paraId="0551454A" w14:textId="19DBE540" w:rsidR="00262FB2" w:rsidRPr="00576899" w:rsidRDefault="00262FB2" w:rsidP="00C966AE">
      <w:pPr>
        <w:pStyle w:val="DraCorstandard"/>
      </w:pPr>
      <w:r w:rsidRPr="00576899">
        <w:rPr>
          <w:rStyle w:val="DraCorcharactername"/>
        </w:rPr>
        <w:t>CLEANTHE.</w:t>
      </w:r>
      <w:r w:rsidRPr="00576899">
        <w:t xml:space="preserve"> </w:t>
      </w:r>
      <w:r w:rsidRPr="00576899">
        <w:rPr>
          <w:rStyle w:val="DraCorroledescription"/>
        </w:rPr>
        <w:t>PVELLAE.</w:t>
      </w:r>
    </w:p>
    <w:p w14:paraId="0C4018E8" w14:textId="1208287E" w:rsidR="00262FB2" w:rsidRPr="00576899" w:rsidRDefault="00262FB2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IRIS.</w:t>
      </w:r>
    </w:p>
    <w:p w14:paraId="32172486" w14:textId="77777777" w:rsidR="008E6298" w:rsidRPr="00576899" w:rsidRDefault="00262FB2" w:rsidP="00C966AE">
      <w:pPr>
        <w:pStyle w:val="DraCorstandard"/>
        <w:rPr>
          <w:rStyle w:val="DraCorcharactername"/>
        </w:rPr>
      </w:pPr>
      <w:r w:rsidRPr="00576899">
        <w:rPr>
          <w:rStyle w:val="DraCorcharactername"/>
        </w:rPr>
        <w:t>CHORVS.</w:t>
      </w:r>
    </w:p>
    <w:p w14:paraId="4C908306" w14:textId="5AB3A6DB" w:rsidR="00576899" w:rsidRPr="00576899" w:rsidRDefault="00576899" w:rsidP="00576899">
      <w:pPr>
        <w:pStyle w:val="DraCoradditions"/>
        <w:rPr>
          <w:lang w:val="la-Latn"/>
        </w:rPr>
      </w:pPr>
      <w:r w:rsidRPr="00576899">
        <w:rPr>
          <w:lang w:val="la-Latn"/>
        </w:rPr>
        <w:t>/dramatisPersonae_end/</w:t>
      </w:r>
    </w:p>
    <w:p w14:paraId="5B9F2016" w14:textId="7FB9450D" w:rsidR="008E6298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67</w:t>
      </w:r>
    </w:p>
    <w:p w14:paraId="39BCCD36" w14:textId="03A6FCAC" w:rsidR="00426061" w:rsidRPr="00576899" w:rsidRDefault="00426061" w:rsidP="00817EF1">
      <w:pPr>
        <w:pStyle w:val="DraCoradditions"/>
        <w:rPr>
          <w:lang w:val="la-Latn"/>
        </w:rPr>
      </w:pPr>
      <w:r w:rsidRPr="00576899">
        <w:rPr>
          <w:lang w:val="la-Latn"/>
        </w:rPr>
        <w:t>/main</w:t>
      </w:r>
      <w:r w:rsidR="006F0123" w:rsidRPr="00576899">
        <w:rPr>
          <w:lang w:val="la-Latn"/>
        </w:rPr>
        <w:t>=verse</w:t>
      </w:r>
      <w:r w:rsidRPr="00576899">
        <w:rPr>
          <w:lang w:val="la-Latn"/>
        </w:rPr>
        <w:t>/</w:t>
      </w:r>
    </w:p>
    <w:p w14:paraId="6816A120" w14:textId="4DA0686F" w:rsidR="00817EF1" w:rsidRPr="00576899" w:rsidRDefault="00817EF1" w:rsidP="00817EF1">
      <w:pPr>
        <w:pStyle w:val="DraCoradditions"/>
        <w:rPr>
          <w:lang w:val="la-Latn"/>
        </w:rPr>
      </w:pPr>
      <w:r w:rsidRPr="00576899">
        <w:rPr>
          <w:lang w:val="la-Latn"/>
        </w:rPr>
        <w:lastRenderedPageBreak/>
        <w:t>/act=1/</w:t>
      </w:r>
    </w:p>
    <w:p w14:paraId="20B666F1" w14:textId="77777777" w:rsidR="008E6298" w:rsidRPr="00576899" w:rsidRDefault="002352F7" w:rsidP="00121659">
      <w:pPr>
        <w:pStyle w:val="DraCorhead"/>
      </w:pPr>
      <w:r w:rsidRPr="00576899">
        <w:t>ACTVS PRIMVS</w:t>
      </w:r>
    </w:p>
    <w:p w14:paraId="2DC9D2EB" w14:textId="77777777" w:rsidR="008E6298" w:rsidRPr="00576899" w:rsidRDefault="002352F7" w:rsidP="00C966AE">
      <w:pPr>
        <w:pStyle w:val="DraCorstandard"/>
        <w:rPr>
          <w:rStyle w:val="DraCorstagedirectionsetc"/>
        </w:rPr>
      </w:pPr>
      <w:r w:rsidRPr="00576899">
        <w:rPr>
          <w:rStyle w:val="DraCorstagedirectionsetc"/>
        </w:rPr>
        <w:t>HYANTHE, IEPHTE.</w:t>
      </w:r>
    </w:p>
    <w:p w14:paraId="3BD0E37C" w14:textId="77777777" w:rsidR="008E6298" w:rsidRPr="00576899" w:rsidRDefault="002352F7" w:rsidP="00C966AE">
      <w:pPr>
        <w:pStyle w:val="DraCorstandard"/>
      </w:pPr>
      <w:r w:rsidRPr="00576899">
        <w:t>VIdeo parentem; pater, iò salue pater.</w:t>
      </w:r>
    </w:p>
    <w:p w14:paraId="2AC38FEF" w14:textId="042E9930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Perij.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Quid est? quid audio? </w:t>
      </w: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Perî! ah perî!</w:t>
      </w:r>
    </w:p>
    <w:p w14:paraId="561DC33F" w14:textId="5666B529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Heu me! perîsti Genitor? ô Genitor! quid est?</w:t>
      </w:r>
    </w:p>
    <w:p w14:paraId="53DAB685" w14:textId="3DACE215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Et ipsa mecum!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Quid stupes? eheu pater!</w:t>
      </w:r>
    </w:p>
    <w:p w14:paraId="6BF92741" w14:textId="27587B5C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5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73A7F" w:rsidRPr="00073A7F">
        <w:rPr>
          <w:rStyle w:val="DraCormarkversepart"/>
        </w:rPr>
        <w:t>@</w:t>
      </w:r>
      <w:r w:rsidRPr="00576899">
        <w:t xml:space="preserve">Perij!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073A7F" w:rsidRPr="00073A7F">
        <w:rPr>
          <w:rStyle w:val="DraCormarkversepart"/>
        </w:rPr>
        <w:t>@</w:t>
      </w:r>
      <w:r w:rsidRPr="00576899">
        <w:t xml:space="preserve">Quid isthoc rursus?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73A7F" w:rsidRPr="00073A7F">
        <w:rPr>
          <w:rStyle w:val="DraCormarkversepart"/>
        </w:rPr>
        <w:t>@</w:t>
      </w:r>
      <w:r w:rsidRPr="00576899">
        <w:t>O coelum! ô solum!</w:t>
      </w:r>
    </w:p>
    <w:p w14:paraId="21130C44" w14:textId="63ED29A2" w:rsidR="008E6298" w:rsidRPr="00576899" w:rsidRDefault="00073A7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Perij!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hoc est? quid mihi &amp; tibi est Pater?</w:t>
      </w:r>
    </w:p>
    <w:p w14:paraId="556E867A" w14:textId="1249DE11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Miseranda!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Quid sic? </w:t>
      </w: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Quaeris?ô si nescias!</w:t>
      </w:r>
    </w:p>
    <w:p w14:paraId="39DBD54F" w14:textId="1B6E760A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Nescire poena est. </w:t>
      </w: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Quod tamen feriet magis</w:t>
      </w:r>
    </w:p>
    <w:p w14:paraId="436D9D49" w14:textId="1ED6D923" w:rsidR="008E6298" w:rsidRPr="00576899" w:rsidRDefault="00073A7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Audire; perij!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Cur mihi peris pater?</w:t>
      </w:r>
    </w:p>
    <w:p w14:paraId="7C43FBA0" w14:textId="55E07AAE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10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73A7F" w:rsidRPr="00073A7F">
        <w:rPr>
          <w:rStyle w:val="DraCormarkversepart"/>
        </w:rPr>
        <w:t>@</w:t>
      </w:r>
      <w:r w:rsidRPr="00576899">
        <w:t xml:space="preserve">Quia tu perîsti.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073A7F" w:rsidRPr="00073A7F">
        <w:rPr>
          <w:rStyle w:val="DraCormarkversepart"/>
        </w:rPr>
        <w:t>@</w:t>
      </w:r>
      <w:r w:rsidRPr="00576899">
        <w:t>Cur tibi perij pater?</w:t>
      </w:r>
    </w:p>
    <w:p w14:paraId="791FE69B" w14:textId="6D875DD2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Hyantha!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Fare, supplicem exaudi tuam,</w:t>
      </w:r>
    </w:p>
    <w:p w14:paraId="1A09AC8B" w14:textId="77777777" w:rsidR="008E6298" w:rsidRPr="00576899" w:rsidRDefault="002352F7" w:rsidP="00C966AE">
      <w:pPr>
        <w:pStyle w:val="DraCorstandard"/>
      </w:pPr>
      <w:r w:rsidRPr="00576899">
        <w:t>Quid est, quod ipsa pereo, quod mecum peris?</w:t>
      </w:r>
    </w:p>
    <w:p w14:paraId="59FB5942" w14:textId="6641CDEF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 xml:space="preserve">Miserandal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73A7F" w:rsidRPr="00073A7F">
        <w:rPr>
          <w:rStyle w:val="DraCormarkversepart"/>
        </w:rPr>
        <w:t>@</w:t>
      </w:r>
      <w:r w:rsidR="002352F7" w:rsidRPr="00576899">
        <w:t>Quid me genibus extorques tuis?</w:t>
      </w:r>
    </w:p>
    <w:p w14:paraId="711795A5" w14:textId="063580E2" w:rsidR="008E6298" w:rsidRPr="00576899" w:rsidRDefault="00073A7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Placare Genitor. </w:t>
      </w:r>
      <w:r w:rsidR="00121659" w:rsidRPr="00576899">
        <w:rPr>
          <w:rStyle w:val="DraCorspeakerattribution"/>
        </w:rPr>
        <w:t>IEPHT.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Desine parentis tui</w:t>
      </w:r>
    </w:p>
    <w:p w14:paraId="6E9AA6C6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15</w:t>
      </w:r>
      <w:r w:rsidRPr="00576899">
        <w:t xml:space="preserve"> Agitare vulnus; quid meos stringis pedes?</w:t>
      </w:r>
    </w:p>
    <w:p w14:paraId="297A05B0" w14:textId="6051D4B7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Miseranda!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Parce, parce, quid luctus meos</w:t>
      </w:r>
    </w:p>
    <w:p w14:paraId="2B6AF0F6" w14:textId="56FA4777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Celare pergis? </w:t>
      </w:r>
      <w:r w:rsidR="00121659" w:rsidRPr="00576899">
        <w:rPr>
          <w:rStyle w:val="DraCorspeakerattribution"/>
        </w:rPr>
        <w:t>IEPHT.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tuos luctus iuuat</w:t>
      </w:r>
    </w:p>
    <w:p w14:paraId="72644840" w14:textId="77777777" w:rsidR="008E6298" w:rsidRPr="00576899" w:rsidRDefault="002352F7" w:rsidP="00C966AE">
      <w:pPr>
        <w:pStyle w:val="DraCorstandard"/>
      </w:pPr>
      <w:r w:rsidRPr="00576899">
        <w:t>Audire Virgo? luctibus coelum tuis,</w:t>
      </w:r>
    </w:p>
    <w:p w14:paraId="5B62DC56" w14:textId="77777777" w:rsidR="008E6298" w:rsidRPr="00576899" w:rsidRDefault="002352F7" w:rsidP="00C966AE">
      <w:pPr>
        <w:pStyle w:val="DraCorstandard"/>
      </w:pPr>
      <w:r w:rsidRPr="00576899">
        <w:t>Et luctibus terram tuis! nec audeo,</w:t>
      </w:r>
    </w:p>
    <w:p w14:paraId="28C9E20D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20</w:t>
      </w:r>
      <w:r w:rsidRPr="00576899">
        <w:t xml:space="preserve"> Nec valeo; coelum luctibus, terram tuis!</w:t>
      </w:r>
    </w:p>
    <w:p w14:paraId="4D756A0B" w14:textId="61F724EA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Hyantha!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Coelum luctibus, teram meis?</w:t>
      </w:r>
    </w:p>
    <w:p w14:paraId="55CFD3FD" w14:textId="77777777" w:rsidR="00576899" w:rsidRPr="00C116D5" w:rsidRDefault="002352F7" w:rsidP="00C966AE">
      <w:pPr>
        <w:pStyle w:val="DraCorstandard"/>
        <w:rPr>
          <w:rStyle w:val="DraCorpagebeginning"/>
        </w:rPr>
      </w:pPr>
      <w:r w:rsidRPr="00C116D5">
        <w:rPr>
          <w:rStyle w:val="DraCorpagebeginning"/>
        </w:rPr>
        <w:t>68</w:t>
      </w:r>
    </w:p>
    <w:p w14:paraId="7B562D5C" w14:textId="68540E8E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Opplebo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Parce Genitor!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O nata! ô Deùs!</w:t>
      </w:r>
    </w:p>
    <w:p w14:paraId="736D8A57" w14:textId="77726092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lastRenderedPageBreak/>
        <w:t>HYANT.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O care Genitor! </w:t>
      </w: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Rapite praecipites Noti,</w:t>
      </w:r>
    </w:p>
    <w:p w14:paraId="43C3F970" w14:textId="77777777" w:rsidR="008E6298" w:rsidRPr="00576899" w:rsidRDefault="002352F7" w:rsidP="00C966AE">
      <w:pPr>
        <w:pStyle w:val="DraCorstandard"/>
      </w:pPr>
      <w:r w:rsidRPr="00576899">
        <w:t>Et me hinc in auras ferte ne patiar scelus,</w:t>
      </w:r>
    </w:p>
    <w:p w14:paraId="02EFA6E3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25</w:t>
      </w:r>
      <w:r w:rsidRPr="00576899">
        <w:t xml:space="preserve"> Quod facio; ne, quod facio, patiatur scelus</w:t>
      </w:r>
    </w:p>
    <w:p w14:paraId="7F55A85E" w14:textId="7A825F8C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Immane!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Cur, quod patiar, admittas scelus</w:t>
      </w:r>
    </w:p>
    <w:p w14:paraId="0A895CE9" w14:textId="77777777" w:rsidR="008E6298" w:rsidRPr="00576899" w:rsidRDefault="002352F7" w:rsidP="00C966AE">
      <w:pPr>
        <w:pStyle w:val="DraCorstandard"/>
      </w:pPr>
      <w:r w:rsidRPr="00576899">
        <w:t>Immane, cur, quod pateris, excipiam scelus?</w:t>
      </w:r>
    </w:p>
    <w:p w14:paraId="5D669227" w14:textId="52FAFFA1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Exue furorem. </w:t>
      </w:r>
      <w:r w:rsidR="00121659" w:rsidRPr="00576899">
        <w:rPr>
          <w:rStyle w:val="DraCorspeakerattribution"/>
        </w:rPr>
        <w:t>IEPHT.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Non potest flecti furor,</w:t>
      </w:r>
    </w:p>
    <w:p w14:paraId="34378EAB" w14:textId="77777777" w:rsidR="008E6298" w:rsidRPr="00576899" w:rsidRDefault="002352F7" w:rsidP="00C966AE">
      <w:pPr>
        <w:pStyle w:val="DraCorstandard"/>
      </w:pPr>
      <w:r w:rsidRPr="00576899">
        <w:t>Siue ille furor est, siue non fandus dolor,</w:t>
      </w:r>
    </w:p>
    <w:p w14:paraId="20E720F3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30</w:t>
      </w:r>
      <w:r w:rsidRPr="00576899">
        <w:t xml:space="preserve"> Qui me in medullis! nempe non fandus dolor.</w:t>
      </w:r>
    </w:p>
    <w:p w14:paraId="2235DAF2" w14:textId="2A58786E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Sed fare.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Totâ fulmen vt linguâ vibret,</w:t>
      </w:r>
    </w:p>
    <w:p w14:paraId="0813ED1C" w14:textId="77777777" w:rsidR="008E6298" w:rsidRPr="00576899" w:rsidRDefault="002352F7" w:rsidP="00C966AE">
      <w:pPr>
        <w:pStyle w:val="DraCorstandard"/>
      </w:pPr>
      <w:r w:rsidRPr="00576899">
        <w:t>Et grande tonitru misceat verbis Deus,</w:t>
      </w:r>
    </w:p>
    <w:p w14:paraId="55D8F5F6" w14:textId="77777777" w:rsidR="008E6298" w:rsidRPr="00576899" w:rsidRDefault="002352F7" w:rsidP="00C966AE">
      <w:pPr>
        <w:pStyle w:val="DraCorstandard"/>
      </w:pPr>
      <w:r w:rsidRPr="00576899">
        <w:t>Non possum; Hyantha! penitus infandum est scelus,</w:t>
      </w:r>
    </w:p>
    <w:p w14:paraId="40C62A0A" w14:textId="678579E3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>Quodcumque!</w:t>
      </w:r>
      <w:r w:rsidR="008E6298" w:rsidRPr="00576899">
        <w:t xml:space="preserve">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Grande, video, suspiras malum.</w:t>
      </w:r>
    </w:p>
    <w:p w14:paraId="1157A949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35</w:t>
      </w:r>
      <w:r w:rsidRPr="00576899">
        <w:t xml:space="preserve"> Per has ego te lacrymas! pater! pater!</w:t>
      </w:r>
    </w:p>
    <w:p w14:paraId="613234B4" w14:textId="77777777" w:rsidR="008E6298" w:rsidRPr="00576899" w:rsidRDefault="002352F7" w:rsidP="00C966AE">
      <w:pPr>
        <w:pStyle w:val="DraCorstandard"/>
      </w:pPr>
      <w:r w:rsidRPr="00576899">
        <w:t>Per si quam Hyanthae gratiam seruas tuae!</w:t>
      </w:r>
    </w:p>
    <w:p w14:paraId="125CF9B1" w14:textId="0C4AA572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Desine rogare.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fallor? anne hic est pater?</w:t>
      </w:r>
    </w:p>
    <w:p w14:paraId="1F4AAA43" w14:textId="77777777" w:rsidR="008E6298" w:rsidRPr="00576899" w:rsidRDefault="002352F7" w:rsidP="00C966AE">
      <w:pPr>
        <w:pStyle w:val="DraCorstandard"/>
      </w:pPr>
      <w:r w:rsidRPr="00576899">
        <w:t>Ipse est; rogare prohibet, anne hoc est patris?</w:t>
      </w:r>
    </w:p>
    <w:p w14:paraId="5CA0A3F0" w14:textId="40AF73E2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Ah nata! nata!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Quid meos turbas metus</w:t>
      </w:r>
    </w:p>
    <w:p w14:paraId="2B6BF906" w14:textId="0B37BB7E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40</w:t>
      </w:r>
      <w:r w:rsidRPr="00576899">
        <w:t xml:space="preserve"> </w:t>
      </w:r>
      <w:r w:rsidR="00D351EF" w:rsidRPr="00073A7F">
        <w:rPr>
          <w:rStyle w:val="DraCormarkversepart"/>
        </w:rPr>
        <w:t>@</w:t>
      </w:r>
      <w:r w:rsidRPr="00576899">
        <w:t xml:space="preserve">Verende genitor? </w:t>
      </w:r>
      <w:r w:rsidR="00121659" w:rsidRPr="00576899">
        <w:rPr>
          <w:rStyle w:val="DraCorspeakerattribution"/>
        </w:rPr>
        <w:t>IEPH.</w:t>
      </w:r>
      <w:r w:rsidRPr="00576899">
        <w:t xml:space="preserve"> </w:t>
      </w:r>
      <w:r w:rsidR="00D351EF" w:rsidRPr="00073A7F">
        <w:rPr>
          <w:rStyle w:val="DraCormarkversepart"/>
        </w:rPr>
        <w:t>@</w:t>
      </w:r>
      <w:r w:rsidRPr="00576899">
        <w:t>Vespere vt primo, dies</w:t>
      </w:r>
    </w:p>
    <w:p w14:paraId="0F55D06C" w14:textId="77777777" w:rsidR="008E6298" w:rsidRPr="00576899" w:rsidRDefault="002352F7" w:rsidP="00C966AE">
      <w:pPr>
        <w:pStyle w:val="DraCorstandard"/>
      </w:pPr>
      <w:r w:rsidRPr="00576899">
        <w:t>Ambigua, ponto merget auratum caput,</w:t>
      </w:r>
    </w:p>
    <w:p w14:paraId="54AF2FF1" w14:textId="1C4256A9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Hîc me reuise.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Pareo, tantùm modò</w:t>
      </w:r>
    </w:p>
    <w:p w14:paraId="25BFE523" w14:textId="77777777" w:rsidR="008E6298" w:rsidRPr="00576899" w:rsidRDefault="002352F7" w:rsidP="00C966AE">
      <w:pPr>
        <w:pStyle w:val="DraCorstandard"/>
      </w:pPr>
      <w:r w:rsidRPr="00576899">
        <w:t>Effare, quis tam subitùs, aut vnde est dolor?</w:t>
      </w:r>
    </w:p>
    <w:p w14:paraId="4ACCE096" w14:textId="7292585E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 xml:space="preserve">Non possum! Hyantha! ducite hanc intrò. </w:t>
      </w:r>
      <w:r w:rsidR="002352F7" w:rsidRPr="00576899">
        <w:rPr>
          <w:rStyle w:val="DraCorspeakerattribution"/>
        </w:rPr>
        <w:t>HYANT:</w:t>
      </w:r>
      <w:r w:rsidR="002352F7" w:rsidRPr="00576899">
        <w:t xml:space="preserve"> </w:t>
      </w:r>
      <w:r w:rsidR="00D351EF" w:rsidRPr="00073A7F">
        <w:rPr>
          <w:rStyle w:val="DraCormarkversepart"/>
        </w:rPr>
        <w:t>@</w:t>
      </w:r>
      <w:r w:rsidR="002352F7" w:rsidRPr="00576899">
        <w:t>Pater!</w:t>
      </w:r>
    </w:p>
    <w:p w14:paraId="0A9C4C13" w14:textId="490173CF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45</w:t>
      </w:r>
      <w:r w:rsidRPr="00576899">
        <w:t xml:space="preserve"> Eheu!</w:t>
      </w:r>
      <w:r w:rsidR="008E6298" w:rsidRPr="00576899">
        <w:t xml:space="preserve"> </w:t>
      </w:r>
      <w:r w:rsidRPr="00576899">
        <w:t>quid egi? genitor! ô coelum! ô Deus!</w:t>
      </w:r>
    </w:p>
    <w:p w14:paraId="7145A126" w14:textId="471F3B4F" w:rsidR="008E6298" w:rsidRPr="00576899" w:rsidRDefault="002352F7" w:rsidP="00C966AE">
      <w:pPr>
        <w:pStyle w:val="DraCorstandard"/>
        <w:rPr>
          <w:rStyle w:val="DraCorstagedirectionsetc"/>
        </w:rPr>
      </w:pPr>
      <w:r w:rsidRPr="00576899">
        <w:rPr>
          <w:rStyle w:val="DraCorstagedirectionsetc"/>
        </w:rPr>
        <w:t>CHORVS.</w:t>
      </w:r>
    </w:p>
    <w:p w14:paraId="144E66C9" w14:textId="77777777" w:rsidR="008E6298" w:rsidRPr="00576899" w:rsidRDefault="002352F7" w:rsidP="00C966AE">
      <w:pPr>
        <w:pStyle w:val="DraCorstandard"/>
      </w:pPr>
      <w:r w:rsidRPr="00576899">
        <w:t>Turbatur intrô; filiam accusat Pater,</w:t>
      </w:r>
    </w:p>
    <w:p w14:paraId="3E089858" w14:textId="76D6FA6E" w:rsidR="008E6298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69</w:t>
      </w:r>
    </w:p>
    <w:p w14:paraId="47C8BE88" w14:textId="77777777" w:rsidR="008E6298" w:rsidRPr="00576899" w:rsidRDefault="002352F7" w:rsidP="00C966AE">
      <w:pPr>
        <w:pStyle w:val="DraCorstandard"/>
      </w:pPr>
      <w:r w:rsidRPr="00576899">
        <w:lastRenderedPageBreak/>
        <w:t>Obnoxiam testatus, immunem tamen</w:t>
      </w:r>
    </w:p>
    <w:p w14:paraId="3954CDF9" w14:textId="77777777" w:rsidR="008E6298" w:rsidRPr="00576899" w:rsidRDefault="002352F7" w:rsidP="00C966AE">
      <w:pPr>
        <w:pStyle w:val="DraCorstandard"/>
      </w:pPr>
      <w:r w:rsidRPr="00576899">
        <w:t>Culpae fatetur; nescio, partum est malum,</w:t>
      </w:r>
    </w:p>
    <w:p w14:paraId="7CEF1525" w14:textId="77777777" w:rsidR="008E6298" w:rsidRPr="00576899" w:rsidRDefault="002352F7" w:rsidP="00C966AE">
      <w:pPr>
        <w:pStyle w:val="DraCorstandard"/>
      </w:pPr>
      <w:r w:rsidRPr="00576899">
        <w:t>Et noxa, praeter noxiam, innocuis venit.</w:t>
      </w:r>
    </w:p>
    <w:p w14:paraId="765ACC15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50</w:t>
      </w:r>
      <w:r w:rsidRPr="00576899">
        <w:t xml:space="preserve"> Dicite Superi, quae monstra latent,</w:t>
      </w:r>
    </w:p>
    <w:p w14:paraId="7E6BA5C3" w14:textId="77777777" w:rsidR="008E6298" w:rsidRPr="00576899" w:rsidRDefault="002352F7" w:rsidP="00C966AE">
      <w:pPr>
        <w:pStyle w:val="DraCorstandard"/>
      </w:pPr>
      <w:r w:rsidRPr="00576899">
        <w:t>Aut quae illa noui criminis vmbra est,</w:t>
      </w:r>
    </w:p>
    <w:p w14:paraId="13422468" w14:textId="77777777" w:rsidR="008E6298" w:rsidRPr="00576899" w:rsidRDefault="002352F7" w:rsidP="00C966AE">
      <w:pPr>
        <w:pStyle w:val="DraCorstandard"/>
      </w:pPr>
      <w:r w:rsidRPr="00576899">
        <w:t>Quandò obsequijs noxa paratur?</w:t>
      </w:r>
    </w:p>
    <w:p w14:paraId="7628BBFC" w14:textId="77777777" w:rsidR="008E6298" w:rsidRPr="00576899" w:rsidRDefault="002352F7" w:rsidP="00C966AE">
      <w:pPr>
        <w:pStyle w:val="DraCorstandard"/>
      </w:pPr>
      <w:r w:rsidRPr="00576899">
        <w:t>Heu! quid citharae meruêre leues,</w:t>
      </w:r>
    </w:p>
    <w:p w14:paraId="62AD4076" w14:textId="77777777" w:rsidR="008E6298" w:rsidRPr="00576899" w:rsidRDefault="002352F7" w:rsidP="00C966AE">
      <w:pPr>
        <w:pStyle w:val="DraCorstandard"/>
      </w:pPr>
      <w:r w:rsidRPr="00576899">
        <w:t>Et virginei tympana plausus?</w:t>
      </w:r>
    </w:p>
    <w:p w14:paraId="217FA4DD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55</w:t>
      </w:r>
      <w:r w:rsidRPr="00576899">
        <w:t xml:space="preserve"> Aut quâ tandem sorte piandum est,</w:t>
      </w:r>
    </w:p>
    <w:p w14:paraId="32595F60" w14:textId="77777777" w:rsidR="008E6298" w:rsidRPr="00576899" w:rsidRDefault="002352F7" w:rsidP="00C966AE">
      <w:pPr>
        <w:pStyle w:val="DraCorstandard"/>
      </w:pPr>
      <w:r w:rsidRPr="00576899">
        <w:t>Quod prima suum nata parentem</w:t>
      </w:r>
    </w:p>
    <w:p w14:paraId="637A3EB1" w14:textId="77777777" w:rsidR="008E6298" w:rsidRPr="00576899" w:rsidRDefault="002352F7" w:rsidP="00C966AE">
      <w:pPr>
        <w:pStyle w:val="DraCorstandard"/>
      </w:pPr>
      <w:r w:rsidRPr="00576899">
        <w:t>Nimiùm cupidis vidit ocellis?</w:t>
      </w:r>
    </w:p>
    <w:p w14:paraId="72D2E606" w14:textId="77777777" w:rsidR="008E6298" w:rsidRPr="00576899" w:rsidRDefault="002352F7" w:rsidP="00C966AE">
      <w:pPr>
        <w:pStyle w:val="DraCorstandard"/>
      </w:pPr>
      <w:r w:rsidRPr="00576899">
        <w:t>Quod prima chori psaltria nostri,</w:t>
      </w:r>
    </w:p>
    <w:p w14:paraId="740CCCCB" w14:textId="77777777" w:rsidR="008E6298" w:rsidRPr="00576899" w:rsidRDefault="002352F7" w:rsidP="00C966AE">
      <w:pPr>
        <w:pStyle w:val="DraCorstandard"/>
      </w:pPr>
      <w:r w:rsidRPr="00576899">
        <w:t>Turpem hostilis puluere campi,</w:t>
      </w:r>
    </w:p>
    <w:p w14:paraId="2D7C09E4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60</w:t>
      </w:r>
      <w:r w:rsidRPr="00576899">
        <w:t xml:space="preserve"> Vnâ lepidâ strinxit in vlnâ,</w:t>
      </w:r>
    </w:p>
    <w:p w14:paraId="71884895" w14:textId="77777777" w:rsidR="008E6298" w:rsidRPr="00576899" w:rsidRDefault="002352F7" w:rsidP="00C966AE">
      <w:pPr>
        <w:pStyle w:val="DraCorstandard"/>
      </w:pPr>
      <w:r w:rsidRPr="00576899">
        <w:t>Moestum, attonitum, durumque nimis,</w:t>
      </w:r>
    </w:p>
    <w:p w14:paraId="2ACCA5E0" w14:textId="77777777" w:rsidR="008E6298" w:rsidRPr="00576899" w:rsidRDefault="002352F7" w:rsidP="00C966AE">
      <w:pPr>
        <w:pStyle w:val="DraCorstandard"/>
      </w:pPr>
      <w:r w:rsidRPr="00576899">
        <w:t>Et testantem sidera &amp; Orcum,</w:t>
      </w:r>
    </w:p>
    <w:p w14:paraId="2A2D1D56" w14:textId="77777777" w:rsidR="008E6298" w:rsidRPr="00576899" w:rsidRDefault="002352F7" w:rsidP="00C966AE">
      <w:pPr>
        <w:pStyle w:val="DraCorstandard"/>
      </w:pPr>
      <w:r w:rsidRPr="00576899">
        <w:t>Quod nulla magis spicula possent</w:t>
      </w:r>
    </w:p>
    <w:p w14:paraId="50C2EE0A" w14:textId="77777777" w:rsidR="008E6298" w:rsidRPr="00576899" w:rsidRDefault="002352F7" w:rsidP="00C966AE">
      <w:pPr>
        <w:pStyle w:val="DraCorstandard"/>
      </w:pPr>
      <w:r w:rsidRPr="00576899">
        <w:t>Imas penitus radere fibras,</w:t>
      </w:r>
    </w:p>
    <w:p w14:paraId="744E5223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65</w:t>
      </w:r>
      <w:r w:rsidRPr="00576899">
        <w:t xml:space="preserve"> Et nulla magis figere vulnus,</w:t>
      </w:r>
    </w:p>
    <w:p w14:paraId="7574EEEA" w14:textId="77777777" w:rsidR="008E6298" w:rsidRPr="00576899" w:rsidRDefault="002352F7" w:rsidP="00C966AE">
      <w:pPr>
        <w:pStyle w:val="DraCorstandard"/>
      </w:pPr>
      <w:r w:rsidRPr="00576899">
        <w:t>Quàm blanda suae basia natae?</w:t>
      </w:r>
    </w:p>
    <w:p w14:paraId="3B76814C" w14:textId="77777777" w:rsidR="008E6298" w:rsidRPr="00576899" w:rsidRDefault="002352F7" w:rsidP="00C966AE">
      <w:pPr>
        <w:pStyle w:val="DraCorstandard"/>
      </w:pPr>
      <w:r w:rsidRPr="00576899">
        <w:t>Flemus casus ô Virgo tuos,</w:t>
      </w:r>
    </w:p>
    <w:p w14:paraId="77C12544" w14:textId="77777777" w:rsidR="008E6298" w:rsidRPr="00576899" w:rsidRDefault="002352F7" w:rsidP="00C966AE">
      <w:pPr>
        <w:pStyle w:val="DraCorstandard"/>
      </w:pPr>
      <w:r w:rsidRPr="00576899">
        <w:t>Non indociles lugere sumus,</w:t>
      </w:r>
    </w:p>
    <w:p w14:paraId="1CAD7EB9" w14:textId="77777777" w:rsidR="008E6298" w:rsidRPr="00576899" w:rsidRDefault="002352F7" w:rsidP="00C966AE">
      <w:pPr>
        <w:pStyle w:val="DraCorstandard"/>
      </w:pPr>
      <w:r w:rsidRPr="00576899">
        <w:t>Ex quo nostros equitat campos</w:t>
      </w:r>
    </w:p>
    <w:p w14:paraId="198022AF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70</w:t>
      </w:r>
      <w:r w:rsidRPr="00576899">
        <w:t xml:space="preserve"> Barbarus Ammon.</w:t>
      </w:r>
    </w:p>
    <w:p w14:paraId="3C01704D" w14:textId="77777777" w:rsidR="008E6298" w:rsidRPr="00576899" w:rsidRDefault="002352F7" w:rsidP="00C966AE">
      <w:pPr>
        <w:pStyle w:val="DraCorstandard"/>
      </w:pPr>
      <w:r w:rsidRPr="00576899">
        <w:t>Et quae tandem gaudia restant,</w:t>
      </w:r>
    </w:p>
    <w:p w14:paraId="4D0C956F" w14:textId="77777777" w:rsidR="008E6298" w:rsidRPr="00576899" w:rsidRDefault="002352F7" w:rsidP="00C966AE">
      <w:pPr>
        <w:pStyle w:val="DraCorstandard"/>
      </w:pPr>
      <w:r w:rsidRPr="00576899">
        <w:t>Postquam nostros saeua triumphos</w:t>
      </w:r>
    </w:p>
    <w:p w14:paraId="4AA873B2" w14:textId="77777777" w:rsidR="008E6298" w:rsidRPr="00576899" w:rsidRDefault="002352F7" w:rsidP="00C966AE">
      <w:pPr>
        <w:pStyle w:val="DraCorstandard"/>
      </w:pPr>
      <w:r w:rsidRPr="00576899">
        <w:lastRenderedPageBreak/>
        <w:t>Inuolat Até? flebimus iterum,</w:t>
      </w:r>
    </w:p>
    <w:p w14:paraId="394C76E6" w14:textId="58104696" w:rsidR="008E6298" w:rsidRPr="00576899" w:rsidRDefault="002352F7" w:rsidP="00C966AE">
      <w:pPr>
        <w:pStyle w:val="DraCorstandard"/>
        <w:rPr>
          <w:rStyle w:val="DraCorpagebeginning"/>
        </w:rPr>
      </w:pPr>
      <w:r w:rsidRPr="00576899">
        <w:rPr>
          <w:rStyle w:val="DraCorpagebeginning"/>
        </w:rPr>
        <w:t>70</w:t>
      </w:r>
    </w:p>
    <w:p w14:paraId="7B5688E9" w14:textId="77777777" w:rsidR="008E6298" w:rsidRPr="00576899" w:rsidRDefault="002352F7" w:rsidP="00C966AE">
      <w:pPr>
        <w:pStyle w:val="DraCorstandard"/>
      </w:pPr>
      <w:r w:rsidRPr="00576899">
        <w:t>Flebimus heu! heu! vna est miseris</w:t>
      </w:r>
    </w:p>
    <w:p w14:paraId="3BA25742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75</w:t>
      </w:r>
      <w:r w:rsidRPr="00576899">
        <w:t xml:space="preserve"> Flere voluptas.</w:t>
      </w:r>
    </w:p>
    <w:p w14:paraId="7E5ACA54" w14:textId="1A617C3B" w:rsidR="004C575F" w:rsidRPr="00576899" w:rsidRDefault="004C575F" w:rsidP="004C575F">
      <w:pPr>
        <w:pStyle w:val="DraCoradditions"/>
        <w:rPr>
          <w:lang w:val="la-Latn"/>
        </w:rPr>
      </w:pPr>
      <w:r w:rsidRPr="00576899">
        <w:rPr>
          <w:lang w:val="la-Latn"/>
        </w:rPr>
        <w:t>/act=</w:t>
      </w:r>
      <w:r>
        <w:rPr>
          <w:lang w:val="la-Latn"/>
        </w:rPr>
        <w:t>2</w:t>
      </w:r>
      <w:r w:rsidR="00A24640">
        <w:rPr>
          <w:lang w:val="la-Latn"/>
        </w:rPr>
        <w:t>, scene=1</w:t>
      </w:r>
      <w:r w:rsidRPr="00576899">
        <w:rPr>
          <w:lang w:val="la-Latn"/>
        </w:rPr>
        <w:t>/</w:t>
      </w:r>
    </w:p>
    <w:p w14:paraId="22FAF7FC" w14:textId="26C055A5" w:rsidR="008E6298" w:rsidRPr="00576899" w:rsidRDefault="002352F7" w:rsidP="006F0123">
      <w:pPr>
        <w:pStyle w:val="DraCorhead"/>
      </w:pPr>
      <w:r w:rsidRPr="00576899">
        <w:t>ACTVS SECVNDVS</w:t>
      </w:r>
    </w:p>
    <w:p w14:paraId="05C99B72" w14:textId="77777777" w:rsidR="008E6298" w:rsidRPr="00576899" w:rsidRDefault="002352F7" w:rsidP="00C966AE">
      <w:pPr>
        <w:pStyle w:val="DraCorstandard"/>
        <w:rPr>
          <w:rStyle w:val="DraCorstagedirectionsetc"/>
        </w:rPr>
      </w:pPr>
      <w:r w:rsidRPr="00576899">
        <w:rPr>
          <w:rStyle w:val="DraCorstagedirectionsetc"/>
        </w:rPr>
        <w:t>HYANTE, TELETHVSA, IEPHTE.</w:t>
      </w:r>
    </w:p>
    <w:p w14:paraId="68E5F1F0" w14:textId="77777777" w:rsidR="008E6298" w:rsidRPr="00576899" w:rsidRDefault="002352F7" w:rsidP="00C966AE">
      <w:pPr>
        <w:pStyle w:val="DraCorstandard"/>
      </w:pPr>
      <w:r w:rsidRPr="00576899">
        <w:t>Miserere! quid frons ista, quid vultus truci</w:t>
      </w:r>
    </w:p>
    <w:p w14:paraId="2B664BC6" w14:textId="7D364B12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Flammatus irâ? </w:t>
      </w:r>
      <w:r w:rsidR="00121659" w:rsidRPr="00576899">
        <w:rPr>
          <w:rStyle w:val="DraCorspeakerattribution"/>
        </w:rPr>
        <w:t>IEPHT.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Pereo!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me despicis?</w:t>
      </w:r>
    </w:p>
    <w:p w14:paraId="553BC00F" w14:textId="0FFC18F1" w:rsidR="008E6298" w:rsidRPr="00576899" w:rsidRDefault="00D351E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Miserere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Factum est! </w:t>
      </w:r>
      <w:r w:rsidR="006F0123" w:rsidRPr="00576899">
        <w:rPr>
          <w:rStyle w:val="DraCorspeakerattribution"/>
        </w:rPr>
        <w:t>TELET.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Fare, quid factum est?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Sat est,</w:t>
      </w:r>
    </w:p>
    <w:p w14:paraId="77948ACD" w14:textId="6F982A60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Factum est!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Quid autem? </w:t>
      </w:r>
      <w:r w:rsidR="00121659" w:rsidRPr="00576899">
        <w:rPr>
          <w:rStyle w:val="DraCorspeakerattribution"/>
        </w:rPr>
        <w:t>IEPHT.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Sufficit, dixi tibi.</w:t>
      </w:r>
    </w:p>
    <w:p w14:paraId="777C9764" w14:textId="4B8E0765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80</w:t>
      </w:r>
      <w:r w:rsidRPr="00576899">
        <w:t xml:space="preserve">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Abrumpe genitor. </w:t>
      </w:r>
      <w:r w:rsidR="00121659" w:rsidRPr="00576899">
        <w:rPr>
          <w:rStyle w:val="DraCorspeakerattribution"/>
        </w:rPr>
        <w:t>IEPH.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Scilicet, scire id, tuum est.</w:t>
      </w:r>
    </w:p>
    <w:p w14:paraId="0D891631" w14:textId="05AC7831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Quid ergò dubitas?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Plus satis tandem scies.</w:t>
      </w:r>
    </w:p>
    <w:p w14:paraId="2E03CD63" w14:textId="3937ECAB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Pereo, peribit mater &amp; mecum pater,</w:t>
      </w:r>
    </w:p>
    <w:p w14:paraId="714746FD" w14:textId="77777777" w:rsidR="008E6298" w:rsidRPr="00576899" w:rsidRDefault="002352F7" w:rsidP="00C966AE">
      <w:pPr>
        <w:pStyle w:val="DraCorstandard"/>
      </w:pPr>
      <w:r w:rsidRPr="00576899">
        <w:t>Nec, cur perimus, indicas, fixus stupes,</w:t>
      </w:r>
    </w:p>
    <w:p w14:paraId="550CE0FD" w14:textId="77777777" w:rsidR="008E6298" w:rsidRPr="00576899" w:rsidRDefault="002352F7" w:rsidP="00C966AE">
      <w:pPr>
        <w:pStyle w:val="DraCorstandard"/>
      </w:pPr>
      <w:r w:rsidRPr="00576899">
        <w:t>Attonitus haeres; fare, nunc fare, &amp; malis</w:t>
      </w:r>
    </w:p>
    <w:p w14:paraId="6E952815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85</w:t>
      </w:r>
      <w:r w:rsidRPr="00576899">
        <w:t xml:space="preserve"> Hoc deme nostris; quid meos celas metus?</w:t>
      </w:r>
    </w:p>
    <w:p w14:paraId="1D974870" w14:textId="77777777" w:rsidR="008E6298" w:rsidRPr="00576899" w:rsidRDefault="002352F7" w:rsidP="00C966AE">
      <w:pPr>
        <w:pStyle w:val="DraCorstandard"/>
      </w:pPr>
      <w:r w:rsidRPr="00576899">
        <w:t>Quae culpa noxam fecerit, rumpe ocyus.</w:t>
      </w:r>
    </w:p>
    <w:p w14:paraId="7C008FD2" w14:textId="76C1E17F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Edißere, quid est?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Cupio, nec possum tamen,</w:t>
      </w:r>
    </w:p>
    <w:p w14:paraId="08297468" w14:textId="77777777" w:rsidR="008E6298" w:rsidRPr="00576899" w:rsidRDefault="002352F7" w:rsidP="00C966AE">
      <w:pPr>
        <w:pStyle w:val="DraCorstandard"/>
      </w:pPr>
      <w:r w:rsidRPr="00576899">
        <w:t>Et ne profundum pectus excutiam tibi,</w:t>
      </w:r>
    </w:p>
    <w:p w14:paraId="383219D4" w14:textId="77777777" w:rsidR="008E6298" w:rsidRPr="00576899" w:rsidRDefault="002352F7" w:rsidP="00C966AE">
      <w:pPr>
        <w:pStyle w:val="DraCorstandard"/>
      </w:pPr>
      <w:r w:rsidRPr="00576899">
        <w:t>Affecta verba medius astringit. Dolor,</w:t>
      </w:r>
    </w:p>
    <w:p w14:paraId="5ADE5E89" w14:textId="74552E2E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90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Qui me in medullis!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Exprime, extorque, excute.</w:t>
      </w:r>
    </w:p>
    <w:p w14:paraId="0FD386EB" w14:textId="7BBA547A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Telethusa!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Iephté! quid iubes?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Pater! pater!</w:t>
      </w:r>
    </w:p>
    <w:p w14:paraId="28F792A5" w14:textId="7B168714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O nata! nata!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Quid mihi pauidam feris</w:t>
      </w:r>
    </w:p>
    <w:p w14:paraId="6781B959" w14:textId="4F5A0CF5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Crudelis animam?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meos stringis pedes?</w:t>
      </w:r>
    </w:p>
    <w:p w14:paraId="7918965B" w14:textId="78F7FB8C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Hîc morior, hîc in genibus expiro tuis!</w:t>
      </w:r>
    </w:p>
    <w:p w14:paraId="2CFED07C" w14:textId="0B42F16C" w:rsidR="008E6298" w:rsidRPr="004C575F" w:rsidRDefault="002352F7" w:rsidP="00C966AE">
      <w:pPr>
        <w:pStyle w:val="DraCorstandard"/>
        <w:rPr>
          <w:rStyle w:val="DraCorpagebeginning"/>
        </w:rPr>
      </w:pPr>
      <w:r w:rsidRPr="004C575F">
        <w:rPr>
          <w:rStyle w:val="DraCorpagebeginning"/>
        </w:rPr>
        <w:lastRenderedPageBreak/>
        <w:t>71</w:t>
      </w:r>
    </w:p>
    <w:p w14:paraId="426149B7" w14:textId="15E6F795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95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Vtinam!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Quid optas? grande, quod celas, malum est.</w:t>
      </w:r>
    </w:p>
    <w:p w14:paraId="5CEFA8BE" w14:textId="692556B6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O care coniunx!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Care genitor!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O Deus!</w:t>
      </w:r>
    </w:p>
    <w:p w14:paraId="5C1F2FFB" w14:textId="1131A9E7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O care coniunx!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Genitor!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O nata! ô Deus!</w:t>
      </w:r>
    </w:p>
    <w:p w14:paraId="659215F8" w14:textId="2CA049B0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Verende genitor! pande, quid celas mihi?</w:t>
      </w:r>
    </w:p>
    <w:p w14:paraId="316803CD" w14:textId="56ED4F7C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Discede Hiantha. </w:t>
      </w:r>
      <w:r w:rsidR="002352F7" w:rsidRPr="00F672FB">
        <w:rPr>
          <w:rStyle w:val="DraCorspeakerattribution"/>
        </w:rPr>
        <w:t>HIANT.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Quò iubes? Pater! pater!</w:t>
      </w:r>
    </w:p>
    <w:p w14:paraId="42C7FBC1" w14:textId="4491F6D6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100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Frustrà laboras.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Cur tamen frustrà? refer.</w:t>
      </w:r>
    </w:p>
    <w:p w14:paraId="02E99D98" w14:textId="47133BDF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Profare genitor.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>Patrio quantum scelus</w:t>
      </w:r>
    </w:p>
    <w:p w14:paraId="22593FDF" w14:textId="77777777" w:rsidR="008E6298" w:rsidRPr="00576899" w:rsidRDefault="002352F7" w:rsidP="00C966AE">
      <w:pPr>
        <w:pStyle w:val="DraCorstandard"/>
      </w:pPr>
      <w:r w:rsidRPr="00576899">
        <w:t>Erumpet ore! facio &amp; horresco nefas.</w:t>
      </w:r>
    </w:p>
    <w:p w14:paraId="34425809" w14:textId="575FD41F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Quod execratur, nemo committit scelus.</w:t>
      </w:r>
    </w:p>
    <w:p w14:paraId="327F2983" w14:textId="1C38704F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Quod execror, quod horreo (infandum est nimis)</w:t>
      </w:r>
    </w:p>
    <w:p w14:paraId="66E92663" w14:textId="5FB3B8BE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105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Obstringit inuitum patrem.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Dic, exprime.</w:t>
      </w:r>
    </w:p>
    <w:p w14:paraId="5DE8991A" w14:textId="7B9ED4D3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Dicam, vel illud sanguine exscribam tuo</w:t>
      </w:r>
    </w:p>
    <w:p w14:paraId="0AF0A59B" w14:textId="3AA0004C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Hyantha!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Natae sanguinem quaeris pater?</w:t>
      </w:r>
    </w:p>
    <w:p w14:paraId="27AFDC20" w14:textId="77777777" w:rsidR="008E6298" w:rsidRPr="00576899" w:rsidRDefault="002352F7" w:rsidP="00C966AE">
      <w:pPr>
        <w:pStyle w:val="DraCorstandard"/>
      </w:pPr>
      <w:r w:rsidRPr="00576899">
        <w:t>Nodum explica, vel sanguine vt scribas meo.</w:t>
      </w:r>
    </w:p>
    <w:p w14:paraId="2EA57503" w14:textId="77777777" w:rsidR="008E6298" w:rsidRPr="00576899" w:rsidRDefault="002352F7" w:rsidP="00C966AE">
      <w:pPr>
        <w:pStyle w:val="DraCorstandard"/>
      </w:pPr>
      <w:r w:rsidRPr="004C575F">
        <w:rPr>
          <w:rStyle w:val="DraCorspeakerattribution"/>
        </w:rPr>
        <w:t>IEPHT</w:t>
      </w:r>
      <w:r w:rsidRPr="00576899">
        <w:t xml:space="preserve"> An potero? nata! potero? coniunx? corruit</w:t>
      </w:r>
    </w:p>
    <w:p w14:paraId="77A5D703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110</w:t>
      </w:r>
      <w:r w:rsidRPr="00576899">
        <w:t xml:space="preserve"> Animus dolore, si satis potero, loquar.</w:t>
      </w:r>
    </w:p>
    <w:p w14:paraId="38C11C33" w14:textId="77777777" w:rsidR="008E6298" w:rsidRPr="00576899" w:rsidRDefault="002352F7" w:rsidP="00C966AE">
      <w:pPr>
        <w:pStyle w:val="DraCorstandard"/>
      </w:pPr>
      <w:r w:rsidRPr="00576899">
        <w:t>Cùm dirus Ammon, bellicâ quondam potens</w:t>
      </w:r>
    </w:p>
    <w:p w14:paraId="00C552BF" w14:textId="77777777" w:rsidR="008E6298" w:rsidRPr="00576899" w:rsidRDefault="002352F7" w:rsidP="00C966AE">
      <w:pPr>
        <w:pStyle w:val="DraCorstandard"/>
      </w:pPr>
      <w:r w:rsidRPr="00576899">
        <w:t>Virtute, latè feruidis circùm rotis</w:t>
      </w:r>
    </w:p>
    <w:p w14:paraId="14216173" w14:textId="77777777" w:rsidR="008E6298" w:rsidRPr="00576899" w:rsidRDefault="002352F7" w:rsidP="00C966AE">
      <w:pPr>
        <w:pStyle w:val="DraCorstandard"/>
      </w:pPr>
      <w:r w:rsidRPr="00576899">
        <w:t>Vastaret agros, armaque &amp; rueret viros,</w:t>
      </w:r>
    </w:p>
    <w:p w14:paraId="39CAE9A2" w14:textId="77777777" w:rsidR="008E6298" w:rsidRPr="00576899" w:rsidRDefault="002352F7" w:rsidP="00C966AE">
      <w:pPr>
        <w:pStyle w:val="DraCorstandard"/>
      </w:pPr>
      <w:r w:rsidRPr="00576899">
        <w:t>Fidem obligaui iureiurando meam,</w:t>
      </w:r>
    </w:p>
    <w:p w14:paraId="7EBA147B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115</w:t>
      </w:r>
      <w:r w:rsidRPr="00576899">
        <w:t xml:space="preserve"> Horresco, trepido: mutus est ingens dolor:</w:t>
      </w:r>
    </w:p>
    <w:p w14:paraId="6A337E02" w14:textId="321907C8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Fidem obligaui!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Perge, quid nectis moras?</w:t>
      </w:r>
    </w:p>
    <w:p w14:paraId="4F9EB332" w14:textId="183D7B3D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Fidem obligaui iureiurando meam,</w:t>
      </w:r>
    </w:p>
    <w:p w14:paraId="3053E5C5" w14:textId="5A1F4BAD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Si subiugassem barbaros.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posteà?</w:t>
      </w:r>
    </w:p>
    <w:p w14:paraId="7FFDDDC9" w14:textId="77777777" w:rsidR="008E6298" w:rsidRPr="00576899" w:rsidRDefault="002352F7" w:rsidP="00C966AE">
      <w:pPr>
        <w:pStyle w:val="DraCorstandard"/>
      </w:pPr>
      <w:r w:rsidRPr="00576899">
        <w:t>Perge anime, princeps quisquis exiret mihi</w:t>
      </w:r>
    </w:p>
    <w:p w14:paraId="2F47F3B2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lastRenderedPageBreak/>
        <w:t>120</w:t>
      </w:r>
      <w:r w:rsidRPr="00576899">
        <w:t xml:space="preserve"> A laribus istis, victimam abriperem focis,</w:t>
      </w:r>
    </w:p>
    <w:p w14:paraId="114B2634" w14:textId="77777777" w:rsidR="008E6298" w:rsidRPr="00576899" w:rsidRDefault="002352F7" w:rsidP="00C966AE">
      <w:pPr>
        <w:pStyle w:val="DraCorstandard"/>
      </w:pPr>
      <w:r w:rsidRPr="00576899">
        <w:t>Facerem, litarem, te mihi primam expulit</w:t>
      </w:r>
    </w:p>
    <w:p w14:paraId="28F30D4C" w14:textId="77777777" w:rsidR="00576899" w:rsidRPr="004C575F" w:rsidRDefault="002352F7" w:rsidP="00C966AE">
      <w:pPr>
        <w:pStyle w:val="DraCorstandard"/>
        <w:rPr>
          <w:rStyle w:val="DraCorpagebeginning"/>
        </w:rPr>
      </w:pPr>
      <w:r w:rsidRPr="004C575F">
        <w:rPr>
          <w:rStyle w:val="DraCorpagebeginning"/>
        </w:rPr>
        <w:t>72</w:t>
      </w:r>
    </w:p>
    <w:p w14:paraId="7CEEC470" w14:textId="4CDBD7CF" w:rsidR="008E6298" w:rsidRPr="00576899" w:rsidRDefault="002352F7" w:rsidP="00C966AE">
      <w:pPr>
        <w:pStyle w:val="DraCorstandard"/>
      </w:pPr>
      <w:r w:rsidRPr="00576899">
        <w:t>Fortuna, tu me prima, tu princeps meos</w:t>
      </w:r>
    </w:p>
    <w:p w14:paraId="783EC6C8" w14:textId="77777777" w:rsidR="008E6298" w:rsidRPr="00576899" w:rsidRDefault="002352F7" w:rsidP="00C966AE">
      <w:pPr>
        <w:pStyle w:val="DraCorstandard"/>
      </w:pPr>
      <w:r w:rsidRPr="00576899">
        <w:t>Ignara reditus, vna vidisti! sat est,</w:t>
      </w:r>
    </w:p>
    <w:p w14:paraId="52850089" w14:textId="5620E3C7" w:rsidR="008E6298" w:rsidRPr="00576899" w:rsidRDefault="00F672FB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Dixi.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quid illud audio?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Dixi semel.</w:t>
      </w:r>
    </w:p>
    <w:p w14:paraId="66C107B6" w14:textId="3FD5B3C3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125</w:t>
      </w:r>
      <w:r w:rsidRPr="00576899">
        <w:t xml:space="preserve"> </w:t>
      </w:r>
      <w:r w:rsidR="006F0123" w:rsidRPr="00576899">
        <w:rPr>
          <w:rStyle w:val="DraCorspeakerattribution"/>
        </w:rPr>
        <w:t>TELETH.</w:t>
      </w:r>
      <w:r w:rsidRPr="00576899">
        <w:t xml:space="preserve"> O horror! horror! dixti, &amp; audiui satis?</w:t>
      </w:r>
    </w:p>
    <w:p w14:paraId="59D57F9C" w14:textId="77777777" w:rsidR="008E6298" w:rsidRPr="00576899" w:rsidRDefault="002352F7" w:rsidP="00C966AE">
      <w:pPr>
        <w:pStyle w:val="DraCorstandard"/>
      </w:pPr>
      <w:r w:rsidRPr="00576899">
        <w:t>Natam cruentus genitor aris victimam?</w:t>
      </w:r>
    </w:p>
    <w:p w14:paraId="41884DE8" w14:textId="77777777" w:rsidR="008E6298" w:rsidRPr="00576899" w:rsidRDefault="002352F7" w:rsidP="00C966AE">
      <w:pPr>
        <w:pStyle w:val="DraCorstandard"/>
      </w:pPr>
      <w:r w:rsidRPr="00576899">
        <w:t>Aris cruentam victimam? aris victimam?</w:t>
      </w:r>
    </w:p>
    <w:p w14:paraId="15110D8A" w14:textId="159D28D8" w:rsidR="008E6298" w:rsidRPr="00576899" w:rsidRDefault="002352F7" w:rsidP="00C966AE">
      <w:pPr>
        <w:pStyle w:val="DraCorstandard"/>
      </w:pPr>
      <w:r w:rsidRPr="00F672FB">
        <w:rPr>
          <w:rStyle w:val="DraCorspeakerattribution"/>
        </w:rPr>
        <w:t>IEPHT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 xml:space="preserve">Ita est, ferendum est.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F672FB" w:rsidRPr="00073A7F">
        <w:rPr>
          <w:rStyle w:val="DraCormarkversepart"/>
        </w:rPr>
        <w:t>@</w:t>
      </w:r>
      <w:r w:rsidRPr="00576899">
        <w:t>Siccine? aris victimam?</w:t>
      </w:r>
    </w:p>
    <w:p w14:paraId="40950E1A" w14:textId="63AAEF03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Voui, coactus teneor, ita mandat fides.</w:t>
      </w:r>
    </w:p>
    <w:p w14:paraId="1C168386" w14:textId="165D298D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130</w:t>
      </w:r>
      <w:r w:rsidRPr="00576899">
        <w:t xml:space="preserve"> </w:t>
      </w:r>
      <w:r w:rsidR="006F0123" w:rsidRPr="00576899">
        <w:rPr>
          <w:rStyle w:val="DraCorspeakerattribution"/>
        </w:rPr>
        <w:t>TELETH.</w:t>
      </w:r>
      <w:r w:rsidRPr="00576899">
        <w:t xml:space="preserve"> Quis Sarmata haec, quis barbarae Gentis furor</w:t>
      </w:r>
    </w:p>
    <w:p w14:paraId="41E91B56" w14:textId="77777777" w:rsidR="008E6298" w:rsidRPr="00576899" w:rsidRDefault="002352F7" w:rsidP="00C966AE">
      <w:pPr>
        <w:pStyle w:val="DraCorstandard"/>
      </w:pPr>
      <w:r w:rsidRPr="00576899">
        <w:t>Commisit vnquam? vnam, vnicam, aris victimam?</w:t>
      </w:r>
    </w:p>
    <w:p w14:paraId="4105AEFA" w14:textId="77777777" w:rsidR="008E6298" w:rsidRPr="00576899" w:rsidRDefault="002352F7" w:rsidP="00C966AE">
      <w:pPr>
        <w:pStyle w:val="DraCorstandard"/>
      </w:pPr>
      <w:r w:rsidRPr="00576899">
        <w:t>O scelus! &amp; ecce Virginem inuasit stupor,</w:t>
      </w:r>
    </w:p>
    <w:p w14:paraId="0516549F" w14:textId="77777777" w:rsidR="008E6298" w:rsidRPr="00576899" w:rsidRDefault="002352F7" w:rsidP="00C966AE">
      <w:pPr>
        <w:pStyle w:val="DraCorstandard"/>
      </w:pPr>
      <w:r w:rsidRPr="00576899">
        <w:t>Diriguit, heu me! labitur! redijt sibi,</w:t>
      </w:r>
    </w:p>
    <w:p w14:paraId="0B892279" w14:textId="77777777" w:rsidR="008E6298" w:rsidRPr="00576899" w:rsidRDefault="002352F7" w:rsidP="00C966AE">
      <w:pPr>
        <w:pStyle w:val="DraCorstandard"/>
      </w:pPr>
      <w:r w:rsidRPr="00576899">
        <w:t>Attollit oculos; quantum erat, iò quantulum</w:t>
      </w:r>
    </w:p>
    <w:p w14:paraId="322D9896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135</w:t>
      </w:r>
      <w:r w:rsidRPr="00576899">
        <w:t xml:space="preserve"> Hyantha, quod spirabat aegro pectore,</w:t>
      </w:r>
    </w:p>
    <w:p w14:paraId="2A1B4532" w14:textId="77777777" w:rsidR="008E6298" w:rsidRPr="00576899" w:rsidRDefault="002352F7" w:rsidP="00C966AE">
      <w:pPr>
        <w:pStyle w:val="DraCorstandard"/>
      </w:pPr>
      <w:r w:rsidRPr="00576899">
        <w:t>Quod te relictam tristibus seruat sacris!</w:t>
      </w:r>
    </w:p>
    <w:p w14:paraId="1DC7D77E" w14:textId="77777777" w:rsidR="008E6298" w:rsidRPr="00576899" w:rsidRDefault="002352F7" w:rsidP="00C966AE">
      <w:pPr>
        <w:pStyle w:val="DraCorstandard"/>
      </w:pPr>
      <w:r w:rsidRPr="00576899">
        <w:t>Accede, tracta pectus incensum, patrem</w:t>
      </w:r>
    </w:p>
    <w:p w14:paraId="7D7534B5" w14:textId="77777777" w:rsidR="008E6298" w:rsidRPr="00576899" w:rsidRDefault="002352F7" w:rsidP="00C966AE">
      <w:pPr>
        <w:pStyle w:val="DraCorstandard"/>
      </w:pPr>
      <w:r w:rsidRPr="00576899">
        <w:t>Euince lacrymis, quêis vel hostis vincitur</w:t>
      </w:r>
    </w:p>
    <w:p w14:paraId="414465B3" w14:textId="5FD6032D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F672FB" w:rsidRPr="00073A7F">
        <w:rPr>
          <w:rStyle w:val="DraCormarkversepart"/>
        </w:rPr>
        <w:t>@</w:t>
      </w:r>
      <w:r w:rsidR="002352F7" w:rsidRPr="00576899">
        <w:t xml:space="preserve">Miserere genitor!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 xml:space="preserve">Non fero. </w:t>
      </w:r>
      <w:r w:rsidR="006F0123" w:rsidRPr="00576899">
        <w:rPr>
          <w:rStyle w:val="DraCorspeakerattribution"/>
        </w:rPr>
        <w:t>TELET.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>Magis preme,</w:t>
      </w:r>
    </w:p>
    <w:p w14:paraId="7507B7F2" w14:textId="55A59A3F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140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 xml:space="preserve">Irrue.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>Quid obstas? genitor! ô solum meae</w:t>
      </w:r>
    </w:p>
    <w:p w14:paraId="69753C70" w14:textId="77777777" w:rsidR="008E6298" w:rsidRPr="00576899" w:rsidRDefault="002352F7" w:rsidP="00C966AE">
      <w:pPr>
        <w:pStyle w:val="DraCorstandard"/>
      </w:pPr>
      <w:r w:rsidRPr="00576899">
        <w:t>Lenimen animae! cur mihi obliquas truces</w:t>
      </w:r>
    </w:p>
    <w:p w14:paraId="7C038349" w14:textId="77777777" w:rsidR="008E6298" w:rsidRPr="00576899" w:rsidRDefault="002352F7" w:rsidP="00C966AE">
      <w:pPr>
        <w:pStyle w:val="DraCorstandard"/>
      </w:pPr>
      <w:r w:rsidRPr="00576899">
        <w:t>Sic durus oculos? sidus isti olim meum,</w:t>
      </w:r>
    </w:p>
    <w:p w14:paraId="3349FD83" w14:textId="77777777" w:rsidR="008E6298" w:rsidRPr="00576899" w:rsidRDefault="002352F7" w:rsidP="00C966AE">
      <w:pPr>
        <w:pStyle w:val="DraCorstandard"/>
      </w:pPr>
      <w:r w:rsidRPr="00576899">
        <w:t>Nunc fulgor, omni fulminant vultu minas;</w:t>
      </w:r>
    </w:p>
    <w:p w14:paraId="6C2CEE3F" w14:textId="77777777" w:rsidR="008E6298" w:rsidRPr="00576899" w:rsidRDefault="002352F7" w:rsidP="00C966AE">
      <w:pPr>
        <w:pStyle w:val="DraCorstandard"/>
      </w:pPr>
      <w:r w:rsidRPr="00576899">
        <w:t>Ille, ille vultus, flammeum incendens iubar!</w:t>
      </w:r>
    </w:p>
    <w:p w14:paraId="74420BCB" w14:textId="2B68210D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lastRenderedPageBreak/>
        <w:t>145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 xml:space="preserve">Hé misera!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>Totum siderat pectus meum,</w:t>
      </w:r>
    </w:p>
    <w:p w14:paraId="26D08C45" w14:textId="33710770" w:rsidR="008E6298" w:rsidRPr="00576899" w:rsidRDefault="003047C9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Ille, ille vultus!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Ne mihi quicquam amplius.</w:t>
      </w:r>
    </w:p>
    <w:p w14:paraId="471E25BD" w14:textId="67ACBECD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 xml:space="preserve">Rogare liceat.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>Verba proficient nihil;</w:t>
      </w:r>
    </w:p>
    <w:p w14:paraId="3780498C" w14:textId="77777777" w:rsidR="008E6298" w:rsidRPr="00576899" w:rsidRDefault="002352F7" w:rsidP="00C966AE">
      <w:pPr>
        <w:pStyle w:val="DraCorstandard"/>
      </w:pPr>
      <w:r w:rsidRPr="00576899">
        <w:t>Vouimus hyanthé! reddere incumbit mihi,</w:t>
      </w:r>
    </w:p>
    <w:p w14:paraId="526E4B1A" w14:textId="22347A94" w:rsidR="008E6298" w:rsidRPr="004C575F" w:rsidRDefault="002352F7" w:rsidP="00C966AE">
      <w:pPr>
        <w:pStyle w:val="DraCorstandard"/>
        <w:rPr>
          <w:rStyle w:val="DraCorpagebeginning"/>
        </w:rPr>
      </w:pPr>
      <w:r w:rsidRPr="004C575F">
        <w:rPr>
          <w:rStyle w:val="DraCorpagebeginning"/>
        </w:rPr>
        <w:t>73</w:t>
      </w:r>
    </w:p>
    <w:p w14:paraId="05D87B35" w14:textId="2742CFE7" w:rsidR="008E6298" w:rsidRPr="00576899" w:rsidRDefault="003047C9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Perferre tibi.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Tot passa crudeles minas,</w:t>
      </w:r>
    </w:p>
    <w:p w14:paraId="2F860D17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150</w:t>
      </w:r>
      <w:r w:rsidRPr="00576899">
        <w:t xml:space="preserve"> Tot passa curas, cogor etiamnum pati?</w:t>
      </w:r>
    </w:p>
    <w:p w14:paraId="563DDF8B" w14:textId="1B238B23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 xml:space="preserve">Cogimur! eamus.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>Nata! quò traheris? iò heu!</w:t>
      </w:r>
    </w:p>
    <w:p w14:paraId="3AE2879B" w14:textId="60228765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 xml:space="preserve">Succurre mater!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3047C9" w:rsidRPr="00073A7F">
        <w:rPr>
          <w:rStyle w:val="DraCormarkversepart"/>
        </w:rPr>
        <w:t>@</w:t>
      </w:r>
      <w:r w:rsidR="002352F7" w:rsidRPr="00576899">
        <w:t>O Deus! ceßas adhuc?</w:t>
      </w:r>
    </w:p>
    <w:p w14:paraId="0309195D" w14:textId="09BAA905" w:rsidR="008E6298" w:rsidRPr="00576899" w:rsidRDefault="003047C9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Iaculare fulmen.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Mater! </w:t>
      </w:r>
      <w:r w:rsidR="006F0123" w:rsidRPr="00576899">
        <w:rPr>
          <w:rStyle w:val="DraCorspeakerattribution"/>
        </w:rPr>
        <w:t>TELET.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An sola audio?</w:t>
      </w:r>
    </w:p>
    <w:p w14:paraId="26ACC9BE" w14:textId="77777777" w:rsidR="008E6298" w:rsidRPr="00576899" w:rsidRDefault="002352F7" w:rsidP="00C966AE">
      <w:pPr>
        <w:pStyle w:val="DraCorstandard"/>
      </w:pPr>
      <w:r w:rsidRPr="00576899">
        <w:t>Tonuêre nubes, specto, vibrauit manum.</w:t>
      </w:r>
    </w:p>
    <w:p w14:paraId="7E520323" w14:textId="7D7819DB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155</w:t>
      </w:r>
      <w:r w:rsidRPr="00576899">
        <w:t xml:space="preserve"> </w:t>
      </w:r>
      <w:r w:rsidRPr="003047C9">
        <w:rPr>
          <w:rStyle w:val="DraCorspeakerattribution"/>
        </w:rPr>
        <w:t>IEPHT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 xml:space="preserve">Placare oportet.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3047C9" w:rsidRPr="00073A7F">
        <w:rPr>
          <w:rStyle w:val="DraCormarkversepart"/>
        </w:rPr>
        <w:t>@</w:t>
      </w:r>
      <w:r w:rsidRPr="00576899">
        <w:t>Tune placabis Deum?</w:t>
      </w:r>
    </w:p>
    <w:p w14:paraId="1E100527" w14:textId="595D8F03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Longas morarum plectit ambages Deus,</w:t>
      </w:r>
    </w:p>
    <w:p w14:paraId="5BB78CE1" w14:textId="241E1134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Factum esse decuit.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Nonne tali victimâ?</w:t>
      </w:r>
    </w:p>
    <w:p w14:paraId="5E76F3A7" w14:textId="0A76CFDF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 xml:space="preserve">Accelero. </w:t>
      </w: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 xml:space="preserve">Mater!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>Cassa praesidia legis.</w:t>
      </w:r>
    </w:p>
    <w:p w14:paraId="610296FE" w14:textId="153C4C59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Méne immolari? mater! ô genitor! Deus!</w:t>
      </w:r>
    </w:p>
    <w:p w14:paraId="0A6DC290" w14:textId="3139880D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160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Quid me magis succendis?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O durum patrem!</w:t>
      </w:r>
    </w:p>
    <w:p w14:paraId="0381D4B5" w14:textId="0F3C17DA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Hic murus esto, filiam votis dare,</w:t>
      </w:r>
    </w:p>
    <w:p w14:paraId="25984389" w14:textId="3702A525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Et immolare victimam.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Natam? pater?</w:t>
      </w:r>
    </w:p>
    <w:p w14:paraId="5075667B" w14:textId="690DF7D4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Tonate coeli.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vetat? natam pater.</w:t>
      </w:r>
    </w:p>
    <w:p w14:paraId="0C50085D" w14:textId="1B73B543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O Sancta pietas! odit hunc ritum Deus.</w:t>
      </w:r>
    </w:p>
    <w:p w14:paraId="2288E5EF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165</w:t>
      </w:r>
      <w:r w:rsidRPr="00576899">
        <w:t xml:space="preserve"> Tu natam ad aras? sanguine humano litant</w:t>
      </w:r>
    </w:p>
    <w:p w14:paraId="3BA03CD5" w14:textId="336A3BB5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Aliena sacra.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Sancuine humano litant</w:t>
      </w:r>
    </w:p>
    <w:p w14:paraId="7E2DFFFB" w14:textId="77777777" w:rsidR="008E6298" w:rsidRPr="00576899" w:rsidRDefault="002352F7" w:rsidP="00C966AE">
      <w:pPr>
        <w:pStyle w:val="DraCorstandard"/>
      </w:pPr>
      <w:r w:rsidRPr="00576899">
        <w:t>Et nostra: sic mandauit Abramo Deus,</w:t>
      </w:r>
    </w:p>
    <w:p w14:paraId="4877A459" w14:textId="77777777" w:rsidR="008E6298" w:rsidRPr="00576899" w:rsidRDefault="002352F7" w:rsidP="00C966AE">
      <w:pPr>
        <w:pStyle w:val="DraCorstandard"/>
      </w:pPr>
      <w:r w:rsidRPr="00576899">
        <w:t>Vt faceret aris vnico-vnigenâ suo.</w:t>
      </w:r>
    </w:p>
    <w:p w14:paraId="6EE564B2" w14:textId="36F2B3C6" w:rsidR="008E6298" w:rsidRPr="00576899" w:rsidRDefault="002352F7" w:rsidP="00C966AE">
      <w:pPr>
        <w:pStyle w:val="DraCorstandard"/>
      </w:pPr>
      <w:r w:rsidRPr="000B6B60">
        <w:rPr>
          <w:rStyle w:val="DraCorspeakerattribution"/>
        </w:rPr>
        <w:t>TELETH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Nonne immolauit? </w:t>
      </w:r>
      <w:r w:rsidR="00121659" w:rsidRPr="00576899">
        <w:rPr>
          <w:rStyle w:val="DraCorspeakerattribution"/>
        </w:rPr>
        <w:t>IEPH.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Nempe sic animus erat,</w:t>
      </w:r>
    </w:p>
    <w:p w14:paraId="60C7E7BE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lastRenderedPageBreak/>
        <w:t>170</w:t>
      </w:r>
      <w:r w:rsidRPr="00576899">
        <w:t xml:space="preserve"> Si non vepreto vinctus haesisset caper.</w:t>
      </w:r>
    </w:p>
    <w:p w14:paraId="087A0656" w14:textId="5CAB5369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Dehisce tellus, pande nigranteis sinus,</w:t>
      </w:r>
    </w:p>
    <w:p w14:paraId="7AF6F5DA" w14:textId="77777777" w:rsidR="008E6298" w:rsidRPr="00576899" w:rsidRDefault="002352F7" w:rsidP="00C966AE">
      <w:pPr>
        <w:pStyle w:val="DraCorstandard"/>
      </w:pPr>
      <w:r w:rsidRPr="00576899">
        <w:t>Dehisce &amp; imis conde depositum meum</w:t>
      </w:r>
    </w:p>
    <w:p w14:paraId="6D01C99C" w14:textId="77777777" w:rsidR="008E6298" w:rsidRPr="00576899" w:rsidRDefault="002352F7" w:rsidP="00C966AE">
      <w:pPr>
        <w:pStyle w:val="DraCorstandard"/>
      </w:pPr>
      <w:r w:rsidRPr="00576899">
        <w:t>Visceribus; heu! iam viscera attrectat mea,</w:t>
      </w:r>
    </w:p>
    <w:p w14:paraId="37ED881D" w14:textId="77777777" w:rsidR="008E6298" w:rsidRPr="00576899" w:rsidRDefault="002352F7" w:rsidP="00C966AE">
      <w:pPr>
        <w:pStyle w:val="DraCorstandard"/>
      </w:pPr>
      <w:r w:rsidRPr="00576899">
        <w:t>Natam parens obtruncat! ah scelus! scelus!</w:t>
      </w:r>
    </w:p>
    <w:p w14:paraId="38F9913A" w14:textId="272D48F8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175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Abrumpe questus. </w:t>
      </w:r>
      <w:r w:rsidR="006F0123" w:rsidRPr="00576899">
        <w:rPr>
          <w:rStyle w:val="DraCorspeakerattribution"/>
        </w:rPr>
        <w:t>TELET.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Redde, quam debes mihi.</w:t>
      </w:r>
    </w:p>
    <w:p w14:paraId="2F04ACB2" w14:textId="77777777" w:rsidR="00576899" w:rsidRPr="004C575F" w:rsidRDefault="002352F7" w:rsidP="00C966AE">
      <w:pPr>
        <w:pStyle w:val="DraCorstandard"/>
        <w:rPr>
          <w:rStyle w:val="DraCorpagebeginning"/>
        </w:rPr>
      </w:pPr>
      <w:r w:rsidRPr="004C575F">
        <w:rPr>
          <w:rStyle w:val="DraCorpagebeginning"/>
        </w:rPr>
        <w:t>74</w:t>
      </w:r>
    </w:p>
    <w:p w14:paraId="0DD28EBC" w14:textId="541E71E8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IEPHT.</w:t>
      </w:r>
      <w:r w:rsidR="002352F7" w:rsidRPr="00576899">
        <w:t xml:space="preserve"> Tuus sibi ipsi non facit finem dolor,</w:t>
      </w:r>
    </w:p>
    <w:p w14:paraId="4B028A8E" w14:textId="77777777" w:rsidR="008E6298" w:rsidRPr="00576899" w:rsidRDefault="002352F7" w:rsidP="00C966AE">
      <w:pPr>
        <w:pStyle w:val="DraCorstandard"/>
      </w:pPr>
      <w:r w:rsidRPr="00576899">
        <w:t>Iam facio, natam debeo, natam dabo.</w:t>
      </w:r>
    </w:p>
    <w:p w14:paraId="443AC7E5" w14:textId="5E5E42A4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O tygride saeuâ saeuior! natam dabis?</w:t>
      </w:r>
    </w:p>
    <w:p w14:paraId="6DF6E7CE" w14:textId="77777777" w:rsidR="008E6298" w:rsidRPr="00576899" w:rsidRDefault="002352F7" w:rsidP="00C966AE">
      <w:pPr>
        <w:pStyle w:val="DraCorstandard"/>
      </w:pPr>
      <w:r w:rsidRPr="00576899">
        <w:t>Cur non &amp; aris coniugem mactas tuam?</w:t>
      </w:r>
    </w:p>
    <w:p w14:paraId="7411A3BA" w14:textId="0A887A9F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180</w:t>
      </w:r>
      <w:r w:rsidRPr="00576899">
        <w:t xml:space="preserve"> </w:t>
      </w:r>
      <w:r w:rsidR="00121659" w:rsidRPr="00576899">
        <w:rPr>
          <w:rStyle w:val="DraCorspeakerattribution"/>
        </w:rPr>
        <w:t>IEPHT.</w:t>
      </w:r>
      <w:r w:rsidRPr="00576899">
        <w:t xml:space="preserve"> Quae vota voui, soluo, non gemino scelus.</w:t>
      </w:r>
    </w:p>
    <w:p w14:paraId="4C2E3432" w14:textId="4BF74162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 xml:space="preserve">Omitte mater.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>Penitus in furias agor</w:t>
      </w:r>
    </w:p>
    <w:p w14:paraId="2D2EFAED" w14:textId="2DE3B8D4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Omitte mater ista; patri debeo</w:t>
      </w:r>
    </w:p>
    <w:p w14:paraId="5807BBBB" w14:textId="39E40B1A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Quaecumque vouit.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Quid? cui debes? patri</w:t>
      </w:r>
    </w:p>
    <w:p w14:paraId="6191DB5C" w14:textId="7196097B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Quaecumque vouit?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Debeo vitam focis.</w:t>
      </w:r>
    </w:p>
    <w:p w14:paraId="19A8294E" w14:textId="4ABBD913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185</w:t>
      </w:r>
      <w:r w:rsidRPr="00576899">
        <w:t xml:space="preserve">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Quo scelere debes? </w:t>
      </w:r>
      <w:r w:rsidR="00121659" w:rsidRPr="00576899">
        <w:rPr>
          <w:rStyle w:val="DraCorspeakerattribution"/>
        </w:rPr>
        <w:t>IEPH.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Desine, in noxâ mora est,</w:t>
      </w:r>
    </w:p>
    <w:p w14:paraId="74D61BEC" w14:textId="77777777" w:rsidR="008E6298" w:rsidRPr="00576899" w:rsidRDefault="002352F7" w:rsidP="00C966AE">
      <w:pPr>
        <w:pStyle w:val="DraCorstandard"/>
      </w:pPr>
      <w:r w:rsidRPr="00576899">
        <w:t>Non possum Hyantha; misera! nequicquam facis.</w:t>
      </w:r>
    </w:p>
    <w:p w14:paraId="1850B657" w14:textId="77777777" w:rsidR="008E6298" w:rsidRPr="00576899" w:rsidRDefault="002352F7" w:rsidP="00C966AE">
      <w:pPr>
        <w:pStyle w:val="DraCorstandard"/>
      </w:pPr>
      <w:r w:rsidRPr="00576899">
        <w:t>O si liceret! vouimus! fixum est, sat est,</w:t>
      </w:r>
    </w:p>
    <w:p w14:paraId="3E6258B9" w14:textId="4C64BC08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Ocyus, eamus!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 xml:space="preserve">Vltimum hoc. </w:t>
      </w:r>
      <w:r w:rsidR="00121659" w:rsidRPr="00576899">
        <w:rPr>
          <w:rStyle w:val="DraCorspeakerattribution"/>
        </w:rPr>
        <w:t>IEPH.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Quid me rogas?</w:t>
      </w:r>
    </w:p>
    <w:p w14:paraId="3B23B02C" w14:textId="25005144" w:rsidR="008E6298" w:rsidRPr="00576899" w:rsidRDefault="00121659" w:rsidP="00C966AE">
      <w:pPr>
        <w:pStyle w:val="DraCorstandard"/>
      </w:pPr>
      <w:r w:rsidRPr="00576899">
        <w:rPr>
          <w:rStyle w:val="DraCorspeakerattribution"/>
        </w:rPr>
        <w:t>HYANT.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 xml:space="preserve">Quod te per ista vota. </w:t>
      </w:r>
      <w:r w:rsidRPr="00576899">
        <w:rPr>
          <w:rStyle w:val="DraCorspeakerattribution"/>
        </w:rPr>
        <w:t>IEPH.</w:t>
      </w:r>
      <w:r w:rsidR="002352F7" w:rsidRPr="00576899">
        <w:t xml:space="preserve"> </w:t>
      </w:r>
      <w:r w:rsidR="000B6B60" w:rsidRPr="00073A7F">
        <w:rPr>
          <w:rStyle w:val="DraCormarkversepart"/>
        </w:rPr>
        <w:t>@</w:t>
      </w:r>
      <w:r w:rsidR="002352F7" w:rsidRPr="00576899">
        <w:t>Non possum, quid est?</w:t>
      </w:r>
    </w:p>
    <w:p w14:paraId="6B50F4D3" w14:textId="1190D4A5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190</w:t>
      </w:r>
      <w:r w:rsidRPr="00576899">
        <w:t xml:space="preserve"> </w:t>
      </w:r>
      <w:r w:rsidRPr="004C575F">
        <w:rPr>
          <w:rStyle w:val="DraCorspeakerattribution"/>
        </w:rPr>
        <w:t>HYANT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Quod te per ista vota. </w:t>
      </w:r>
      <w:r w:rsidR="00121659" w:rsidRPr="00576899">
        <w:rPr>
          <w:rStyle w:val="DraCorspeakerattribution"/>
        </w:rPr>
        <w:t>IEPHT.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Nequicquam facis.</w:t>
      </w:r>
    </w:p>
    <w:p w14:paraId="280CD10A" w14:textId="67A2789D" w:rsidR="008E6298" w:rsidRPr="00576899" w:rsidRDefault="002352F7" w:rsidP="00C966AE">
      <w:pPr>
        <w:pStyle w:val="DraCorstandard"/>
      </w:pPr>
      <w:r w:rsidRPr="004C575F">
        <w:rPr>
          <w:rStyle w:val="DraCorspeakerattribution"/>
        </w:rPr>
        <w:t>HYANT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Quod te per ista vota. </w:t>
      </w:r>
      <w:r w:rsidR="00121659" w:rsidRPr="00576899">
        <w:rPr>
          <w:rStyle w:val="DraCorspeakerattribution"/>
        </w:rPr>
        <w:t>IEPHET.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Iam dixi tibi,</w:t>
      </w:r>
    </w:p>
    <w:p w14:paraId="62F4BAA9" w14:textId="37CA6FAB" w:rsidR="008E6298" w:rsidRPr="00576899" w:rsidRDefault="000B6B60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Frustrà laboras. </w:t>
      </w:r>
      <w:r w:rsidR="00121659" w:rsidRPr="00576899">
        <w:rPr>
          <w:rStyle w:val="DraCorspeakerattribution"/>
        </w:rPr>
        <w:t>HYANT.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Ergò nec loqui licet?</w:t>
      </w:r>
    </w:p>
    <w:p w14:paraId="4A2DFA8B" w14:textId="77777777" w:rsidR="008E6298" w:rsidRPr="00576899" w:rsidRDefault="002352F7" w:rsidP="00C966AE">
      <w:pPr>
        <w:pStyle w:val="DraCorstandard"/>
      </w:pPr>
      <w:r w:rsidRPr="00576899">
        <w:t>Per ista vota, &amp; sanguinem obtestor meum,</w:t>
      </w:r>
    </w:p>
    <w:p w14:paraId="2C7ECD49" w14:textId="77777777" w:rsidR="008E6298" w:rsidRPr="00576899" w:rsidRDefault="002352F7" w:rsidP="00C966AE">
      <w:pPr>
        <w:pStyle w:val="DraCorstandard"/>
      </w:pPr>
      <w:r w:rsidRPr="00576899">
        <w:t>Quò proripis te Genitor? hoc vnum premo,</w:t>
      </w:r>
    </w:p>
    <w:p w14:paraId="78A0693D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lastRenderedPageBreak/>
        <w:t>195</w:t>
      </w:r>
      <w:r w:rsidRPr="00576899">
        <w:t xml:space="preserve"> Vt donec aurêos luna bis tranet polos,</w:t>
      </w:r>
    </w:p>
    <w:p w14:paraId="37345841" w14:textId="77777777" w:rsidR="008E6298" w:rsidRPr="00576899" w:rsidRDefault="002352F7" w:rsidP="00C966AE">
      <w:pPr>
        <w:pStyle w:val="DraCorstandard"/>
      </w:pPr>
      <w:r w:rsidRPr="00576899">
        <w:t>Quà montium praerupta se coelo leuant,</w:t>
      </w:r>
    </w:p>
    <w:p w14:paraId="6E83ECB4" w14:textId="77777777" w:rsidR="008E6298" w:rsidRPr="00576899" w:rsidRDefault="002352F7" w:rsidP="00C966AE">
      <w:pPr>
        <w:pStyle w:val="DraCorstandard"/>
      </w:pPr>
      <w:r w:rsidRPr="00576899">
        <w:t>Aut hirta latera vallium obliquè iacent,</w:t>
      </w:r>
    </w:p>
    <w:p w14:paraId="235BBD67" w14:textId="77777777" w:rsidR="008E6298" w:rsidRPr="00576899" w:rsidRDefault="002352F7" w:rsidP="00C966AE">
      <w:pPr>
        <w:pStyle w:val="DraCorstandard"/>
      </w:pPr>
      <w:r w:rsidRPr="00576899">
        <w:t>Aut sola nemorum tesqua in abstruso latent,</w:t>
      </w:r>
    </w:p>
    <w:p w14:paraId="257C19E7" w14:textId="77777777" w:rsidR="008E6298" w:rsidRPr="00576899" w:rsidRDefault="002352F7" w:rsidP="00C966AE">
      <w:pPr>
        <w:pStyle w:val="DraCorstandard"/>
      </w:pPr>
      <w:r w:rsidRPr="00576899">
        <w:t>Ferarum hiulca lustra secretò silent,</w:t>
      </w:r>
    </w:p>
    <w:p w14:paraId="39C8EDBA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200</w:t>
      </w:r>
      <w:r w:rsidRPr="00576899">
        <w:t xml:space="preserve"> Lugubria inter tympana, &amp; tristes choros,</w:t>
      </w:r>
    </w:p>
    <w:p w14:paraId="0EA2A61A" w14:textId="77777777" w:rsidR="008E6298" w:rsidRPr="00576899" w:rsidRDefault="002352F7" w:rsidP="00C966AE">
      <w:pPr>
        <w:pStyle w:val="DraCorstandard"/>
      </w:pPr>
      <w:r w:rsidRPr="00576899">
        <w:t>Luctum integrare liceat &amp; Manes meos</w:t>
      </w:r>
    </w:p>
    <w:p w14:paraId="4ABF04A1" w14:textId="77777777" w:rsidR="008E6298" w:rsidRPr="00576899" w:rsidRDefault="002352F7" w:rsidP="00C966AE">
      <w:pPr>
        <w:pStyle w:val="DraCorstandard"/>
      </w:pPr>
      <w:r w:rsidRPr="00576899">
        <w:t>Deflere; tantùm hoc lacrymis dona meis.</w:t>
      </w:r>
    </w:p>
    <w:p w14:paraId="60CBFA98" w14:textId="524F3809" w:rsidR="008E6298" w:rsidRPr="004C575F" w:rsidRDefault="002352F7" w:rsidP="00C966AE">
      <w:pPr>
        <w:pStyle w:val="DraCorstandard"/>
        <w:rPr>
          <w:rStyle w:val="DraCorpagebeginning"/>
        </w:rPr>
      </w:pPr>
      <w:r w:rsidRPr="004C575F">
        <w:rPr>
          <w:rStyle w:val="DraCorpagebeginning"/>
        </w:rPr>
        <w:t>75</w:t>
      </w:r>
    </w:p>
    <w:p w14:paraId="631DA464" w14:textId="3E59A9D2" w:rsidR="008E6298" w:rsidRPr="00576899" w:rsidRDefault="002352F7" w:rsidP="00C966AE">
      <w:pPr>
        <w:pStyle w:val="DraCorstandard"/>
      </w:pPr>
      <w:r w:rsidRPr="004C575F">
        <w:rPr>
          <w:rStyle w:val="DraCorspeakerattribution"/>
        </w:rPr>
        <w:t>IEPTH.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 xml:space="preserve">Concedo, satis est. </w:t>
      </w:r>
      <w:r w:rsidR="006F0123" w:rsidRPr="00576899">
        <w:rPr>
          <w:rStyle w:val="DraCorspeakerattribution"/>
        </w:rPr>
        <w:t>TELET.</w:t>
      </w:r>
      <w:r w:rsidRPr="00576899">
        <w:t xml:space="preserve"> </w:t>
      </w:r>
      <w:r w:rsidR="000B6B60" w:rsidRPr="00073A7F">
        <w:rPr>
          <w:rStyle w:val="DraCormarkversepart"/>
        </w:rPr>
        <w:t>@</w:t>
      </w:r>
      <w:r w:rsidRPr="00576899">
        <w:t>Quò fugis demens? mane</w:t>
      </w:r>
    </w:p>
    <w:p w14:paraId="266A8400" w14:textId="77777777" w:rsidR="008E6298" w:rsidRPr="00576899" w:rsidRDefault="002352F7" w:rsidP="00C966AE">
      <w:pPr>
        <w:pStyle w:val="DraCorstandard"/>
      </w:pPr>
      <w:r w:rsidRPr="00576899">
        <w:t>Siccine? receßit? vindicem testor Deum.</w:t>
      </w:r>
    </w:p>
    <w:p w14:paraId="4C113625" w14:textId="77777777" w:rsidR="008E6298" w:rsidRDefault="002352F7" w:rsidP="00C966AE">
      <w:pPr>
        <w:pStyle w:val="DraCorstandard"/>
      </w:pPr>
      <w:r w:rsidRPr="00CC00AC">
        <w:rPr>
          <w:rStyle w:val="DraCorlinenumber"/>
        </w:rPr>
        <w:t>205</w:t>
      </w:r>
      <w:r w:rsidRPr="00576899">
        <w:t xml:space="preserve"> Excede pietas, filiam mactat pater!</w:t>
      </w:r>
    </w:p>
    <w:p w14:paraId="4AD20F33" w14:textId="72261378" w:rsidR="00216D44" w:rsidRPr="00216D44" w:rsidRDefault="00216D44" w:rsidP="00216D44">
      <w:pPr>
        <w:pStyle w:val="DraCoradditions"/>
        <w:rPr>
          <w:lang w:val="la-Latn"/>
        </w:rPr>
      </w:pPr>
      <w:r w:rsidRPr="00576899">
        <w:rPr>
          <w:lang w:val="la-Latn"/>
        </w:rPr>
        <w:t>/act=</w:t>
      </w:r>
      <w:r>
        <w:rPr>
          <w:lang w:val="la-Latn"/>
        </w:rPr>
        <w:t>2, scene=</w:t>
      </w:r>
      <w:r>
        <w:rPr>
          <w:lang w:val="la-Latn"/>
        </w:rPr>
        <w:t>2</w:t>
      </w:r>
      <w:r w:rsidRPr="00576899">
        <w:rPr>
          <w:lang w:val="la-Latn"/>
        </w:rPr>
        <w:t>/</w:t>
      </w:r>
    </w:p>
    <w:p w14:paraId="6D376C4F" w14:textId="7B27EF8F" w:rsidR="008E6298" w:rsidRPr="004C575F" w:rsidRDefault="002352F7" w:rsidP="00C966AE">
      <w:pPr>
        <w:pStyle w:val="DraCorstandard"/>
        <w:rPr>
          <w:rStyle w:val="DraCorstagedirectionsetc"/>
        </w:rPr>
      </w:pPr>
      <w:r w:rsidRPr="004C575F">
        <w:rPr>
          <w:rStyle w:val="DraCorstagedirectionsetc"/>
        </w:rPr>
        <w:t>HYANTHE, CHORVS.</w:t>
      </w:r>
    </w:p>
    <w:p w14:paraId="60532F98" w14:textId="77777777" w:rsidR="008E6298" w:rsidRPr="00576899" w:rsidRDefault="002352F7" w:rsidP="00C966AE">
      <w:pPr>
        <w:pStyle w:val="DraCorstandard"/>
      </w:pPr>
      <w:r w:rsidRPr="00576899">
        <w:t>Lacrymae! lacrymae! tristes lacrymae!</w:t>
      </w:r>
    </w:p>
    <w:p w14:paraId="5FD20AA1" w14:textId="77777777" w:rsidR="008E6298" w:rsidRPr="00576899" w:rsidRDefault="002352F7" w:rsidP="00C966AE">
      <w:pPr>
        <w:pStyle w:val="DraCorstandard"/>
      </w:pPr>
      <w:r w:rsidRPr="00576899">
        <w:t>Totis iterum currite venis</w:t>
      </w:r>
    </w:p>
    <w:p w14:paraId="378898D8" w14:textId="77777777" w:rsidR="008E6298" w:rsidRPr="00576899" w:rsidRDefault="002352F7" w:rsidP="00C966AE">
      <w:pPr>
        <w:pStyle w:val="DraCorstandard"/>
      </w:pPr>
      <w:r w:rsidRPr="00576899">
        <w:t>Flebimus heu! heu! flebimus heu! heu!</w:t>
      </w:r>
    </w:p>
    <w:p w14:paraId="0A78A1F2" w14:textId="77777777" w:rsidR="008E6298" w:rsidRPr="00576899" w:rsidRDefault="002352F7" w:rsidP="00C966AE">
      <w:pPr>
        <w:pStyle w:val="DraCorstandard"/>
      </w:pPr>
      <w:r w:rsidRPr="00576899">
        <w:t>Vnà mecum flebitis omnes;</w:t>
      </w:r>
    </w:p>
    <w:p w14:paraId="26C6F624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210</w:t>
      </w:r>
      <w:r w:rsidRPr="00576899">
        <w:t xml:space="preserve"> Hîc, vbi riguae deuia siluae</w:t>
      </w:r>
    </w:p>
    <w:p w14:paraId="028C9B12" w14:textId="77777777" w:rsidR="008E6298" w:rsidRPr="00576899" w:rsidRDefault="002352F7" w:rsidP="00C966AE">
      <w:pPr>
        <w:pStyle w:val="DraCorstandard"/>
      </w:pPr>
      <w:r w:rsidRPr="00576899">
        <w:t>Matutini lambunt Zephyri,</w:t>
      </w:r>
    </w:p>
    <w:p w14:paraId="2A25C895" w14:textId="77777777" w:rsidR="008E6298" w:rsidRPr="00576899" w:rsidRDefault="002352F7" w:rsidP="00C966AE">
      <w:pPr>
        <w:pStyle w:val="DraCorstandard"/>
      </w:pPr>
      <w:r w:rsidRPr="00576899">
        <w:t>Hîc, in tenerâ flebimus herbâ.</w:t>
      </w:r>
    </w:p>
    <w:p w14:paraId="5F7E705D" w14:textId="77777777" w:rsidR="008E6298" w:rsidRPr="00576899" w:rsidRDefault="002352F7" w:rsidP="00C966AE">
      <w:pPr>
        <w:pStyle w:val="DraCorstandard"/>
      </w:pPr>
      <w:r w:rsidRPr="004C575F">
        <w:rPr>
          <w:rStyle w:val="DraCorspeakerattribution"/>
        </w:rPr>
        <w:t>CLEANTHE PVELLA.</w:t>
      </w:r>
      <w:r w:rsidRPr="00576899">
        <w:t xml:space="preserve"> Hîc, muscosi fontis ad antrum,</w:t>
      </w:r>
    </w:p>
    <w:p w14:paraId="558E288A" w14:textId="77777777" w:rsidR="008E6298" w:rsidRPr="00576899" w:rsidRDefault="002352F7" w:rsidP="00C966AE">
      <w:pPr>
        <w:pStyle w:val="DraCorstandard"/>
      </w:pPr>
      <w:r w:rsidRPr="00576899">
        <w:t>Hîc, vbi scatebrâ riuus ab istâ,</w:t>
      </w:r>
    </w:p>
    <w:p w14:paraId="6A0DE3ED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215</w:t>
      </w:r>
      <w:r w:rsidRPr="00576899">
        <w:t xml:space="preserve"> Leni streperus murmurat vndâ,</w:t>
      </w:r>
    </w:p>
    <w:p w14:paraId="1016BE6F" w14:textId="77777777" w:rsidR="008E6298" w:rsidRPr="00576899" w:rsidRDefault="002352F7" w:rsidP="00C966AE">
      <w:pPr>
        <w:pStyle w:val="DraCorstandard"/>
      </w:pPr>
      <w:r w:rsidRPr="00576899">
        <w:t>Et iuncoso gurgite ludit.</w:t>
      </w:r>
    </w:p>
    <w:p w14:paraId="00025D16" w14:textId="77777777" w:rsidR="008E6298" w:rsidRPr="00576899" w:rsidRDefault="002352F7" w:rsidP="00C966AE">
      <w:pPr>
        <w:pStyle w:val="DraCorstandard"/>
      </w:pPr>
      <w:r w:rsidRPr="001B2354">
        <w:rPr>
          <w:rStyle w:val="DraCorspeakerattribution"/>
        </w:rPr>
        <w:t>DYLITHA PVELLA</w:t>
      </w:r>
      <w:r w:rsidRPr="00576899">
        <w:t xml:space="preserve"> Hîc, vbi stridens canna palustris</w:t>
      </w:r>
    </w:p>
    <w:p w14:paraId="71722A9A" w14:textId="77777777" w:rsidR="008E6298" w:rsidRPr="00576899" w:rsidRDefault="002352F7" w:rsidP="00C966AE">
      <w:pPr>
        <w:pStyle w:val="DraCorstandard"/>
      </w:pPr>
      <w:r w:rsidRPr="00576899">
        <w:lastRenderedPageBreak/>
        <w:t>Nostri referet carmina luctus,</w:t>
      </w:r>
    </w:p>
    <w:p w14:paraId="0437FCA4" w14:textId="77777777" w:rsidR="008E6298" w:rsidRPr="00576899" w:rsidRDefault="002352F7" w:rsidP="00C966AE">
      <w:pPr>
        <w:pStyle w:val="DraCorstandard"/>
      </w:pPr>
      <w:r w:rsidRPr="00576899">
        <w:t>Omnia paribus formans numeris,</w:t>
      </w:r>
    </w:p>
    <w:p w14:paraId="29A5EBF1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220</w:t>
      </w:r>
      <w:r w:rsidRPr="00576899">
        <w:t xml:space="preserve"> Vt fortè Notus fecerit auram.</w:t>
      </w:r>
    </w:p>
    <w:p w14:paraId="427A43DE" w14:textId="77777777" w:rsidR="008E6298" w:rsidRPr="00576899" w:rsidRDefault="002352F7" w:rsidP="00C966AE">
      <w:pPr>
        <w:pStyle w:val="DraCorstandard"/>
      </w:pPr>
      <w:r w:rsidRPr="001B2354">
        <w:rPr>
          <w:rStyle w:val="DraCorspeakerattribution"/>
        </w:rPr>
        <w:t>HYANTH</w:t>
      </w:r>
      <w:r w:rsidRPr="00576899">
        <w:t xml:space="preserve"> Hîc, vbi patulis incubat vmbris</w:t>
      </w:r>
    </w:p>
    <w:p w14:paraId="480EB3F5" w14:textId="77777777" w:rsidR="008E6298" w:rsidRPr="00576899" w:rsidRDefault="002352F7" w:rsidP="00C966AE">
      <w:pPr>
        <w:pStyle w:val="DraCorstandard"/>
      </w:pPr>
      <w:r w:rsidRPr="00576899">
        <w:t>Atra cupressus, desuper vlulae</w:t>
      </w:r>
    </w:p>
    <w:p w14:paraId="53E97800" w14:textId="77777777" w:rsidR="008E6298" w:rsidRPr="00576899" w:rsidRDefault="002352F7" w:rsidP="00C966AE">
      <w:pPr>
        <w:pStyle w:val="DraCorstandard"/>
      </w:pPr>
      <w:r w:rsidRPr="00576899">
        <w:t>Respondebunt omnia nobis.</w:t>
      </w:r>
    </w:p>
    <w:p w14:paraId="1F7F1092" w14:textId="77777777" w:rsidR="008E6298" w:rsidRPr="00576899" w:rsidRDefault="002352F7" w:rsidP="00C966AE">
      <w:pPr>
        <w:pStyle w:val="DraCorstandard"/>
      </w:pPr>
      <w:r w:rsidRPr="00576899">
        <w:t>Hîc, vbi moestae pallent violae,</w:t>
      </w:r>
    </w:p>
    <w:p w14:paraId="17047689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225</w:t>
      </w:r>
      <w:r w:rsidRPr="00576899">
        <w:t xml:space="preserve"> Et secreto limite serpunt.</w:t>
      </w:r>
    </w:p>
    <w:p w14:paraId="4DD6C88E" w14:textId="77777777" w:rsidR="008E6298" w:rsidRPr="00576899" w:rsidRDefault="002352F7" w:rsidP="00C966AE">
      <w:pPr>
        <w:pStyle w:val="DraCorstandard"/>
      </w:pPr>
      <w:r w:rsidRPr="00576899">
        <w:t>Flete ô tenerae, flete puellae,</w:t>
      </w:r>
    </w:p>
    <w:p w14:paraId="25C3A6EA" w14:textId="77777777" w:rsidR="008E6298" w:rsidRPr="00576899" w:rsidRDefault="002352F7" w:rsidP="00C966AE">
      <w:pPr>
        <w:pStyle w:val="DraCorstandard"/>
      </w:pPr>
      <w:r w:rsidRPr="00576899">
        <w:t>Fundite lacrymas.</w:t>
      </w:r>
    </w:p>
    <w:p w14:paraId="4A8F26C1" w14:textId="77777777" w:rsidR="00576899" w:rsidRPr="001B2354" w:rsidRDefault="002352F7" w:rsidP="00C966AE">
      <w:pPr>
        <w:pStyle w:val="DraCorstandard"/>
        <w:rPr>
          <w:rStyle w:val="DraCorpagebeginning"/>
        </w:rPr>
      </w:pPr>
      <w:r w:rsidRPr="001B2354">
        <w:rPr>
          <w:rStyle w:val="DraCorpagebeginning"/>
        </w:rPr>
        <w:t>76</w:t>
      </w:r>
    </w:p>
    <w:p w14:paraId="51E6CF6A" w14:textId="2AC45F77" w:rsidR="008E6298" w:rsidRPr="00576899" w:rsidRDefault="002352F7" w:rsidP="00C966AE">
      <w:pPr>
        <w:pStyle w:val="DraCorstandard"/>
      </w:pPr>
      <w:r w:rsidRPr="001B2354">
        <w:rPr>
          <w:rStyle w:val="DraCorspeakerattribution"/>
        </w:rPr>
        <w:t>IRIS PVELLA.</w:t>
      </w:r>
      <w:r w:rsidRPr="00576899">
        <w:t xml:space="preserve"> Flemus casus ô Virgo tuos,</w:t>
      </w:r>
    </w:p>
    <w:p w14:paraId="5E026090" w14:textId="77777777" w:rsidR="008E6298" w:rsidRPr="00576899" w:rsidRDefault="002352F7" w:rsidP="00C966AE">
      <w:pPr>
        <w:pStyle w:val="DraCorstandard"/>
      </w:pPr>
      <w:r w:rsidRPr="00576899">
        <w:t>Nec maturae fata iuuentae!</w:t>
      </w:r>
    </w:p>
    <w:p w14:paraId="4723F79F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230</w:t>
      </w:r>
      <w:r w:rsidRPr="00576899">
        <w:t xml:space="preserve"> Hîc, vbi luget turtur ad auras;</w:t>
      </w:r>
    </w:p>
    <w:p w14:paraId="1852A96D" w14:textId="77777777" w:rsidR="008E6298" w:rsidRPr="00576899" w:rsidRDefault="002352F7" w:rsidP="00C966AE">
      <w:pPr>
        <w:pStyle w:val="DraCorstandard"/>
      </w:pPr>
      <w:r w:rsidRPr="00576899">
        <w:t>Hîc, vbi maeret tristis aëdon,</w:t>
      </w:r>
    </w:p>
    <w:p w14:paraId="7B193B03" w14:textId="77777777" w:rsidR="008E6298" w:rsidRPr="00576899" w:rsidRDefault="002352F7" w:rsidP="00C966AE">
      <w:pPr>
        <w:pStyle w:val="DraCorstandard"/>
      </w:pPr>
      <w:r w:rsidRPr="00576899">
        <w:t>Cantuque auido viscera rumpit,</w:t>
      </w:r>
    </w:p>
    <w:p w14:paraId="36CAB2B1" w14:textId="77777777" w:rsidR="008E6298" w:rsidRPr="00576899" w:rsidRDefault="002352F7" w:rsidP="00C966AE">
      <w:pPr>
        <w:pStyle w:val="DraCorstandard"/>
      </w:pPr>
      <w:r w:rsidRPr="00576899">
        <w:t>Et defletâ voluitur alno;</w:t>
      </w:r>
    </w:p>
    <w:p w14:paraId="47610D92" w14:textId="77777777" w:rsidR="008E6298" w:rsidRPr="00576899" w:rsidRDefault="002352F7" w:rsidP="00C966AE">
      <w:pPr>
        <w:pStyle w:val="DraCorstandard"/>
      </w:pPr>
      <w:r w:rsidRPr="00576899">
        <w:t>Plangimus heu! Heu! plangimus heu! Heu!</w:t>
      </w:r>
    </w:p>
    <w:p w14:paraId="04D51DA9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235</w:t>
      </w:r>
      <w:r w:rsidRPr="00576899">
        <w:t xml:space="preserve"> </w:t>
      </w:r>
      <w:r w:rsidRPr="00CB1246">
        <w:rPr>
          <w:rStyle w:val="DraCorspeakerattribution"/>
        </w:rPr>
        <w:t>CLEANT.</w:t>
      </w:r>
      <w:r w:rsidRPr="00576899">
        <w:t xml:space="preserve"> Te praefacto vertice montes,</w:t>
      </w:r>
    </w:p>
    <w:p w14:paraId="64009444" w14:textId="77777777" w:rsidR="008E6298" w:rsidRPr="00576899" w:rsidRDefault="002352F7" w:rsidP="00C966AE">
      <w:pPr>
        <w:pStyle w:val="DraCorstandard"/>
      </w:pPr>
      <w:r w:rsidRPr="00576899">
        <w:t>Te praeciso gurgite valles,</w:t>
      </w:r>
    </w:p>
    <w:p w14:paraId="3CF66DAF" w14:textId="77777777" w:rsidR="008E6298" w:rsidRPr="00576899" w:rsidRDefault="002352F7" w:rsidP="00C966AE">
      <w:pPr>
        <w:pStyle w:val="DraCorstandard"/>
      </w:pPr>
      <w:r w:rsidRPr="00576899">
        <w:t>Et te rigidis montibus orni,</w:t>
      </w:r>
    </w:p>
    <w:p w14:paraId="63D5F306" w14:textId="77777777" w:rsidR="008E6298" w:rsidRPr="00576899" w:rsidRDefault="002352F7" w:rsidP="00C966AE">
      <w:pPr>
        <w:pStyle w:val="DraCorstandard"/>
      </w:pPr>
      <w:r w:rsidRPr="00576899">
        <w:t>Et te riguis vallibus vlmi;</w:t>
      </w:r>
    </w:p>
    <w:p w14:paraId="1FF48536" w14:textId="77777777" w:rsidR="008E6298" w:rsidRPr="00576899" w:rsidRDefault="002352F7" w:rsidP="00C966AE">
      <w:pPr>
        <w:pStyle w:val="DraCorstandard"/>
      </w:pPr>
      <w:r w:rsidRPr="00576899">
        <w:t>Te vicinae flumina lymphae,</w:t>
      </w:r>
    </w:p>
    <w:p w14:paraId="63ADAB32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240</w:t>
      </w:r>
      <w:r w:rsidRPr="00576899">
        <w:t xml:space="preserve"> Et muscosi fontis in vmbrâ</w:t>
      </w:r>
    </w:p>
    <w:p w14:paraId="06BC42CD" w14:textId="77777777" w:rsidR="008E6298" w:rsidRPr="00576899" w:rsidRDefault="002352F7" w:rsidP="00C966AE">
      <w:pPr>
        <w:pStyle w:val="DraCorstandard"/>
      </w:pPr>
      <w:r w:rsidRPr="00576899">
        <w:t>Vdae salices, cani capitis</w:t>
      </w:r>
    </w:p>
    <w:p w14:paraId="6EDEDE68" w14:textId="77777777" w:rsidR="008E6298" w:rsidRPr="00576899" w:rsidRDefault="002352F7" w:rsidP="00C966AE">
      <w:pPr>
        <w:pStyle w:val="DraCorstandard"/>
      </w:pPr>
      <w:r w:rsidRPr="00576899">
        <w:t>Vellera tonsae, dulcesque vmbrae,</w:t>
      </w:r>
    </w:p>
    <w:p w14:paraId="68A9A5EB" w14:textId="77777777" w:rsidR="008E6298" w:rsidRPr="00576899" w:rsidRDefault="002352F7" w:rsidP="00C966AE">
      <w:pPr>
        <w:pStyle w:val="DraCorstandard"/>
      </w:pPr>
      <w:r w:rsidRPr="00576899">
        <w:lastRenderedPageBreak/>
        <w:t>Dulcesque aurae, Zephyrique leues,</w:t>
      </w:r>
    </w:p>
    <w:p w14:paraId="25AA1C91" w14:textId="77777777" w:rsidR="008E6298" w:rsidRPr="00576899" w:rsidRDefault="002352F7" w:rsidP="00C966AE">
      <w:pPr>
        <w:pStyle w:val="DraCorstandard"/>
      </w:pPr>
      <w:r w:rsidRPr="00576899">
        <w:t>Matutini roris alumni;</w:t>
      </w:r>
    </w:p>
    <w:p w14:paraId="2274C133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245</w:t>
      </w:r>
      <w:r w:rsidRPr="00576899">
        <w:t xml:space="preserve"> Sensit luctus Natura tuos.</w:t>
      </w:r>
    </w:p>
    <w:p w14:paraId="3A9A4022" w14:textId="77777777" w:rsidR="008E6298" w:rsidRPr="00576899" w:rsidRDefault="002352F7" w:rsidP="00C966AE">
      <w:pPr>
        <w:pStyle w:val="DraCorstandard"/>
      </w:pPr>
      <w:r w:rsidRPr="00CB1246">
        <w:rPr>
          <w:rStyle w:val="DraCorspeakerattribution"/>
        </w:rPr>
        <w:t>MYANTH.</w:t>
      </w:r>
      <w:r w:rsidRPr="00576899">
        <w:t xml:space="preserve"> At ecce serus Hesper à coelo micat,</w:t>
      </w:r>
    </w:p>
    <w:p w14:paraId="3D4EE594" w14:textId="77777777" w:rsidR="008E6298" w:rsidRPr="00576899" w:rsidRDefault="002352F7" w:rsidP="00C966AE">
      <w:pPr>
        <w:pStyle w:val="DraCorstandard"/>
      </w:pPr>
      <w:r w:rsidRPr="00576899">
        <w:t>Et ducit agmen mille stellarum pater.</w:t>
      </w:r>
    </w:p>
    <w:p w14:paraId="6712A22B" w14:textId="77777777" w:rsidR="008E6298" w:rsidRPr="00576899" w:rsidRDefault="002352F7" w:rsidP="00C966AE">
      <w:pPr>
        <w:pStyle w:val="DraCorstandard"/>
      </w:pPr>
      <w:r w:rsidRPr="00576899">
        <w:t>O astra &amp; ignes! non ego vos tristibus</w:t>
      </w:r>
    </w:p>
    <w:p w14:paraId="5E46D177" w14:textId="77777777" w:rsidR="008E6298" w:rsidRPr="00576899" w:rsidRDefault="002352F7" w:rsidP="00C966AE">
      <w:pPr>
        <w:pStyle w:val="DraCorstandard"/>
      </w:pPr>
      <w:r w:rsidRPr="00576899">
        <w:t>Posthac ocellis hauriam! ô gemmae! ô faces</w:t>
      </w:r>
    </w:p>
    <w:p w14:paraId="4215D931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250</w:t>
      </w:r>
      <w:r w:rsidRPr="00576899">
        <w:t xml:space="preserve"> Ardentis aethrae, signa flammantis poli!</w:t>
      </w:r>
    </w:p>
    <w:p w14:paraId="5B5A1C0B" w14:textId="77777777" w:rsidR="008E6298" w:rsidRPr="00576899" w:rsidRDefault="002352F7" w:rsidP="00C966AE">
      <w:pPr>
        <w:pStyle w:val="DraCorstandard"/>
      </w:pPr>
      <w:r w:rsidRPr="00576899">
        <w:t>Plorate Comites, manè me ducet pater.</w:t>
      </w:r>
    </w:p>
    <w:p w14:paraId="3C662F04" w14:textId="77777777" w:rsidR="008E6298" w:rsidRPr="00576899" w:rsidRDefault="002352F7" w:rsidP="00C966AE">
      <w:pPr>
        <w:pStyle w:val="DraCorstandard"/>
      </w:pPr>
      <w:r w:rsidRPr="00576899">
        <w:t>O si qua virtus animat aethereas domos,</w:t>
      </w:r>
    </w:p>
    <w:p w14:paraId="5B42C532" w14:textId="77777777" w:rsidR="008E6298" w:rsidRPr="00576899" w:rsidRDefault="002352F7" w:rsidP="00C966AE">
      <w:pPr>
        <w:pStyle w:val="DraCorstandard"/>
      </w:pPr>
      <w:r w:rsidRPr="00576899">
        <w:t>Prima illa moles musico planctu rotet</w:t>
      </w:r>
    </w:p>
    <w:p w14:paraId="3F6DA8E0" w14:textId="77777777" w:rsidR="008E6298" w:rsidRPr="00576899" w:rsidRDefault="002352F7" w:rsidP="00C966AE">
      <w:pPr>
        <w:pStyle w:val="DraCorstandard"/>
      </w:pPr>
      <w:r w:rsidRPr="00576899">
        <w:t>Orbes sequentes, &amp; meo latè trahat</w:t>
      </w:r>
    </w:p>
    <w:p w14:paraId="6F0EA26C" w14:textId="44259AEB" w:rsidR="008E6298" w:rsidRPr="00CC00AC" w:rsidRDefault="002352F7" w:rsidP="00C966AE">
      <w:pPr>
        <w:pStyle w:val="DraCorstandard"/>
        <w:rPr>
          <w:rStyle w:val="DraCorpagebeginning"/>
        </w:rPr>
      </w:pPr>
      <w:r w:rsidRPr="00CC00AC">
        <w:rPr>
          <w:rStyle w:val="DraCorpagebeginning"/>
        </w:rPr>
        <w:t>77</w:t>
      </w:r>
    </w:p>
    <w:p w14:paraId="2824DB4C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255</w:t>
      </w:r>
      <w:r w:rsidRPr="00576899">
        <w:t xml:space="preserve"> Coelum omne luctu! manè me ducet pater!</w:t>
      </w:r>
    </w:p>
    <w:p w14:paraId="2A0F5B2B" w14:textId="77777777" w:rsidR="008E6298" w:rsidRPr="00576899" w:rsidRDefault="002352F7" w:rsidP="00C966AE">
      <w:pPr>
        <w:pStyle w:val="DraCorstandard"/>
      </w:pPr>
      <w:r w:rsidRPr="00576899">
        <w:t>Hoc Hyades, hoc Dodonides nymphae gemant:</w:t>
      </w:r>
    </w:p>
    <w:p w14:paraId="0DCE2612" w14:textId="77777777" w:rsidR="008E6298" w:rsidRPr="00576899" w:rsidRDefault="002352F7" w:rsidP="00C966AE">
      <w:pPr>
        <w:pStyle w:val="DraCorstandard"/>
      </w:pPr>
      <w:r w:rsidRPr="00576899">
        <w:t>Nec sola Meropé nubat auratum caput,</w:t>
      </w:r>
    </w:p>
    <w:p w14:paraId="1CE6E14A" w14:textId="77777777" w:rsidR="008E6298" w:rsidRPr="00576899" w:rsidRDefault="002352F7" w:rsidP="00C966AE">
      <w:pPr>
        <w:pStyle w:val="DraCorstandard"/>
      </w:pPr>
      <w:r w:rsidRPr="00576899">
        <w:t>Omnes latere gaudeant, cùm me pater</w:t>
      </w:r>
    </w:p>
    <w:p w14:paraId="01F5E561" w14:textId="77777777" w:rsidR="008E6298" w:rsidRPr="00576899" w:rsidRDefault="002352F7" w:rsidP="00C966AE">
      <w:pPr>
        <w:pStyle w:val="DraCorstandard"/>
      </w:pPr>
      <w:r w:rsidRPr="00576899">
        <w:t>Truces ad aras immolabit victimam,</w:t>
      </w:r>
    </w:p>
    <w:p w14:paraId="6D0003B2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260</w:t>
      </w:r>
      <w:r w:rsidRPr="00576899">
        <w:t xml:space="preserve"> O horror! horror! immolabit victimam!</w:t>
      </w:r>
    </w:p>
    <w:p w14:paraId="30646CE1" w14:textId="77777777" w:rsidR="008E6298" w:rsidRPr="00576899" w:rsidRDefault="002352F7" w:rsidP="00C966AE">
      <w:pPr>
        <w:pStyle w:val="DraCorstandard"/>
      </w:pPr>
      <w:r w:rsidRPr="00576899">
        <w:t>Diana virgo siste anhelantes equos,</w:t>
      </w:r>
    </w:p>
    <w:p w14:paraId="19AA29A4" w14:textId="77777777" w:rsidR="008E6298" w:rsidRPr="00576899" w:rsidRDefault="002352F7" w:rsidP="00C966AE">
      <w:pPr>
        <w:pStyle w:val="DraCorstandard"/>
      </w:pPr>
      <w:r w:rsidRPr="00576899">
        <w:t>Quò Diua properas? manè me ducet pater.</w:t>
      </w:r>
    </w:p>
    <w:p w14:paraId="5F983485" w14:textId="77777777" w:rsidR="008E6298" w:rsidRPr="00576899" w:rsidRDefault="002352F7" w:rsidP="00C966AE">
      <w:pPr>
        <w:pStyle w:val="DraCorstandard"/>
      </w:pPr>
      <w:r w:rsidRPr="00CB1246">
        <w:rPr>
          <w:rStyle w:val="DraCorspeakerattribution"/>
        </w:rPr>
        <w:t>CLEANT.</w:t>
      </w:r>
      <w:r w:rsidRPr="00576899">
        <w:t xml:space="preserve"> Et ecce ab istâ rupe se insinuat polo,</w:t>
      </w:r>
    </w:p>
    <w:p w14:paraId="11673478" w14:textId="77777777" w:rsidR="008E6298" w:rsidRPr="00576899" w:rsidRDefault="002352F7" w:rsidP="00C966AE">
      <w:pPr>
        <w:pStyle w:val="DraCorstandard"/>
      </w:pPr>
      <w:r w:rsidRPr="00576899">
        <w:t>Tinctoque minio sanguinem expreßit tuum.</w:t>
      </w:r>
    </w:p>
    <w:p w14:paraId="28D4BFA5" w14:textId="09563A34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265</w:t>
      </w:r>
      <w:r w:rsidRPr="00576899">
        <w:t xml:space="preserve"> </w:t>
      </w:r>
      <w:r w:rsidR="00121659" w:rsidRPr="00576899">
        <w:rPr>
          <w:rStyle w:val="DraCorspeakerattribution"/>
        </w:rPr>
        <w:t>HYANT.</w:t>
      </w:r>
      <w:r w:rsidRPr="00576899">
        <w:t xml:space="preserve"> Quò raptor amens? cornibus plenis stetit.</w:t>
      </w:r>
    </w:p>
    <w:p w14:paraId="2C76AAEB" w14:textId="77777777" w:rsidR="008E6298" w:rsidRPr="00576899" w:rsidRDefault="002352F7" w:rsidP="00C966AE">
      <w:pPr>
        <w:pStyle w:val="DraCorstandard"/>
      </w:pPr>
      <w:r w:rsidRPr="00576899">
        <w:t>O nox meorum summa suspiratuum,</w:t>
      </w:r>
    </w:p>
    <w:p w14:paraId="73C80973" w14:textId="77777777" w:rsidR="008E6298" w:rsidRPr="00576899" w:rsidRDefault="002352F7" w:rsidP="00C966AE">
      <w:pPr>
        <w:pStyle w:val="DraCorstandard"/>
      </w:pPr>
      <w:r w:rsidRPr="00576899">
        <w:t>Quâ me pater, quid dico? crudelis pater!</w:t>
      </w:r>
    </w:p>
    <w:p w14:paraId="3C96121C" w14:textId="77777777" w:rsidR="008E6298" w:rsidRPr="00576899" w:rsidRDefault="002352F7" w:rsidP="00C966AE">
      <w:pPr>
        <w:pStyle w:val="DraCorstandard"/>
      </w:pPr>
      <w:r w:rsidRPr="00576899">
        <w:lastRenderedPageBreak/>
        <w:t>Quâ me pater crudelis! horresco loqui.</w:t>
      </w:r>
    </w:p>
    <w:p w14:paraId="3FA10B3E" w14:textId="77777777" w:rsidR="008E6298" w:rsidRPr="00576899" w:rsidRDefault="002352F7" w:rsidP="00C966AE">
      <w:pPr>
        <w:pStyle w:val="DraCorstandard"/>
      </w:pPr>
      <w:r w:rsidRPr="00576899">
        <w:t>Arripite tygres, parcite immanes ferae,</w:t>
      </w:r>
    </w:p>
    <w:p w14:paraId="48D27231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270</w:t>
      </w:r>
      <w:r w:rsidRPr="00576899">
        <w:t xml:space="preserve"> Parcite, cruentus genitor explebit scelus.</w:t>
      </w:r>
    </w:p>
    <w:p w14:paraId="0C403C12" w14:textId="77777777" w:rsidR="008E6298" w:rsidRPr="00576899" w:rsidRDefault="002352F7" w:rsidP="00C966AE">
      <w:pPr>
        <w:pStyle w:val="DraCorstandard"/>
      </w:pPr>
      <w:r w:rsidRPr="00576899">
        <w:t>Iterum feroces beluae rapite citò,</w:t>
      </w:r>
    </w:p>
    <w:p w14:paraId="06F1FBB9" w14:textId="77777777" w:rsidR="008E6298" w:rsidRPr="00576899" w:rsidRDefault="002352F7" w:rsidP="00C966AE">
      <w:pPr>
        <w:pStyle w:val="DraCorstandard"/>
      </w:pPr>
      <w:r w:rsidRPr="00576899">
        <w:t>Trahite; quis istâ rupe Marmaricum vehat</w:t>
      </w:r>
    </w:p>
    <w:p w14:paraId="5ADA5B56" w14:textId="77777777" w:rsidR="008E6298" w:rsidRPr="00576899" w:rsidRDefault="002352F7" w:rsidP="00C966AE">
      <w:pPr>
        <w:pStyle w:val="DraCorstandard"/>
      </w:pPr>
      <w:r w:rsidRPr="00576899">
        <w:t>In me leonem? Dylitha! quid fixa aspicis?</w:t>
      </w:r>
    </w:p>
    <w:p w14:paraId="36E6DE7B" w14:textId="77777777" w:rsidR="008E6298" w:rsidRPr="00576899" w:rsidRDefault="002352F7" w:rsidP="00C966AE">
      <w:pPr>
        <w:pStyle w:val="DraCorstandard"/>
      </w:pPr>
      <w:r w:rsidRPr="00576899">
        <w:t>O cara Dylitha! manè me ducet pater.</w:t>
      </w:r>
    </w:p>
    <w:p w14:paraId="479510A8" w14:textId="16E0D3A0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275</w:t>
      </w:r>
      <w:r w:rsidRPr="00576899">
        <w:t xml:space="preserve"> </w:t>
      </w:r>
      <w:r w:rsidRPr="00CB1246">
        <w:rPr>
          <w:rStyle w:val="DraCorspeakerattribution"/>
        </w:rPr>
        <w:t>DYLIT.</w:t>
      </w:r>
      <w:r w:rsidRPr="00576899">
        <w:t xml:space="preserve"> </w:t>
      </w:r>
      <w:r w:rsidR="000C5F6F" w:rsidRPr="00073A7F">
        <w:rPr>
          <w:rStyle w:val="DraCormarkversepart"/>
        </w:rPr>
        <w:t>@</w:t>
      </w:r>
      <w:r w:rsidRPr="00576899">
        <w:t xml:space="preserve">Hei misera Hyanthe!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0C5F6F" w:rsidRPr="00073A7F">
        <w:rPr>
          <w:rStyle w:val="DraCormarkversepart"/>
        </w:rPr>
        <w:t>@</w:t>
      </w:r>
      <w:r w:rsidRPr="00576899">
        <w:t>O illa foelix victima,</w:t>
      </w:r>
    </w:p>
    <w:p w14:paraId="4CE46462" w14:textId="77777777" w:rsidR="008E6298" w:rsidRPr="00576899" w:rsidRDefault="002352F7" w:rsidP="00C966AE">
      <w:pPr>
        <w:pStyle w:val="DraCorstandard"/>
      </w:pPr>
      <w:r w:rsidRPr="00576899">
        <w:t>Quae pascuis secura luxurians; sue</w:t>
      </w:r>
    </w:p>
    <w:p w14:paraId="23DD26C0" w14:textId="77777777" w:rsidR="008E6298" w:rsidRPr="00576899" w:rsidRDefault="002352F7" w:rsidP="00C966AE">
      <w:pPr>
        <w:pStyle w:val="DraCorstandard"/>
      </w:pPr>
      <w:r w:rsidRPr="00576899">
        <w:t>Subrumula matri, ducitur subitò focis</w:t>
      </w:r>
    </w:p>
    <w:p w14:paraId="6BC9EB57" w14:textId="77777777" w:rsidR="008E6298" w:rsidRPr="00576899" w:rsidRDefault="002352F7" w:rsidP="00C966AE">
      <w:pPr>
        <w:pStyle w:val="DraCorstandard"/>
      </w:pPr>
      <w:r w:rsidRPr="00576899">
        <w:t>Mactanda, &amp; vno calcitrans ictu, luit</w:t>
      </w:r>
    </w:p>
    <w:p w14:paraId="56A145BE" w14:textId="77777777" w:rsidR="008E6298" w:rsidRPr="00576899" w:rsidRDefault="002352F7" w:rsidP="00C966AE">
      <w:pPr>
        <w:pStyle w:val="DraCorstandard"/>
      </w:pPr>
      <w:r w:rsidRPr="00576899">
        <w:t>Curis soluta pascuale debitum!</w:t>
      </w:r>
    </w:p>
    <w:p w14:paraId="2D346CB5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280</w:t>
      </w:r>
      <w:r w:rsidRPr="00576899">
        <w:t xml:space="preserve"> Me lentus angor macerat, ah! lentus nimis,</w:t>
      </w:r>
    </w:p>
    <w:p w14:paraId="2EC8246B" w14:textId="77777777" w:rsidR="00576899" w:rsidRPr="00CB1246" w:rsidRDefault="002352F7" w:rsidP="00C966AE">
      <w:pPr>
        <w:pStyle w:val="DraCorstandard"/>
        <w:rPr>
          <w:rStyle w:val="DraCorpagebeginning"/>
        </w:rPr>
      </w:pPr>
      <w:r w:rsidRPr="00CB1246">
        <w:rPr>
          <w:rStyle w:val="DraCorpagebeginning"/>
        </w:rPr>
        <w:t>78</w:t>
      </w:r>
    </w:p>
    <w:p w14:paraId="3878B0ED" w14:textId="54E9F77C" w:rsidR="008E6298" w:rsidRPr="00576899" w:rsidRDefault="002352F7" w:rsidP="00C966AE">
      <w:pPr>
        <w:pStyle w:val="DraCorstandard"/>
      </w:pPr>
      <w:r w:rsidRPr="00576899">
        <w:t>Animamque curis impedit crudelibus.</w:t>
      </w:r>
    </w:p>
    <w:p w14:paraId="68AD7418" w14:textId="4AB04FC0" w:rsidR="008E6298" w:rsidRPr="00576899" w:rsidRDefault="002352F7" w:rsidP="00C966AE">
      <w:pPr>
        <w:pStyle w:val="DraCorstandard"/>
      </w:pPr>
      <w:r w:rsidRPr="00CB1246">
        <w:rPr>
          <w:rStyle w:val="DraCorspeakerattribution"/>
        </w:rPr>
        <w:t>DYLIT.</w:t>
      </w:r>
      <w:r w:rsidRPr="00576899">
        <w:t xml:space="preserve"> </w:t>
      </w:r>
      <w:r w:rsidR="000C5F6F" w:rsidRPr="00073A7F">
        <w:rPr>
          <w:rStyle w:val="DraCormarkversepart"/>
        </w:rPr>
        <w:t>@</w:t>
      </w:r>
      <w:r w:rsidRPr="00576899">
        <w:t xml:space="preserve">Moreris Hyanthé! </w:t>
      </w:r>
      <w:r w:rsidR="00121659" w:rsidRPr="00576899">
        <w:rPr>
          <w:rStyle w:val="DraCorspeakerattribution"/>
        </w:rPr>
        <w:t>HYANT.</w:t>
      </w:r>
      <w:r w:rsidRPr="00576899">
        <w:t xml:space="preserve"> </w:t>
      </w:r>
      <w:r w:rsidR="000C5F6F" w:rsidRPr="00073A7F">
        <w:rPr>
          <w:rStyle w:val="DraCormarkversepart"/>
        </w:rPr>
        <w:t>@</w:t>
      </w:r>
      <w:r w:rsidRPr="00576899">
        <w:t>Morior! ô fatum! ô dolor!</w:t>
      </w:r>
    </w:p>
    <w:p w14:paraId="2CA214B3" w14:textId="77777777" w:rsidR="008E6298" w:rsidRPr="00576899" w:rsidRDefault="002352F7" w:rsidP="00C966AE">
      <w:pPr>
        <w:pStyle w:val="DraCorstandard"/>
      </w:pPr>
      <w:r w:rsidRPr="00576899">
        <w:t>Dylitha! quid à ceruicibus pendes meis?</w:t>
      </w:r>
    </w:p>
    <w:p w14:paraId="79B58261" w14:textId="77777777" w:rsidR="008E6298" w:rsidRPr="00576899" w:rsidRDefault="002352F7" w:rsidP="00C966AE">
      <w:pPr>
        <w:pStyle w:val="DraCorstandard"/>
      </w:pPr>
      <w:r w:rsidRPr="00576899">
        <w:t>Desine, quid arctas inijcis collo manus?</w:t>
      </w:r>
    </w:p>
    <w:p w14:paraId="1AA963F0" w14:textId="77777777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285</w:t>
      </w:r>
      <w:r w:rsidRPr="00576899">
        <w:t xml:space="preserve"> Ite, ite Comites, manè me ducet pater</w:t>
      </w:r>
    </w:p>
    <w:p w14:paraId="125343D5" w14:textId="77777777" w:rsidR="008E6298" w:rsidRPr="00576899" w:rsidRDefault="002352F7" w:rsidP="00C966AE">
      <w:pPr>
        <w:pStyle w:val="DraCorstandard"/>
      </w:pPr>
      <w:r w:rsidRPr="00576899">
        <w:t>Sic ô paterni cura, fatumque imperî;</w:t>
      </w:r>
    </w:p>
    <w:p w14:paraId="7611BD2C" w14:textId="5735E799" w:rsidR="008E6298" w:rsidRPr="00576899" w:rsidRDefault="002352F7" w:rsidP="00C966AE">
      <w:pPr>
        <w:pStyle w:val="DraCorstandard"/>
      </w:pPr>
      <w:r w:rsidRPr="00303AE7">
        <w:rPr>
          <w:rStyle w:val="DraCorspeakerattribution"/>
        </w:rPr>
        <w:t>ECHO.</w:t>
      </w:r>
      <w:r w:rsidRPr="00576899">
        <w:t xml:space="preserve"> </w:t>
      </w:r>
      <w:r w:rsidR="004129D7" w:rsidRPr="00073A7F">
        <w:rPr>
          <w:rStyle w:val="DraCormarkversepart"/>
        </w:rPr>
        <w:t>@</w:t>
      </w:r>
      <w:r w:rsidRPr="00576899">
        <w:t xml:space="preserve">PERI! </w:t>
      </w:r>
      <w:r w:rsidR="004129D7" w:rsidRPr="00073A7F">
        <w:rPr>
          <w:rStyle w:val="DraCormarkversepart"/>
        </w:rPr>
        <w:t>@</w:t>
      </w:r>
      <w:r w:rsidRPr="00576899">
        <w:t>quid hoc est? ecquid amens audio?</w:t>
      </w:r>
    </w:p>
    <w:p w14:paraId="269DBE31" w14:textId="708B2692" w:rsidR="008E6298" w:rsidRPr="00576899" w:rsidRDefault="004129D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Vnde iste plangor? </w:t>
      </w:r>
      <w:r w:rsidRPr="00073A7F">
        <w:rPr>
          <w:rStyle w:val="DraCormarkversepart"/>
        </w:rPr>
        <w:t>@</w:t>
      </w:r>
      <w:r w:rsidR="002352F7" w:rsidRPr="00576899">
        <w:t xml:space="preserve">ANGOR. </w:t>
      </w:r>
      <w:r w:rsidRPr="00073A7F">
        <w:rPr>
          <w:rStyle w:val="DraCormarkversepart"/>
        </w:rPr>
        <w:t>@</w:t>
      </w:r>
      <w:r w:rsidR="002352F7" w:rsidRPr="00576899">
        <w:t>Heu intelligo</w:t>
      </w:r>
    </w:p>
    <w:p w14:paraId="74A8BC62" w14:textId="77777777" w:rsidR="008E6298" w:rsidRPr="00576899" w:rsidRDefault="002352F7" w:rsidP="00C966AE">
      <w:pPr>
        <w:pStyle w:val="DraCorstandard"/>
      </w:pPr>
      <w:r w:rsidRPr="00576899">
        <w:t>Vocale Numen; Nympha responde mihi.</w:t>
      </w:r>
    </w:p>
    <w:p w14:paraId="7F22C383" w14:textId="157F7A65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290</w:t>
      </w:r>
      <w:r w:rsidRPr="00576899">
        <w:t xml:space="preserve"> </w:t>
      </w:r>
      <w:r w:rsidR="004129D7" w:rsidRPr="00073A7F">
        <w:rPr>
          <w:rStyle w:val="DraCormarkversepart"/>
        </w:rPr>
        <w:t>@</w:t>
      </w:r>
      <w:r w:rsidRPr="00576899">
        <w:t xml:space="preserve">I. </w:t>
      </w:r>
      <w:r w:rsidR="004129D7" w:rsidRPr="00073A7F">
        <w:rPr>
          <w:rStyle w:val="DraCormarkversepart"/>
        </w:rPr>
        <w:t>@</w:t>
      </w:r>
      <w:r w:rsidRPr="00576899">
        <w:t>Quò ire mandas? nunquid ad patrem meum?</w:t>
      </w:r>
    </w:p>
    <w:p w14:paraId="4902607D" w14:textId="61816908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EVM. </w:t>
      </w:r>
      <w:r w:rsidRPr="00073A7F">
        <w:rPr>
          <w:rStyle w:val="DraCormarkversepart"/>
        </w:rPr>
        <w:t>@</w:t>
      </w:r>
      <w:r w:rsidR="002352F7" w:rsidRPr="00576899">
        <w:t>Sed illum, ad busta cui dudum obligor</w:t>
      </w:r>
    </w:p>
    <w:p w14:paraId="5884F444" w14:textId="390B6249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Damnata? </w:t>
      </w:r>
      <w:r w:rsidRPr="00073A7F">
        <w:rPr>
          <w:rStyle w:val="DraCormarkversepart"/>
        </w:rPr>
        <w:t>@</w:t>
      </w:r>
      <w:r w:rsidR="002352F7" w:rsidRPr="00576899">
        <w:t xml:space="preserve">NATA? </w:t>
      </w:r>
      <w:r w:rsidRPr="00073A7F">
        <w:rPr>
          <w:rStyle w:val="DraCormarkversepart"/>
        </w:rPr>
        <w:t>@</w:t>
      </w:r>
      <w:r w:rsidR="002352F7" w:rsidRPr="00576899">
        <w:t>Nata! iam nulla est mora.</w:t>
      </w:r>
    </w:p>
    <w:p w14:paraId="15E23560" w14:textId="4758CDE0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lastRenderedPageBreak/>
        <w:t>@</w:t>
      </w:r>
      <w:r w:rsidR="002352F7" w:rsidRPr="00576899">
        <w:t xml:space="preserve">ORA. </w:t>
      </w:r>
      <w:r w:rsidRPr="00073A7F">
        <w:rPr>
          <w:rStyle w:val="DraCormarkversepart"/>
        </w:rPr>
        <w:t>@</w:t>
      </w:r>
      <w:r w:rsidR="002352F7" w:rsidRPr="00576899">
        <w:t>Sed istas lacrymas damnat furor.</w:t>
      </w:r>
    </w:p>
    <w:p w14:paraId="3298F8E3" w14:textId="63568123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VROR. </w:t>
      </w:r>
      <w:r w:rsidRPr="00073A7F">
        <w:rPr>
          <w:rStyle w:val="DraCormarkversepart"/>
        </w:rPr>
        <w:t>@</w:t>
      </w:r>
      <w:r w:rsidR="002352F7" w:rsidRPr="00576899">
        <w:t>Sed vri desine, aris destinor;</w:t>
      </w:r>
    </w:p>
    <w:p w14:paraId="2093A807" w14:textId="5B3EF078" w:rsidR="008E6298" w:rsidRPr="00576899" w:rsidRDefault="002352F7" w:rsidP="00C966AE">
      <w:pPr>
        <w:pStyle w:val="DraCorstandard"/>
      </w:pPr>
      <w:r w:rsidRPr="00CC00AC">
        <w:rPr>
          <w:rStyle w:val="DraCorlinenumber"/>
        </w:rPr>
        <w:t>295</w:t>
      </w:r>
      <w:r w:rsidRPr="00576899">
        <w:t xml:space="preserve"> </w:t>
      </w:r>
      <w:r w:rsidR="00F068B7" w:rsidRPr="00073A7F">
        <w:rPr>
          <w:rStyle w:val="DraCormarkversepart"/>
        </w:rPr>
        <w:t>@</w:t>
      </w:r>
      <w:r w:rsidRPr="00576899">
        <w:t xml:space="preserve">Miraris? </w:t>
      </w:r>
      <w:r w:rsidR="00F068B7" w:rsidRPr="00073A7F">
        <w:rPr>
          <w:rStyle w:val="DraCormarkversepart"/>
        </w:rPr>
        <w:t>@</w:t>
      </w:r>
      <w:r w:rsidRPr="00576899">
        <w:t xml:space="preserve">ARIS? </w:t>
      </w:r>
      <w:r w:rsidR="00F068B7" w:rsidRPr="00073A7F">
        <w:rPr>
          <w:rStyle w:val="DraCormarkversepart"/>
        </w:rPr>
        <w:t>@</w:t>
      </w:r>
      <w:r w:rsidRPr="00576899">
        <w:t>Dixi, &amp; audisti satis.</w:t>
      </w:r>
    </w:p>
    <w:p w14:paraId="6C3D8E8D" w14:textId="092FDC74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Miraris? </w:t>
      </w:r>
      <w:r w:rsidRPr="00073A7F">
        <w:rPr>
          <w:rStyle w:val="DraCormarkversepart"/>
        </w:rPr>
        <w:t>@</w:t>
      </w:r>
      <w:r w:rsidR="002352F7" w:rsidRPr="00576899">
        <w:t xml:space="preserve">ARIS? </w:t>
      </w:r>
      <w:r w:rsidRPr="00073A7F">
        <w:rPr>
          <w:rStyle w:val="DraCormarkversepart"/>
        </w:rPr>
        <w:t>@</w:t>
      </w:r>
      <w:r w:rsidR="002352F7" w:rsidRPr="00576899">
        <w:t>Sic Deo vouit pater.</w:t>
      </w:r>
    </w:p>
    <w:p w14:paraId="63B10F17" w14:textId="1D4F4F24" w:rsidR="008E6298" w:rsidRPr="00576899" w:rsidRDefault="00F068B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ATER! </w:t>
      </w:r>
      <w:r w:rsidRPr="00073A7F">
        <w:rPr>
          <w:rStyle w:val="DraCormarkversepart"/>
        </w:rPr>
        <w:t>@</w:t>
      </w:r>
      <w:r w:rsidR="002352F7" w:rsidRPr="00576899">
        <w:t>cruentam victimam debet pater</w:t>
      </w:r>
    </w:p>
    <w:p w14:paraId="0C50FC77" w14:textId="4AB807A0" w:rsidR="008E6298" w:rsidRPr="00576899" w:rsidRDefault="00F675D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Ater! </w:t>
      </w:r>
      <w:r w:rsidRPr="00073A7F">
        <w:rPr>
          <w:rStyle w:val="DraCormarkversepart"/>
        </w:rPr>
        <w:t>@</w:t>
      </w:r>
      <w:r w:rsidR="002352F7" w:rsidRPr="00576899">
        <w:t>cruentus vtique, at inuitus nimis.</w:t>
      </w:r>
    </w:p>
    <w:p w14:paraId="79643AA7" w14:textId="781AA789" w:rsidR="008E6298" w:rsidRPr="00576899" w:rsidRDefault="00F675D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Noli quid vltrà quaerere. </w:t>
      </w:r>
      <w:r w:rsidRPr="00073A7F">
        <w:rPr>
          <w:rStyle w:val="DraCormarkversepart"/>
        </w:rPr>
        <w:t>@</w:t>
      </w:r>
      <w:r w:rsidR="002352F7" w:rsidRPr="00576899">
        <w:t xml:space="preserve">HAERE. </w:t>
      </w:r>
      <w:r w:rsidRPr="00073A7F">
        <w:rPr>
          <w:rStyle w:val="DraCormarkversepart"/>
        </w:rPr>
        <w:t>@</w:t>
      </w:r>
      <w:r w:rsidR="002352F7" w:rsidRPr="00576899">
        <w:t>Tempus est,</w:t>
      </w:r>
    </w:p>
    <w:p w14:paraId="2FF8E51C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300</w:t>
      </w:r>
      <w:r w:rsidRPr="00576899">
        <w:t xml:space="preserve"> Diana me praeterijt, expectant foci.</w:t>
      </w:r>
    </w:p>
    <w:p w14:paraId="3C642634" w14:textId="77777777" w:rsidR="008E6298" w:rsidRPr="00576899" w:rsidRDefault="002352F7" w:rsidP="00C966AE">
      <w:pPr>
        <w:pStyle w:val="DraCorstandard"/>
      </w:pPr>
      <w:r w:rsidRPr="00576899">
        <w:t>Perî misera! perire decretum est mihi.</w:t>
      </w:r>
    </w:p>
    <w:p w14:paraId="385F6E35" w14:textId="77777777" w:rsidR="008E6298" w:rsidRPr="00576899" w:rsidRDefault="002352F7" w:rsidP="00C966AE">
      <w:pPr>
        <w:pStyle w:val="DraCorstandard"/>
      </w:pPr>
      <w:r w:rsidRPr="00576899">
        <w:t>Haec ergo voti summa Hyanthaei breuis,</w:t>
      </w:r>
    </w:p>
    <w:p w14:paraId="502B8FAB" w14:textId="77777777" w:rsidR="008E6298" w:rsidRPr="00576899" w:rsidRDefault="002352F7" w:rsidP="00C966AE">
      <w:pPr>
        <w:pStyle w:val="DraCorstandard"/>
      </w:pPr>
      <w:r w:rsidRPr="00576899">
        <w:t>Vt, dum paternos induam cultros, meos</w:t>
      </w:r>
    </w:p>
    <w:p w14:paraId="791EB417" w14:textId="77777777" w:rsidR="008E6298" w:rsidRPr="00576899" w:rsidRDefault="002352F7" w:rsidP="00C966AE">
      <w:pPr>
        <w:pStyle w:val="DraCorstandard"/>
      </w:pPr>
      <w:r w:rsidRPr="00576899">
        <w:t>Sopiat ocellos Dylitha constanti manu;</w:t>
      </w:r>
    </w:p>
    <w:p w14:paraId="6E329E49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305</w:t>
      </w:r>
      <w:r w:rsidRPr="00576899">
        <w:t xml:space="preserve"> Hoc rursus, vt, dum pectore effosso cadam,</w:t>
      </w:r>
    </w:p>
    <w:p w14:paraId="42809B56" w14:textId="77777777" w:rsidR="008E6298" w:rsidRPr="00576899" w:rsidRDefault="002352F7" w:rsidP="00C966AE">
      <w:pPr>
        <w:pStyle w:val="DraCorstandard"/>
      </w:pPr>
      <w:r w:rsidRPr="00576899">
        <w:t>Et dulcis animae Parca relliquias leget,</w:t>
      </w:r>
    </w:p>
    <w:p w14:paraId="60F59F5D" w14:textId="77777777" w:rsidR="008E6298" w:rsidRPr="00576899" w:rsidRDefault="002352F7" w:rsidP="00C966AE">
      <w:pPr>
        <w:pStyle w:val="DraCorstandard"/>
      </w:pPr>
      <w:r w:rsidRPr="00576899">
        <w:t>Cùm tetra hiabunt vulnera, &amp; praeceps ferar,</w:t>
      </w:r>
    </w:p>
    <w:p w14:paraId="213B1E69" w14:textId="71B5078E" w:rsidR="008E6298" w:rsidRPr="00CB1246" w:rsidRDefault="002352F7" w:rsidP="00C966AE">
      <w:pPr>
        <w:pStyle w:val="DraCorstandard"/>
        <w:rPr>
          <w:rStyle w:val="DraCorpagebeginning"/>
        </w:rPr>
      </w:pPr>
      <w:r w:rsidRPr="00CB1246">
        <w:rPr>
          <w:rStyle w:val="DraCorpagebeginning"/>
        </w:rPr>
        <w:t>79</w:t>
      </w:r>
    </w:p>
    <w:p w14:paraId="4C2D1ECE" w14:textId="77777777" w:rsidR="008E6298" w:rsidRPr="00576899" w:rsidRDefault="002352F7" w:rsidP="00C966AE">
      <w:pPr>
        <w:pStyle w:val="DraCorstandard"/>
      </w:pPr>
      <w:r w:rsidRPr="00576899">
        <w:t>Ne fortè casus Virginis nudet sinum,</w:t>
      </w:r>
    </w:p>
    <w:p w14:paraId="75EB7B89" w14:textId="610F8CE6" w:rsidR="008E6298" w:rsidRPr="00576899" w:rsidRDefault="00F675D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Velabit; </w:t>
      </w:r>
      <w:r w:rsidRPr="00073A7F">
        <w:rPr>
          <w:rStyle w:val="DraCormarkversepart"/>
        </w:rPr>
        <w:t>@</w:t>
      </w:r>
      <w:r w:rsidR="002352F7" w:rsidRPr="00576899">
        <w:t xml:space="preserve">ABIT. </w:t>
      </w:r>
      <w:r w:rsidRPr="00073A7F">
        <w:rPr>
          <w:rStyle w:val="DraCormarkversepart"/>
        </w:rPr>
        <w:t>@</w:t>
      </w:r>
      <w:r w:rsidR="002352F7" w:rsidRPr="00576899">
        <w:t>O nympha, nympha garrula,</w:t>
      </w:r>
    </w:p>
    <w:p w14:paraId="25BDB8F7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310</w:t>
      </w:r>
      <w:r w:rsidRPr="00576899">
        <w:t xml:space="preserve"> Quid me moraris? occidi infoelix! vale.</w:t>
      </w:r>
    </w:p>
    <w:p w14:paraId="4B85CE72" w14:textId="34622ACA" w:rsidR="008E6298" w:rsidRDefault="00F675D7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VALE. </w:t>
      </w:r>
      <w:r w:rsidRPr="00073A7F">
        <w:rPr>
          <w:rStyle w:val="DraCormarkversepart"/>
        </w:rPr>
        <w:t>@</w:t>
      </w:r>
      <w:r w:rsidR="002352F7" w:rsidRPr="00576899">
        <w:t xml:space="preserve">Quid iterum murmuras? vale; </w:t>
      </w:r>
      <w:r w:rsidRPr="00073A7F">
        <w:rPr>
          <w:rStyle w:val="DraCormarkversepart"/>
        </w:rPr>
        <w:t>@</w:t>
      </w:r>
      <w:r w:rsidR="002352F7" w:rsidRPr="00576899">
        <w:t>VALE.</w:t>
      </w:r>
    </w:p>
    <w:p w14:paraId="205CC114" w14:textId="7ADC927D" w:rsidR="000219BF" w:rsidRPr="00576899" w:rsidRDefault="000219BF" w:rsidP="000219BF">
      <w:pPr>
        <w:pStyle w:val="DraCoradditions"/>
      </w:pPr>
      <w:r>
        <w:t>/act=3/</w:t>
      </w:r>
    </w:p>
    <w:p w14:paraId="7E94B856" w14:textId="73CA423A" w:rsidR="008E6298" w:rsidRPr="00576899" w:rsidRDefault="002352F7" w:rsidP="000219BF">
      <w:pPr>
        <w:pStyle w:val="DraCorhead"/>
      </w:pPr>
      <w:r w:rsidRPr="00576899">
        <w:t>ACTVS TERTIVS.</w:t>
      </w:r>
    </w:p>
    <w:p w14:paraId="3DDAE796" w14:textId="7AECB187" w:rsidR="008E6298" w:rsidRPr="000219BF" w:rsidRDefault="002352F7" w:rsidP="00C966AE">
      <w:pPr>
        <w:pStyle w:val="DraCorstandard"/>
        <w:rPr>
          <w:rStyle w:val="DraCorstagedirectionsetc"/>
        </w:rPr>
      </w:pPr>
      <w:r w:rsidRPr="000219BF">
        <w:rPr>
          <w:rStyle w:val="DraCorstagedirectionsetc"/>
        </w:rPr>
        <w:t>TELETHVSA.</w:t>
      </w:r>
    </w:p>
    <w:p w14:paraId="3A8F8009" w14:textId="77777777" w:rsidR="008E6298" w:rsidRPr="00576899" w:rsidRDefault="002352F7" w:rsidP="00C966AE">
      <w:pPr>
        <w:pStyle w:val="DraCorstandard"/>
      </w:pPr>
      <w:r w:rsidRPr="00576899">
        <w:t>HEu! quàm longam Cynthia noctem</w:t>
      </w:r>
    </w:p>
    <w:p w14:paraId="7713C98C" w14:textId="77777777" w:rsidR="008E6298" w:rsidRPr="00576899" w:rsidRDefault="002352F7" w:rsidP="00C966AE">
      <w:pPr>
        <w:pStyle w:val="DraCorstandard"/>
      </w:pPr>
      <w:r w:rsidRPr="00576899">
        <w:t>Cornuta vago sidere traxit!</w:t>
      </w:r>
    </w:p>
    <w:p w14:paraId="1218BD41" w14:textId="77777777" w:rsidR="008E6298" w:rsidRPr="00576899" w:rsidRDefault="002352F7" w:rsidP="00C966AE">
      <w:pPr>
        <w:pStyle w:val="DraCorstandard"/>
      </w:pPr>
      <w:r w:rsidRPr="00576899">
        <w:t>Heu me! solis anxia thalamis</w:t>
      </w:r>
    </w:p>
    <w:p w14:paraId="425A5CE2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lastRenderedPageBreak/>
        <w:t>315</w:t>
      </w:r>
      <w:r w:rsidRPr="00576899">
        <w:t xml:space="preserve"> Prodeo, non est nata sub illis.</w:t>
      </w:r>
    </w:p>
    <w:p w14:paraId="5B5D1B4D" w14:textId="77777777" w:rsidR="008E6298" w:rsidRPr="00576899" w:rsidRDefault="002352F7" w:rsidP="00C966AE">
      <w:pPr>
        <w:pStyle w:val="DraCorstandard"/>
      </w:pPr>
      <w:r w:rsidRPr="00576899">
        <w:t>Timeo, timeo! nata relictae</w:t>
      </w:r>
    </w:p>
    <w:p w14:paraId="32A02642" w14:textId="77777777" w:rsidR="008E6298" w:rsidRPr="00576899" w:rsidRDefault="002352F7" w:rsidP="00C966AE">
      <w:pPr>
        <w:pStyle w:val="DraCorstandard"/>
      </w:pPr>
      <w:r w:rsidRPr="00576899">
        <w:t>Cura parentis! quò deliciae,</w:t>
      </w:r>
    </w:p>
    <w:p w14:paraId="25F59D5F" w14:textId="77777777" w:rsidR="008E6298" w:rsidRPr="00576899" w:rsidRDefault="002352F7" w:rsidP="00C966AE">
      <w:pPr>
        <w:pStyle w:val="DraCorstandard"/>
      </w:pPr>
      <w:r w:rsidRPr="00576899">
        <w:t>O nata, meae, tarda moraris?</w:t>
      </w:r>
    </w:p>
    <w:p w14:paraId="3A8164B6" w14:textId="77777777" w:rsidR="008E6298" w:rsidRPr="00576899" w:rsidRDefault="002352F7" w:rsidP="00C966AE">
      <w:pPr>
        <w:pStyle w:val="DraCorstandard"/>
      </w:pPr>
      <w:r w:rsidRPr="00576899">
        <w:t>Quo te tygreis inter &amp; vrsas</w:t>
      </w:r>
    </w:p>
    <w:p w14:paraId="7DB0C7DB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320</w:t>
      </w:r>
      <w:r w:rsidRPr="00576899">
        <w:t xml:space="preserve"> Errabundam monte vagantem</w:t>
      </w:r>
    </w:p>
    <w:p w14:paraId="73FC519D" w14:textId="77777777" w:rsidR="008E6298" w:rsidRPr="00576899" w:rsidRDefault="002352F7" w:rsidP="00C966AE">
      <w:pPr>
        <w:pStyle w:val="DraCorstandard"/>
      </w:pPr>
      <w:r w:rsidRPr="00576899">
        <w:t>Aut quâ demens valle requiram?</w:t>
      </w:r>
    </w:p>
    <w:p w14:paraId="2C3C462D" w14:textId="77777777" w:rsidR="008E6298" w:rsidRPr="00576899" w:rsidRDefault="002352F7" w:rsidP="00C966AE">
      <w:pPr>
        <w:pStyle w:val="DraCorstandard"/>
      </w:pPr>
      <w:r w:rsidRPr="00576899">
        <w:t>An quà scatebras diuidit amplas</w:t>
      </w:r>
    </w:p>
    <w:p w14:paraId="4EDD0FF2" w14:textId="77777777" w:rsidR="008E6298" w:rsidRPr="00576899" w:rsidRDefault="002352F7" w:rsidP="00C966AE">
      <w:pPr>
        <w:pStyle w:val="DraCorstandard"/>
      </w:pPr>
      <w:r w:rsidRPr="00576899">
        <w:t>Libanus ingens atque extremâ</w:t>
      </w:r>
    </w:p>
    <w:p w14:paraId="1712AC5E" w14:textId="77777777" w:rsidR="008E6298" w:rsidRPr="00576899" w:rsidRDefault="002352F7" w:rsidP="00C966AE">
      <w:pPr>
        <w:pStyle w:val="DraCorstandard"/>
      </w:pPr>
      <w:r w:rsidRPr="00576899">
        <w:t>Rupe dehiscens, diuersa simul</w:t>
      </w:r>
    </w:p>
    <w:p w14:paraId="273E499A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325</w:t>
      </w:r>
      <w:r w:rsidRPr="00576899">
        <w:t xml:space="preserve"> Parturit vno flumina nixu?</w:t>
      </w:r>
    </w:p>
    <w:p w14:paraId="0D0793A8" w14:textId="77777777" w:rsidR="008E6298" w:rsidRPr="00576899" w:rsidRDefault="002352F7" w:rsidP="00C966AE">
      <w:pPr>
        <w:pStyle w:val="DraCorstandard"/>
      </w:pPr>
      <w:r w:rsidRPr="00576899">
        <w:t>An quà sacros Bersaba lucos,</w:t>
      </w:r>
    </w:p>
    <w:p w14:paraId="15010A65" w14:textId="77777777" w:rsidR="008E6298" w:rsidRPr="00576899" w:rsidRDefault="002352F7" w:rsidP="00C966AE">
      <w:pPr>
        <w:pStyle w:val="DraCorstandard"/>
      </w:pPr>
      <w:r w:rsidRPr="00576899">
        <w:t>Abrae veteris composta manu</w:t>
      </w:r>
    </w:p>
    <w:p w14:paraId="502C4403" w14:textId="77777777" w:rsidR="008E6298" w:rsidRPr="00576899" w:rsidRDefault="002352F7" w:rsidP="00C966AE">
      <w:pPr>
        <w:pStyle w:val="DraCorstandard"/>
      </w:pPr>
      <w:r w:rsidRPr="00576899">
        <w:t>Germina nutrit, semper gelidis</w:t>
      </w:r>
    </w:p>
    <w:p w14:paraId="13AE7610" w14:textId="77777777" w:rsidR="008E6298" w:rsidRPr="00576899" w:rsidRDefault="002352F7" w:rsidP="00C966AE">
      <w:pPr>
        <w:pStyle w:val="DraCorstandard"/>
      </w:pPr>
      <w:r w:rsidRPr="00576899">
        <w:t>Roscida lymphis?</w:t>
      </w:r>
    </w:p>
    <w:p w14:paraId="6C9B6C15" w14:textId="77777777" w:rsidR="00576899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80</w:t>
      </w:r>
    </w:p>
    <w:p w14:paraId="62C3D3F9" w14:textId="5A25863B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330</w:t>
      </w:r>
      <w:r w:rsidRPr="00576899">
        <w:t xml:space="preserve"> An quà sterili Gelboa dorso</w:t>
      </w:r>
    </w:p>
    <w:p w14:paraId="79ECFB17" w14:textId="77777777" w:rsidR="008E6298" w:rsidRPr="00576899" w:rsidRDefault="002352F7" w:rsidP="00C966AE">
      <w:pPr>
        <w:pStyle w:val="DraCorstandard"/>
      </w:pPr>
      <w:r w:rsidRPr="00576899">
        <w:t>Infrugiferas arrigit ornos,</w:t>
      </w:r>
    </w:p>
    <w:p w14:paraId="57E04BD4" w14:textId="77777777" w:rsidR="008E6298" w:rsidRPr="00576899" w:rsidRDefault="002352F7" w:rsidP="00C966AE">
      <w:pPr>
        <w:pStyle w:val="DraCorstandard"/>
      </w:pPr>
      <w:r w:rsidRPr="00576899">
        <w:t>Et flammiuomis vapulat Austris?</w:t>
      </w:r>
    </w:p>
    <w:p w14:paraId="26EBF9BD" w14:textId="77777777" w:rsidR="008E6298" w:rsidRPr="00576899" w:rsidRDefault="002352F7" w:rsidP="00C966AE">
      <w:pPr>
        <w:pStyle w:val="DraCorstandard"/>
      </w:pPr>
      <w:r w:rsidRPr="00576899">
        <w:t>An quà Sodomos propter hiantes,</w:t>
      </w:r>
    </w:p>
    <w:p w14:paraId="209375E0" w14:textId="77777777" w:rsidR="008E6298" w:rsidRPr="00576899" w:rsidRDefault="002352F7" w:rsidP="00C966AE">
      <w:pPr>
        <w:pStyle w:val="DraCorstandard"/>
      </w:pPr>
      <w:r w:rsidRPr="00576899">
        <w:t>Sulfur inertes polluit vndas,</w:t>
      </w:r>
    </w:p>
    <w:p w14:paraId="18248C60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335</w:t>
      </w:r>
      <w:r w:rsidRPr="00576899">
        <w:t xml:space="preserve"> Et fumoso gurgite stagnat,</w:t>
      </w:r>
    </w:p>
    <w:p w14:paraId="5E378D5F" w14:textId="77777777" w:rsidR="008E6298" w:rsidRPr="00576899" w:rsidRDefault="002352F7" w:rsidP="00C966AE">
      <w:pPr>
        <w:pStyle w:val="DraCorstandard"/>
      </w:pPr>
      <w:r w:rsidRPr="00576899">
        <w:t>Grande exemplum vindicis irae?</w:t>
      </w:r>
    </w:p>
    <w:p w14:paraId="2DD9E898" w14:textId="77777777" w:rsidR="008E6298" w:rsidRPr="00576899" w:rsidRDefault="002352F7" w:rsidP="00C966AE">
      <w:pPr>
        <w:pStyle w:val="DraCorstandard"/>
      </w:pPr>
      <w:r w:rsidRPr="00576899">
        <w:t>An quà tremulo vortice ludit</w:t>
      </w:r>
    </w:p>
    <w:p w14:paraId="384BA160" w14:textId="77777777" w:rsidR="008E6298" w:rsidRPr="00576899" w:rsidRDefault="002352F7" w:rsidP="00C966AE">
      <w:pPr>
        <w:pStyle w:val="DraCorstandard"/>
      </w:pPr>
      <w:r w:rsidRPr="00576899">
        <w:t>Turbidus Arnon, &amp; populeâ</w:t>
      </w:r>
    </w:p>
    <w:p w14:paraId="235F3F41" w14:textId="77777777" w:rsidR="008E6298" w:rsidRPr="00576899" w:rsidRDefault="002352F7" w:rsidP="00C966AE">
      <w:pPr>
        <w:pStyle w:val="DraCorstandard"/>
      </w:pPr>
      <w:r w:rsidRPr="00576899">
        <w:t>Manat in vmbrâ?</w:t>
      </w:r>
    </w:p>
    <w:p w14:paraId="62D7FF07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lastRenderedPageBreak/>
        <w:t>340</w:t>
      </w:r>
      <w:r w:rsidRPr="00576899">
        <w:t xml:space="preserve"> An quà facili surgit tumulo</w:t>
      </w:r>
    </w:p>
    <w:p w14:paraId="58872853" w14:textId="77777777" w:rsidR="008E6298" w:rsidRPr="00576899" w:rsidRDefault="002352F7" w:rsidP="00C966AE">
      <w:pPr>
        <w:pStyle w:val="DraCorstandard"/>
      </w:pPr>
      <w:r w:rsidRPr="00576899">
        <w:t>Floridus Hermon, gelidusque Thabor</w:t>
      </w:r>
    </w:p>
    <w:p w14:paraId="59EF8BA3" w14:textId="77777777" w:rsidR="008E6298" w:rsidRPr="00576899" w:rsidRDefault="002352F7" w:rsidP="00C966AE">
      <w:pPr>
        <w:pStyle w:val="DraCorstandard"/>
      </w:pPr>
      <w:r w:rsidRPr="00576899">
        <w:t>Tondet pigris pascua bubus,</w:t>
      </w:r>
    </w:p>
    <w:p w14:paraId="2FA54CEB" w14:textId="77777777" w:rsidR="008E6298" w:rsidRPr="00576899" w:rsidRDefault="002352F7" w:rsidP="00C966AE">
      <w:pPr>
        <w:pStyle w:val="DraCorstandard"/>
      </w:pPr>
      <w:r w:rsidRPr="00576899">
        <w:t>Et foecundas saturat valles,</w:t>
      </w:r>
    </w:p>
    <w:p w14:paraId="41803E9D" w14:textId="77777777" w:rsidR="008E6298" w:rsidRPr="00576899" w:rsidRDefault="002352F7" w:rsidP="00C966AE">
      <w:pPr>
        <w:pStyle w:val="DraCorstandard"/>
      </w:pPr>
      <w:r w:rsidRPr="00576899">
        <w:t>Latè riguâ decliuis aquâ?</w:t>
      </w:r>
    </w:p>
    <w:p w14:paraId="3853111F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345</w:t>
      </w:r>
      <w:r w:rsidRPr="00576899">
        <w:t xml:space="preserve"> An vbi rigidas verberat auras</w:t>
      </w:r>
    </w:p>
    <w:p w14:paraId="42EECB6E" w14:textId="77777777" w:rsidR="008E6298" w:rsidRPr="00576899" w:rsidRDefault="002352F7" w:rsidP="00C966AE">
      <w:pPr>
        <w:pStyle w:val="DraCorstandard"/>
      </w:pPr>
      <w:r w:rsidRPr="00576899">
        <w:t>Arduus Aedom? quà vagus Esau,</w:t>
      </w:r>
    </w:p>
    <w:p w14:paraId="1EDC01FD" w14:textId="77777777" w:rsidR="008E6298" w:rsidRPr="00576899" w:rsidRDefault="002352F7" w:rsidP="00C966AE">
      <w:pPr>
        <w:pStyle w:val="DraCorstandard"/>
      </w:pPr>
      <w:r w:rsidRPr="00576899">
        <w:t>Contrà annosi iussa parentis,</w:t>
      </w:r>
    </w:p>
    <w:p w14:paraId="6B653EA9" w14:textId="77777777" w:rsidR="008E6298" w:rsidRPr="00576899" w:rsidRDefault="002352F7" w:rsidP="00C966AE">
      <w:pPr>
        <w:pStyle w:val="DraCorstandard"/>
      </w:pPr>
      <w:r w:rsidRPr="00576899">
        <w:t>Coelo tumidas extulit arces,</w:t>
      </w:r>
    </w:p>
    <w:p w14:paraId="7BB113CF" w14:textId="77777777" w:rsidR="008E6298" w:rsidRPr="00576899" w:rsidRDefault="002352F7" w:rsidP="00C966AE">
      <w:pPr>
        <w:pStyle w:val="DraCorstandard"/>
      </w:pPr>
      <w:r w:rsidRPr="00576899">
        <w:t>Et peregrinâ struxit arena?</w:t>
      </w:r>
    </w:p>
    <w:p w14:paraId="0768AE72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350</w:t>
      </w:r>
      <w:r w:rsidRPr="00576899">
        <w:t xml:space="preserve"> Quas nunc rupes inter oberras?</w:t>
      </w:r>
    </w:p>
    <w:p w14:paraId="4A437A6D" w14:textId="77777777" w:rsidR="008E6298" w:rsidRPr="00576899" w:rsidRDefault="002352F7" w:rsidP="00C966AE">
      <w:pPr>
        <w:pStyle w:val="DraCorstandard"/>
      </w:pPr>
      <w:r w:rsidRPr="00576899">
        <w:t>Vbi virgineos animosa choros</w:t>
      </w:r>
    </w:p>
    <w:p w14:paraId="6EF2608A" w14:textId="77777777" w:rsidR="008E6298" w:rsidRPr="00576899" w:rsidRDefault="002352F7" w:rsidP="00C966AE">
      <w:pPr>
        <w:pStyle w:val="DraCorstandard"/>
      </w:pPr>
      <w:r w:rsidRPr="00576899">
        <w:t>Deplorato carmine ducis?</w:t>
      </w:r>
    </w:p>
    <w:p w14:paraId="2121048B" w14:textId="77777777" w:rsidR="008E6298" w:rsidRPr="00576899" w:rsidRDefault="002352F7" w:rsidP="00C966AE">
      <w:pPr>
        <w:pStyle w:val="DraCorstandard"/>
      </w:pPr>
      <w:r w:rsidRPr="00576899">
        <w:t>Perij! perij! lurida coelo</w:t>
      </w:r>
    </w:p>
    <w:p w14:paraId="523E4F1E" w14:textId="77777777" w:rsidR="008E6298" w:rsidRPr="00576899" w:rsidRDefault="002352F7" w:rsidP="00C966AE">
      <w:pPr>
        <w:pStyle w:val="DraCorstandard"/>
      </w:pPr>
      <w:r w:rsidRPr="00576899">
        <w:t>Delia totos extulit ignes,</w:t>
      </w:r>
    </w:p>
    <w:p w14:paraId="064114CB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355</w:t>
      </w:r>
      <w:r w:rsidRPr="00576899">
        <w:t xml:space="preserve"> Et fulserunt lurida plenae</w:t>
      </w:r>
    </w:p>
    <w:p w14:paraId="4B4BB190" w14:textId="77777777" w:rsidR="008E6298" w:rsidRPr="00576899" w:rsidRDefault="002352F7" w:rsidP="00C966AE">
      <w:pPr>
        <w:pStyle w:val="DraCorstandard"/>
      </w:pPr>
      <w:r w:rsidRPr="00576899">
        <w:t>Cornua lunae; Nata! ô misera!</w:t>
      </w:r>
    </w:p>
    <w:p w14:paraId="7C64569B" w14:textId="48EFB8CA" w:rsidR="008E6298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81</w:t>
      </w:r>
    </w:p>
    <w:p w14:paraId="3DD5263D" w14:textId="77777777" w:rsidR="008E6298" w:rsidRPr="00576899" w:rsidRDefault="002352F7" w:rsidP="00C966AE">
      <w:pPr>
        <w:pStyle w:val="DraCorstandard"/>
      </w:pPr>
      <w:r w:rsidRPr="00576899">
        <w:t>Addicta tuae tempora vitae.</w:t>
      </w:r>
    </w:p>
    <w:p w14:paraId="765B2DDF" w14:textId="77777777" w:rsidR="008E6298" w:rsidRPr="00576899" w:rsidRDefault="002352F7" w:rsidP="00C966AE">
      <w:pPr>
        <w:pStyle w:val="DraCorstandard"/>
      </w:pPr>
      <w:r w:rsidRPr="00576899">
        <w:t>Haec tibi durus nimiùm genitor</w:t>
      </w:r>
    </w:p>
    <w:p w14:paraId="2E1F351D" w14:textId="77777777" w:rsidR="008E6298" w:rsidRPr="00576899" w:rsidRDefault="002352F7" w:rsidP="00C966AE">
      <w:pPr>
        <w:pStyle w:val="DraCorstandard"/>
      </w:pPr>
      <w:r w:rsidRPr="00576899">
        <w:t>Vltima strinxit; tertia coelo</w:t>
      </w:r>
    </w:p>
    <w:p w14:paraId="4679BD4D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360</w:t>
      </w:r>
      <w:r w:rsidRPr="00576899">
        <w:t xml:space="preserve"> Luna recurrit, tertia Manes</w:t>
      </w:r>
    </w:p>
    <w:p w14:paraId="4B00976C" w14:textId="77777777" w:rsidR="008E6298" w:rsidRPr="00576899" w:rsidRDefault="002352F7" w:rsidP="00C966AE">
      <w:pPr>
        <w:pStyle w:val="DraCorstandard"/>
      </w:pPr>
      <w:r w:rsidRPr="00576899">
        <w:t>Diana tuos ducet ad vmbras!</w:t>
      </w:r>
    </w:p>
    <w:p w14:paraId="42AC5E80" w14:textId="77777777" w:rsidR="008E6298" w:rsidRPr="00576899" w:rsidRDefault="002352F7" w:rsidP="00C966AE">
      <w:pPr>
        <w:pStyle w:val="DraCorstandard"/>
      </w:pPr>
      <w:r w:rsidRPr="00576899">
        <w:t>Ah! quàm metuo! tertia Manes,</w:t>
      </w:r>
    </w:p>
    <w:p w14:paraId="75ADF9FF" w14:textId="77777777" w:rsidR="008E6298" w:rsidRPr="00576899" w:rsidRDefault="002352F7" w:rsidP="00C966AE">
      <w:pPr>
        <w:pStyle w:val="DraCorstandard"/>
      </w:pPr>
      <w:r w:rsidRPr="00576899">
        <w:t>Tertia Manes Diana tuos</w:t>
      </w:r>
    </w:p>
    <w:p w14:paraId="53B2587F" w14:textId="77777777" w:rsidR="008E6298" w:rsidRPr="00576899" w:rsidRDefault="002352F7" w:rsidP="00C966AE">
      <w:pPr>
        <w:pStyle w:val="DraCorstandard"/>
      </w:pPr>
      <w:r w:rsidRPr="00576899">
        <w:t>Ducet ad vmbras!</w:t>
      </w:r>
    </w:p>
    <w:p w14:paraId="7DA83498" w14:textId="43151F1C" w:rsidR="008E6298" w:rsidRPr="003270BD" w:rsidRDefault="002352F7" w:rsidP="00C966AE">
      <w:pPr>
        <w:pStyle w:val="DraCorstandard"/>
        <w:rPr>
          <w:rStyle w:val="DraCorstagedirectionsetc"/>
        </w:rPr>
      </w:pPr>
      <w:r w:rsidRPr="003270BD">
        <w:rPr>
          <w:rStyle w:val="DraCorstagedirectionsetc"/>
        </w:rPr>
        <w:lastRenderedPageBreak/>
        <w:t>CHORVS.</w:t>
      </w:r>
    </w:p>
    <w:p w14:paraId="6A014138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365</w:t>
      </w:r>
      <w:r w:rsidRPr="00576899">
        <w:t xml:space="preserve"> Praeceps voluitur aetas:</w:t>
      </w:r>
    </w:p>
    <w:p w14:paraId="41CCF6AB" w14:textId="77777777" w:rsidR="008E6298" w:rsidRPr="00576899" w:rsidRDefault="002352F7" w:rsidP="00C966AE">
      <w:pPr>
        <w:pStyle w:val="DraCorstandard"/>
      </w:pPr>
      <w:r w:rsidRPr="00576899">
        <w:t>Namque vt sit minor anno</w:t>
      </w:r>
    </w:p>
    <w:p w14:paraId="30AD4C92" w14:textId="77777777" w:rsidR="008E6298" w:rsidRPr="00576899" w:rsidRDefault="002352F7" w:rsidP="00C966AE">
      <w:pPr>
        <w:pStyle w:val="DraCorstandard"/>
      </w:pPr>
      <w:r w:rsidRPr="00576899">
        <w:t>Labenti mora, nectit</w:t>
      </w:r>
    </w:p>
    <w:p w14:paraId="79B1DD22" w14:textId="77777777" w:rsidR="008E6298" w:rsidRPr="00576899" w:rsidRDefault="002352F7" w:rsidP="00C966AE">
      <w:pPr>
        <w:pStyle w:val="DraCorstandard"/>
      </w:pPr>
      <w:r w:rsidRPr="00576899">
        <w:t>Horis segnibus alas</w:t>
      </w:r>
    </w:p>
    <w:p w14:paraId="60481401" w14:textId="77777777" w:rsidR="008E6298" w:rsidRPr="00576899" w:rsidRDefault="002352F7" w:rsidP="00C966AE">
      <w:pPr>
        <w:pStyle w:val="DraCorstandard"/>
      </w:pPr>
      <w:r w:rsidRPr="00576899">
        <w:t>Rector labilis aeui:</w:t>
      </w:r>
    </w:p>
    <w:p w14:paraId="198520EB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370</w:t>
      </w:r>
      <w:r w:rsidRPr="00576899">
        <w:t xml:space="preserve"> Non sic concitus imber</w:t>
      </w:r>
    </w:p>
    <w:p w14:paraId="4A691926" w14:textId="77777777" w:rsidR="008E6298" w:rsidRPr="00576899" w:rsidRDefault="002352F7" w:rsidP="00C966AE">
      <w:pPr>
        <w:pStyle w:val="DraCorstandard"/>
      </w:pPr>
      <w:r w:rsidRPr="00576899">
        <w:t>Foetis nubibus exit:</w:t>
      </w:r>
    </w:p>
    <w:p w14:paraId="5F82E8D3" w14:textId="77777777" w:rsidR="008E6298" w:rsidRPr="00576899" w:rsidRDefault="002352F7" w:rsidP="00C966AE">
      <w:pPr>
        <w:pStyle w:val="DraCorstandard"/>
      </w:pPr>
      <w:r w:rsidRPr="00576899">
        <w:t>Non sic rupibus altis</w:t>
      </w:r>
    </w:p>
    <w:p w14:paraId="4FAE8D5E" w14:textId="77777777" w:rsidR="008E6298" w:rsidRPr="00576899" w:rsidRDefault="002352F7" w:rsidP="00C966AE">
      <w:pPr>
        <w:pStyle w:val="DraCorstandard"/>
      </w:pPr>
      <w:r w:rsidRPr="00576899">
        <w:t>Torrens rumpitur amnis:</w:t>
      </w:r>
    </w:p>
    <w:p w14:paraId="14422798" w14:textId="77777777" w:rsidR="008E6298" w:rsidRPr="00576899" w:rsidRDefault="002352F7" w:rsidP="00C966AE">
      <w:pPr>
        <w:pStyle w:val="DraCorstandard"/>
      </w:pPr>
      <w:r w:rsidRPr="00576899">
        <w:t>Non sic missa per auras</w:t>
      </w:r>
    </w:p>
    <w:p w14:paraId="14B9DA21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375</w:t>
      </w:r>
      <w:r w:rsidRPr="00576899">
        <w:t xml:space="preserve"> Ardens currit arundo.</w:t>
      </w:r>
    </w:p>
    <w:p w14:paraId="3305E955" w14:textId="77777777" w:rsidR="008E6298" w:rsidRPr="00576899" w:rsidRDefault="002352F7" w:rsidP="00C966AE">
      <w:pPr>
        <w:pStyle w:val="DraCorstandard"/>
      </w:pPr>
      <w:r w:rsidRPr="00576899">
        <w:t>Iam bis Cynthia plenos,</w:t>
      </w:r>
    </w:p>
    <w:p w14:paraId="00F3EF74" w14:textId="77777777" w:rsidR="008E6298" w:rsidRPr="00576899" w:rsidRDefault="002352F7" w:rsidP="00C966AE">
      <w:pPr>
        <w:pStyle w:val="DraCorstandard"/>
      </w:pPr>
      <w:r w:rsidRPr="00576899">
        <w:t>Coelo sustulit ignes,</w:t>
      </w:r>
    </w:p>
    <w:p w14:paraId="15437A67" w14:textId="77777777" w:rsidR="008E6298" w:rsidRPr="00576899" w:rsidRDefault="002352F7" w:rsidP="00C966AE">
      <w:pPr>
        <w:pStyle w:val="DraCorstandard"/>
      </w:pPr>
      <w:r w:rsidRPr="00576899">
        <w:t>Ex quo tristis Hyanthé</w:t>
      </w:r>
    </w:p>
    <w:p w14:paraId="292026B5" w14:textId="77777777" w:rsidR="008E6298" w:rsidRPr="00576899" w:rsidRDefault="002352F7" w:rsidP="00C966AE">
      <w:pPr>
        <w:pStyle w:val="DraCorstandard"/>
      </w:pPr>
      <w:r w:rsidRPr="00576899">
        <w:t>Solis montibus errat,</w:t>
      </w:r>
    </w:p>
    <w:p w14:paraId="45E29B4C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380</w:t>
      </w:r>
      <w:r w:rsidRPr="00576899">
        <w:t xml:space="preserve"> Solis vallibus errat,</w:t>
      </w:r>
    </w:p>
    <w:p w14:paraId="5ED02CDE" w14:textId="77777777" w:rsidR="008E6298" w:rsidRPr="00576899" w:rsidRDefault="002352F7" w:rsidP="00C966AE">
      <w:pPr>
        <w:pStyle w:val="DraCorstandard"/>
      </w:pPr>
      <w:r w:rsidRPr="00576899">
        <w:t>Et se fletibus explet.</w:t>
      </w:r>
    </w:p>
    <w:p w14:paraId="45F886D6" w14:textId="77777777" w:rsidR="00576899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82</w:t>
      </w:r>
    </w:p>
    <w:p w14:paraId="0B83C80D" w14:textId="5A533A83" w:rsidR="008E6298" w:rsidRPr="00576899" w:rsidRDefault="002352F7" w:rsidP="00C966AE">
      <w:pPr>
        <w:pStyle w:val="DraCorstandard"/>
      </w:pPr>
      <w:r w:rsidRPr="00576899">
        <w:t>At ne oblita parentis,</w:t>
      </w:r>
    </w:p>
    <w:p w14:paraId="2ADFB88B" w14:textId="77777777" w:rsidR="008E6298" w:rsidRPr="00576899" w:rsidRDefault="002352F7" w:rsidP="00C966AE">
      <w:pPr>
        <w:pStyle w:val="DraCorstandard"/>
      </w:pPr>
      <w:r w:rsidRPr="00576899">
        <w:t>Carae oblita parentis</w:t>
      </w:r>
    </w:p>
    <w:p w14:paraId="10B5396C" w14:textId="77777777" w:rsidR="008E6298" w:rsidRPr="00576899" w:rsidRDefault="002352F7" w:rsidP="00C966AE">
      <w:pPr>
        <w:pStyle w:val="DraCorstandard"/>
      </w:pPr>
      <w:r w:rsidRPr="00576899">
        <w:t>Solis montibus erret,</w:t>
      </w:r>
    </w:p>
    <w:p w14:paraId="2CB98800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385</w:t>
      </w:r>
      <w:r w:rsidRPr="00576899">
        <w:t xml:space="preserve"> Solis valibus, aequas</w:t>
      </w:r>
    </w:p>
    <w:p w14:paraId="63DD00E6" w14:textId="77777777" w:rsidR="008E6298" w:rsidRPr="00576899" w:rsidRDefault="002352F7" w:rsidP="00C966AE">
      <w:pPr>
        <w:pStyle w:val="DraCorstandard"/>
      </w:pPr>
      <w:r w:rsidRPr="00576899">
        <w:t>Matri diuidit horas.</w:t>
      </w:r>
    </w:p>
    <w:p w14:paraId="16CB33D8" w14:textId="77777777" w:rsidR="008E6298" w:rsidRPr="00576899" w:rsidRDefault="002352F7" w:rsidP="00C966AE">
      <w:pPr>
        <w:pStyle w:val="DraCorstandard"/>
      </w:pPr>
      <w:r w:rsidRPr="00576899">
        <w:t>Cùm Matuta rubentes</w:t>
      </w:r>
    </w:p>
    <w:p w14:paraId="234B01F3" w14:textId="77777777" w:rsidR="008E6298" w:rsidRPr="00576899" w:rsidRDefault="002352F7" w:rsidP="00C966AE">
      <w:pPr>
        <w:pStyle w:val="DraCorstandard"/>
      </w:pPr>
      <w:r w:rsidRPr="00576899">
        <w:t>Terris explicat ortus,</w:t>
      </w:r>
    </w:p>
    <w:p w14:paraId="1CC77A94" w14:textId="77777777" w:rsidR="008E6298" w:rsidRPr="00576899" w:rsidRDefault="002352F7" w:rsidP="00C966AE">
      <w:pPr>
        <w:pStyle w:val="DraCorstandard"/>
      </w:pPr>
      <w:r w:rsidRPr="00576899">
        <w:lastRenderedPageBreak/>
        <w:t>Caris iuncta puellis,</w:t>
      </w:r>
    </w:p>
    <w:p w14:paraId="09FACAA1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390</w:t>
      </w:r>
      <w:r w:rsidRPr="00576899">
        <w:t xml:space="preserve"> Notos exit in agros</w:t>
      </w:r>
    </w:p>
    <w:p w14:paraId="1F823257" w14:textId="77777777" w:rsidR="008E6298" w:rsidRPr="00576899" w:rsidRDefault="002352F7" w:rsidP="00C966AE">
      <w:pPr>
        <w:pStyle w:val="DraCorstandard"/>
      </w:pPr>
      <w:r w:rsidRPr="00576899">
        <w:t>Et singultibus ardens,</w:t>
      </w:r>
    </w:p>
    <w:p w14:paraId="70BA555E" w14:textId="77777777" w:rsidR="008E6298" w:rsidRPr="00576899" w:rsidRDefault="002352F7" w:rsidP="00C966AE">
      <w:pPr>
        <w:pStyle w:val="DraCorstandard"/>
      </w:pPr>
      <w:r w:rsidRPr="00576899">
        <w:t>Intrà deuia plorat,</w:t>
      </w:r>
    </w:p>
    <w:p w14:paraId="72ED7B5C" w14:textId="77777777" w:rsidR="008E6298" w:rsidRPr="00576899" w:rsidRDefault="002352F7" w:rsidP="00C966AE">
      <w:pPr>
        <w:pStyle w:val="DraCorstandard"/>
      </w:pPr>
      <w:r w:rsidRPr="00576899">
        <w:t>Aut se faginâ in vmbrâ</w:t>
      </w:r>
    </w:p>
    <w:p w14:paraId="40E0DBFB" w14:textId="77777777" w:rsidR="008E6298" w:rsidRPr="00576899" w:rsidRDefault="002352F7" w:rsidP="00C966AE">
      <w:pPr>
        <w:pStyle w:val="DraCorstandard"/>
      </w:pPr>
      <w:r w:rsidRPr="00576899">
        <w:t>Post tot tristia sternit,</w:t>
      </w:r>
    </w:p>
    <w:p w14:paraId="51B800CF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395</w:t>
      </w:r>
      <w:r w:rsidRPr="00576899">
        <w:t xml:space="preserve"> Picti margine campi,</w:t>
      </w:r>
    </w:p>
    <w:p w14:paraId="7D68419F" w14:textId="77777777" w:rsidR="008E6298" w:rsidRPr="00576899" w:rsidRDefault="002352F7" w:rsidP="00C966AE">
      <w:pPr>
        <w:pStyle w:val="DraCorstandard"/>
      </w:pPr>
      <w:r w:rsidRPr="00576899">
        <w:t>Aegro lassula somno.</w:t>
      </w:r>
    </w:p>
    <w:p w14:paraId="5D0A220F" w14:textId="77777777" w:rsidR="008E6298" w:rsidRPr="00576899" w:rsidRDefault="002352F7" w:rsidP="00C966AE">
      <w:pPr>
        <w:pStyle w:val="DraCorstandard"/>
      </w:pPr>
      <w:r w:rsidRPr="00576899">
        <w:t>At iam Vespere sero,</w:t>
      </w:r>
    </w:p>
    <w:p w14:paraId="15F0B1AF" w14:textId="77777777" w:rsidR="008E6298" w:rsidRPr="00576899" w:rsidRDefault="002352F7" w:rsidP="00C966AE">
      <w:pPr>
        <w:pStyle w:val="DraCorstandard"/>
      </w:pPr>
      <w:r w:rsidRPr="00576899">
        <w:t>Cùm nox incubat orbi,</w:t>
      </w:r>
    </w:p>
    <w:p w14:paraId="3C08AAE3" w14:textId="77777777" w:rsidR="008E6298" w:rsidRPr="00576899" w:rsidRDefault="002352F7" w:rsidP="00C966AE">
      <w:pPr>
        <w:pStyle w:val="DraCorstandard"/>
      </w:pPr>
      <w:r w:rsidRPr="00576899">
        <w:t>Et maioribus vmbris</w:t>
      </w:r>
    </w:p>
    <w:p w14:paraId="4B1867E6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400</w:t>
      </w:r>
      <w:r w:rsidRPr="00576899">
        <w:t xml:space="preserve"> Montes nubilat atros,</w:t>
      </w:r>
    </w:p>
    <w:p w14:paraId="572F81B6" w14:textId="77777777" w:rsidR="008E6298" w:rsidRPr="00576899" w:rsidRDefault="002352F7" w:rsidP="00C966AE">
      <w:pPr>
        <w:pStyle w:val="DraCorstandard"/>
      </w:pPr>
      <w:r w:rsidRPr="00576899">
        <w:t>Matri sera recurrit</w:t>
      </w:r>
    </w:p>
    <w:p w14:paraId="35F328A2" w14:textId="77777777" w:rsidR="008E6298" w:rsidRPr="00576899" w:rsidRDefault="002352F7" w:rsidP="00C966AE">
      <w:pPr>
        <w:pStyle w:val="DraCorstandard"/>
      </w:pPr>
      <w:r w:rsidRPr="00576899">
        <w:t>Interque vbera pendens,</w:t>
      </w:r>
    </w:p>
    <w:p w14:paraId="30C577C5" w14:textId="77777777" w:rsidR="008E6298" w:rsidRPr="00576899" w:rsidRDefault="002352F7" w:rsidP="00C966AE">
      <w:pPr>
        <w:pStyle w:val="DraCorstandard"/>
      </w:pPr>
      <w:r w:rsidRPr="00576899">
        <w:t>Et solatia quaerens,</w:t>
      </w:r>
    </w:p>
    <w:p w14:paraId="1F1629C0" w14:textId="77777777" w:rsidR="008E6298" w:rsidRPr="00576899" w:rsidRDefault="002352F7" w:rsidP="00C966AE">
      <w:pPr>
        <w:pStyle w:val="DraCorstandard"/>
      </w:pPr>
      <w:r w:rsidRPr="00576899">
        <w:t>Longas perdita, longas</w:t>
      </w:r>
    </w:p>
    <w:p w14:paraId="7FCA0614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405</w:t>
      </w:r>
      <w:r w:rsidRPr="00576899">
        <w:t xml:space="preserve"> Ducit fletibus horas:</w:t>
      </w:r>
    </w:p>
    <w:p w14:paraId="46FA5926" w14:textId="77777777" w:rsidR="008E6298" w:rsidRPr="00576899" w:rsidRDefault="002352F7" w:rsidP="00C966AE">
      <w:pPr>
        <w:pStyle w:val="DraCorstandard"/>
      </w:pPr>
      <w:r w:rsidRPr="00576899">
        <w:t>Dùm se Aurora rosarum</w:t>
      </w:r>
    </w:p>
    <w:p w14:paraId="28023D85" w14:textId="77777777" w:rsidR="008E6298" w:rsidRPr="00576899" w:rsidRDefault="002352F7" w:rsidP="00C966AE">
      <w:pPr>
        <w:pStyle w:val="DraCorstandard"/>
      </w:pPr>
      <w:r w:rsidRPr="00576899">
        <w:t>Rursum pandat ab aulâ,</w:t>
      </w:r>
    </w:p>
    <w:p w14:paraId="1CE47C1E" w14:textId="77777777" w:rsidR="008E6298" w:rsidRPr="00576899" w:rsidRDefault="002352F7" w:rsidP="00C966AE">
      <w:pPr>
        <w:pStyle w:val="DraCorstandard"/>
      </w:pPr>
      <w:r w:rsidRPr="00576899">
        <w:t>Et se Daulias ales,</w:t>
      </w:r>
    </w:p>
    <w:p w14:paraId="428A766E" w14:textId="2F90EDEF" w:rsidR="008E6298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83</w:t>
      </w:r>
    </w:p>
    <w:p w14:paraId="539076C3" w14:textId="77777777" w:rsidR="008E6298" w:rsidRPr="00576899" w:rsidRDefault="002352F7" w:rsidP="00C966AE">
      <w:pPr>
        <w:pStyle w:val="DraCorstandard"/>
      </w:pPr>
      <w:r w:rsidRPr="00576899">
        <w:t>Primae filia lucis,</w:t>
      </w:r>
    </w:p>
    <w:p w14:paraId="06134FF9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410</w:t>
      </w:r>
      <w:r w:rsidRPr="00576899">
        <w:t xml:space="preserve"> Verno carmine rumpat.</w:t>
      </w:r>
    </w:p>
    <w:p w14:paraId="5FBFC6B4" w14:textId="77777777" w:rsidR="008E6298" w:rsidRPr="00576899" w:rsidRDefault="002352F7" w:rsidP="00C966AE">
      <w:pPr>
        <w:pStyle w:val="DraCorstandard"/>
      </w:pPr>
      <w:r w:rsidRPr="00576899">
        <w:t>Heu! iam tertia crescunt</w:t>
      </w:r>
    </w:p>
    <w:p w14:paraId="5F747C89" w14:textId="77777777" w:rsidR="008E6298" w:rsidRPr="00576899" w:rsidRDefault="002352F7" w:rsidP="00C966AE">
      <w:pPr>
        <w:pStyle w:val="DraCorstandard"/>
      </w:pPr>
      <w:r w:rsidRPr="00576899">
        <w:t>Pactae cornua lunae,</w:t>
      </w:r>
    </w:p>
    <w:p w14:paraId="60E548C1" w14:textId="77777777" w:rsidR="008E6298" w:rsidRPr="00576899" w:rsidRDefault="002352F7" w:rsidP="00C966AE">
      <w:pPr>
        <w:pStyle w:val="DraCorstandard"/>
      </w:pPr>
      <w:r w:rsidRPr="00576899">
        <w:t>Et durus pater vrget</w:t>
      </w:r>
    </w:p>
    <w:p w14:paraId="439D83B4" w14:textId="77777777" w:rsidR="008E6298" w:rsidRPr="00576899" w:rsidRDefault="002352F7" w:rsidP="00C966AE">
      <w:pPr>
        <w:pStyle w:val="DraCorstandard"/>
      </w:pPr>
      <w:r w:rsidRPr="00576899">
        <w:lastRenderedPageBreak/>
        <w:t>Illaetabile sacrum!</w:t>
      </w:r>
    </w:p>
    <w:p w14:paraId="7E17388D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415</w:t>
      </w:r>
      <w:r w:rsidRPr="00576899">
        <w:t xml:space="preserve"> Et iam Virgo trahetur</w:t>
      </w:r>
    </w:p>
    <w:p w14:paraId="74E7D1BD" w14:textId="77777777" w:rsidR="008E6298" w:rsidRPr="00576899" w:rsidRDefault="002352F7" w:rsidP="00C966AE">
      <w:pPr>
        <w:pStyle w:val="DraCorstandard"/>
      </w:pPr>
      <w:r w:rsidRPr="00576899">
        <w:t>Seu de montibus altis,</w:t>
      </w:r>
    </w:p>
    <w:p w14:paraId="7600DD3E" w14:textId="77777777" w:rsidR="008E6298" w:rsidRPr="00576899" w:rsidRDefault="002352F7" w:rsidP="00C966AE">
      <w:pPr>
        <w:pStyle w:val="DraCorstandard"/>
      </w:pPr>
      <w:r w:rsidRPr="00576899">
        <w:t>Seu de vallibus imis,</w:t>
      </w:r>
    </w:p>
    <w:p w14:paraId="6EC0908E" w14:textId="77777777" w:rsidR="008E6298" w:rsidRPr="00576899" w:rsidRDefault="002352F7" w:rsidP="00C966AE">
      <w:pPr>
        <w:pStyle w:val="DraCorstandard"/>
      </w:pPr>
      <w:r w:rsidRPr="00576899">
        <w:t>Seu de pectore Matris,</w:t>
      </w:r>
    </w:p>
    <w:p w14:paraId="1B14A471" w14:textId="77777777" w:rsidR="008E6298" w:rsidRPr="00576899" w:rsidRDefault="002352F7" w:rsidP="00C966AE">
      <w:pPr>
        <w:pStyle w:val="DraCorstandard"/>
      </w:pPr>
      <w:r w:rsidRPr="00576899">
        <w:t>Votis ducta paternis,</w:t>
      </w:r>
    </w:p>
    <w:p w14:paraId="3A19899C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420</w:t>
      </w:r>
      <w:r w:rsidRPr="00576899">
        <w:t xml:space="preserve"> Et iam funere clauso</w:t>
      </w:r>
    </w:p>
    <w:p w14:paraId="04260F27" w14:textId="77777777" w:rsidR="008E6298" w:rsidRPr="00576899" w:rsidRDefault="002352F7" w:rsidP="00C966AE">
      <w:pPr>
        <w:pStyle w:val="DraCorstandard"/>
      </w:pPr>
      <w:r w:rsidRPr="00576899">
        <w:t>Sacris omnia debet.</w:t>
      </w:r>
    </w:p>
    <w:p w14:paraId="3CE083F7" w14:textId="77777777" w:rsidR="008E6298" w:rsidRPr="00576899" w:rsidRDefault="002352F7" w:rsidP="00C966AE">
      <w:pPr>
        <w:pStyle w:val="DraCorstandard"/>
      </w:pPr>
      <w:r w:rsidRPr="00576899">
        <w:t>O crudelia! Diuos</w:t>
      </w:r>
    </w:p>
    <w:p w14:paraId="2C457FA3" w14:textId="77777777" w:rsidR="008E6298" w:rsidRPr="00576899" w:rsidRDefault="002352F7" w:rsidP="00C966AE">
      <w:pPr>
        <w:pStyle w:val="DraCorstandard"/>
      </w:pPr>
      <w:r w:rsidRPr="00576899">
        <w:t>Numquam crimina placant.</w:t>
      </w:r>
    </w:p>
    <w:p w14:paraId="4F04F476" w14:textId="77777777" w:rsidR="008E6298" w:rsidRPr="00576899" w:rsidRDefault="002352F7" w:rsidP="00C966AE">
      <w:pPr>
        <w:pStyle w:val="DraCorstandard"/>
      </w:pPr>
      <w:r w:rsidRPr="00576899">
        <w:t>At ecce ab adytis cardo feralis gemit,</w:t>
      </w:r>
    </w:p>
    <w:p w14:paraId="3C461B17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425</w:t>
      </w:r>
      <w:r w:rsidRPr="00576899">
        <w:t xml:space="preserve"> Intuor Iëphten, ecce adest, diro manus</w:t>
      </w:r>
    </w:p>
    <w:p w14:paraId="12FD78F6" w14:textId="77777777" w:rsidR="008E6298" w:rsidRPr="00576899" w:rsidRDefault="002352F7" w:rsidP="00C966AE">
      <w:pPr>
        <w:pStyle w:val="DraCorstandard"/>
      </w:pPr>
      <w:r w:rsidRPr="00576899">
        <w:t>Armata ferro, filiae caedem petit:</w:t>
      </w:r>
    </w:p>
    <w:p w14:paraId="0F98C84E" w14:textId="77777777" w:rsidR="008E6298" w:rsidRPr="00576899" w:rsidRDefault="002352F7" w:rsidP="00C966AE">
      <w:pPr>
        <w:pStyle w:val="DraCorstandard"/>
      </w:pPr>
      <w:r w:rsidRPr="00576899">
        <w:t>Illacrymat, haeret aestuat, saeuit, furit.</w:t>
      </w:r>
    </w:p>
    <w:p w14:paraId="42B29D09" w14:textId="78752E4D" w:rsidR="003270BD" w:rsidRPr="00576899" w:rsidRDefault="003270BD" w:rsidP="003270BD">
      <w:pPr>
        <w:pStyle w:val="DraCoradditions"/>
        <w:rPr>
          <w:lang w:val="la-Latn"/>
        </w:rPr>
      </w:pPr>
      <w:r w:rsidRPr="00576899">
        <w:rPr>
          <w:lang w:val="la-Latn"/>
        </w:rPr>
        <w:t>/act=</w:t>
      </w:r>
      <w:r>
        <w:rPr>
          <w:lang w:val="la-Latn"/>
        </w:rPr>
        <w:t>4</w:t>
      </w:r>
      <w:r w:rsidRPr="00576899">
        <w:rPr>
          <w:lang w:val="la-Latn"/>
        </w:rPr>
        <w:t>/</w:t>
      </w:r>
    </w:p>
    <w:p w14:paraId="5A93ADCD" w14:textId="462B8BA3" w:rsidR="008E6298" w:rsidRPr="00576899" w:rsidRDefault="002352F7" w:rsidP="003270BD">
      <w:pPr>
        <w:pStyle w:val="DraCorhead"/>
      </w:pPr>
      <w:r w:rsidRPr="00576899">
        <w:t>ACTVS QVARTVS.</w:t>
      </w:r>
    </w:p>
    <w:p w14:paraId="2AD71BA1" w14:textId="77777777" w:rsidR="008E6298" w:rsidRPr="003270BD" w:rsidRDefault="002352F7" w:rsidP="00C966AE">
      <w:pPr>
        <w:pStyle w:val="DraCorstandard"/>
        <w:rPr>
          <w:rStyle w:val="DraCorstagedirectionsetc"/>
        </w:rPr>
      </w:pPr>
      <w:r w:rsidRPr="003270BD">
        <w:rPr>
          <w:rStyle w:val="DraCorstagedirectionsetc"/>
        </w:rPr>
        <w:t>IEPHTE.</w:t>
      </w:r>
    </w:p>
    <w:p w14:paraId="0B32704B" w14:textId="77777777" w:rsidR="008E6298" w:rsidRPr="00576899" w:rsidRDefault="002352F7" w:rsidP="00C966AE">
      <w:pPr>
        <w:pStyle w:val="DraCorstandard"/>
      </w:pPr>
      <w:r w:rsidRPr="00576899">
        <w:t>O Styx Auerna! aetherque, &amp; äer conscia</w:t>
      </w:r>
    </w:p>
    <w:p w14:paraId="1B064560" w14:textId="77777777" w:rsidR="008E6298" w:rsidRPr="00576899" w:rsidRDefault="002352F7" w:rsidP="00C966AE">
      <w:pPr>
        <w:pStyle w:val="DraCorstandard"/>
      </w:pPr>
      <w:r w:rsidRPr="00576899">
        <w:t>Mei doloris! fulmina coelo Deus,</w:t>
      </w:r>
    </w:p>
    <w:p w14:paraId="51E0C204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430</w:t>
      </w:r>
      <w:r w:rsidRPr="00576899">
        <w:t xml:space="preserve"> Et templo ab omni spicula &amp; flammas age!</w:t>
      </w:r>
    </w:p>
    <w:p w14:paraId="2E9CFF08" w14:textId="77777777" w:rsidR="00576899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84</w:t>
      </w:r>
    </w:p>
    <w:p w14:paraId="4A6D48E0" w14:textId="79F45CE7" w:rsidR="008E6298" w:rsidRPr="00576899" w:rsidRDefault="002352F7" w:rsidP="00C966AE">
      <w:pPr>
        <w:pStyle w:val="DraCorstandard"/>
      </w:pPr>
      <w:r w:rsidRPr="00576899">
        <w:t>O arae &amp; ignes! quos ego immitis pater!</w:t>
      </w:r>
    </w:p>
    <w:p w14:paraId="3786D719" w14:textId="77777777" w:rsidR="008E6298" w:rsidRPr="00576899" w:rsidRDefault="002352F7" w:rsidP="00C966AE">
      <w:pPr>
        <w:pStyle w:val="DraCorstandard"/>
      </w:pPr>
      <w:r w:rsidRPr="00576899">
        <w:t>(Horresco referens) quos ego immitis pater!</w:t>
      </w:r>
    </w:p>
    <w:p w14:paraId="74198526" w14:textId="77777777" w:rsidR="008E6298" w:rsidRPr="00576899" w:rsidRDefault="002352F7" w:rsidP="00C966AE">
      <w:pPr>
        <w:pStyle w:val="DraCorstandard"/>
      </w:pPr>
      <w:r w:rsidRPr="00576899">
        <w:t>Quid ego? cruore Virginis, dixi parùm,</w:t>
      </w:r>
    </w:p>
    <w:p w14:paraId="6D17682B" w14:textId="77777777" w:rsidR="008E6298" w:rsidRPr="00576899" w:rsidRDefault="002352F7" w:rsidP="00C966AE">
      <w:pPr>
        <w:pStyle w:val="DraCorstandard"/>
      </w:pPr>
      <w:r w:rsidRPr="00576899">
        <w:t>Natae cruore, polluam immitis pater!</w:t>
      </w:r>
    </w:p>
    <w:p w14:paraId="57067532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435</w:t>
      </w:r>
      <w:r w:rsidRPr="00576899">
        <w:t xml:space="preserve"> O nata! coniunx! nata! crudeles foci,</w:t>
      </w:r>
    </w:p>
    <w:p w14:paraId="59E56DAE" w14:textId="77777777" w:rsidR="008E6298" w:rsidRPr="00576899" w:rsidRDefault="002352F7" w:rsidP="00C966AE">
      <w:pPr>
        <w:pStyle w:val="DraCorstandard"/>
      </w:pPr>
      <w:r w:rsidRPr="00576899">
        <w:lastRenderedPageBreak/>
        <w:t>Queîs tu litabis sanguine infoelix tuo!</w:t>
      </w:r>
    </w:p>
    <w:p w14:paraId="0C01AF9C" w14:textId="77777777" w:rsidR="008E6298" w:rsidRPr="00576899" w:rsidRDefault="002352F7" w:rsidP="00C966AE">
      <w:pPr>
        <w:pStyle w:val="DraCorstandard"/>
      </w:pPr>
      <w:r w:rsidRPr="00576899">
        <w:t>Et cur litabit? viuat, alienum est scelus,</w:t>
      </w:r>
    </w:p>
    <w:p w14:paraId="0F324867" w14:textId="77777777" w:rsidR="008E6298" w:rsidRPr="00576899" w:rsidRDefault="002352F7" w:rsidP="00C966AE">
      <w:pPr>
        <w:pStyle w:val="DraCorstandard"/>
      </w:pPr>
      <w:r w:rsidRPr="00576899">
        <w:t>Quod perdit illam; cur tamen viuat, Deo</w:t>
      </w:r>
    </w:p>
    <w:p w14:paraId="66BCE8DF" w14:textId="77777777" w:rsidR="008E6298" w:rsidRPr="00576899" w:rsidRDefault="002352F7" w:rsidP="00C966AE">
      <w:pPr>
        <w:pStyle w:val="DraCorstandard"/>
      </w:pPr>
      <w:r w:rsidRPr="00576899">
        <w:t>Deuota? votum redimat, absoluat patrem.</w:t>
      </w:r>
    </w:p>
    <w:p w14:paraId="1482E3CA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440</w:t>
      </w:r>
      <w:r w:rsidRPr="00576899">
        <w:t xml:space="preserve"> Natam cruentus genitor aris victimam?</w:t>
      </w:r>
    </w:p>
    <w:p w14:paraId="76B83CC7" w14:textId="77777777" w:rsidR="008E6298" w:rsidRPr="00576899" w:rsidRDefault="002352F7" w:rsidP="00C966AE">
      <w:pPr>
        <w:pStyle w:val="DraCorstandard"/>
      </w:pPr>
      <w:r w:rsidRPr="00576899">
        <w:t>Non facio, non prostituo, quod turpe est dare.</w:t>
      </w:r>
    </w:p>
    <w:p w14:paraId="51495CDA" w14:textId="77777777" w:rsidR="008E6298" w:rsidRPr="00576899" w:rsidRDefault="002352F7" w:rsidP="00C966AE">
      <w:pPr>
        <w:pStyle w:val="DraCorstandard"/>
      </w:pPr>
      <w:r w:rsidRPr="00576899">
        <w:t>Nolo, coactus facio; non facio tamen;</w:t>
      </w:r>
    </w:p>
    <w:p w14:paraId="5D30C88D" w14:textId="77777777" w:rsidR="008E6298" w:rsidRPr="00576899" w:rsidRDefault="002352F7" w:rsidP="00C966AE">
      <w:pPr>
        <w:pStyle w:val="DraCorstandard"/>
      </w:pPr>
      <w:r w:rsidRPr="00576899">
        <w:t>Facio; quid iterum? nata! succumbo tibi,</w:t>
      </w:r>
    </w:p>
    <w:p w14:paraId="69CC40E7" w14:textId="77777777" w:rsidR="008E6298" w:rsidRPr="00576899" w:rsidRDefault="002352F7" w:rsidP="00C966AE">
      <w:pPr>
        <w:pStyle w:val="DraCorstandard"/>
      </w:pPr>
      <w:r w:rsidRPr="00576899">
        <w:t>Vicisti Hyantha; quid mihi rursum fides?</w:t>
      </w:r>
    </w:p>
    <w:p w14:paraId="27C3D034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445</w:t>
      </w:r>
      <w:r w:rsidRPr="00576899">
        <w:t xml:space="preserve"> Moreris Hyantha! postulor, votum immolo,</w:t>
      </w:r>
    </w:p>
    <w:p w14:paraId="7B461BFD" w14:textId="77777777" w:rsidR="008E6298" w:rsidRPr="00576899" w:rsidRDefault="002352F7" w:rsidP="00C966AE">
      <w:pPr>
        <w:pStyle w:val="DraCorstandard"/>
      </w:pPr>
      <w:r w:rsidRPr="00576899">
        <w:t>Tonate coeli, filiam! vnigenam! pater!</w:t>
      </w:r>
    </w:p>
    <w:p w14:paraId="3E0F6ACB" w14:textId="77777777" w:rsidR="008E6298" w:rsidRPr="00576899" w:rsidRDefault="002352F7" w:rsidP="00C966AE">
      <w:pPr>
        <w:pStyle w:val="DraCorstandard"/>
      </w:pPr>
      <w:r w:rsidRPr="00576899">
        <w:t>Flos ille tenero germinans aeuo, graui</w:t>
      </w:r>
    </w:p>
    <w:p w14:paraId="19052531" w14:textId="77777777" w:rsidR="008E6298" w:rsidRPr="00576899" w:rsidRDefault="002352F7" w:rsidP="00C966AE">
      <w:pPr>
        <w:pStyle w:val="DraCorstandard"/>
      </w:pPr>
      <w:r w:rsidRPr="00576899">
        <w:t>Percussus Austro corruet? viuat precor,</w:t>
      </w:r>
    </w:p>
    <w:p w14:paraId="77B2BD95" w14:textId="77777777" w:rsidR="008E6298" w:rsidRPr="00576899" w:rsidRDefault="002352F7" w:rsidP="00C966AE">
      <w:pPr>
        <w:pStyle w:val="DraCorstandard"/>
      </w:pPr>
      <w:r w:rsidRPr="00576899">
        <w:t>Et purpurascens vere ne primo cadat.</w:t>
      </w:r>
    </w:p>
    <w:p w14:paraId="27ED8726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450</w:t>
      </w:r>
      <w:r w:rsidRPr="00576899">
        <w:t xml:space="preserve"> Huc miser &amp; illuc iactor, ambiguo labant</w:t>
      </w:r>
    </w:p>
    <w:p w14:paraId="1B4767D2" w14:textId="77777777" w:rsidR="008E6298" w:rsidRPr="00576899" w:rsidRDefault="002352F7" w:rsidP="00C966AE">
      <w:pPr>
        <w:pStyle w:val="DraCorstandard"/>
      </w:pPr>
      <w:r w:rsidRPr="00576899">
        <w:t>Consilia sensu; quod volo, nolo ilicò;</w:t>
      </w:r>
    </w:p>
    <w:p w14:paraId="077B634C" w14:textId="77777777" w:rsidR="008E6298" w:rsidRPr="00576899" w:rsidRDefault="002352F7" w:rsidP="00C966AE">
      <w:pPr>
        <w:pStyle w:val="DraCorstandard"/>
      </w:pPr>
      <w:r w:rsidRPr="00576899">
        <w:t>Absoluo, damno, varius in partes eo,</w:t>
      </w:r>
    </w:p>
    <w:p w14:paraId="59F8E1C2" w14:textId="77777777" w:rsidR="008E6298" w:rsidRPr="00576899" w:rsidRDefault="002352F7" w:rsidP="00C966AE">
      <w:pPr>
        <w:pStyle w:val="DraCorstandard"/>
      </w:pPr>
      <w:r w:rsidRPr="00576899">
        <w:t>Nolo, volo, quid facio? statuendum est semel.</w:t>
      </w:r>
    </w:p>
    <w:p w14:paraId="032DC1B3" w14:textId="77777777" w:rsidR="008E6298" w:rsidRPr="00576899" w:rsidRDefault="002352F7" w:rsidP="00C966AE">
      <w:pPr>
        <w:pStyle w:val="DraCorstandard"/>
      </w:pPr>
      <w:r w:rsidRPr="00576899">
        <w:t>Ignosce nata! victimam debes patri.</w:t>
      </w:r>
    </w:p>
    <w:p w14:paraId="0183AAB9" w14:textId="7D759718" w:rsidR="008E6298" w:rsidRPr="003270BD" w:rsidRDefault="002352F7" w:rsidP="00C966AE">
      <w:pPr>
        <w:pStyle w:val="DraCorstandard"/>
        <w:rPr>
          <w:rStyle w:val="DraCorstagedirectionsetc"/>
        </w:rPr>
      </w:pPr>
      <w:r w:rsidRPr="003270BD">
        <w:rPr>
          <w:rStyle w:val="DraCorstagedirectionsetc"/>
        </w:rPr>
        <w:t>CHORVS.</w:t>
      </w:r>
    </w:p>
    <w:p w14:paraId="4E5D648D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455</w:t>
      </w:r>
      <w:r w:rsidRPr="00576899">
        <w:t xml:space="preserve"> Occidit Iephtae generosa proles,</w:t>
      </w:r>
    </w:p>
    <w:p w14:paraId="314E70B0" w14:textId="6604A76A" w:rsidR="008E6298" w:rsidRPr="003270BD" w:rsidRDefault="002352F7" w:rsidP="00C966AE">
      <w:pPr>
        <w:pStyle w:val="DraCorstandard"/>
        <w:rPr>
          <w:rStyle w:val="DraCorpagebeginning"/>
        </w:rPr>
      </w:pPr>
      <w:r w:rsidRPr="003270BD">
        <w:rPr>
          <w:rStyle w:val="DraCorpagebeginning"/>
        </w:rPr>
        <w:t>85</w:t>
      </w:r>
    </w:p>
    <w:p w14:paraId="7A208938" w14:textId="77777777" w:rsidR="008E6298" w:rsidRPr="00576899" w:rsidRDefault="002352F7" w:rsidP="00C966AE">
      <w:pPr>
        <w:pStyle w:val="DraCorstandard"/>
      </w:pPr>
      <w:r w:rsidRPr="00576899">
        <w:t>Et suo &amp; nostro saturata luctu!</w:t>
      </w:r>
    </w:p>
    <w:p w14:paraId="3F9AA428" w14:textId="77777777" w:rsidR="008E6298" w:rsidRPr="00576899" w:rsidRDefault="002352F7" w:rsidP="00C966AE">
      <w:pPr>
        <w:pStyle w:val="DraCorstandard"/>
      </w:pPr>
      <w:r w:rsidRPr="00576899">
        <w:t>Improbis sacris animosa parens,</w:t>
      </w:r>
    </w:p>
    <w:p w14:paraId="347F6A50" w14:textId="77777777" w:rsidR="008E6298" w:rsidRPr="00576899" w:rsidRDefault="002352F7" w:rsidP="00C966AE">
      <w:pPr>
        <w:pStyle w:val="DraCorstandard"/>
      </w:pPr>
      <w:r w:rsidRPr="00576899">
        <w:t>Candidum pectus rigido parenti</w:t>
      </w:r>
    </w:p>
    <w:p w14:paraId="02D24142" w14:textId="77777777" w:rsidR="008E6298" w:rsidRPr="00576899" w:rsidRDefault="002352F7" w:rsidP="00C966AE">
      <w:pPr>
        <w:pStyle w:val="DraCorstandard"/>
      </w:pPr>
      <w:r w:rsidRPr="00576899">
        <w:t>Ipsa nudauit, stetit ille toruo</w:t>
      </w:r>
    </w:p>
    <w:p w14:paraId="3B39CA0D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lastRenderedPageBreak/>
        <w:t>460</w:t>
      </w:r>
      <w:r w:rsidRPr="00576899">
        <w:t xml:space="preserve"> Fixus obtutu, pauidumque mystam</w:t>
      </w:r>
    </w:p>
    <w:p w14:paraId="00C52D94" w14:textId="77777777" w:rsidR="008E6298" w:rsidRPr="00576899" w:rsidRDefault="002352F7" w:rsidP="00C966AE">
      <w:pPr>
        <w:pStyle w:val="DraCorstandard"/>
      </w:pPr>
      <w:r w:rsidRPr="00576899">
        <w:t>Iußit in castas penetrare fibras.</w:t>
      </w:r>
    </w:p>
    <w:p w14:paraId="61E108D6" w14:textId="77777777" w:rsidR="008E6298" w:rsidRPr="00576899" w:rsidRDefault="002352F7" w:rsidP="00C966AE">
      <w:pPr>
        <w:pStyle w:val="DraCorstandard"/>
      </w:pPr>
      <w:r w:rsidRPr="00576899">
        <w:t>Mysta crudeli rabiatus oestro,</w:t>
      </w:r>
    </w:p>
    <w:p w14:paraId="1C53813B" w14:textId="77777777" w:rsidR="008E6298" w:rsidRPr="00576899" w:rsidRDefault="002352F7" w:rsidP="00C966AE">
      <w:pPr>
        <w:pStyle w:val="DraCorstandard"/>
      </w:pPr>
      <w:r w:rsidRPr="00576899">
        <w:t>Fodit ingentes animae cauernas,</w:t>
      </w:r>
    </w:p>
    <w:p w14:paraId="4820DDBF" w14:textId="77777777" w:rsidR="008E6298" w:rsidRPr="00576899" w:rsidRDefault="002352F7" w:rsidP="00C966AE">
      <w:pPr>
        <w:pStyle w:val="DraCorstandard"/>
      </w:pPr>
      <w:r w:rsidRPr="00576899">
        <w:t>Donec indignos reuoluta ad ignes,</w:t>
      </w:r>
    </w:p>
    <w:p w14:paraId="694C7A27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465</w:t>
      </w:r>
      <w:r w:rsidRPr="00576899">
        <w:t xml:space="preserve"> Riuulo manans rosëi cruoris,</w:t>
      </w:r>
    </w:p>
    <w:p w14:paraId="65359AC9" w14:textId="77777777" w:rsidR="008E6298" w:rsidRPr="00576899" w:rsidRDefault="002352F7" w:rsidP="00C966AE">
      <w:pPr>
        <w:pStyle w:val="DraCorstandard"/>
      </w:pPr>
      <w:r w:rsidRPr="00576899">
        <w:t>Pectus effossum, gelidosque vultus</w:t>
      </w:r>
    </w:p>
    <w:p w14:paraId="4EF696D4" w14:textId="77777777" w:rsidR="008E6298" w:rsidRPr="00576899" w:rsidRDefault="002352F7" w:rsidP="00C966AE">
      <w:pPr>
        <w:pStyle w:val="DraCorstandard"/>
      </w:pPr>
      <w:r w:rsidRPr="00576899">
        <w:t>Inter vndantes posuit fauillas.</w:t>
      </w:r>
    </w:p>
    <w:p w14:paraId="111C84A1" w14:textId="77777777" w:rsidR="008E6298" w:rsidRPr="00576899" w:rsidRDefault="002352F7" w:rsidP="00C966AE">
      <w:pPr>
        <w:pStyle w:val="DraCorstandard"/>
      </w:pPr>
      <w:r w:rsidRPr="00576899">
        <w:t>Mater, en mater! miseranda mater!</w:t>
      </w:r>
    </w:p>
    <w:p w14:paraId="68C49481" w14:textId="77777777" w:rsidR="008E6298" w:rsidRPr="00576899" w:rsidRDefault="002352F7" w:rsidP="00C966AE">
      <w:pPr>
        <w:pStyle w:val="DraCorstandard"/>
      </w:pPr>
      <w:r w:rsidRPr="00576899">
        <w:t>Ecce vt insanos rotat aegra vultus,</w:t>
      </w:r>
    </w:p>
    <w:p w14:paraId="0CE3EE15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470</w:t>
      </w:r>
      <w:r w:rsidRPr="00576899">
        <w:t xml:space="preserve"> Ecce vt ingenti furiata gressu</w:t>
      </w:r>
    </w:p>
    <w:p w14:paraId="42C88411" w14:textId="77777777" w:rsidR="008E6298" w:rsidRPr="00576899" w:rsidRDefault="002352F7" w:rsidP="00C966AE">
      <w:pPr>
        <w:pStyle w:val="DraCorstandard"/>
      </w:pPr>
      <w:r w:rsidRPr="00576899">
        <w:t>Varicat, toto color ore pallens</w:t>
      </w:r>
    </w:p>
    <w:p w14:paraId="2BCFF298" w14:textId="77777777" w:rsidR="008E6298" w:rsidRPr="00576899" w:rsidRDefault="002352F7" w:rsidP="00C966AE">
      <w:pPr>
        <w:pStyle w:val="DraCorstandard"/>
      </w:pPr>
      <w:r w:rsidRPr="00576899">
        <w:t>Signat aerumnas animae latentes!</w:t>
      </w:r>
    </w:p>
    <w:p w14:paraId="39CD1C05" w14:textId="77777777" w:rsidR="008E6298" w:rsidRPr="00576899" w:rsidRDefault="002352F7" w:rsidP="00C966AE">
      <w:pPr>
        <w:pStyle w:val="DraCorstandard"/>
      </w:pPr>
      <w:r w:rsidRPr="00576899">
        <w:t>Nescit, ah nescit! miseranda mater!</w:t>
      </w:r>
    </w:p>
    <w:p w14:paraId="26C5D83E" w14:textId="77777777" w:rsidR="008E6298" w:rsidRPr="00576899" w:rsidRDefault="002352F7" w:rsidP="00C966AE">
      <w:pPr>
        <w:pStyle w:val="DraCorstandard"/>
      </w:pPr>
      <w:r w:rsidRPr="00576899">
        <w:t>Quaerit &amp; rapta est, iacet inter aras!</w:t>
      </w:r>
    </w:p>
    <w:p w14:paraId="5FFFAA7F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475</w:t>
      </w:r>
      <w:r w:rsidRPr="00576899">
        <w:t xml:space="preserve"> Querit &amp; nusquam est, silet in fauillis:</w:t>
      </w:r>
    </w:p>
    <w:p w14:paraId="2B6511B6" w14:textId="77777777" w:rsidR="008E6298" w:rsidRPr="00576899" w:rsidRDefault="002352F7" w:rsidP="00C966AE">
      <w:pPr>
        <w:pStyle w:val="DraCorstandard"/>
      </w:pPr>
      <w:r w:rsidRPr="00576899">
        <w:t>Qualis incerto stimulata cursu</w:t>
      </w:r>
    </w:p>
    <w:p w14:paraId="4C0CA743" w14:textId="77777777" w:rsidR="008E6298" w:rsidRPr="00576899" w:rsidRDefault="002352F7" w:rsidP="00C966AE">
      <w:pPr>
        <w:pStyle w:val="DraCorstandard"/>
      </w:pPr>
      <w:r w:rsidRPr="00576899">
        <w:t>Tygris abreptos sequitur catellos,</w:t>
      </w:r>
    </w:p>
    <w:p w14:paraId="7F3FE054" w14:textId="77777777" w:rsidR="008E6298" w:rsidRPr="00576899" w:rsidRDefault="002352F7" w:rsidP="00C966AE">
      <w:pPr>
        <w:pStyle w:val="DraCorstandard"/>
      </w:pPr>
      <w:r w:rsidRPr="00576899">
        <w:t>Frendet, ac notos rabiosa lucos</w:t>
      </w:r>
    </w:p>
    <w:p w14:paraId="6E30E5C4" w14:textId="77777777" w:rsidR="008E6298" w:rsidRPr="00576899" w:rsidRDefault="002352F7" w:rsidP="00C966AE">
      <w:pPr>
        <w:pStyle w:val="DraCorstandard"/>
      </w:pPr>
      <w:r w:rsidRPr="00576899">
        <w:t>Implet horrendo fremitu: sed illos</w:t>
      </w:r>
    </w:p>
    <w:p w14:paraId="388C0015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480</w:t>
      </w:r>
      <w:r w:rsidRPr="00576899">
        <w:t xml:space="preserve"> Abstulit secum timidus viator,</w:t>
      </w:r>
    </w:p>
    <w:p w14:paraId="118F11F3" w14:textId="77777777" w:rsidR="008E6298" w:rsidRPr="00576899" w:rsidRDefault="002352F7" w:rsidP="00C966AE">
      <w:pPr>
        <w:pStyle w:val="DraCorstandard"/>
      </w:pPr>
      <w:r w:rsidRPr="00576899">
        <w:t>Et domi clausos caueâ reuinxit.</w:t>
      </w:r>
    </w:p>
    <w:p w14:paraId="6069C62D" w14:textId="77777777" w:rsidR="008E6298" w:rsidRPr="00576899" w:rsidRDefault="002352F7" w:rsidP="00C966AE">
      <w:pPr>
        <w:pStyle w:val="DraCorstandard"/>
      </w:pPr>
      <w:r w:rsidRPr="00576899">
        <w:t>Mater! ah mater! miseranda mater!</w:t>
      </w:r>
    </w:p>
    <w:p w14:paraId="474BD899" w14:textId="77777777" w:rsidR="00576899" w:rsidRPr="00F86C41" w:rsidRDefault="002352F7" w:rsidP="00C966AE">
      <w:pPr>
        <w:pStyle w:val="DraCorstandard"/>
        <w:rPr>
          <w:rStyle w:val="DraCorpagebeginning"/>
        </w:rPr>
      </w:pPr>
      <w:r w:rsidRPr="00F86C41">
        <w:rPr>
          <w:rStyle w:val="DraCorpagebeginning"/>
        </w:rPr>
        <w:t>86</w:t>
      </w:r>
    </w:p>
    <w:p w14:paraId="3F179D03" w14:textId="40DBB216" w:rsidR="008E6298" w:rsidRPr="00576899" w:rsidRDefault="002352F7" w:rsidP="00C966AE">
      <w:pPr>
        <w:pStyle w:val="DraCorstandard"/>
      </w:pPr>
      <w:r w:rsidRPr="00576899">
        <w:t>Haeret, affixa est, dolor omnis vdo</w:t>
      </w:r>
    </w:p>
    <w:p w14:paraId="04A0930D" w14:textId="77777777" w:rsidR="008E6298" w:rsidRPr="00576899" w:rsidRDefault="002352F7" w:rsidP="00C966AE">
      <w:pPr>
        <w:pStyle w:val="DraCorstandard"/>
      </w:pPr>
      <w:r w:rsidRPr="00576899">
        <w:t>Liquitur fletu, rabies resedit:</w:t>
      </w:r>
    </w:p>
    <w:p w14:paraId="75664910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lastRenderedPageBreak/>
        <w:t>485</w:t>
      </w:r>
      <w:r w:rsidRPr="00576899">
        <w:t xml:space="preserve"> Qualis hibernâ niue foeta nubes</w:t>
      </w:r>
    </w:p>
    <w:p w14:paraId="5DF5AD1E" w14:textId="77777777" w:rsidR="008E6298" w:rsidRPr="00576899" w:rsidRDefault="002352F7" w:rsidP="00C966AE">
      <w:pPr>
        <w:pStyle w:val="DraCorstandard"/>
      </w:pPr>
      <w:r w:rsidRPr="00576899">
        <w:t>Frigidas terris hyemes minatur,</w:t>
      </w:r>
    </w:p>
    <w:p w14:paraId="3E26A5B1" w14:textId="77777777" w:rsidR="008E6298" w:rsidRPr="00576899" w:rsidRDefault="002352F7" w:rsidP="00C966AE">
      <w:pPr>
        <w:pStyle w:val="DraCorstandard"/>
      </w:pPr>
      <w:r w:rsidRPr="00576899">
        <w:t>Quam simul pigrâ terebrârit alâ</w:t>
      </w:r>
    </w:p>
    <w:p w14:paraId="41A00E8A" w14:textId="77777777" w:rsidR="008E6298" w:rsidRPr="00576899" w:rsidRDefault="002352F7" w:rsidP="00C966AE">
      <w:pPr>
        <w:pStyle w:val="DraCorstandard"/>
      </w:pPr>
      <w:r w:rsidRPr="00576899">
        <w:t>Lenis adlabens Zephyrus, repentè</w:t>
      </w:r>
    </w:p>
    <w:p w14:paraId="1593124D" w14:textId="77777777" w:rsidR="008E6298" w:rsidRPr="00576899" w:rsidRDefault="002352F7" w:rsidP="00C966AE">
      <w:pPr>
        <w:pStyle w:val="DraCorstandard"/>
      </w:pPr>
      <w:r w:rsidRPr="00576899">
        <w:t>Ducitur molli pluuiâ, caditque</w:t>
      </w:r>
    </w:p>
    <w:p w14:paraId="00D40066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490</w:t>
      </w:r>
      <w:r w:rsidRPr="00576899">
        <w:t xml:space="preserve"> Languido coelo resolutus imber:</w:t>
      </w:r>
    </w:p>
    <w:p w14:paraId="46333E90" w14:textId="77777777" w:rsidR="008E6298" w:rsidRPr="00576899" w:rsidRDefault="002352F7" w:rsidP="00C966AE">
      <w:pPr>
        <w:pStyle w:val="DraCorstandard"/>
      </w:pPr>
      <w:r w:rsidRPr="00576899">
        <w:t>Qualis vndoso scatebrosus ortu,</w:t>
      </w:r>
    </w:p>
    <w:p w14:paraId="47187748" w14:textId="77777777" w:rsidR="008E6298" w:rsidRPr="00576899" w:rsidRDefault="002352F7" w:rsidP="00C966AE">
      <w:pPr>
        <w:pStyle w:val="DraCorstandard"/>
      </w:pPr>
      <w:r w:rsidRPr="00576899">
        <w:t>Libanum findit Ioridanis audax,</w:t>
      </w:r>
    </w:p>
    <w:p w14:paraId="1F119990" w14:textId="77777777" w:rsidR="008E6298" w:rsidRPr="00576899" w:rsidRDefault="002352F7" w:rsidP="00C966AE">
      <w:pPr>
        <w:pStyle w:val="DraCorstandard"/>
      </w:pPr>
      <w:r w:rsidRPr="00576899">
        <w:t>Qui simul primas iacularît vndas</w:t>
      </w:r>
    </w:p>
    <w:p w14:paraId="18DA8CF1" w14:textId="77777777" w:rsidR="008E6298" w:rsidRPr="00576899" w:rsidRDefault="002352F7" w:rsidP="00C966AE">
      <w:pPr>
        <w:pStyle w:val="DraCorstandard"/>
      </w:pPr>
      <w:r w:rsidRPr="00576899">
        <w:t>Monte perrupto, placido meatu</w:t>
      </w:r>
    </w:p>
    <w:p w14:paraId="0F52F9B9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495</w:t>
      </w:r>
      <w:r w:rsidRPr="00576899">
        <w:t xml:space="preserve"> Radit herbosas vagus inde ripas,</w:t>
      </w:r>
    </w:p>
    <w:p w14:paraId="0BABE33C" w14:textId="77777777" w:rsidR="008E6298" w:rsidRPr="00576899" w:rsidRDefault="002352F7" w:rsidP="00C966AE">
      <w:pPr>
        <w:pStyle w:val="DraCorstandard"/>
      </w:pPr>
      <w:r w:rsidRPr="00576899">
        <w:t>Et leues iuncos facilis pererrat.</w:t>
      </w:r>
    </w:p>
    <w:p w14:paraId="17FE94C7" w14:textId="77777777" w:rsidR="008E6298" w:rsidRPr="00576899" w:rsidRDefault="002352F7" w:rsidP="00C966AE">
      <w:pPr>
        <w:pStyle w:val="DraCorstandard"/>
      </w:pPr>
      <w:r w:rsidRPr="00576899">
        <w:t>Mater! ah mater! miseranda mater!</w:t>
      </w:r>
    </w:p>
    <w:p w14:paraId="7FD1589D" w14:textId="77777777" w:rsidR="008E6298" w:rsidRPr="00576899" w:rsidRDefault="002352F7" w:rsidP="00C966AE">
      <w:pPr>
        <w:pStyle w:val="DraCorstandard"/>
      </w:pPr>
      <w:r w:rsidRPr="00576899">
        <w:t>Ecce deplorat, gemit, &amp; retrectans</w:t>
      </w:r>
    </w:p>
    <w:p w14:paraId="749E5A33" w14:textId="77777777" w:rsidR="008E6298" w:rsidRPr="00576899" w:rsidRDefault="002352F7" w:rsidP="00C966AE">
      <w:pPr>
        <w:pStyle w:val="DraCorstandard"/>
      </w:pPr>
      <w:r w:rsidRPr="00576899">
        <w:t>Vota non aequi patris, immolatam</w:t>
      </w:r>
    </w:p>
    <w:p w14:paraId="1C6EA7A8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500</w:t>
      </w:r>
      <w:r w:rsidRPr="00576899">
        <w:t xml:space="preserve"> Virginem longâ tumulat querêlâ:</w:t>
      </w:r>
    </w:p>
    <w:p w14:paraId="378AA6A7" w14:textId="77777777" w:rsidR="008E6298" w:rsidRPr="00576899" w:rsidRDefault="002352F7" w:rsidP="00C966AE">
      <w:pPr>
        <w:pStyle w:val="DraCorstandard"/>
      </w:pPr>
      <w:r w:rsidRPr="00576899">
        <w:t>Qualis excusso spoliata nido</w:t>
      </w:r>
    </w:p>
    <w:p w14:paraId="69D7BF89" w14:textId="77777777" w:rsidR="008E6298" w:rsidRPr="00576899" w:rsidRDefault="002352F7" w:rsidP="00C966AE">
      <w:pPr>
        <w:pStyle w:val="DraCorstandard"/>
      </w:pPr>
      <w:r w:rsidRPr="00576899">
        <w:t>Alites paruos philomela mater</w:t>
      </w:r>
    </w:p>
    <w:p w14:paraId="4F31D969" w14:textId="77777777" w:rsidR="008E6298" w:rsidRPr="00576899" w:rsidRDefault="002352F7" w:rsidP="00C966AE">
      <w:pPr>
        <w:pStyle w:val="DraCorstandard"/>
      </w:pPr>
      <w:r w:rsidRPr="00576899">
        <w:t>Quaerit, &amp; moestâ queritur sub alno:</w:t>
      </w:r>
    </w:p>
    <w:p w14:paraId="167546ED" w14:textId="77777777" w:rsidR="008E6298" w:rsidRPr="00576899" w:rsidRDefault="002352F7" w:rsidP="00C966AE">
      <w:pPr>
        <w:pStyle w:val="DraCorstandard"/>
      </w:pPr>
      <w:r w:rsidRPr="00576899">
        <w:t>Qualis vmbroso viduata luco</w:t>
      </w:r>
    </w:p>
    <w:p w14:paraId="172DAC13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505</w:t>
      </w:r>
      <w:r w:rsidRPr="00576899">
        <w:t xml:space="preserve"> Turtur opplorat, miserumque anhelat</w:t>
      </w:r>
    </w:p>
    <w:p w14:paraId="7DC2FE82" w14:textId="77777777" w:rsidR="008E6298" w:rsidRPr="00576899" w:rsidRDefault="002352F7" w:rsidP="00C966AE">
      <w:pPr>
        <w:pStyle w:val="DraCorstandard"/>
      </w:pPr>
      <w:r w:rsidRPr="00576899">
        <w:t>Coniugem, &amp; notas vocat inter vmbras,</w:t>
      </w:r>
    </w:p>
    <w:p w14:paraId="7FB9D476" w14:textId="77777777" w:rsidR="008E6298" w:rsidRPr="00576899" w:rsidRDefault="002352F7" w:rsidP="00C966AE">
      <w:pPr>
        <w:pStyle w:val="DraCorstandard"/>
      </w:pPr>
      <w:r w:rsidRPr="00576899">
        <w:t>Quem ferus messor iaculo tenaci</w:t>
      </w:r>
    </w:p>
    <w:p w14:paraId="27D73FAB" w14:textId="77777777" w:rsidR="008E6298" w:rsidRPr="00576899" w:rsidRDefault="002352F7" w:rsidP="00C966AE">
      <w:pPr>
        <w:pStyle w:val="DraCorstandard"/>
      </w:pPr>
      <w:r w:rsidRPr="00576899">
        <w:t>Fixit in pennas medium volûcres;</w:t>
      </w:r>
    </w:p>
    <w:p w14:paraId="39E8CCDA" w14:textId="77777777" w:rsidR="008E6298" w:rsidRPr="00576899" w:rsidRDefault="002352F7" w:rsidP="00C966AE">
      <w:pPr>
        <w:pStyle w:val="DraCorstandard"/>
      </w:pPr>
      <w:r w:rsidRPr="00576899">
        <w:t>Illa secretâ residens cupresso</w:t>
      </w:r>
    </w:p>
    <w:p w14:paraId="51819B18" w14:textId="5B97732F" w:rsidR="008E6298" w:rsidRPr="00F86C41" w:rsidRDefault="002352F7" w:rsidP="00C966AE">
      <w:pPr>
        <w:pStyle w:val="DraCorstandard"/>
        <w:rPr>
          <w:rStyle w:val="DraCorpagebeginning"/>
        </w:rPr>
      </w:pPr>
      <w:r w:rsidRPr="00F86C41">
        <w:rPr>
          <w:rStyle w:val="DraCorpagebeginning"/>
        </w:rPr>
        <w:t>87</w:t>
      </w:r>
    </w:p>
    <w:p w14:paraId="36C8BF23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lastRenderedPageBreak/>
        <w:t>510</w:t>
      </w:r>
      <w:r w:rsidRPr="00576899">
        <w:t xml:space="preserve"> Tractat aeterno gemitu mariti</w:t>
      </w:r>
    </w:p>
    <w:p w14:paraId="5705E95D" w14:textId="77777777" w:rsidR="008E6298" w:rsidRPr="00576899" w:rsidRDefault="002352F7" w:rsidP="00C966AE">
      <w:pPr>
        <w:pStyle w:val="DraCorstandard"/>
      </w:pPr>
      <w:r w:rsidRPr="00576899">
        <w:t>Alitis damnum, tenuesque fibras</w:t>
      </w:r>
    </w:p>
    <w:p w14:paraId="782D6176" w14:textId="77777777" w:rsidR="008E6298" w:rsidRPr="00576899" w:rsidRDefault="002352F7" w:rsidP="00C966AE">
      <w:pPr>
        <w:pStyle w:val="DraCorstandard"/>
      </w:pPr>
      <w:r w:rsidRPr="00576899">
        <w:t>Digerit, longo vitiata luctu.</w:t>
      </w:r>
    </w:p>
    <w:p w14:paraId="3F30B77E" w14:textId="77777777" w:rsidR="008E6298" w:rsidRPr="00576899" w:rsidRDefault="002352F7" w:rsidP="00C966AE">
      <w:pPr>
        <w:pStyle w:val="DraCorstandard"/>
      </w:pPr>
      <w:r w:rsidRPr="00576899">
        <w:t>Mater! ah mater! miseranda mater!</w:t>
      </w:r>
    </w:p>
    <w:p w14:paraId="4801AD6B" w14:textId="77777777" w:rsidR="008E6298" w:rsidRPr="00576899" w:rsidRDefault="002352F7" w:rsidP="00C966AE">
      <w:pPr>
        <w:pStyle w:val="DraCorstandard"/>
      </w:pPr>
      <w:r w:rsidRPr="00576899">
        <w:t>Ecce vt erumpunt lacrymae dolenti,</w:t>
      </w:r>
    </w:p>
    <w:p w14:paraId="16367290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515</w:t>
      </w:r>
      <w:r w:rsidRPr="00576899">
        <w:t xml:space="preserve"> Et sinu toto calidae rotantur!</w:t>
      </w:r>
    </w:p>
    <w:p w14:paraId="3CB693B4" w14:textId="77777777" w:rsidR="008E6298" w:rsidRPr="00576899" w:rsidRDefault="002352F7" w:rsidP="00C966AE">
      <w:pPr>
        <w:pStyle w:val="DraCorstandard"/>
      </w:pPr>
      <w:r w:rsidRPr="00576899">
        <w:t>Mater! ah mater! miseranda mater!</w:t>
      </w:r>
    </w:p>
    <w:p w14:paraId="5E8295FA" w14:textId="77777777" w:rsidR="008E6298" w:rsidRDefault="002352F7" w:rsidP="00C966AE">
      <w:pPr>
        <w:pStyle w:val="DraCorstandard"/>
      </w:pPr>
      <w:r w:rsidRPr="00576899">
        <w:t>Mater! ah mater! miseranda mater!</w:t>
      </w:r>
    </w:p>
    <w:p w14:paraId="4C21E4C4" w14:textId="71B8688A" w:rsidR="00F86C41" w:rsidRPr="00576899" w:rsidRDefault="00F86C41" w:rsidP="00F86C41">
      <w:pPr>
        <w:pStyle w:val="DraCoradditions"/>
        <w:rPr>
          <w:lang w:val="la-Latn"/>
        </w:rPr>
      </w:pPr>
      <w:r w:rsidRPr="00576899">
        <w:rPr>
          <w:lang w:val="la-Latn"/>
        </w:rPr>
        <w:t>/act=</w:t>
      </w:r>
      <w:r>
        <w:rPr>
          <w:lang w:val="la-Latn"/>
        </w:rPr>
        <w:t>5</w:t>
      </w:r>
      <w:r w:rsidRPr="00576899">
        <w:rPr>
          <w:lang w:val="la-Latn"/>
        </w:rPr>
        <w:t>/</w:t>
      </w:r>
    </w:p>
    <w:p w14:paraId="27B84556" w14:textId="02C87023" w:rsidR="008E6298" w:rsidRPr="00576899" w:rsidRDefault="002352F7" w:rsidP="00F86C41">
      <w:pPr>
        <w:pStyle w:val="DraCorhead"/>
      </w:pPr>
      <w:r w:rsidRPr="00576899">
        <w:t>ACTVS QVINTVS</w:t>
      </w:r>
    </w:p>
    <w:p w14:paraId="76EC5D47" w14:textId="77777777" w:rsidR="008E6298" w:rsidRPr="00F86C41" w:rsidRDefault="002352F7" w:rsidP="00C966AE">
      <w:pPr>
        <w:pStyle w:val="DraCorstandard"/>
        <w:rPr>
          <w:rStyle w:val="DraCorstagedirectionsetc"/>
        </w:rPr>
      </w:pPr>
      <w:r w:rsidRPr="00F86C41">
        <w:rPr>
          <w:rStyle w:val="DraCorstagedirectionsetc"/>
        </w:rPr>
        <w:t>NVNCIVS, TELETHVSA.</w:t>
      </w:r>
    </w:p>
    <w:p w14:paraId="25FE5489" w14:textId="6348B248" w:rsidR="002352F7" w:rsidRPr="00576899" w:rsidRDefault="002352F7" w:rsidP="00C966AE">
      <w:pPr>
        <w:pStyle w:val="DraCorstandard"/>
      </w:pPr>
      <w:r w:rsidRPr="00576899">
        <w:t>QVid tam ferum, tam triste, lugûbre, horridum,</w:t>
      </w:r>
    </w:p>
    <w:p w14:paraId="37506EEF" w14:textId="77777777" w:rsidR="008E6298" w:rsidRPr="00576899" w:rsidRDefault="002352F7" w:rsidP="00C966AE">
      <w:pPr>
        <w:pStyle w:val="DraCorstandard"/>
      </w:pPr>
      <w:r w:rsidRPr="00576899">
        <w:t>Sol vidit vnquam? filiam, vnigenam, pater!</w:t>
      </w:r>
    </w:p>
    <w:p w14:paraId="16BA07F1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520</w:t>
      </w:r>
      <w:r w:rsidRPr="00576899">
        <w:t xml:space="preserve"> O caeca rabies! vidi ego, vidi impium</w:t>
      </w:r>
    </w:p>
    <w:p w14:paraId="238BA466" w14:textId="77777777" w:rsidR="008E6298" w:rsidRPr="00576899" w:rsidRDefault="002352F7" w:rsidP="00C966AE">
      <w:pPr>
        <w:pStyle w:val="DraCorstandard"/>
      </w:pPr>
      <w:r w:rsidRPr="00576899">
        <w:t>Ardere bustum! virgines circùm obrutae</w:t>
      </w:r>
    </w:p>
    <w:p w14:paraId="795178BB" w14:textId="77777777" w:rsidR="008E6298" w:rsidRPr="00576899" w:rsidRDefault="002352F7" w:rsidP="00C966AE">
      <w:pPr>
        <w:pStyle w:val="DraCorstandard"/>
      </w:pPr>
      <w:r w:rsidRPr="00576899">
        <w:t>Luctu iacebant, squalidae, &amp; tonsae comas,</w:t>
      </w:r>
    </w:p>
    <w:p w14:paraId="7AF15E8D" w14:textId="77777777" w:rsidR="008E6298" w:rsidRPr="00576899" w:rsidRDefault="002352F7" w:rsidP="00C966AE">
      <w:pPr>
        <w:pStyle w:val="DraCorstandard"/>
      </w:pPr>
      <w:r w:rsidRPr="00576899">
        <w:t>Et nuda capita puluere adspersae &amp; situ.</w:t>
      </w:r>
    </w:p>
    <w:p w14:paraId="6046F551" w14:textId="77777777" w:rsidR="008E6298" w:rsidRPr="00576899" w:rsidRDefault="002352F7" w:rsidP="00C966AE">
      <w:pPr>
        <w:pStyle w:val="DraCorstandard"/>
      </w:pPr>
      <w:r w:rsidRPr="00576899">
        <w:t>At ecce mater; nunc mihi celeres Notus</w:t>
      </w:r>
    </w:p>
    <w:p w14:paraId="6EE2E1C7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525</w:t>
      </w:r>
      <w:r w:rsidRPr="00576899">
        <w:t xml:space="preserve"> Expediat alas, meque diuersum ferat.</w:t>
      </w:r>
    </w:p>
    <w:p w14:paraId="41484D45" w14:textId="77777777" w:rsidR="008E6298" w:rsidRPr="00576899" w:rsidRDefault="002352F7" w:rsidP="00C966AE">
      <w:pPr>
        <w:pStyle w:val="DraCorstandard"/>
      </w:pPr>
      <w:r w:rsidRPr="00576899">
        <w:t>Heu me! dolorum saeua tempestas adest.</w:t>
      </w:r>
    </w:p>
    <w:p w14:paraId="79119E2F" w14:textId="4E94525D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Quis iste? &amp; vnde? ringitur, maeret, stupet,</w:t>
      </w:r>
    </w:p>
    <w:p w14:paraId="5B9C7810" w14:textId="77777777" w:rsidR="008E6298" w:rsidRPr="00576899" w:rsidRDefault="002352F7" w:rsidP="00C966AE">
      <w:pPr>
        <w:pStyle w:val="DraCorstandard"/>
      </w:pPr>
      <w:r w:rsidRPr="00576899">
        <w:t>Illacrymat! heu! Heu! sanguinem spirat meum!</w:t>
      </w:r>
    </w:p>
    <w:p w14:paraId="2D119820" w14:textId="77777777" w:rsidR="008E6298" w:rsidRPr="00576899" w:rsidRDefault="002352F7" w:rsidP="00C966AE">
      <w:pPr>
        <w:pStyle w:val="DraCorstandard"/>
      </w:pPr>
      <w:r w:rsidRPr="00576899">
        <w:t>Scio, peractum est, Virgo crudeles luit</w:t>
      </w:r>
    </w:p>
    <w:p w14:paraId="56D7525C" w14:textId="4B0AACD3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530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 xml:space="preserve">Innocua flammas. </w:t>
      </w:r>
      <w:r w:rsidR="006F0123" w:rsidRPr="00576899">
        <w:rPr>
          <w:rStyle w:val="DraCorspeakerattribution"/>
        </w:rPr>
        <w:t>NVNC.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>Filiam vnigenam pater!</w:t>
      </w:r>
    </w:p>
    <w:p w14:paraId="3CBA9313" w14:textId="3366239A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Effare totum. </w:t>
      </w:r>
      <w:r w:rsidRPr="00576899">
        <w:rPr>
          <w:rStyle w:val="DraCorspeakerattribution"/>
        </w:rPr>
        <w:t>NVNC.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Filiam! vnigenam! pater!</w:t>
      </w:r>
    </w:p>
    <w:p w14:paraId="795D32C7" w14:textId="30731755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Sed fare totum; filiam? vnigenam? pater?</w:t>
      </w:r>
    </w:p>
    <w:p w14:paraId="3A7A1CC4" w14:textId="77777777" w:rsidR="00576899" w:rsidRPr="00F86C41" w:rsidRDefault="002352F7" w:rsidP="00C966AE">
      <w:pPr>
        <w:pStyle w:val="DraCorstandard"/>
        <w:rPr>
          <w:rStyle w:val="DraCorpagebeginning"/>
        </w:rPr>
      </w:pPr>
      <w:r w:rsidRPr="00F86C41">
        <w:rPr>
          <w:rStyle w:val="DraCorpagebeginning"/>
        </w:rPr>
        <w:lastRenderedPageBreak/>
        <w:t>88</w:t>
      </w:r>
    </w:p>
    <w:p w14:paraId="5A89D29E" w14:textId="2CECFF01" w:rsidR="008E6298" w:rsidRPr="00576899" w:rsidRDefault="00C13F6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Quid ille crudus? </w:t>
      </w:r>
      <w:r w:rsidR="006F0123" w:rsidRPr="00576899">
        <w:rPr>
          <w:rStyle w:val="DraCorspeakerattribution"/>
        </w:rPr>
        <w:t>NVN.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Nescio; ô scelus! scelus!</w:t>
      </w:r>
    </w:p>
    <w:p w14:paraId="6A84C1B9" w14:textId="57EC0430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Quid ille tandem? </w:t>
      </w:r>
      <w:r w:rsidRPr="00576899">
        <w:rPr>
          <w:rStyle w:val="DraCorspeakerattribution"/>
        </w:rPr>
        <w:t>NVN.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Vidi ego; audisti nimis.</w:t>
      </w:r>
    </w:p>
    <w:p w14:paraId="252AED71" w14:textId="30723F60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535</w:t>
      </w:r>
      <w:r w:rsidRPr="00576899">
        <w:t xml:space="preserve"> </w:t>
      </w:r>
      <w:r w:rsidR="006F0123" w:rsidRPr="00576899">
        <w:rPr>
          <w:rStyle w:val="DraCorspeakerattribution"/>
        </w:rPr>
        <w:t>TELETH.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 xml:space="preserve">Quid rursus haeres? </w:t>
      </w:r>
      <w:r w:rsidR="006F0123" w:rsidRPr="00576899">
        <w:rPr>
          <w:rStyle w:val="DraCorspeakerattribution"/>
        </w:rPr>
        <w:t>NVNC.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>Vidi ego, vidi impias</w:t>
      </w:r>
    </w:p>
    <w:p w14:paraId="12E515F0" w14:textId="6305F752" w:rsidR="008E6298" w:rsidRPr="00576899" w:rsidRDefault="00C13F6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Ardere flammas! </w:t>
      </w:r>
      <w:r w:rsidR="006F0123" w:rsidRPr="00576899">
        <w:rPr>
          <w:rStyle w:val="DraCorspeakerattribution"/>
        </w:rPr>
        <w:t>TELET.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Viscera in flammis mea?</w:t>
      </w:r>
    </w:p>
    <w:p w14:paraId="57F578D7" w14:textId="233FA196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NVNC.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Noli rogare. </w:t>
      </w:r>
      <w:r w:rsidRPr="00576899">
        <w:rPr>
          <w:rStyle w:val="DraCorspeakerattribution"/>
        </w:rPr>
        <w:t>TELETH.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Viscera in flammis mea?</w:t>
      </w:r>
    </w:p>
    <w:p w14:paraId="7E9CE13C" w14:textId="793F924F" w:rsidR="008E6298" w:rsidRPr="00576899" w:rsidRDefault="00C13F6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Sic potuit, &amp; fecit pater? </w:t>
      </w:r>
      <w:r w:rsidR="006F0123" w:rsidRPr="00576899">
        <w:rPr>
          <w:rStyle w:val="DraCorspeakerattribution"/>
        </w:rPr>
        <w:t>NVN.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fecit pater!</w:t>
      </w:r>
    </w:p>
    <w:p w14:paraId="4FABC4E2" w14:textId="77777777" w:rsidR="008E6298" w:rsidRPr="00576899" w:rsidRDefault="002352F7" w:rsidP="00C966AE">
      <w:pPr>
        <w:pStyle w:val="DraCorstandard"/>
      </w:pPr>
      <w:r w:rsidRPr="00576899">
        <w:t>O horror! ô crudelia! ah! pater! pater!</w:t>
      </w:r>
    </w:p>
    <w:p w14:paraId="07624602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540</w:t>
      </w:r>
      <w:r w:rsidRPr="00576899">
        <w:t xml:space="preserve"> Natam dicauit, immolauit victimam!</w:t>
      </w:r>
    </w:p>
    <w:p w14:paraId="6E3A8E5D" w14:textId="2026A980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TELETH.</w:t>
      </w:r>
      <w:r w:rsidR="002352F7" w:rsidRPr="00576899">
        <w:t xml:space="preserve"> Hyantha! tales audio luctus tuos!</w:t>
      </w:r>
    </w:p>
    <w:p w14:paraId="2CC0A72C" w14:textId="77777777" w:rsidR="008E6298" w:rsidRPr="00576899" w:rsidRDefault="002352F7" w:rsidP="00C966AE">
      <w:pPr>
        <w:pStyle w:val="DraCorstandard"/>
      </w:pPr>
      <w:r w:rsidRPr="00576899">
        <w:t>Sic ille lusit sanguine infoelix meo,</w:t>
      </w:r>
    </w:p>
    <w:p w14:paraId="4A06CE0B" w14:textId="77777777" w:rsidR="008E6298" w:rsidRPr="00576899" w:rsidRDefault="002352F7" w:rsidP="00C966AE">
      <w:pPr>
        <w:pStyle w:val="DraCorstandard"/>
      </w:pPr>
      <w:r w:rsidRPr="00576899">
        <w:t>Et hoc ab vtero victimas cumulat suas?</w:t>
      </w:r>
    </w:p>
    <w:p w14:paraId="6C0997CF" w14:textId="77777777" w:rsidR="008E6298" w:rsidRPr="00576899" w:rsidRDefault="002352F7" w:rsidP="00C966AE">
      <w:pPr>
        <w:pStyle w:val="DraCorstandard"/>
      </w:pPr>
      <w:r w:rsidRPr="00576899">
        <w:t>Sic mater ego? sic ille generosus pater?</w:t>
      </w:r>
    </w:p>
    <w:p w14:paraId="1470315F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545</w:t>
      </w:r>
      <w:r w:rsidRPr="00576899">
        <w:t xml:space="preserve"> Sed prome gestorum ordinem, aerumnis vaco;</w:t>
      </w:r>
    </w:p>
    <w:p w14:paraId="63AD5C96" w14:textId="77777777" w:rsidR="008E6298" w:rsidRPr="00576899" w:rsidRDefault="002352F7" w:rsidP="00C966AE">
      <w:pPr>
        <w:pStyle w:val="DraCorstandard"/>
      </w:pPr>
      <w:r w:rsidRPr="00576899">
        <w:t>Quonam ille vultu, &amp; illa quo vultu stetit?</w:t>
      </w:r>
    </w:p>
    <w:p w14:paraId="1E5E35C7" w14:textId="3F4CE803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NVNC.</w:t>
      </w:r>
      <w:r w:rsidR="002352F7" w:rsidRPr="00576899">
        <w:t xml:space="preserve"> Iam sacra inibat &amp; suam natam pater</w:t>
      </w:r>
    </w:p>
    <w:p w14:paraId="3E38EE46" w14:textId="77777777" w:rsidR="008E6298" w:rsidRPr="00576899" w:rsidRDefault="002352F7" w:rsidP="00C966AE">
      <w:pPr>
        <w:pStyle w:val="DraCorstandard"/>
      </w:pPr>
      <w:r w:rsidRPr="00576899">
        <w:t>Stiterat ad aras; sufficit, dixi satis.</w:t>
      </w:r>
    </w:p>
    <w:p w14:paraId="5FD02B9F" w14:textId="321196A6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Quid dêinde? </w:t>
      </w:r>
      <w:r w:rsidRPr="00576899">
        <w:rPr>
          <w:rStyle w:val="DraCorspeakerattribution"/>
        </w:rPr>
        <w:t>NVN.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Natam stiterat ante aras pater,</w:t>
      </w:r>
    </w:p>
    <w:p w14:paraId="6BE4B89E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550</w:t>
      </w:r>
      <w:r w:rsidRPr="00576899">
        <w:t xml:space="preserve"> Cum tremere visa est; fecerant flammae metum,</w:t>
      </w:r>
    </w:p>
    <w:p w14:paraId="43325B09" w14:textId="77777777" w:rsidR="008E6298" w:rsidRPr="00576899" w:rsidRDefault="002352F7" w:rsidP="00C966AE">
      <w:pPr>
        <w:pStyle w:val="DraCorstandard"/>
      </w:pPr>
      <w:r w:rsidRPr="00576899">
        <w:t>Enses, tridentes: mox tamen, facto impete,</w:t>
      </w:r>
    </w:p>
    <w:p w14:paraId="5EEBA4B2" w14:textId="77777777" w:rsidR="008E6298" w:rsidRPr="00576899" w:rsidRDefault="002352F7" w:rsidP="00C966AE">
      <w:pPr>
        <w:pStyle w:val="DraCorstandard"/>
      </w:pPr>
      <w:r w:rsidRPr="00576899">
        <w:t>Ascendit aras, &amp; verecundos humi</w:t>
      </w:r>
    </w:p>
    <w:p w14:paraId="3565AB46" w14:textId="77777777" w:rsidR="008E6298" w:rsidRPr="00576899" w:rsidRDefault="002352F7" w:rsidP="00C966AE">
      <w:pPr>
        <w:pStyle w:val="DraCorstandard"/>
      </w:pPr>
      <w:r w:rsidRPr="00576899">
        <w:t>Deiecta ocellos, pectus exeruit patri,</w:t>
      </w:r>
    </w:p>
    <w:p w14:paraId="770D2F16" w14:textId="77777777" w:rsidR="008E6298" w:rsidRPr="00576899" w:rsidRDefault="002352F7" w:rsidP="00C966AE">
      <w:pPr>
        <w:pStyle w:val="DraCorstandard"/>
      </w:pPr>
      <w:r w:rsidRPr="00576899">
        <w:t>Discincta pallam pube virgineâ tenus.</w:t>
      </w:r>
    </w:p>
    <w:p w14:paraId="1E7AB3C3" w14:textId="0FD364B9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555</w:t>
      </w:r>
      <w:r w:rsidRPr="00576899">
        <w:t xml:space="preserve"> </w:t>
      </w:r>
      <w:r w:rsidR="006F0123" w:rsidRPr="00576899">
        <w:rPr>
          <w:rStyle w:val="DraCorspeakerattribution"/>
        </w:rPr>
        <w:t>TELET.</w:t>
      </w:r>
      <w:r w:rsidRPr="00576899">
        <w:t xml:space="preserve"> Heu misera Virgo! victimam feri pater!</w:t>
      </w:r>
    </w:p>
    <w:p w14:paraId="4676FDF7" w14:textId="778D6772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NVNC.</w:t>
      </w:r>
      <w:r w:rsidR="002352F7" w:rsidRPr="00576899">
        <w:t xml:space="preserve"> Attonitus ipse facinus exhoret suum,</w:t>
      </w:r>
    </w:p>
    <w:p w14:paraId="5207436D" w14:textId="77777777" w:rsidR="008E6298" w:rsidRPr="00576899" w:rsidRDefault="002352F7" w:rsidP="00C966AE">
      <w:pPr>
        <w:pStyle w:val="DraCorstandard"/>
      </w:pPr>
      <w:r w:rsidRPr="00576899">
        <w:t>Trepidoque mystae sceleris imponit vices.</w:t>
      </w:r>
    </w:p>
    <w:p w14:paraId="0C439832" w14:textId="46C4970E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lastRenderedPageBreak/>
        <w:t>TELET.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Heu dura feritas! </w:t>
      </w:r>
      <w:r w:rsidRPr="00576899">
        <w:rPr>
          <w:rStyle w:val="DraCorspeakerattribution"/>
        </w:rPr>
        <w:t>NVN.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Sanguinem hoc intrà tamen.</w:t>
      </w:r>
    </w:p>
    <w:p w14:paraId="550DE141" w14:textId="02128949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 xml:space="preserve">Quid ergò mysta? </w:t>
      </w:r>
      <w:r w:rsidRPr="00576899">
        <w:rPr>
          <w:rStyle w:val="DraCorspeakerattribution"/>
        </w:rPr>
        <w:t>NVN.</w:t>
      </w:r>
      <w:r w:rsidR="002352F7" w:rsidRPr="00576899">
        <w:t xml:space="preserve"> </w:t>
      </w:r>
      <w:r w:rsidR="00C13F6F" w:rsidRPr="00073A7F">
        <w:rPr>
          <w:rStyle w:val="DraCormarkversepart"/>
        </w:rPr>
        <w:t>@</w:t>
      </w:r>
      <w:r w:rsidR="002352F7" w:rsidRPr="00576899">
        <w:t>Non satis possum eloqui.</w:t>
      </w:r>
    </w:p>
    <w:p w14:paraId="29B7A634" w14:textId="5C2ABE92" w:rsidR="008E6298" w:rsidRPr="00F86C41" w:rsidRDefault="002352F7" w:rsidP="00C966AE">
      <w:pPr>
        <w:pStyle w:val="DraCorstandard"/>
        <w:rPr>
          <w:rStyle w:val="DraCorpagebeginning"/>
        </w:rPr>
      </w:pPr>
      <w:r w:rsidRPr="00F86C41">
        <w:rPr>
          <w:rStyle w:val="DraCorpagebeginning"/>
        </w:rPr>
        <w:t>89</w:t>
      </w:r>
    </w:p>
    <w:p w14:paraId="2E1F76E4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560</w:t>
      </w:r>
      <w:r w:rsidRPr="00576899">
        <w:t xml:space="preserve"> </w:t>
      </w:r>
      <w:r w:rsidRPr="00C13F6F">
        <w:rPr>
          <w:rStyle w:val="DraCorspeakerattribution"/>
        </w:rPr>
        <w:t>TELET</w:t>
      </w:r>
      <w:r w:rsidRPr="00576899">
        <w:t xml:space="preserve"> Quid ille durus? sanguinem fudit meum?</w:t>
      </w:r>
    </w:p>
    <w:p w14:paraId="6C4EFDB6" w14:textId="7BBF0F88" w:rsidR="008E6298" w:rsidRPr="00576899" w:rsidRDefault="00C13F6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Perge ad cruenta! </w:t>
      </w:r>
      <w:r w:rsidR="006F0123" w:rsidRPr="00576899">
        <w:rPr>
          <w:rStyle w:val="DraCorspeakerattribution"/>
        </w:rPr>
        <w:t>NVNC.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Sanguinem fudit tuum!</w:t>
      </w:r>
    </w:p>
    <w:p w14:paraId="0DC752C0" w14:textId="77777777" w:rsidR="008E6298" w:rsidRPr="00576899" w:rsidRDefault="002352F7" w:rsidP="00C966AE">
      <w:pPr>
        <w:pStyle w:val="DraCorstandard"/>
      </w:pPr>
      <w:r w:rsidRPr="00576899">
        <w:t>Et iussus iterum, virginem aduersam ferit,</w:t>
      </w:r>
    </w:p>
    <w:p w14:paraId="4992E951" w14:textId="526CDA3E" w:rsidR="008E6298" w:rsidRPr="00576899" w:rsidRDefault="00C13F6F" w:rsidP="00C966AE">
      <w:pPr>
        <w:pStyle w:val="DraCorstandard"/>
      </w:pPr>
      <w:r w:rsidRPr="00073A7F">
        <w:rPr>
          <w:rStyle w:val="DraCormarkversepart"/>
        </w:rPr>
        <w:t>@</w:t>
      </w:r>
      <w:r w:rsidR="002352F7" w:rsidRPr="00576899">
        <w:t xml:space="preserve">Et grande vulnus fecit. </w:t>
      </w:r>
      <w:r w:rsidR="006F0123" w:rsidRPr="00576899">
        <w:rPr>
          <w:rStyle w:val="DraCorspeakerattribution"/>
        </w:rPr>
        <w:t>TELETH.</w:t>
      </w:r>
      <w:r w:rsidR="002352F7" w:rsidRPr="00576899">
        <w:t xml:space="preserve"> </w:t>
      </w:r>
      <w:r w:rsidRPr="00073A7F">
        <w:rPr>
          <w:rStyle w:val="DraCormarkversepart"/>
        </w:rPr>
        <w:t>@</w:t>
      </w:r>
      <w:r w:rsidR="002352F7" w:rsidRPr="00576899">
        <w:t>O superi! ô dolor!</w:t>
      </w:r>
    </w:p>
    <w:p w14:paraId="3C13A57C" w14:textId="0CC893AD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NVNC.</w:t>
      </w:r>
      <w:r w:rsidR="002352F7" w:rsidRPr="00576899">
        <w:t xml:space="preserve"> Et pectore hausto luridos spargit rogos.</w:t>
      </w:r>
    </w:p>
    <w:p w14:paraId="6705FAD1" w14:textId="7898E06A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565</w:t>
      </w:r>
      <w:r w:rsidRPr="00576899">
        <w:t xml:space="preserve"> </w:t>
      </w:r>
      <w:r w:rsidR="006F0123" w:rsidRPr="00576899">
        <w:rPr>
          <w:rStyle w:val="DraCorspeakerattribution"/>
        </w:rPr>
        <w:t>TELET.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 xml:space="preserve">Quid interim illa? </w:t>
      </w:r>
      <w:r w:rsidR="006F0123" w:rsidRPr="00576899">
        <w:rPr>
          <w:rStyle w:val="DraCorspeakerattribution"/>
        </w:rPr>
        <w:t>NVNC.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>Vulnere inflicto cadit,</w:t>
      </w:r>
    </w:p>
    <w:p w14:paraId="5E116065" w14:textId="77777777" w:rsidR="008E6298" w:rsidRPr="00576899" w:rsidRDefault="002352F7" w:rsidP="00C966AE">
      <w:pPr>
        <w:pStyle w:val="DraCorstandard"/>
      </w:pPr>
      <w:r w:rsidRPr="00576899">
        <w:t>Et mortis auida, lumina obnixa &amp; manus</w:t>
      </w:r>
    </w:p>
    <w:p w14:paraId="6FFAE83E" w14:textId="77777777" w:rsidR="008E6298" w:rsidRPr="00576899" w:rsidRDefault="002352F7" w:rsidP="00C966AE">
      <w:pPr>
        <w:pStyle w:val="DraCorstandard"/>
      </w:pPr>
      <w:r w:rsidRPr="00576899">
        <w:t>Coelo tetendit: nec diu vixit super,</w:t>
      </w:r>
    </w:p>
    <w:p w14:paraId="7F4FA04D" w14:textId="77777777" w:rsidR="008E6298" w:rsidRPr="00576899" w:rsidRDefault="002352F7" w:rsidP="00C966AE">
      <w:pPr>
        <w:pStyle w:val="DraCorstandard"/>
      </w:pPr>
      <w:r w:rsidRPr="00576899">
        <w:t>Et frigido diriguit extemplò gelu.</w:t>
      </w:r>
    </w:p>
    <w:p w14:paraId="35803922" w14:textId="0163AA9D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TELET.</w:t>
      </w:r>
      <w:r w:rsidR="002352F7" w:rsidRPr="00576899">
        <w:t xml:space="preserve"> Heu! Heu! Hyanthé! Heu! heu Hyanthé! Heu! Heu! iò heu!</w:t>
      </w:r>
    </w:p>
    <w:p w14:paraId="4CAE7B54" w14:textId="6CCAC42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570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 xml:space="preserve">Quid interim ille? </w:t>
      </w:r>
      <w:r w:rsidR="006F0123" w:rsidRPr="00576899">
        <w:rPr>
          <w:rStyle w:val="DraCorspeakerattribution"/>
        </w:rPr>
        <w:t>NVNC.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>Rigidus expectat pater,</w:t>
      </w:r>
    </w:p>
    <w:p w14:paraId="02F12CD1" w14:textId="77777777" w:rsidR="008E6298" w:rsidRPr="00576899" w:rsidRDefault="002352F7" w:rsidP="00C966AE">
      <w:pPr>
        <w:pStyle w:val="DraCorstandard"/>
      </w:pPr>
      <w:r w:rsidRPr="00576899">
        <w:t>Et gestu in vno fixus &amp; durus nimis,</w:t>
      </w:r>
    </w:p>
    <w:p w14:paraId="30CCDF55" w14:textId="77777777" w:rsidR="008E6298" w:rsidRPr="00576899" w:rsidRDefault="002352F7" w:rsidP="00C966AE">
      <w:pPr>
        <w:pStyle w:val="DraCorstandard"/>
      </w:pPr>
      <w:r w:rsidRPr="00576899">
        <w:t>Donec cremari viscera adspexit sua,</w:t>
      </w:r>
    </w:p>
    <w:p w14:paraId="2D95AECD" w14:textId="77777777" w:rsidR="008E6298" w:rsidRPr="00576899" w:rsidRDefault="002352F7" w:rsidP="00C966AE">
      <w:pPr>
        <w:pStyle w:val="DraCorstandard"/>
      </w:pPr>
      <w:r w:rsidRPr="00576899">
        <w:t>Et ille stridor intimos ipsi sinus</w:t>
      </w:r>
    </w:p>
    <w:p w14:paraId="0B3EE8A8" w14:textId="77777777" w:rsidR="008E6298" w:rsidRPr="00576899" w:rsidRDefault="002352F7" w:rsidP="00C966AE">
      <w:pPr>
        <w:pStyle w:val="DraCorstandard"/>
      </w:pPr>
      <w:r w:rsidRPr="00576899">
        <w:t>Perrupit, inde fluxit oppressus dolor,</w:t>
      </w:r>
    </w:p>
    <w:p w14:paraId="7769B6E4" w14:textId="77777777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575</w:t>
      </w:r>
      <w:r w:rsidRPr="00576899">
        <w:t xml:space="preserve"> Et flere Iëphté visus &amp; lacrymans stetit.</w:t>
      </w:r>
    </w:p>
    <w:p w14:paraId="13524542" w14:textId="77777777" w:rsidR="008E6298" w:rsidRPr="00576899" w:rsidRDefault="002352F7" w:rsidP="00C966AE">
      <w:pPr>
        <w:pStyle w:val="DraCorstandard"/>
      </w:pPr>
      <w:r w:rsidRPr="00576899">
        <w:t>Hoc illa vultu sanguinem fudit suum,</w:t>
      </w:r>
    </w:p>
    <w:p w14:paraId="333FF98B" w14:textId="77777777" w:rsidR="008E6298" w:rsidRPr="00576899" w:rsidRDefault="002352F7" w:rsidP="00C966AE">
      <w:pPr>
        <w:pStyle w:val="DraCorstandard"/>
      </w:pPr>
      <w:r w:rsidRPr="00576899">
        <w:t>Hoc ille vultu sanguinem vidit suum</w:t>
      </w:r>
    </w:p>
    <w:p w14:paraId="32792B9A" w14:textId="77777777" w:rsidR="008E6298" w:rsidRPr="00576899" w:rsidRDefault="002352F7" w:rsidP="00C966AE">
      <w:pPr>
        <w:pStyle w:val="DraCorstandard"/>
      </w:pPr>
      <w:r w:rsidRPr="00576899">
        <w:t>Maculare sanctas barbarus crepidines.</w:t>
      </w:r>
    </w:p>
    <w:p w14:paraId="734B5A99" w14:textId="5965E23C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TELET.</w:t>
      </w:r>
      <w:r w:rsidR="002352F7" w:rsidRPr="00576899">
        <w:t xml:space="preserve"> Heu! Heu! iò heu! heu! heu! iò heu! Heu! heu! iò heu!</w:t>
      </w:r>
    </w:p>
    <w:p w14:paraId="1AB9AB7E" w14:textId="2085B536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580</w:t>
      </w:r>
      <w:r w:rsidRPr="00576899">
        <w:t xml:space="preserve"> </w:t>
      </w:r>
      <w:r w:rsidR="006F0123" w:rsidRPr="00576899">
        <w:rPr>
          <w:rStyle w:val="DraCorspeakerattribution"/>
        </w:rPr>
        <w:t>NVNC.</w:t>
      </w:r>
      <w:r w:rsidRPr="00576899">
        <w:t xml:space="preserve"> Adhuc in aris stridet ambustus cruor,</w:t>
      </w:r>
    </w:p>
    <w:p w14:paraId="4B65D965" w14:textId="77777777" w:rsidR="008E6298" w:rsidRPr="00576899" w:rsidRDefault="002352F7" w:rsidP="00C966AE">
      <w:pPr>
        <w:pStyle w:val="DraCorstandard"/>
      </w:pPr>
      <w:r w:rsidRPr="00576899">
        <w:t>Turpique fumo inumbrat horrenteis tholos.</w:t>
      </w:r>
    </w:p>
    <w:p w14:paraId="658A0F77" w14:textId="3B3219B5" w:rsidR="008E6298" w:rsidRPr="00576899" w:rsidRDefault="006F0123" w:rsidP="00C966AE">
      <w:pPr>
        <w:pStyle w:val="DraCorstandard"/>
      </w:pPr>
      <w:r w:rsidRPr="00576899">
        <w:rPr>
          <w:rStyle w:val="DraCorspeakerattribution"/>
        </w:rPr>
        <w:t>TELET.</w:t>
      </w:r>
      <w:r w:rsidR="002352F7" w:rsidRPr="00576899">
        <w:t xml:space="preserve"> Audire nolo caetera; ah! sile, sile;</w:t>
      </w:r>
    </w:p>
    <w:p w14:paraId="5F174B20" w14:textId="77777777" w:rsidR="008E6298" w:rsidRPr="00576899" w:rsidRDefault="002352F7" w:rsidP="00C966AE">
      <w:pPr>
        <w:pStyle w:val="DraCorstandard"/>
      </w:pPr>
      <w:r w:rsidRPr="00576899">
        <w:lastRenderedPageBreak/>
        <w:t>Ducite me ad aras, ducite, vt sacra expleam;</w:t>
      </w:r>
    </w:p>
    <w:p w14:paraId="62E495EA" w14:textId="77777777" w:rsidR="008E6298" w:rsidRPr="00576899" w:rsidRDefault="002352F7" w:rsidP="00C966AE">
      <w:pPr>
        <w:pStyle w:val="DraCorstandard"/>
      </w:pPr>
      <w:r w:rsidRPr="00576899">
        <w:t>Ducite me ad aras, ducite, vbi stillat cruor,</w:t>
      </w:r>
    </w:p>
    <w:p w14:paraId="2C5243EB" w14:textId="15AC588B" w:rsidR="008E6298" w:rsidRPr="00576899" w:rsidRDefault="002352F7" w:rsidP="00C966AE">
      <w:pPr>
        <w:pStyle w:val="DraCorstandard"/>
      </w:pPr>
      <w:r w:rsidRPr="00A77A66">
        <w:rPr>
          <w:rStyle w:val="DraCorlinenumber"/>
        </w:rPr>
        <w:t>585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 xml:space="preserve">Et caesa Hyanthé! </w:t>
      </w:r>
      <w:r w:rsidR="006F0123" w:rsidRPr="00576899">
        <w:rPr>
          <w:rStyle w:val="DraCorspeakerattribution"/>
        </w:rPr>
        <w:t>NVNC.</w:t>
      </w:r>
      <w:r w:rsidRPr="00576899">
        <w:t xml:space="preserve"> </w:t>
      </w:r>
      <w:r w:rsidR="00C13F6F" w:rsidRPr="00073A7F">
        <w:rPr>
          <w:rStyle w:val="DraCormarkversepart"/>
        </w:rPr>
        <w:t>@</w:t>
      </w:r>
      <w:r w:rsidRPr="00576899">
        <w:t>Rapite, collapsa est, iacet.</w:t>
      </w:r>
    </w:p>
    <w:p w14:paraId="5B64E25F" w14:textId="76581609" w:rsidR="00163F8D" w:rsidRPr="00576899" w:rsidRDefault="002352F7" w:rsidP="00C966AE">
      <w:pPr>
        <w:pStyle w:val="DraCorstandard"/>
      </w:pPr>
      <w:r w:rsidRPr="00576899">
        <w:t>Iudaea miseris tota lamentis sonet.</w:t>
      </w:r>
    </w:p>
    <w:p w14:paraId="09AD0809" w14:textId="16327987" w:rsidR="002352F7" w:rsidRPr="00F86C41" w:rsidRDefault="002352F7" w:rsidP="00C966AE">
      <w:pPr>
        <w:pStyle w:val="DraCorstandard"/>
        <w:rPr>
          <w:rStyle w:val="DraCorstagedirectionsetc"/>
        </w:rPr>
      </w:pPr>
      <w:r w:rsidRPr="00F86C41">
        <w:rPr>
          <w:rStyle w:val="DraCorstagedirectionsetc"/>
        </w:rPr>
        <w:t>FINIS.</w:t>
      </w:r>
    </w:p>
    <w:sectPr w:rsidR="002352F7" w:rsidRPr="00F86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linkStyl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F7"/>
    <w:rsid w:val="000219BF"/>
    <w:rsid w:val="0003005A"/>
    <w:rsid w:val="00073A7F"/>
    <w:rsid w:val="00080CF7"/>
    <w:rsid w:val="000B6B60"/>
    <w:rsid w:val="000C5F6F"/>
    <w:rsid w:val="0012025B"/>
    <w:rsid w:val="00121659"/>
    <w:rsid w:val="00163F8D"/>
    <w:rsid w:val="00181646"/>
    <w:rsid w:val="001B2354"/>
    <w:rsid w:val="00216D44"/>
    <w:rsid w:val="002352F7"/>
    <w:rsid w:val="00242B53"/>
    <w:rsid w:val="00262FB2"/>
    <w:rsid w:val="00272672"/>
    <w:rsid w:val="002831A3"/>
    <w:rsid w:val="00301E34"/>
    <w:rsid w:val="00303AE7"/>
    <w:rsid w:val="003047C9"/>
    <w:rsid w:val="00310AD9"/>
    <w:rsid w:val="003270BD"/>
    <w:rsid w:val="003F42E1"/>
    <w:rsid w:val="004129D7"/>
    <w:rsid w:val="00426061"/>
    <w:rsid w:val="00427C44"/>
    <w:rsid w:val="004C575F"/>
    <w:rsid w:val="004D729D"/>
    <w:rsid w:val="005662B3"/>
    <w:rsid w:val="00576899"/>
    <w:rsid w:val="00631396"/>
    <w:rsid w:val="00675B51"/>
    <w:rsid w:val="00692452"/>
    <w:rsid w:val="006F0123"/>
    <w:rsid w:val="00717A6E"/>
    <w:rsid w:val="0077799E"/>
    <w:rsid w:val="00817EF1"/>
    <w:rsid w:val="008E6298"/>
    <w:rsid w:val="009A4FAA"/>
    <w:rsid w:val="00A24640"/>
    <w:rsid w:val="00A3132D"/>
    <w:rsid w:val="00A77A66"/>
    <w:rsid w:val="00AE159E"/>
    <w:rsid w:val="00B56F0E"/>
    <w:rsid w:val="00B5792C"/>
    <w:rsid w:val="00C116D5"/>
    <w:rsid w:val="00C13F6F"/>
    <w:rsid w:val="00C966AE"/>
    <w:rsid w:val="00CA6623"/>
    <w:rsid w:val="00CB1246"/>
    <w:rsid w:val="00CB2835"/>
    <w:rsid w:val="00CC00AC"/>
    <w:rsid w:val="00CD3609"/>
    <w:rsid w:val="00D351EF"/>
    <w:rsid w:val="00D5296A"/>
    <w:rsid w:val="00DC0B3A"/>
    <w:rsid w:val="00E7547F"/>
    <w:rsid w:val="00F068B7"/>
    <w:rsid w:val="00F50AAD"/>
    <w:rsid w:val="00F672FB"/>
    <w:rsid w:val="00F675D7"/>
    <w:rsid w:val="00F86C41"/>
    <w:rsid w:val="00FB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B6BD"/>
  <w15:chartTrackingRefBased/>
  <w15:docId w15:val="{6982833F-AB14-445C-98ED-797D28B6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7A6E"/>
    <w:pPr>
      <w:suppressAutoHyphens/>
    </w:pPr>
    <w:rPr>
      <w:rFonts w:eastAsia="Times New Roman"/>
      <w:kern w:val="0"/>
      <w:lang w:val="de-DE" w:eastAsia="en-GB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7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  <w:rsid w:val="0077799E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77799E"/>
  </w:style>
  <w:style w:type="character" w:customStyle="1" w:styleId="berschrift1Zchn">
    <w:name w:val="Überschrift 1 Zchn"/>
    <w:basedOn w:val="Absatz-Standardschriftart"/>
    <w:link w:val="berschrift1"/>
    <w:uiPriority w:val="9"/>
    <w:rsid w:val="0077799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de-DE" w:eastAsia="en-GB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79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de-DE" w:eastAsia="en-GB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799E"/>
    <w:rPr>
      <w:rFonts w:eastAsiaTheme="majorEastAsia" w:cstheme="majorBidi"/>
      <w:color w:val="2F5496" w:themeColor="accent1" w:themeShade="BF"/>
      <w:kern w:val="0"/>
      <w:sz w:val="28"/>
      <w:szCs w:val="28"/>
      <w:lang w:val="de-DE" w:eastAsia="en-GB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799E"/>
    <w:rPr>
      <w:rFonts w:eastAsiaTheme="majorEastAsia" w:cstheme="majorBidi"/>
      <w:i/>
      <w:iCs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799E"/>
    <w:rPr>
      <w:rFonts w:eastAsiaTheme="majorEastAsia" w:cstheme="majorBidi"/>
      <w:color w:val="2F5496" w:themeColor="accent1" w:themeShade="BF"/>
      <w:kern w:val="0"/>
      <w:lang w:val="de-DE" w:eastAsia="en-GB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799E"/>
    <w:rPr>
      <w:rFonts w:eastAsiaTheme="majorEastAsia" w:cstheme="majorBidi"/>
      <w:i/>
      <w:iCs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799E"/>
    <w:rPr>
      <w:rFonts w:eastAsiaTheme="majorEastAsia" w:cstheme="majorBidi"/>
      <w:color w:val="595959" w:themeColor="text1" w:themeTint="A6"/>
      <w:kern w:val="0"/>
      <w:lang w:val="de-DE" w:eastAsia="en-GB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799E"/>
    <w:rPr>
      <w:rFonts w:eastAsiaTheme="majorEastAsia" w:cstheme="majorBidi"/>
      <w:i/>
      <w:iCs/>
      <w:color w:val="272727" w:themeColor="text1" w:themeTint="D8"/>
      <w:kern w:val="0"/>
      <w:lang w:val="de-DE" w:eastAsia="en-GB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799E"/>
    <w:rPr>
      <w:rFonts w:eastAsiaTheme="majorEastAsia" w:cstheme="majorBidi"/>
      <w:color w:val="272727" w:themeColor="text1" w:themeTint="D8"/>
      <w:kern w:val="0"/>
      <w:lang w:val="de-DE" w:eastAsia="en-GB"/>
      <w14:ligatures w14:val="none"/>
    </w:rPr>
  </w:style>
  <w:style w:type="paragraph" w:customStyle="1" w:styleId="Heading">
    <w:name w:val="Heading"/>
    <w:basedOn w:val="Standard"/>
    <w:next w:val="Textkrper"/>
    <w:qFormat/>
    <w:rsid w:val="0077799E"/>
    <w:pPr>
      <w:keepNext/>
      <w:spacing w:before="240"/>
    </w:pPr>
    <w:rPr>
      <w:rFonts w:ascii="Carlito" w:eastAsia="Noto Sans SC Regular" w:hAnsi="Carlito" w:cs="Noto Sans"/>
      <w:sz w:val="28"/>
      <w:szCs w:val="28"/>
    </w:rPr>
  </w:style>
  <w:style w:type="paragraph" w:styleId="Textkrper">
    <w:name w:val="Body Text"/>
    <w:basedOn w:val="Standard"/>
    <w:link w:val="TextkrperZchn"/>
    <w:rsid w:val="0077799E"/>
    <w:pPr>
      <w:spacing w:after="140" w:line="276" w:lineRule="auto"/>
    </w:pPr>
  </w:style>
  <w:style w:type="character" w:customStyle="1" w:styleId="TextkrperZchn">
    <w:name w:val="Textkörper Zchn"/>
    <w:basedOn w:val="Absatz-Standardschriftart"/>
    <w:link w:val="Textkrper"/>
    <w:rsid w:val="00C966AE"/>
    <w:rPr>
      <w:rFonts w:eastAsia="Times New Roman"/>
      <w:kern w:val="0"/>
      <w:lang w:val="de-DE" w:eastAsia="en-GB"/>
      <w14:ligatures w14:val="none"/>
    </w:rPr>
  </w:style>
  <w:style w:type="paragraph" w:styleId="Liste">
    <w:name w:val="List"/>
    <w:basedOn w:val="Textkrper"/>
    <w:rsid w:val="0077799E"/>
    <w:rPr>
      <w:rFonts w:cs="Noto Sans"/>
    </w:rPr>
  </w:style>
  <w:style w:type="paragraph" w:styleId="Beschriftung">
    <w:name w:val="caption"/>
    <w:basedOn w:val="Standard"/>
    <w:qFormat/>
    <w:rsid w:val="0077799E"/>
    <w:pPr>
      <w:suppressLineNumbers/>
      <w:spacing w:before="120"/>
    </w:pPr>
    <w:rPr>
      <w:rFonts w:cs="Noto Sans"/>
      <w:i/>
      <w:iCs/>
    </w:rPr>
  </w:style>
  <w:style w:type="paragraph" w:customStyle="1" w:styleId="Index">
    <w:name w:val="Index"/>
    <w:basedOn w:val="Standard"/>
    <w:qFormat/>
    <w:rsid w:val="0077799E"/>
    <w:pPr>
      <w:suppressLineNumbers/>
    </w:pPr>
    <w:rPr>
      <w:rFonts w:cs="Noto Sans"/>
    </w:rPr>
  </w:style>
  <w:style w:type="paragraph" w:styleId="NurText">
    <w:name w:val="Plain Text"/>
    <w:basedOn w:val="Standard"/>
    <w:link w:val="NurTextZchn"/>
    <w:semiHidden/>
    <w:qFormat/>
    <w:rsid w:val="0077799E"/>
    <w:rPr>
      <w:rFonts w:ascii="Courier New" w:hAnsi="Courier New" w:cs="Courier New"/>
    </w:rPr>
  </w:style>
  <w:style w:type="character" w:customStyle="1" w:styleId="NurTextZchn">
    <w:name w:val="Nur Text Zchn"/>
    <w:basedOn w:val="Absatz-Standardschriftart"/>
    <w:link w:val="NurText"/>
    <w:semiHidden/>
    <w:rsid w:val="00C966AE"/>
    <w:rPr>
      <w:rFonts w:ascii="Courier New" w:eastAsia="Times New Roman" w:hAnsi="Courier New" w:cs="Courier New"/>
      <w:kern w:val="0"/>
      <w:lang w:val="de-DE" w:eastAsia="en-GB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77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799E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GB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799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 w:eastAsia="en-GB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77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799E"/>
    <w:rPr>
      <w:rFonts w:eastAsia="Times New Roman"/>
      <w:i/>
      <w:iCs/>
      <w:color w:val="404040" w:themeColor="text1" w:themeTint="BF"/>
      <w:kern w:val="0"/>
      <w:lang w:val="de-DE" w:eastAsia="en-GB"/>
      <w14:ligatures w14:val="none"/>
    </w:rPr>
  </w:style>
  <w:style w:type="paragraph" w:styleId="Listenabsatz">
    <w:name w:val="List Paragraph"/>
    <w:basedOn w:val="Standard"/>
    <w:uiPriority w:val="34"/>
    <w:qFormat/>
    <w:rsid w:val="0077799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799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799E"/>
    <w:rPr>
      <w:rFonts w:eastAsia="Times New Roman"/>
      <w:i/>
      <w:iCs/>
      <w:color w:val="2F5496" w:themeColor="accent1" w:themeShade="BF"/>
      <w:kern w:val="0"/>
      <w:lang w:val="de-DE" w:eastAsia="en-GB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77799E"/>
    <w:rPr>
      <w:b/>
      <w:bCs/>
      <w:smallCaps/>
      <w:color w:val="2F5496" w:themeColor="accent1" w:themeShade="BF"/>
      <w:spacing w:val="5"/>
    </w:rPr>
  </w:style>
  <w:style w:type="paragraph" w:customStyle="1" w:styleId="DraCorstandard">
    <w:name w:val="DraCor standard"/>
    <w:qFormat/>
    <w:rsid w:val="0077799E"/>
    <w:pPr>
      <w:spacing w:after="120" w:line="360" w:lineRule="auto"/>
    </w:pPr>
    <w:rPr>
      <w:rFonts w:ascii="Times New Roman" w:hAnsi="Times New Roman" w:cs="Times New Roman"/>
      <w:sz w:val="24"/>
      <w:szCs w:val="20"/>
      <w:lang w:val="la-Latn"/>
    </w:rPr>
  </w:style>
  <w:style w:type="paragraph" w:customStyle="1" w:styleId="DraCormetadata">
    <w:name w:val="DraCor metadata"/>
    <w:qFormat/>
    <w:rsid w:val="0077799E"/>
    <w:pPr>
      <w:spacing w:after="0" w:line="360" w:lineRule="auto"/>
    </w:pPr>
    <w:rPr>
      <w:rFonts w:ascii="Arial" w:hAnsi="Arial" w:cs="Times New Roman"/>
      <w:sz w:val="24"/>
      <w:szCs w:val="20"/>
      <w:lang w:val="la-Latn"/>
    </w:rPr>
  </w:style>
  <w:style w:type="paragraph" w:customStyle="1" w:styleId="DraCoradditions">
    <w:name w:val="DraCor additions"/>
    <w:qFormat/>
    <w:rsid w:val="0077799E"/>
    <w:pPr>
      <w:spacing w:after="120" w:line="360" w:lineRule="auto"/>
    </w:pPr>
    <w:rPr>
      <w:rFonts w:ascii="Arial" w:hAnsi="Arial" w:cs="Times New Roman"/>
      <w:color w:val="0099FF"/>
      <w:sz w:val="24"/>
      <w:szCs w:val="20"/>
      <w:lang w:val="en-GB"/>
    </w:rPr>
  </w:style>
  <w:style w:type="paragraph" w:customStyle="1" w:styleId="DraCorhead">
    <w:name w:val="DraCor head"/>
    <w:qFormat/>
    <w:rsid w:val="0077799E"/>
    <w:pPr>
      <w:spacing w:after="120" w:line="360" w:lineRule="auto"/>
    </w:pPr>
    <w:rPr>
      <w:rFonts w:ascii="Arial" w:hAnsi="Arial" w:cs="Times New Roman"/>
      <w:color w:val="A74FFF"/>
      <w:sz w:val="28"/>
      <w:szCs w:val="20"/>
      <w:lang w:val="la-Latn"/>
    </w:rPr>
  </w:style>
  <w:style w:type="character" w:customStyle="1" w:styleId="DraCorcharactername">
    <w:name w:val="DraCor character name"/>
    <w:uiPriority w:val="1"/>
    <w:qFormat/>
    <w:rsid w:val="0077799E"/>
    <w:rPr>
      <w:rFonts w:ascii="Arial" w:hAnsi="Arial"/>
      <w:noProof w:val="0"/>
      <w:color w:val="FF3B3B"/>
      <w:sz w:val="24"/>
      <w:lang w:val="la-Latn"/>
    </w:rPr>
  </w:style>
  <w:style w:type="character" w:customStyle="1" w:styleId="DraCorroledescription">
    <w:name w:val="DraCor role description"/>
    <w:uiPriority w:val="1"/>
    <w:qFormat/>
    <w:rsid w:val="0077799E"/>
    <w:rPr>
      <w:rFonts w:ascii="Arial" w:hAnsi="Arial"/>
      <w:noProof w:val="0"/>
      <w:color w:val="D09E00"/>
      <w:sz w:val="24"/>
      <w:lang w:val="la-Latn"/>
    </w:rPr>
  </w:style>
  <w:style w:type="character" w:customStyle="1" w:styleId="DraCorstagedirectionsetc">
    <w:name w:val="DraCor stage directions etc."/>
    <w:uiPriority w:val="1"/>
    <w:qFormat/>
    <w:rsid w:val="0077799E"/>
    <w:rPr>
      <w:rFonts w:ascii="Arial" w:hAnsi="Arial"/>
      <w:noProof w:val="0"/>
      <w:color w:val="EE7700"/>
      <w:sz w:val="24"/>
      <w:lang w:val="la-Latn"/>
    </w:rPr>
  </w:style>
  <w:style w:type="character" w:customStyle="1" w:styleId="DraCorspeakerattribution">
    <w:name w:val="DraCor speaker attribution"/>
    <w:uiPriority w:val="1"/>
    <w:qFormat/>
    <w:rsid w:val="0077799E"/>
    <w:rPr>
      <w:rFonts w:ascii="Arial" w:hAnsi="Arial"/>
      <w:noProof w:val="0"/>
      <w:color w:val="00C800"/>
      <w:sz w:val="24"/>
      <w:lang w:val="la-Latn"/>
    </w:rPr>
  </w:style>
  <w:style w:type="character" w:customStyle="1" w:styleId="DraCorforeignlanguage">
    <w:name w:val="DraCor foreign language"/>
    <w:uiPriority w:val="1"/>
    <w:qFormat/>
    <w:rsid w:val="0077799E"/>
    <w:rPr>
      <w:rFonts w:ascii="Arial" w:hAnsi="Arial"/>
      <w:noProof w:val="0"/>
      <w:color w:val="15C0DD"/>
      <w:sz w:val="24"/>
      <w:lang w:val="la-Latn"/>
    </w:rPr>
  </w:style>
  <w:style w:type="character" w:customStyle="1" w:styleId="DraCorlinenumber">
    <w:name w:val="DraCor line number"/>
    <w:uiPriority w:val="1"/>
    <w:qFormat/>
    <w:rsid w:val="0077799E"/>
    <w:rPr>
      <w:rFonts w:ascii="Arial" w:hAnsi="Arial"/>
      <w:noProof w:val="0"/>
      <w:color w:val="00C49F"/>
      <w:sz w:val="24"/>
      <w:lang w:val="la-Latn"/>
    </w:rPr>
  </w:style>
  <w:style w:type="character" w:customStyle="1" w:styleId="DraCormarkversepart">
    <w:name w:val="DraCor mark verse part"/>
    <w:basedOn w:val="Absatz-Standardschriftart"/>
    <w:uiPriority w:val="1"/>
    <w:qFormat/>
    <w:rsid w:val="0077799E"/>
    <w:rPr>
      <w:noProof w:val="0"/>
      <w:color w:val="FF00FF"/>
      <w:lang w:val="en-GB"/>
    </w:rPr>
  </w:style>
  <w:style w:type="table" w:styleId="Tabellenraster">
    <w:name w:val="Table Grid"/>
    <w:basedOn w:val="NormaleTabelle"/>
    <w:uiPriority w:val="59"/>
    <w:rsid w:val="0077799E"/>
    <w:pPr>
      <w:spacing w:after="0" w:line="240" w:lineRule="auto"/>
    </w:pPr>
    <w:rPr>
      <w:kern w:val="0"/>
      <w:lang w:val="de-D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raCorpagebeginning">
    <w:name w:val="DraCor page beginning"/>
    <w:uiPriority w:val="1"/>
    <w:qFormat/>
    <w:rsid w:val="0077799E"/>
    <w:rPr>
      <w:rFonts w:ascii="Arial" w:hAnsi="Arial"/>
      <w:noProof w:val="0"/>
      <w:color w:val="5B9BD5" w:themeColor="accent5"/>
      <w:sz w:val="24"/>
      <w:lang w:val="la-La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OneDrive\Desktop\NeoLatDraCor-style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NeoLatDraCor-stylesheet.dotx</Template>
  <TotalTime>0</TotalTime>
  <Pages>30</Pages>
  <Words>4286</Words>
  <Characters>24435</Characters>
  <Application>Microsoft Office Word</Application>
  <DocSecurity>0</DocSecurity>
  <Lines>203</Lines>
  <Paragraphs>57</Paragraphs>
  <ScaleCrop>false</ScaleCrop>
  <Company/>
  <LinksUpToDate>false</LinksUpToDate>
  <CharactersWithSpaces>28664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Julia J. Beine</cp:lastModifiedBy>
  <cp:revision>60</cp:revision>
  <dcterms:created xsi:type="dcterms:W3CDTF">2024-11-30T15:50:00Z</dcterms:created>
  <dcterms:modified xsi:type="dcterms:W3CDTF">2026-01-19T10:56:00Z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a08c289a-27a0-448d-aa86-2cee64c04f4f</vt:lpwstr>
  </property>
</Properties>
</file>