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639" w:type="dxa"/>
        <w:tblLook w:val="04A0" w:firstRow="1" w:lastRow="0" w:firstColumn="1" w:lastColumn="0" w:noHBand="0" w:noVBand="1"/>
      </w:tblPr>
      <w:tblGrid>
        <w:gridCol w:w="3136"/>
        <w:gridCol w:w="6503"/>
      </w:tblGrid>
      <w:tr w:rsidR="008A37CC" w14:paraId="6D4354CA" w14:textId="77777777" w:rsidTr="00124E9A">
        <w:tc>
          <w:tcPr>
            <w:tcW w:w="2835" w:type="dxa"/>
          </w:tcPr>
          <w:p w14:paraId="25BBF9F1" w14:textId="77777777" w:rsidR="008A37CC" w:rsidRDefault="008A37CC" w:rsidP="00124E9A">
            <w:pPr>
              <w:pStyle w:val="DraCormetadata"/>
            </w:pPr>
            <w:r>
              <w:t>Metadata type</w:t>
            </w:r>
          </w:p>
        </w:tc>
        <w:tc>
          <w:tcPr>
            <w:tcW w:w="3969" w:type="dxa"/>
          </w:tcPr>
          <w:p w14:paraId="377060EE" w14:textId="77777777" w:rsidR="008A37CC" w:rsidRDefault="008A37CC" w:rsidP="00124E9A">
            <w:pPr>
              <w:pStyle w:val="DraCormetadata"/>
            </w:pPr>
            <w:r>
              <w:t>Metadata</w:t>
            </w:r>
          </w:p>
        </w:tc>
      </w:tr>
      <w:tr w:rsidR="008A37CC" w14:paraId="3B9F5F01" w14:textId="77777777" w:rsidTr="00124E9A">
        <w:tc>
          <w:tcPr>
            <w:tcW w:w="2835" w:type="dxa"/>
          </w:tcPr>
          <w:p w14:paraId="4B18AA6A" w14:textId="77777777" w:rsidR="008A37CC" w:rsidRDefault="008A37CC" w:rsidP="00124E9A">
            <w:pPr>
              <w:pStyle w:val="DraCormetadata"/>
            </w:pPr>
            <w:r>
              <w:t>Work title</w:t>
            </w:r>
          </w:p>
        </w:tc>
        <w:tc>
          <w:tcPr>
            <w:tcW w:w="3969" w:type="dxa"/>
          </w:tcPr>
          <w:p w14:paraId="0C4E870B" w14:textId="536C6F13" w:rsidR="008A37CC" w:rsidRDefault="008A37CC" w:rsidP="00124E9A">
            <w:pPr>
              <w:pStyle w:val="DraCormetadata"/>
            </w:pPr>
            <w:r>
              <w:t>Amnon</w:t>
            </w:r>
            <w:r>
              <w:t>. Tragaedia sacra</w:t>
            </w:r>
          </w:p>
        </w:tc>
      </w:tr>
      <w:tr w:rsidR="008A37CC" w14:paraId="11C0DB2A" w14:textId="77777777" w:rsidTr="00124E9A">
        <w:tc>
          <w:tcPr>
            <w:tcW w:w="2835" w:type="dxa"/>
          </w:tcPr>
          <w:p w14:paraId="6C0C7111" w14:textId="77777777" w:rsidR="008A37CC" w:rsidRDefault="008A37CC" w:rsidP="00124E9A">
            <w:pPr>
              <w:pStyle w:val="DraCormetadata"/>
            </w:pPr>
            <w:r>
              <w:t>Work Wikidata ID</w:t>
            </w:r>
          </w:p>
        </w:tc>
        <w:tc>
          <w:tcPr>
            <w:tcW w:w="3969" w:type="dxa"/>
          </w:tcPr>
          <w:p w14:paraId="345A92DC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05F85CCA" w14:textId="77777777" w:rsidTr="00124E9A">
        <w:tc>
          <w:tcPr>
            <w:tcW w:w="2835" w:type="dxa"/>
          </w:tcPr>
          <w:p w14:paraId="2EA49A8C" w14:textId="77777777" w:rsidR="008A37CC" w:rsidRDefault="008A37CC" w:rsidP="00124E9A">
            <w:pPr>
              <w:pStyle w:val="DraCormetadata"/>
            </w:pPr>
            <w:r>
              <w:t>Genre</w:t>
            </w:r>
          </w:p>
        </w:tc>
        <w:tc>
          <w:tcPr>
            <w:tcW w:w="3969" w:type="dxa"/>
          </w:tcPr>
          <w:p w14:paraId="7BC9C0DA" w14:textId="77777777" w:rsidR="008A37CC" w:rsidRDefault="008A37CC" w:rsidP="00124E9A">
            <w:pPr>
              <w:pStyle w:val="DraCormetadata"/>
            </w:pPr>
            <w:r>
              <w:t>tragedy</w:t>
            </w:r>
          </w:p>
        </w:tc>
      </w:tr>
      <w:tr w:rsidR="008A37CC" w14:paraId="51DFED0D" w14:textId="77777777" w:rsidTr="00124E9A">
        <w:tc>
          <w:tcPr>
            <w:tcW w:w="2835" w:type="dxa"/>
          </w:tcPr>
          <w:p w14:paraId="240C72F2" w14:textId="77777777" w:rsidR="008A37CC" w:rsidRDefault="008A37CC" w:rsidP="00124E9A">
            <w:pPr>
              <w:pStyle w:val="DraCormetadata"/>
            </w:pPr>
            <w:r>
              <w:t>Genre Wikidata ID</w:t>
            </w:r>
          </w:p>
        </w:tc>
        <w:tc>
          <w:tcPr>
            <w:tcW w:w="3969" w:type="dxa"/>
          </w:tcPr>
          <w:p w14:paraId="0CA28549" w14:textId="77777777" w:rsidR="008A37CC" w:rsidRDefault="008A37CC" w:rsidP="00124E9A">
            <w:pPr>
              <w:pStyle w:val="DraCormetadata"/>
            </w:pPr>
            <w:r w:rsidRPr="00346D8A">
              <w:t>Q80930</w:t>
            </w:r>
          </w:p>
        </w:tc>
      </w:tr>
      <w:tr w:rsidR="008A37CC" w14:paraId="6B880716" w14:textId="77777777" w:rsidTr="00124E9A">
        <w:tc>
          <w:tcPr>
            <w:tcW w:w="2835" w:type="dxa"/>
          </w:tcPr>
          <w:p w14:paraId="1695FA05" w14:textId="77777777" w:rsidR="008A37CC" w:rsidRDefault="008A37CC" w:rsidP="00124E9A">
            <w:pPr>
              <w:pStyle w:val="DraCormetadata"/>
            </w:pPr>
            <w:r>
              <w:t>Region</w:t>
            </w:r>
          </w:p>
        </w:tc>
        <w:tc>
          <w:tcPr>
            <w:tcW w:w="3969" w:type="dxa"/>
          </w:tcPr>
          <w:p w14:paraId="12A553AE" w14:textId="77777777" w:rsidR="008A37CC" w:rsidRDefault="008A37CC" w:rsidP="00124E9A">
            <w:pPr>
              <w:pStyle w:val="DraCormetadata"/>
            </w:pPr>
            <w:r w:rsidRPr="00631396">
              <w:t>Spanish Netherlands</w:t>
            </w:r>
          </w:p>
        </w:tc>
      </w:tr>
      <w:tr w:rsidR="008A37CC" w14:paraId="27A774A6" w14:textId="77777777" w:rsidTr="00124E9A">
        <w:tc>
          <w:tcPr>
            <w:tcW w:w="2835" w:type="dxa"/>
          </w:tcPr>
          <w:p w14:paraId="5C84BEC4" w14:textId="77777777" w:rsidR="008A37CC" w:rsidRDefault="008A37CC" w:rsidP="00124E9A">
            <w:pPr>
              <w:pStyle w:val="DraCormetadata"/>
            </w:pPr>
            <w:r>
              <w:t>Region Wikidata ID</w:t>
            </w:r>
          </w:p>
        </w:tc>
        <w:tc>
          <w:tcPr>
            <w:tcW w:w="3969" w:type="dxa"/>
          </w:tcPr>
          <w:p w14:paraId="6B975512" w14:textId="77777777" w:rsidR="008A37CC" w:rsidRDefault="008A37CC" w:rsidP="00124E9A">
            <w:pPr>
              <w:pStyle w:val="DraCormetadata"/>
            </w:pPr>
            <w:r w:rsidRPr="00AE159E">
              <w:t>Q622783</w:t>
            </w:r>
          </w:p>
        </w:tc>
      </w:tr>
      <w:tr w:rsidR="008A37CC" w14:paraId="5CC38A29" w14:textId="77777777" w:rsidTr="00124E9A">
        <w:tc>
          <w:tcPr>
            <w:tcW w:w="2835" w:type="dxa"/>
          </w:tcPr>
          <w:p w14:paraId="5E32C75D" w14:textId="77777777" w:rsidR="008A37CC" w:rsidRDefault="008A37CC" w:rsidP="00124E9A">
            <w:pPr>
              <w:pStyle w:val="DraCormetadata"/>
            </w:pPr>
            <w:r>
              <w:t>Printed</w:t>
            </w:r>
          </w:p>
        </w:tc>
        <w:tc>
          <w:tcPr>
            <w:tcW w:w="3969" w:type="dxa"/>
          </w:tcPr>
          <w:p w14:paraId="5D172A6D" w14:textId="77777777" w:rsidR="008A37CC" w:rsidRDefault="008A37CC" w:rsidP="00124E9A">
            <w:pPr>
              <w:pStyle w:val="DraCormetadata"/>
            </w:pPr>
            <w:r>
              <w:t>1610</w:t>
            </w:r>
          </w:p>
        </w:tc>
      </w:tr>
      <w:tr w:rsidR="008A37CC" w14:paraId="564D55B3" w14:textId="77777777" w:rsidTr="00124E9A">
        <w:tc>
          <w:tcPr>
            <w:tcW w:w="2835" w:type="dxa"/>
          </w:tcPr>
          <w:p w14:paraId="54983CAE" w14:textId="77777777" w:rsidR="008A37CC" w:rsidRDefault="008A37CC" w:rsidP="00124E9A">
            <w:pPr>
              <w:pStyle w:val="DraCormetadata"/>
            </w:pPr>
            <w:r>
              <w:t>Premiered</w:t>
            </w:r>
          </w:p>
        </w:tc>
        <w:tc>
          <w:tcPr>
            <w:tcW w:w="3969" w:type="dxa"/>
          </w:tcPr>
          <w:p w14:paraId="6F5CCDBA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3B90A316" w14:textId="77777777" w:rsidTr="00124E9A">
        <w:tc>
          <w:tcPr>
            <w:tcW w:w="2835" w:type="dxa"/>
          </w:tcPr>
          <w:p w14:paraId="6FDD9B0D" w14:textId="77777777" w:rsidR="008A37CC" w:rsidRDefault="008A37CC" w:rsidP="00124E9A">
            <w:pPr>
              <w:pStyle w:val="DraCormetadata"/>
            </w:pPr>
            <w:r>
              <w:t>Written</w:t>
            </w:r>
          </w:p>
        </w:tc>
        <w:tc>
          <w:tcPr>
            <w:tcW w:w="3969" w:type="dxa"/>
          </w:tcPr>
          <w:p w14:paraId="23923890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3971F378" w14:textId="77777777" w:rsidTr="00124E9A">
        <w:tc>
          <w:tcPr>
            <w:tcW w:w="2835" w:type="dxa"/>
          </w:tcPr>
          <w:p w14:paraId="36CD545D" w14:textId="77777777" w:rsidR="008A37CC" w:rsidRDefault="008A37CC" w:rsidP="00124E9A">
            <w:pPr>
              <w:pStyle w:val="DraCormetadata"/>
            </w:pPr>
            <w:r>
              <w:t>Author</w:t>
            </w:r>
          </w:p>
        </w:tc>
        <w:tc>
          <w:tcPr>
            <w:tcW w:w="3969" w:type="dxa"/>
          </w:tcPr>
          <w:p w14:paraId="7E2A57A9" w14:textId="77777777" w:rsidR="008A37CC" w:rsidRDefault="008A37CC" w:rsidP="00124E9A">
            <w:pPr>
              <w:pStyle w:val="DraCormetadata"/>
            </w:pPr>
            <w:r>
              <w:t>Jacobus Cornelius Lummenaeus a Marca</w:t>
            </w:r>
          </w:p>
        </w:tc>
      </w:tr>
      <w:tr w:rsidR="008A37CC" w14:paraId="2249C9C5" w14:textId="77777777" w:rsidTr="00124E9A">
        <w:tc>
          <w:tcPr>
            <w:tcW w:w="2835" w:type="dxa"/>
          </w:tcPr>
          <w:p w14:paraId="63960CD9" w14:textId="77777777" w:rsidR="008A37CC" w:rsidRDefault="008A37CC" w:rsidP="00124E9A">
            <w:pPr>
              <w:pStyle w:val="DraCormetadata"/>
            </w:pPr>
            <w:r>
              <w:t>Author Wikidata ID</w:t>
            </w:r>
          </w:p>
        </w:tc>
        <w:tc>
          <w:tcPr>
            <w:tcW w:w="3969" w:type="dxa"/>
          </w:tcPr>
          <w:p w14:paraId="0E77BAE6" w14:textId="77777777" w:rsidR="008A37CC" w:rsidRDefault="008A37CC" w:rsidP="00124E9A">
            <w:pPr>
              <w:pStyle w:val="DraCormetadata"/>
            </w:pPr>
            <w:r w:rsidRPr="00771B72">
              <w:t>Q112481178</w:t>
            </w:r>
          </w:p>
        </w:tc>
      </w:tr>
      <w:tr w:rsidR="008A37CC" w14:paraId="7B916F39" w14:textId="77777777" w:rsidTr="00124E9A">
        <w:tc>
          <w:tcPr>
            <w:tcW w:w="2835" w:type="dxa"/>
          </w:tcPr>
          <w:p w14:paraId="03CE5799" w14:textId="77777777" w:rsidR="008A37CC" w:rsidRDefault="008A37CC" w:rsidP="00124E9A">
            <w:pPr>
              <w:pStyle w:val="DraCormetadata"/>
            </w:pPr>
            <w:r>
              <w:t>Author GND ID</w:t>
            </w:r>
          </w:p>
        </w:tc>
        <w:tc>
          <w:tcPr>
            <w:tcW w:w="3969" w:type="dxa"/>
          </w:tcPr>
          <w:p w14:paraId="1E033192" w14:textId="77777777" w:rsidR="008A37CC" w:rsidRDefault="008A37CC" w:rsidP="00124E9A">
            <w:pPr>
              <w:pStyle w:val="DraCormetadata"/>
            </w:pPr>
            <w:r w:rsidRPr="00E53D13">
              <w:t>131814397</w:t>
            </w:r>
          </w:p>
        </w:tc>
      </w:tr>
      <w:tr w:rsidR="008A37CC" w14:paraId="3F8F7828" w14:textId="77777777" w:rsidTr="00124E9A">
        <w:tc>
          <w:tcPr>
            <w:tcW w:w="2835" w:type="dxa"/>
          </w:tcPr>
          <w:p w14:paraId="1564DEF6" w14:textId="77777777" w:rsidR="008A37CC" w:rsidRDefault="008A37CC" w:rsidP="00124E9A">
            <w:pPr>
              <w:pStyle w:val="DraCormetadata"/>
            </w:pPr>
            <w:r>
              <w:t>Editor(s) of the source critical edition or source online edition</w:t>
            </w:r>
          </w:p>
        </w:tc>
        <w:tc>
          <w:tcPr>
            <w:tcW w:w="3969" w:type="dxa"/>
          </w:tcPr>
          <w:p w14:paraId="59CA4394" w14:textId="77777777" w:rsidR="008A37CC" w:rsidRDefault="008A37CC" w:rsidP="00124E9A">
            <w:pPr>
              <w:pStyle w:val="DraCormetadata"/>
            </w:pPr>
            <w:r>
              <w:t>Jan Bloemendal</w:t>
            </w:r>
          </w:p>
        </w:tc>
      </w:tr>
      <w:tr w:rsidR="008A37CC" w14:paraId="384B01EC" w14:textId="77777777" w:rsidTr="00124E9A">
        <w:tc>
          <w:tcPr>
            <w:tcW w:w="2835" w:type="dxa"/>
          </w:tcPr>
          <w:p w14:paraId="7E0165E0" w14:textId="77777777" w:rsidR="008A37CC" w:rsidRDefault="008A37CC" w:rsidP="00124E9A">
            <w:pPr>
              <w:pStyle w:val="DraCormetadata"/>
            </w:pPr>
            <w:r>
              <w:t>Transcribed under the supervision of</w:t>
            </w:r>
          </w:p>
        </w:tc>
        <w:tc>
          <w:tcPr>
            <w:tcW w:w="3969" w:type="dxa"/>
          </w:tcPr>
          <w:p w14:paraId="16AE504B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0174CA76" w14:textId="77777777" w:rsidTr="00124E9A">
        <w:tc>
          <w:tcPr>
            <w:tcW w:w="2835" w:type="dxa"/>
          </w:tcPr>
          <w:p w14:paraId="309588D0" w14:textId="77777777" w:rsidR="008A37CC" w:rsidRDefault="008A37CC" w:rsidP="00124E9A">
            <w:pPr>
              <w:pStyle w:val="DraCormetadata"/>
            </w:pPr>
            <w:r>
              <w:t>Transcribed by</w:t>
            </w:r>
          </w:p>
        </w:tc>
        <w:tc>
          <w:tcPr>
            <w:tcW w:w="3969" w:type="dxa"/>
          </w:tcPr>
          <w:p w14:paraId="73AE5160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19257853" w14:textId="77777777" w:rsidTr="00124E9A">
        <w:tc>
          <w:tcPr>
            <w:tcW w:w="2835" w:type="dxa"/>
          </w:tcPr>
          <w:p w14:paraId="7887CAA2" w14:textId="77777777" w:rsidR="008A37CC" w:rsidRDefault="008A37CC" w:rsidP="00124E9A">
            <w:pPr>
              <w:pStyle w:val="DraCormetadata"/>
            </w:pPr>
            <w:r>
              <w:t>Transcription software</w:t>
            </w:r>
          </w:p>
        </w:tc>
        <w:tc>
          <w:tcPr>
            <w:tcW w:w="3969" w:type="dxa"/>
          </w:tcPr>
          <w:p w14:paraId="0C75AAC8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30838DD7" w14:textId="77777777" w:rsidTr="00124E9A">
        <w:tc>
          <w:tcPr>
            <w:tcW w:w="2835" w:type="dxa"/>
          </w:tcPr>
          <w:p w14:paraId="4D85CE6F" w14:textId="77777777" w:rsidR="008A37CC" w:rsidRDefault="008A37CC" w:rsidP="00124E9A">
            <w:pPr>
              <w:pStyle w:val="DraCormetadata"/>
            </w:pPr>
            <w:r>
              <w:t>Converted to TEI under the supervision of</w:t>
            </w:r>
          </w:p>
        </w:tc>
        <w:tc>
          <w:tcPr>
            <w:tcW w:w="3969" w:type="dxa"/>
          </w:tcPr>
          <w:p w14:paraId="214D60B4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3CA67E93" w14:textId="77777777" w:rsidTr="00124E9A">
        <w:tc>
          <w:tcPr>
            <w:tcW w:w="2835" w:type="dxa"/>
          </w:tcPr>
          <w:p w14:paraId="41E550A4" w14:textId="77777777" w:rsidR="008A37CC" w:rsidRDefault="008A37CC" w:rsidP="00124E9A">
            <w:pPr>
              <w:pStyle w:val="DraCormetadata"/>
            </w:pPr>
            <w:r>
              <w:t>Converted to TEI by</w:t>
            </w:r>
          </w:p>
        </w:tc>
        <w:tc>
          <w:tcPr>
            <w:tcW w:w="3969" w:type="dxa"/>
          </w:tcPr>
          <w:p w14:paraId="15536DC3" w14:textId="77777777" w:rsidR="008A37CC" w:rsidRDefault="008A37CC" w:rsidP="00124E9A">
            <w:pPr>
              <w:pStyle w:val="DraCormetadata"/>
            </w:pPr>
            <w:r>
              <w:t>Julia Jennifer Beine</w:t>
            </w:r>
          </w:p>
        </w:tc>
      </w:tr>
      <w:tr w:rsidR="008A37CC" w14:paraId="2283EBEF" w14:textId="77777777" w:rsidTr="00124E9A">
        <w:tc>
          <w:tcPr>
            <w:tcW w:w="2835" w:type="dxa"/>
          </w:tcPr>
          <w:p w14:paraId="5A5291BC" w14:textId="77777777" w:rsidR="008A37CC" w:rsidRDefault="008A37CC" w:rsidP="00124E9A">
            <w:pPr>
              <w:pStyle w:val="DraCormetadata"/>
            </w:pPr>
            <w:r>
              <w:t>Institution</w:t>
            </w:r>
          </w:p>
        </w:tc>
        <w:tc>
          <w:tcPr>
            <w:tcW w:w="3969" w:type="dxa"/>
          </w:tcPr>
          <w:p w14:paraId="2CADCC50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6E314F41" w14:textId="77777777" w:rsidTr="00124E9A">
        <w:tc>
          <w:tcPr>
            <w:tcW w:w="2835" w:type="dxa"/>
          </w:tcPr>
          <w:p w14:paraId="39FF059E" w14:textId="77777777" w:rsidR="008A37CC" w:rsidRDefault="008A37CC" w:rsidP="00124E9A">
            <w:pPr>
              <w:pStyle w:val="DraCormetadata"/>
            </w:pPr>
            <w:r>
              <w:t>Funding organisation or institution</w:t>
            </w:r>
          </w:p>
        </w:tc>
        <w:tc>
          <w:tcPr>
            <w:tcW w:w="3969" w:type="dxa"/>
          </w:tcPr>
          <w:p w14:paraId="0787576B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4F906241" w14:textId="77777777" w:rsidTr="00124E9A">
        <w:tc>
          <w:tcPr>
            <w:tcW w:w="2835" w:type="dxa"/>
          </w:tcPr>
          <w:p w14:paraId="74BA50F8" w14:textId="77777777" w:rsidR="008A37CC" w:rsidRDefault="008A37CC" w:rsidP="00124E9A">
            <w:pPr>
              <w:pStyle w:val="DraCormetadata"/>
            </w:pPr>
            <w:r>
              <w:t>Funding line</w:t>
            </w:r>
          </w:p>
        </w:tc>
        <w:tc>
          <w:tcPr>
            <w:tcW w:w="3969" w:type="dxa"/>
          </w:tcPr>
          <w:p w14:paraId="2AC12AB6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76A6CE45" w14:textId="77777777" w:rsidTr="00124E9A">
        <w:tc>
          <w:tcPr>
            <w:tcW w:w="2835" w:type="dxa"/>
          </w:tcPr>
          <w:p w14:paraId="71164528" w14:textId="77777777" w:rsidR="008A37CC" w:rsidRDefault="008A37CC" w:rsidP="00124E9A">
            <w:pPr>
              <w:pStyle w:val="DraCormetadata"/>
            </w:pPr>
            <w:r>
              <w:t>Publisher</w:t>
            </w:r>
          </w:p>
        </w:tc>
        <w:tc>
          <w:tcPr>
            <w:tcW w:w="3969" w:type="dxa"/>
          </w:tcPr>
          <w:p w14:paraId="7E67FECC" w14:textId="77777777" w:rsidR="008A37CC" w:rsidRDefault="008A37CC" w:rsidP="00124E9A">
            <w:pPr>
              <w:pStyle w:val="DraCormetadata"/>
            </w:pPr>
            <w:r>
              <w:t>DraCor</w:t>
            </w:r>
          </w:p>
        </w:tc>
      </w:tr>
      <w:tr w:rsidR="008A37CC" w14:paraId="3EB543D4" w14:textId="77777777" w:rsidTr="00124E9A">
        <w:tc>
          <w:tcPr>
            <w:tcW w:w="2835" w:type="dxa"/>
          </w:tcPr>
          <w:p w14:paraId="78441823" w14:textId="77777777" w:rsidR="008A37CC" w:rsidRDefault="008A37CC" w:rsidP="00124E9A">
            <w:pPr>
              <w:pStyle w:val="DraCormetadata"/>
            </w:pPr>
            <w:r>
              <w:t>Licence of the TEI file</w:t>
            </w:r>
          </w:p>
        </w:tc>
        <w:tc>
          <w:tcPr>
            <w:tcW w:w="3969" w:type="dxa"/>
          </w:tcPr>
          <w:p w14:paraId="675EE648" w14:textId="77777777" w:rsidR="008A37CC" w:rsidRDefault="008A37CC" w:rsidP="00124E9A">
            <w:pPr>
              <w:pStyle w:val="DraCormetadata"/>
            </w:pPr>
            <w:r>
              <w:t>CC0 1.0</w:t>
            </w:r>
          </w:p>
        </w:tc>
      </w:tr>
      <w:tr w:rsidR="008A37CC" w14:paraId="58E5FDD6" w14:textId="77777777" w:rsidTr="00124E9A">
        <w:tc>
          <w:tcPr>
            <w:tcW w:w="2835" w:type="dxa"/>
          </w:tcPr>
          <w:p w14:paraId="4AF7F687" w14:textId="77777777" w:rsidR="008A37CC" w:rsidRDefault="008A37CC" w:rsidP="00124E9A">
            <w:pPr>
              <w:pStyle w:val="DraCormetadata"/>
            </w:pPr>
            <w:r>
              <w:t>Copyright of the source text edition</w:t>
            </w:r>
          </w:p>
        </w:tc>
        <w:tc>
          <w:tcPr>
            <w:tcW w:w="3969" w:type="dxa"/>
          </w:tcPr>
          <w:p w14:paraId="25B98312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1EE9BEE9" w14:textId="77777777" w:rsidTr="00124E9A">
        <w:tc>
          <w:tcPr>
            <w:tcW w:w="2835" w:type="dxa"/>
          </w:tcPr>
          <w:p w14:paraId="0A47F2B5" w14:textId="77777777" w:rsidR="008A37CC" w:rsidRDefault="008A37CC" w:rsidP="00124E9A">
            <w:pPr>
              <w:pStyle w:val="DraCormetadata"/>
            </w:pPr>
            <w:r>
              <w:lastRenderedPageBreak/>
              <w:t>Source text edition</w:t>
            </w:r>
          </w:p>
        </w:tc>
        <w:tc>
          <w:tcPr>
            <w:tcW w:w="3969" w:type="dxa"/>
          </w:tcPr>
          <w:p w14:paraId="0536B5D1" w14:textId="6740C26E" w:rsidR="008A37CC" w:rsidRPr="00C34154" w:rsidRDefault="00641FBA" w:rsidP="00FB728B">
            <w:pPr>
              <w:pStyle w:val="DraCormetadata"/>
              <w:suppressAutoHyphens/>
              <w:rPr>
                <w:lang w:val="en-GB"/>
              </w:rPr>
            </w:pPr>
            <w:r>
              <w:rPr>
                <w:lang w:val="en-GB"/>
              </w:rPr>
              <w:t xml:space="preserve">Lummenaeus, Iacobus Cornelius: </w:t>
            </w:r>
            <w:r w:rsidR="007E0B48" w:rsidRPr="007E0B48">
              <w:rPr>
                <w:lang w:val="en-GB"/>
              </w:rPr>
              <w:t xml:space="preserve">Amnon. </w:t>
            </w:r>
            <w:proofErr w:type="spellStart"/>
            <w:r w:rsidR="007E0B48" w:rsidRPr="007E0B48">
              <w:rPr>
                <w:lang w:val="en-GB"/>
              </w:rPr>
              <w:t>Tragoedia</w:t>
            </w:r>
            <w:proofErr w:type="spellEnd"/>
            <w:r w:rsidR="007E0B48" w:rsidRPr="007E0B48">
              <w:rPr>
                <w:lang w:val="en-GB"/>
              </w:rPr>
              <w:t xml:space="preserve"> sa</w:t>
            </w:r>
            <w:r w:rsidR="00FB728B">
              <w:rPr>
                <w:lang w:val="en-GB"/>
              </w:rPr>
              <w:t>c</w:t>
            </w:r>
            <w:r w:rsidR="007E0B48" w:rsidRPr="007E0B48">
              <w:rPr>
                <w:lang w:val="en-GB"/>
              </w:rPr>
              <w:t>ra. G</w:t>
            </w:r>
            <w:r w:rsidR="00E06177">
              <w:rPr>
                <w:lang w:val="en-GB"/>
              </w:rPr>
              <w:t>h</w:t>
            </w:r>
            <w:r w:rsidR="007E0B48" w:rsidRPr="007E0B48">
              <w:rPr>
                <w:lang w:val="en-GB"/>
              </w:rPr>
              <w:t>ent: Cornelius Marius 1617. https://books.google.com/books?id=jTCaKMTHN2AC</w:t>
            </w:r>
          </w:p>
        </w:tc>
      </w:tr>
      <w:tr w:rsidR="008A37CC" w14:paraId="24D43F56" w14:textId="77777777" w:rsidTr="00124E9A">
        <w:tc>
          <w:tcPr>
            <w:tcW w:w="2835" w:type="dxa"/>
          </w:tcPr>
          <w:p w14:paraId="084DBC07" w14:textId="77777777" w:rsidR="008A37CC" w:rsidRDefault="008A37CC" w:rsidP="00124E9A">
            <w:pPr>
              <w:pStyle w:val="DraCormetadata"/>
            </w:pPr>
            <w:r>
              <w:t>Copyright of the source critical edition</w:t>
            </w:r>
          </w:p>
        </w:tc>
        <w:tc>
          <w:tcPr>
            <w:tcW w:w="3969" w:type="dxa"/>
          </w:tcPr>
          <w:p w14:paraId="293301AE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35430902" w14:textId="77777777" w:rsidTr="00124E9A">
        <w:tc>
          <w:tcPr>
            <w:tcW w:w="2835" w:type="dxa"/>
          </w:tcPr>
          <w:p w14:paraId="7D8E98E2" w14:textId="77777777" w:rsidR="008A37CC" w:rsidRDefault="008A37CC" w:rsidP="00124E9A">
            <w:pPr>
              <w:pStyle w:val="DraCormetadata"/>
            </w:pPr>
            <w:r>
              <w:t>Source critical edition</w:t>
            </w:r>
          </w:p>
        </w:tc>
        <w:tc>
          <w:tcPr>
            <w:tcW w:w="3969" w:type="dxa"/>
          </w:tcPr>
          <w:p w14:paraId="628C23B7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5B7B1DD5" w14:textId="77777777" w:rsidTr="00124E9A">
        <w:tc>
          <w:tcPr>
            <w:tcW w:w="2835" w:type="dxa"/>
          </w:tcPr>
          <w:p w14:paraId="67BD7049" w14:textId="77777777" w:rsidR="008A37CC" w:rsidRDefault="008A37CC" w:rsidP="00124E9A">
            <w:pPr>
              <w:pStyle w:val="DraCormetadata"/>
            </w:pPr>
            <w:r>
              <w:t>Copyright of the digital source</w:t>
            </w:r>
          </w:p>
        </w:tc>
        <w:tc>
          <w:tcPr>
            <w:tcW w:w="3969" w:type="dxa"/>
          </w:tcPr>
          <w:p w14:paraId="69898333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416F7D59" w14:textId="77777777" w:rsidTr="00124E9A">
        <w:tc>
          <w:tcPr>
            <w:tcW w:w="2835" w:type="dxa"/>
          </w:tcPr>
          <w:p w14:paraId="1D345A35" w14:textId="77777777" w:rsidR="008A37CC" w:rsidRDefault="008A37CC" w:rsidP="00124E9A">
            <w:pPr>
              <w:pStyle w:val="DraCormetadata"/>
            </w:pPr>
            <w:r>
              <w:t>Acknowledgements</w:t>
            </w:r>
          </w:p>
        </w:tc>
        <w:tc>
          <w:tcPr>
            <w:tcW w:w="3969" w:type="dxa"/>
          </w:tcPr>
          <w:p w14:paraId="7C757752" w14:textId="77777777" w:rsidR="008A37CC" w:rsidRDefault="008A37CC" w:rsidP="00124E9A">
            <w:pPr>
              <w:pStyle w:val="DraCormetadata"/>
            </w:pPr>
            <w:r>
              <w:t>/</w:t>
            </w:r>
          </w:p>
        </w:tc>
      </w:tr>
      <w:tr w:rsidR="008A37CC" w14:paraId="6079B9C5" w14:textId="77777777" w:rsidTr="00124E9A">
        <w:tc>
          <w:tcPr>
            <w:tcW w:w="2835" w:type="dxa"/>
          </w:tcPr>
          <w:p w14:paraId="6D28A336" w14:textId="77777777" w:rsidR="008A37CC" w:rsidRDefault="008A37CC" w:rsidP="00124E9A">
            <w:pPr>
              <w:pStyle w:val="DraCormetadata"/>
            </w:pPr>
            <w:r>
              <w:t>Digital source</w:t>
            </w:r>
          </w:p>
        </w:tc>
        <w:tc>
          <w:tcPr>
            <w:tcW w:w="3969" w:type="dxa"/>
          </w:tcPr>
          <w:p w14:paraId="4B0A2D54" w14:textId="77777777" w:rsidR="008A37CC" w:rsidRDefault="008A37CC" w:rsidP="00124E9A">
            <w:pPr>
              <w:pStyle w:val="DraCormetadata"/>
            </w:pPr>
            <w:r>
              <w:t>TransLatin</w:t>
            </w:r>
          </w:p>
        </w:tc>
      </w:tr>
      <w:tr w:rsidR="008A37CC" w14:paraId="69DD1833" w14:textId="77777777" w:rsidTr="00124E9A">
        <w:tc>
          <w:tcPr>
            <w:tcW w:w="2835" w:type="dxa"/>
          </w:tcPr>
          <w:p w14:paraId="38D894A2" w14:textId="77777777" w:rsidR="008A37CC" w:rsidRDefault="008A37CC" w:rsidP="00124E9A">
            <w:pPr>
              <w:pStyle w:val="DraCormetadata"/>
            </w:pPr>
            <w:r>
              <w:t>URL of digital source</w:t>
            </w:r>
          </w:p>
        </w:tc>
        <w:tc>
          <w:tcPr>
            <w:tcW w:w="3969" w:type="dxa"/>
          </w:tcPr>
          <w:p w14:paraId="67CACB10" w14:textId="1B65996D" w:rsidR="008A37CC" w:rsidRPr="00104D95" w:rsidRDefault="00563228" w:rsidP="00124E9A">
            <w:pPr>
              <w:pStyle w:val="DraCormetadata"/>
              <w:rPr>
                <w:lang w:val="en-GB"/>
              </w:rPr>
            </w:pPr>
            <w:r w:rsidRPr="00563228">
              <w:rPr>
                <w:lang w:val="en-GB"/>
              </w:rPr>
              <w:t>https://gitlab.huc.knaw.nl/eDITem/translatin-dramas/-/blob/main/datasource/transcriptions/docx/Lummenaeus-Amnon.docx</w:t>
            </w:r>
          </w:p>
        </w:tc>
      </w:tr>
      <w:tr w:rsidR="008A37CC" w14:paraId="2ABC8202" w14:textId="77777777" w:rsidTr="00124E9A">
        <w:tc>
          <w:tcPr>
            <w:tcW w:w="2835" w:type="dxa"/>
          </w:tcPr>
          <w:p w14:paraId="61F6523D" w14:textId="77777777" w:rsidR="008A37CC" w:rsidRDefault="008A37CC" w:rsidP="00124E9A">
            <w:pPr>
              <w:pStyle w:val="DraCormetadata"/>
            </w:pPr>
            <w:r>
              <w:t>Availability status</w:t>
            </w:r>
          </w:p>
        </w:tc>
        <w:tc>
          <w:tcPr>
            <w:tcW w:w="3969" w:type="dxa"/>
          </w:tcPr>
          <w:p w14:paraId="41BDD5B6" w14:textId="77777777" w:rsidR="008A37CC" w:rsidRDefault="008A37CC" w:rsidP="00124E9A">
            <w:pPr>
              <w:pStyle w:val="DraCormetadata"/>
            </w:pPr>
            <w:r>
              <w:t>free</w:t>
            </w:r>
          </w:p>
        </w:tc>
      </w:tr>
      <w:tr w:rsidR="008A37CC" w14:paraId="64B68B39" w14:textId="77777777" w:rsidTr="00124E9A">
        <w:tc>
          <w:tcPr>
            <w:tcW w:w="2835" w:type="dxa"/>
          </w:tcPr>
          <w:p w14:paraId="1CD446DE" w14:textId="77777777" w:rsidR="008A37CC" w:rsidRDefault="008A37CC" w:rsidP="00124E9A">
            <w:pPr>
              <w:pStyle w:val="DraCormetadata"/>
            </w:pPr>
            <w:r>
              <w:t>Notes on the availability status</w:t>
            </w:r>
          </w:p>
        </w:tc>
        <w:tc>
          <w:tcPr>
            <w:tcW w:w="3969" w:type="dxa"/>
          </w:tcPr>
          <w:p w14:paraId="16AF78B6" w14:textId="77777777" w:rsidR="008A37CC" w:rsidRDefault="008A37CC" w:rsidP="00124E9A">
            <w:pPr>
              <w:pStyle w:val="DraCormetadata"/>
            </w:pPr>
            <w:r w:rsidRPr="00B22CE1">
              <w:t>In the public domain.</w:t>
            </w:r>
          </w:p>
        </w:tc>
      </w:tr>
    </w:tbl>
    <w:p w14:paraId="606EAD33" w14:textId="77777777" w:rsidR="008D46DB" w:rsidRPr="000842B3" w:rsidRDefault="00A35221" w:rsidP="00627FBD">
      <w:pPr>
        <w:pStyle w:val="DraCoradditions"/>
        <w:rPr>
          <w:lang w:val="la-Latn"/>
        </w:rPr>
      </w:pPr>
      <w:r w:rsidRPr="000842B3">
        <w:rPr>
          <w:lang w:val="la-Latn"/>
        </w:rPr>
        <w:t>/front/</w:t>
      </w:r>
    </w:p>
    <w:p w14:paraId="44727B74" w14:textId="3C16385E" w:rsidR="00716E10" w:rsidRPr="000842B3" w:rsidRDefault="00716E10" w:rsidP="00627FBD">
      <w:pPr>
        <w:pStyle w:val="DraCoradditions"/>
        <w:rPr>
          <w:lang w:val="la-Latn"/>
        </w:rPr>
      </w:pPr>
      <w:r w:rsidRPr="000842B3">
        <w:rPr>
          <w:lang w:val="la-Latn"/>
        </w:rPr>
        <w:t>/titlePage_start/</w:t>
      </w:r>
    </w:p>
    <w:p w14:paraId="2E4289E6" w14:textId="492EA02A" w:rsidR="00097576" w:rsidRPr="000842B3" w:rsidRDefault="00097576" w:rsidP="00627FBD">
      <w:pPr>
        <w:pStyle w:val="DraCoradditions"/>
        <w:rPr>
          <w:lang w:val="la-Latn"/>
        </w:rPr>
      </w:pPr>
      <w:r w:rsidRPr="000842B3">
        <w:rPr>
          <w:lang w:val="la-Latn"/>
        </w:rPr>
        <w:t>/title_start/</w:t>
      </w:r>
    </w:p>
    <w:p w14:paraId="248B548B" w14:textId="77777777" w:rsidR="004C299B" w:rsidRPr="000842B3" w:rsidRDefault="00A35221" w:rsidP="00627FBD">
      <w:pPr>
        <w:pStyle w:val="DraCorstandard"/>
      </w:pPr>
      <w:r w:rsidRPr="000842B3">
        <w:t>AMNON</w:t>
      </w:r>
    </w:p>
    <w:p w14:paraId="2B9F37F3" w14:textId="77777777" w:rsidR="004C299B" w:rsidRPr="000842B3" w:rsidRDefault="00A35221" w:rsidP="00627FBD">
      <w:pPr>
        <w:pStyle w:val="DraCorstandard"/>
      </w:pPr>
      <w:r w:rsidRPr="000842B3">
        <w:t>TRAGOEDIA</w:t>
      </w:r>
    </w:p>
    <w:p w14:paraId="1D003DDD" w14:textId="77777777" w:rsidR="004C299B" w:rsidRPr="000842B3" w:rsidRDefault="00A35221" w:rsidP="00627FBD">
      <w:pPr>
        <w:pStyle w:val="DraCorstandard"/>
      </w:pPr>
      <w:r w:rsidRPr="000842B3">
        <w:t>SACRA.</w:t>
      </w:r>
    </w:p>
    <w:p w14:paraId="7CFEE089" w14:textId="61755FB2" w:rsidR="00214207" w:rsidRPr="000842B3" w:rsidRDefault="00214207" w:rsidP="008D53D4">
      <w:pPr>
        <w:pStyle w:val="DraCoradditions"/>
        <w:rPr>
          <w:lang w:val="la-Latn"/>
        </w:rPr>
      </w:pPr>
      <w:r w:rsidRPr="000842B3">
        <w:rPr>
          <w:lang w:val="la-Latn"/>
        </w:rPr>
        <w:t>/title_end/</w:t>
      </w:r>
    </w:p>
    <w:p w14:paraId="3DB774E2" w14:textId="77777777" w:rsidR="004C299B" w:rsidRPr="000842B3" w:rsidRDefault="00A35221" w:rsidP="00627FBD">
      <w:pPr>
        <w:pStyle w:val="DraCorstandard"/>
      </w:pPr>
      <w:r w:rsidRPr="000842B3">
        <w:t>Autore</w:t>
      </w:r>
    </w:p>
    <w:p w14:paraId="59FEF55F" w14:textId="77777777" w:rsidR="004C299B" w:rsidRPr="000842B3" w:rsidRDefault="00A35221" w:rsidP="00627FBD">
      <w:pPr>
        <w:pStyle w:val="DraCorstandard"/>
      </w:pPr>
      <w:r w:rsidRPr="000842B3">
        <w:t>Rdo. Domino D. IACOBO CORNELIO</w:t>
      </w:r>
    </w:p>
    <w:p w14:paraId="4DDDD4B3" w14:textId="77777777" w:rsidR="004C299B" w:rsidRPr="000842B3" w:rsidRDefault="00A35221" w:rsidP="00627FBD">
      <w:pPr>
        <w:pStyle w:val="DraCorstandard"/>
      </w:pPr>
      <w:r w:rsidRPr="000842B3">
        <w:t>LVMMENAEO à MARCA.</w:t>
      </w:r>
    </w:p>
    <w:p w14:paraId="64AFFFC4" w14:textId="7BA6A53C" w:rsidR="00214207" w:rsidRPr="000842B3" w:rsidRDefault="00214207" w:rsidP="008D53D4">
      <w:pPr>
        <w:pStyle w:val="DraCoradditions"/>
        <w:rPr>
          <w:lang w:val="la-Latn"/>
        </w:rPr>
      </w:pPr>
      <w:r w:rsidRPr="000842B3">
        <w:rPr>
          <w:lang w:val="la-Latn"/>
        </w:rPr>
        <w:t>/imprint_start/</w:t>
      </w:r>
    </w:p>
    <w:p w14:paraId="76EAEF40" w14:textId="78A78673" w:rsidR="004C299B" w:rsidRPr="000842B3" w:rsidRDefault="00A35221" w:rsidP="00627FBD">
      <w:pPr>
        <w:pStyle w:val="DraCorstandard"/>
      </w:pPr>
      <w:r w:rsidRPr="000842B3">
        <w:t>GANDAVI</w:t>
      </w:r>
    </w:p>
    <w:p w14:paraId="6AF79854" w14:textId="77777777" w:rsidR="004C299B" w:rsidRPr="000842B3" w:rsidRDefault="00A35221" w:rsidP="00627FBD">
      <w:pPr>
        <w:pStyle w:val="DraCorstandard"/>
      </w:pPr>
      <w:r w:rsidRPr="000842B3">
        <w:t>Apud Cornelium Marium, ad intersig.</w:t>
      </w:r>
    </w:p>
    <w:p w14:paraId="6C8A7ADD" w14:textId="77777777" w:rsidR="004C299B" w:rsidRPr="000842B3" w:rsidRDefault="00A35221" w:rsidP="00627FBD">
      <w:pPr>
        <w:pStyle w:val="DraCorstandard"/>
      </w:pPr>
      <w:r w:rsidRPr="000842B3">
        <w:t>dulciss. nominis IESV.</w:t>
      </w:r>
    </w:p>
    <w:p w14:paraId="53A952B0" w14:textId="77777777" w:rsidR="004C299B" w:rsidRPr="000842B3" w:rsidRDefault="00A35221" w:rsidP="00627FBD">
      <w:pPr>
        <w:pStyle w:val="DraCorstandard"/>
      </w:pPr>
      <w:r w:rsidRPr="000842B3">
        <w:lastRenderedPageBreak/>
        <w:t>CIƆ. IƆC XVII.</w:t>
      </w:r>
    </w:p>
    <w:p w14:paraId="6B41C8F5" w14:textId="0B3B8692" w:rsidR="00214207" w:rsidRPr="000842B3" w:rsidRDefault="00214207" w:rsidP="008D53D4">
      <w:pPr>
        <w:pStyle w:val="DraCoradditions"/>
        <w:rPr>
          <w:lang w:val="la-Latn"/>
        </w:rPr>
      </w:pPr>
      <w:r w:rsidRPr="000842B3">
        <w:rPr>
          <w:lang w:val="la-Latn"/>
        </w:rPr>
        <w:t>/title_end/</w:t>
      </w:r>
    </w:p>
    <w:p w14:paraId="052B3C28" w14:textId="25158836" w:rsidR="00716E10" w:rsidRPr="000842B3" w:rsidRDefault="00716E10" w:rsidP="008D53D4">
      <w:pPr>
        <w:pStyle w:val="DraCoradditions"/>
        <w:rPr>
          <w:lang w:val="la-Latn"/>
        </w:rPr>
      </w:pPr>
      <w:r w:rsidRPr="000842B3">
        <w:rPr>
          <w:lang w:val="la-Latn"/>
        </w:rPr>
        <w:t>/titlePage_end/</w:t>
      </w:r>
    </w:p>
    <w:p w14:paraId="2B768F99" w14:textId="333F702F" w:rsidR="007F48DB" w:rsidRPr="000842B3" w:rsidRDefault="007F48DB" w:rsidP="008D53D4">
      <w:pPr>
        <w:pStyle w:val="DraCoradditions"/>
        <w:rPr>
          <w:lang w:val="la-Latn"/>
        </w:rPr>
      </w:pPr>
      <w:r w:rsidRPr="000842B3">
        <w:rPr>
          <w:lang w:val="la-Latn"/>
        </w:rPr>
        <w:t>/dedication_start=prose/</w:t>
      </w:r>
    </w:p>
    <w:p w14:paraId="519FBD0C" w14:textId="77777777" w:rsidR="00E566B3" w:rsidRPr="00E566B3" w:rsidRDefault="00E566B3" w:rsidP="00627FBD">
      <w:pPr>
        <w:pStyle w:val="DraCorstandard"/>
        <w:rPr>
          <w:rStyle w:val="DraCorlinenumber"/>
        </w:rPr>
      </w:pPr>
      <w:r w:rsidRPr="00E566B3">
        <w:rPr>
          <w:rStyle w:val="DraCorlinenumber"/>
        </w:rPr>
        <w:t>3</w:t>
      </w:r>
    </w:p>
    <w:p w14:paraId="53AEE7B1" w14:textId="326E6EDC" w:rsidR="004C299B" w:rsidRPr="000842B3" w:rsidRDefault="00A35221" w:rsidP="00627FBD">
      <w:pPr>
        <w:pStyle w:val="DraCorstandard"/>
      </w:pPr>
      <w:r w:rsidRPr="000842B3">
        <w:t>AMPLISSIMO</w:t>
      </w:r>
    </w:p>
    <w:p w14:paraId="01F0EE0D" w14:textId="77777777" w:rsidR="004C299B" w:rsidRPr="000842B3" w:rsidRDefault="00A35221" w:rsidP="00627FBD">
      <w:pPr>
        <w:pStyle w:val="DraCorstandard"/>
      </w:pPr>
      <w:r w:rsidRPr="000842B3">
        <w:t>VIRO DOMINO</w:t>
      </w:r>
    </w:p>
    <w:p w14:paraId="13FCE16E" w14:textId="77777777" w:rsidR="004C299B" w:rsidRPr="000842B3" w:rsidRDefault="00A35221" w:rsidP="00627FBD">
      <w:pPr>
        <w:pStyle w:val="DraCorstandard"/>
      </w:pPr>
      <w:r w:rsidRPr="000842B3">
        <w:t>D. DIONYSIO</w:t>
      </w:r>
    </w:p>
    <w:p w14:paraId="0EA9A9A0" w14:textId="77777777" w:rsidR="004C299B" w:rsidRPr="000842B3" w:rsidRDefault="00A35221" w:rsidP="00627FBD">
      <w:pPr>
        <w:pStyle w:val="DraCorstandard"/>
      </w:pPr>
      <w:r w:rsidRPr="000842B3">
        <w:t>VILLERIO</w:t>
      </w:r>
    </w:p>
    <w:p w14:paraId="4AECB134" w14:textId="77777777" w:rsidR="004C299B" w:rsidRPr="000842B3" w:rsidRDefault="00A35221" w:rsidP="00627FBD">
      <w:pPr>
        <w:pStyle w:val="DraCorstandard"/>
      </w:pPr>
      <w:r w:rsidRPr="000842B3">
        <w:t>Tornacensis Ecclesiae Cancellario &amp;c. Domino meo.</w:t>
      </w:r>
    </w:p>
    <w:p w14:paraId="11BE1D94" w14:textId="0B9E1733" w:rsidR="004C299B" w:rsidRPr="000842B3" w:rsidRDefault="00A35221" w:rsidP="00627FBD">
      <w:pPr>
        <w:pStyle w:val="DraCorstandard"/>
      </w:pPr>
      <w:r w:rsidRPr="000842B3">
        <w:t>AMNONEM Tragoediam in cothurnis ad te mitto. Luculentum argumentum est, &amp; quod</w:t>
      </w:r>
    </w:p>
    <w:p w14:paraId="1408D957" w14:textId="77777777" w:rsidR="004C299B" w:rsidRPr="000842B3" w:rsidRDefault="00A35221" w:rsidP="00627FBD">
      <w:pPr>
        <w:pStyle w:val="DraCorstandard"/>
      </w:pPr>
      <w:r w:rsidRPr="000842B3">
        <w:t>mereatur plaustris in scenam vehi Multis hîc in orchaestra exhibitum lacrymas elicuit, cordolium prouocauit, considerantibus dubias Regum vices, Amnonis furias, &amp; Thamarae Iuctum veluti in pergula spectantibus, quam impius frater</w:t>
      </w:r>
    </w:p>
    <w:p w14:paraId="71C40899" w14:textId="77777777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A 2</w:t>
      </w:r>
    </w:p>
    <w:p w14:paraId="41E7EA01" w14:textId="7FF301D5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4</w:t>
      </w:r>
    </w:p>
    <w:p w14:paraId="13409FD8" w14:textId="77777777" w:rsidR="004C299B" w:rsidRPr="000842B3" w:rsidRDefault="00A35221" w:rsidP="00627FBD">
      <w:pPr>
        <w:pStyle w:val="DraCorstandard"/>
      </w:pPr>
      <w:r w:rsidRPr="000842B3">
        <w:t>violento incaestu oppressit. Aequi bonique consule Amplissime Vir, &amp; permitte mihi, vt te amare &amp; colere possim, cuius potissimum auspicijs hanc ederam debeo, quam in Parnasso legi. Gandaui è monte Blandinio, 14. Calend. Maij anno 1617.</w:t>
      </w:r>
    </w:p>
    <w:p w14:paraId="6E40A870" w14:textId="1E508D12" w:rsidR="004C299B" w:rsidRPr="000842B3" w:rsidRDefault="00A35221" w:rsidP="00627FBD">
      <w:pPr>
        <w:pStyle w:val="DraCorstandard"/>
      </w:pPr>
      <w:r w:rsidRPr="000842B3">
        <w:t>Vestrae Amplitudinis</w:t>
      </w:r>
    </w:p>
    <w:p w14:paraId="0534AFE3" w14:textId="77777777" w:rsidR="004C299B" w:rsidRPr="000842B3" w:rsidRDefault="00A35221" w:rsidP="00627FBD">
      <w:pPr>
        <w:pStyle w:val="DraCorstandard"/>
      </w:pPr>
      <w:r w:rsidRPr="000842B3">
        <w:t>Seruus in Christo</w:t>
      </w:r>
    </w:p>
    <w:p w14:paraId="771A6EC3" w14:textId="77777777" w:rsidR="004C299B" w:rsidRPr="000842B3" w:rsidRDefault="00A35221" w:rsidP="00627FBD">
      <w:pPr>
        <w:pStyle w:val="DraCorstandard"/>
      </w:pPr>
      <w:r w:rsidRPr="000842B3">
        <w:t>IACOBVS CORNELIVS LVMMENAEVS</w:t>
      </w:r>
    </w:p>
    <w:p w14:paraId="254E1156" w14:textId="77777777" w:rsidR="004C299B" w:rsidRPr="000842B3" w:rsidRDefault="00A35221" w:rsidP="00627FBD">
      <w:pPr>
        <w:pStyle w:val="DraCorstandard"/>
      </w:pPr>
      <w:r w:rsidRPr="000842B3">
        <w:t>à Marca Sacerdos.</w:t>
      </w:r>
    </w:p>
    <w:p w14:paraId="40B17B88" w14:textId="0FCFEC13" w:rsidR="00965AA4" w:rsidRPr="000842B3" w:rsidRDefault="00965AA4" w:rsidP="008D53D4">
      <w:pPr>
        <w:pStyle w:val="DraCoradditions"/>
        <w:rPr>
          <w:lang w:val="la-Latn"/>
        </w:rPr>
      </w:pPr>
      <w:r w:rsidRPr="000842B3">
        <w:rPr>
          <w:lang w:val="la-Latn"/>
        </w:rPr>
        <w:t>/dedication_end/</w:t>
      </w:r>
    </w:p>
    <w:p w14:paraId="286B4958" w14:textId="5A12FBAD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5</w:t>
      </w:r>
    </w:p>
    <w:p w14:paraId="3C87427A" w14:textId="0D81E62D" w:rsidR="00965AA4" w:rsidRPr="000842B3" w:rsidRDefault="00965AA4" w:rsidP="008D53D4">
      <w:pPr>
        <w:pStyle w:val="DraCoradditions"/>
        <w:rPr>
          <w:lang w:val="la-Latn"/>
        </w:rPr>
      </w:pPr>
      <w:r w:rsidRPr="000842B3">
        <w:rPr>
          <w:lang w:val="la-Latn"/>
        </w:rPr>
        <w:t>/imprint_start/</w:t>
      </w:r>
    </w:p>
    <w:p w14:paraId="33FC87B7" w14:textId="36A03E6A" w:rsidR="004C299B" w:rsidRPr="000842B3" w:rsidRDefault="00A35221" w:rsidP="00627FBD">
      <w:pPr>
        <w:pStyle w:val="DraCorstandard"/>
      </w:pPr>
      <w:r w:rsidRPr="000842B3">
        <w:t>APPROBATIO.</w:t>
      </w:r>
    </w:p>
    <w:p w14:paraId="6C493162" w14:textId="77777777" w:rsidR="004C299B" w:rsidRPr="000842B3" w:rsidRDefault="00A35221" w:rsidP="00627FBD">
      <w:pPr>
        <w:pStyle w:val="DraCorstandard"/>
      </w:pPr>
      <w:r w:rsidRPr="000842B3">
        <w:lastRenderedPageBreak/>
        <w:t>LEGI hanc Tragoediam Sacram, Amnonem Reuerendi Domini D. IACOBI CORNELII LVMMENAEI à MARCA. Imprimi poterit. Sic attestor hac 6. Aprilis 1617.</w:t>
      </w:r>
    </w:p>
    <w:p w14:paraId="2A692428" w14:textId="77777777" w:rsidR="004C299B" w:rsidRPr="000842B3" w:rsidRDefault="00A35221" w:rsidP="00627FBD">
      <w:pPr>
        <w:pStyle w:val="DraCorstandard"/>
      </w:pPr>
      <w:r w:rsidRPr="000842B3">
        <w:t>Guilielmus Arents Poenit:</w:t>
      </w:r>
    </w:p>
    <w:p w14:paraId="05612779" w14:textId="77777777" w:rsidR="004C299B" w:rsidRPr="000842B3" w:rsidRDefault="00A35221" w:rsidP="00627FBD">
      <w:pPr>
        <w:pStyle w:val="DraCorstandard"/>
      </w:pPr>
      <w:r w:rsidRPr="000842B3">
        <w:t>Gand. L. C.</w:t>
      </w:r>
    </w:p>
    <w:p w14:paraId="57799CEE" w14:textId="4E5B8073" w:rsidR="002039B3" w:rsidRPr="000842B3" w:rsidRDefault="00965AA4" w:rsidP="008D53D4">
      <w:pPr>
        <w:pStyle w:val="DraCoradditions"/>
        <w:rPr>
          <w:lang w:val="la-Latn"/>
        </w:rPr>
      </w:pPr>
      <w:r w:rsidRPr="000842B3">
        <w:rPr>
          <w:lang w:val="la-Latn"/>
        </w:rPr>
        <w:t>/imprint_end/</w:t>
      </w:r>
    </w:p>
    <w:p w14:paraId="0313F735" w14:textId="729B9A22" w:rsidR="00965AA4" w:rsidRPr="000842B3" w:rsidRDefault="00965AA4" w:rsidP="008D53D4">
      <w:pPr>
        <w:pStyle w:val="DraCoradditions"/>
        <w:rPr>
          <w:lang w:val="la-Latn"/>
        </w:rPr>
      </w:pPr>
      <w:r w:rsidRPr="000842B3">
        <w:rPr>
          <w:lang w:val="la-Latn"/>
        </w:rPr>
        <w:t>/argument_start</w:t>
      </w:r>
      <w:r w:rsidR="004A415D" w:rsidRPr="000842B3">
        <w:rPr>
          <w:lang w:val="la-Latn"/>
        </w:rPr>
        <w:t>=prose/</w:t>
      </w:r>
    </w:p>
    <w:p w14:paraId="1377A5B7" w14:textId="77777777" w:rsidR="004C299B" w:rsidRPr="000842B3" w:rsidRDefault="00A35221" w:rsidP="00627FBD">
      <w:pPr>
        <w:pStyle w:val="DraCorstandard"/>
      </w:pPr>
      <w:r w:rsidRPr="000842B3">
        <w:t>ARGVMENTVM.</w:t>
      </w:r>
    </w:p>
    <w:p w14:paraId="7567FF6D" w14:textId="77777777" w:rsidR="004C299B" w:rsidRPr="000842B3" w:rsidRDefault="00A35221" w:rsidP="00627FBD">
      <w:pPr>
        <w:pStyle w:val="DraCorstandard"/>
      </w:pPr>
      <w:r w:rsidRPr="000842B3">
        <w:t>AMNON Dauid</w:t>
      </w:r>
      <w:r w:rsidRPr="000842B3">
        <w:rPr>
          <w:rFonts w:cstheme="minorHAnsi"/>
        </w:rPr>
        <w:t>í</w:t>
      </w:r>
      <w:r w:rsidRPr="000842B3">
        <w:t>s filius, foedâ libidine instinctus, Sororem Thamaram incaesto raptu polluit, &amp; ludibrio habitam, abiectamque foribus eliminat. Illa verò multùm queribunda Absalomo fratri iniuriam narrat, &amp; ferocem alioquin Iuuenem lacrymis suis magis magisque prouocat, vt facinoris insolentiam puniat; Absalomus itaque Amnonem subdolâ machinatione ad epulas euocatum, &amp; porro temulentum sicarijs objicit, &amp; multis vulneribus confectum obtruncat; luget Regia [&lt; Reiga], &amp; impio in funere pij Regis lacrymis lessum iungit, &amp; tragoediam claudit.</w:t>
      </w:r>
    </w:p>
    <w:p w14:paraId="23F0B5AE" w14:textId="77777777" w:rsidR="008D53D4" w:rsidRPr="000842B3" w:rsidRDefault="008D53D4" w:rsidP="008D53D4">
      <w:pPr>
        <w:pStyle w:val="DraCoradditions"/>
        <w:rPr>
          <w:lang w:val="la-Latn"/>
        </w:rPr>
      </w:pPr>
      <w:r w:rsidRPr="000842B3">
        <w:rPr>
          <w:lang w:val="la-Latn"/>
        </w:rPr>
        <w:t>/argument_end/</w:t>
      </w:r>
    </w:p>
    <w:p w14:paraId="0B5703A3" w14:textId="6D4FA819" w:rsidR="004A415D" w:rsidRPr="000842B3" w:rsidRDefault="004A415D" w:rsidP="008D53D4">
      <w:pPr>
        <w:pStyle w:val="DraCoradditions"/>
        <w:rPr>
          <w:lang w:val="la-Latn"/>
        </w:rPr>
      </w:pPr>
      <w:r w:rsidRPr="000842B3">
        <w:rPr>
          <w:lang w:val="la-Latn"/>
        </w:rPr>
        <w:t>/dramatisPersonae</w:t>
      </w:r>
      <w:r w:rsidR="00C43A25" w:rsidRPr="000842B3">
        <w:rPr>
          <w:lang w:val="la-Latn"/>
        </w:rPr>
        <w:t>_start</w:t>
      </w:r>
      <w:r w:rsidRPr="000842B3">
        <w:rPr>
          <w:lang w:val="la-Latn"/>
        </w:rPr>
        <w:t>/</w:t>
      </w:r>
    </w:p>
    <w:p w14:paraId="2A30E9DD" w14:textId="77777777" w:rsidR="004C299B" w:rsidRPr="000842B3" w:rsidRDefault="00A35221" w:rsidP="008D53D4">
      <w:pPr>
        <w:pStyle w:val="DraCorhead"/>
      </w:pPr>
      <w:r w:rsidRPr="000842B3">
        <w:t>Personarum nomina.</w:t>
      </w:r>
    </w:p>
    <w:p w14:paraId="5BD661C9" w14:textId="5E5C89BE" w:rsidR="004C299B" w:rsidRPr="000842B3" w:rsidRDefault="00A35221" w:rsidP="00627FBD">
      <w:pPr>
        <w:pStyle w:val="DraCorstandard"/>
        <w:rPr>
          <w:rStyle w:val="DraCorcharactername"/>
        </w:rPr>
      </w:pPr>
      <w:r w:rsidRPr="000842B3">
        <w:rPr>
          <w:rStyle w:val="DraCorcharactername"/>
        </w:rPr>
        <w:t>AMNON.</w:t>
      </w:r>
    </w:p>
    <w:p w14:paraId="1CD92FF4" w14:textId="663357CC" w:rsidR="004C299B" w:rsidRPr="000842B3" w:rsidRDefault="00A35221" w:rsidP="00627FBD">
      <w:pPr>
        <w:pStyle w:val="DraCorstandard"/>
        <w:rPr>
          <w:rStyle w:val="DraCorcharactername"/>
        </w:rPr>
      </w:pPr>
      <w:r w:rsidRPr="000842B3">
        <w:rPr>
          <w:rStyle w:val="DraCorcharactername"/>
        </w:rPr>
        <w:t>THAMARA.</w:t>
      </w:r>
      <w:r w:rsidR="009A3718" w:rsidRPr="000842B3">
        <w:rPr>
          <w:rStyle w:val="DraCorcharactername"/>
        </w:rPr>
        <w:t xml:space="preserve"> </w:t>
      </w:r>
    </w:p>
    <w:p w14:paraId="6038B2AA" w14:textId="51855820" w:rsidR="004C299B" w:rsidRPr="000842B3" w:rsidRDefault="00A35221" w:rsidP="00627FBD">
      <w:pPr>
        <w:pStyle w:val="DraCorstandard"/>
        <w:rPr>
          <w:rStyle w:val="DraCorcharactername"/>
        </w:rPr>
      </w:pPr>
      <w:r w:rsidRPr="000842B3">
        <w:rPr>
          <w:rStyle w:val="DraCorcharactername"/>
        </w:rPr>
        <w:t>NVTRIX.</w:t>
      </w:r>
      <w:r w:rsidR="009A3718" w:rsidRPr="000842B3">
        <w:rPr>
          <w:rStyle w:val="DraCorcharactername"/>
        </w:rPr>
        <w:t xml:space="preserve"> </w:t>
      </w:r>
    </w:p>
    <w:p w14:paraId="453C6E1C" w14:textId="2EFDEC3C" w:rsidR="00C43A25" w:rsidRPr="000842B3" w:rsidRDefault="00A35221" w:rsidP="00627FBD">
      <w:pPr>
        <w:pStyle w:val="DraCorstandard"/>
        <w:rPr>
          <w:rStyle w:val="DraCorcharactername"/>
        </w:rPr>
      </w:pPr>
      <w:r w:rsidRPr="000842B3">
        <w:rPr>
          <w:rStyle w:val="DraCorcharactername"/>
        </w:rPr>
        <w:t>ABSALOMVS.</w:t>
      </w:r>
    </w:p>
    <w:p w14:paraId="05AEA7BF" w14:textId="77777777" w:rsidR="00C43A25" w:rsidRPr="000842B3" w:rsidRDefault="00C43A25" w:rsidP="00627FBD">
      <w:pPr>
        <w:pStyle w:val="DraCorstandard"/>
        <w:rPr>
          <w:rStyle w:val="DraCorcharactername"/>
        </w:rPr>
      </w:pPr>
      <w:r w:rsidRPr="000842B3">
        <w:rPr>
          <w:rStyle w:val="DraCorcharactername"/>
        </w:rPr>
        <w:t>DAVID.</w:t>
      </w:r>
    </w:p>
    <w:p w14:paraId="05315E14" w14:textId="77777777" w:rsidR="00C43A25" w:rsidRPr="000842B3" w:rsidRDefault="00C43A25" w:rsidP="00627FBD">
      <w:pPr>
        <w:pStyle w:val="DraCorstandard"/>
        <w:rPr>
          <w:rStyle w:val="DraCorcharactername"/>
        </w:rPr>
      </w:pPr>
      <w:r w:rsidRPr="000842B3">
        <w:rPr>
          <w:rStyle w:val="DraCorcharactername"/>
        </w:rPr>
        <w:t>IONADABVS.</w:t>
      </w:r>
    </w:p>
    <w:p w14:paraId="73982630" w14:textId="77777777" w:rsidR="00C43A25" w:rsidRPr="000842B3" w:rsidRDefault="00C43A25" w:rsidP="00627FBD">
      <w:pPr>
        <w:pStyle w:val="DraCorstandard"/>
        <w:rPr>
          <w:rStyle w:val="DraCorcharactername"/>
        </w:rPr>
      </w:pPr>
      <w:r w:rsidRPr="000842B3">
        <w:rPr>
          <w:rStyle w:val="DraCorcharactername"/>
        </w:rPr>
        <w:t>NVNCIVS.</w:t>
      </w:r>
    </w:p>
    <w:p w14:paraId="61C6404C" w14:textId="1F1D36F6" w:rsidR="004C299B" w:rsidRPr="000842B3" w:rsidRDefault="00A35221" w:rsidP="00627FBD">
      <w:pPr>
        <w:pStyle w:val="DraCorstandard"/>
        <w:rPr>
          <w:rStyle w:val="DraCorcharactername"/>
        </w:rPr>
      </w:pPr>
      <w:r w:rsidRPr="000842B3">
        <w:rPr>
          <w:rStyle w:val="DraCorcharactername"/>
        </w:rPr>
        <w:t>CHORVS</w:t>
      </w:r>
      <w:r w:rsidR="00C43A25" w:rsidRPr="000842B3">
        <w:rPr>
          <w:rStyle w:val="DraCorcharactername"/>
        </w:rPr>
        <w:t>.</w:t>
      </w:r>
    </w:p>
    <w:p w14:paraId="0980D57C" w14:textId="4F271006" w:rsidR="00C43A25" w:rsidRPr="000842B3" w:rsidRDefault="00C43A25" w:rsidP="00B80A3A">
      <w:pPr>
        <w:pStyle w:val="DraCoradditions"/>
        <w:rPr>
          <w:lang w:val="la-Latn"/>
        </w:rPr>
      </w:pPr>
      <w:r w:rsidRPr="000842B3">
        <w:rPr>
          <w:lang w:val="la-Latn"/>
        </w:rPr>
        <w:t>/dramatisPersonae_start/</w:t>
      </w:r>
    </w:p>
    <w:p w14:paraId="62773867" w14:textId="20AB2C11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7</w:t>
      </w:r>
    </w:p>
    <w:p w14:paraId="65789092" w14:textId="070DC8FE" w:rsidR="00E96DCB" w:rsidRPr="000842B3" w:rsidRDefault="00E96DCB" w:rsidP="00B80A3A">
      <w:pPr>
        <w:pStyle w:val="DraCoradditions"/>
        <w:rPr>
          <w:lang w:val="la-Latn"/>
        </w:rPr>
      </w:pPr>
      <w:r w:rsidRPr="000842B3">
        <w:rPr>
          <w:lang w:val="la-Latn"/>
        </w:rPr>
        <w:t>/</w:t>
      </w:r>
      <w:r w:rsidR="002F600C" w:rsidRPr="000842B3">
        <w:rPr>
          <w:lang w:val="la-Latn"/>
        </w:rPr>
        <w:t>main=verse</w:t>
      </w:r>
      <w:r w:rsidRPr="000842B3">
        <w:rPr>
          <w:lang w:val="la-Latn"/>
        </w:rPr>
        <w:t>/</w:t>
      </w:r>
    </w:p>
    <w:p w14:paraId="62E1DE52" w14:textId="2F5C9D1B" w:rsidR="00B80A3A" w:rsidRPr="000842B3" w:rsidRDefault="00B80A3A" w:rsidP="00B80A3A">
      <w:pPr>
        <w:pStyle w:val="DraCoradditions"/>
        <w:rPr>
          <w:lang w:val="la-Latn"/>
        </w:rPr>
      </w:pPr>
      <w:r w:rsidRPr="000842B3">
        <w:rPr>
          <w:lang w:val="la-Latn"/>
        </w:rPr>
        <w:lastRenderedPageBreak/>
        <w:t>/act=1, scene=1/</w:t>
      </w:r>
    </w:p>
    <w:p w14:paraId="448AA29D" w14:textId="77777777" w:rsidR="004C299B" w:rsidRPr="000842B3" w:rsidRDefault="00A35221" w:rsidP="00B80A3A">
      <w:pPr>
        <w:pStyle w:val="DraCorhead"/>
      </w:pPr>
      <w:r w:rsidRPr="000842B3">
        <w:t>ACTVS PRIMI</w:t>
      </w:r>
    </w:p>
    <w:p w14:paraId="642FCB08" w14:textId="77777777" w:rsidR="004C299B" w:rsidRPr="000842B3" w:rsidRDefault="00A35221" w:rsidP="00B80A3A">
      <w:pPr>
        <w:pStyle w:val="DraCorhead"/>
      </w:pPr>
      <w:r w:rsidRPr="000842B3">
        <w:t>Scena Prima.</w:t>
      </w:r>
    </w:p>
    <w:p w14:paraId="6DE11F81" w14:textId="77777777" w:rsidR="004C299B" w:rsidRPr="000842B3" w:rsidRDefault="00A35221" w:rsidP="00627FBD">
      <w:pPr>
        <w:pStyle w:val="DraCorstandard"/>
        <w:rPr>
          <w:rStyle w:val="DraCorstagedirectionsetc"/>
        </w:rPr>
      </w:pPr>
      <w:r w:rsidRPr="000842B3">
        <w:rPr>
          <w:rStyle w:val="DraCorstagedirectionsetc"/>
        </w:rPr>
        <w:t>AMNON.</w:t>
      </w:r>
    </w:p>
    <w:p w14:paraId="58AF885C" w14:textId="77777777" w:rsidR="004C299B" w:rsidRPr="000842B3" w:rsidRDefault="00A35221" w:rsidP="00627FBD">
      <w:pPr>
        <w:pStyle w:val="DraCorstandard"/>
      </w:pPr>
      <w:r w:rsidRPr="000842B3">
        <w:t>ADSVM, cubile languidum, &amp; moestum larem</w:t>
      </w:r>
    </w:p>
    <w:p w14:paraId="1991969E" w14:textId="77777777" w:rsidR="004C299B" w:rsidRPr="000842B3" w:rsidRDefault="00A35221" w:rsidP="00627FBD">
      <w:pPr>
        <w:pStyle w:val="DraCorstandard"/>
      </w:pPr>
      <w:r w:rsidRPr="000842B3">
        <w:t>Pertaesus &amp; faecunda curarum atria.</w:t>
      </w:r>
    </w:p>
    <w:p w14:paraId="58A072CD" w14:textId="77777777" w:rsidR="004C299B" w:rsidRPr="000842B3" w:rsidRDefault="00A35221" w:rsidP="00627FBD">
      <w:pPr>
        <w:pStyle w:val="DraCorstandard"/>
      </w:pPr>
      <w:r w:rsidRPr="000842B3">
        <w:t>Thamara dolorem miscet; ah! Nequeo miser;</w:t>
      </w:r>
    </w:p>
    <w:p w14:paraId="0CAD8452" w14:textId="77777777" w:rsidR="004C299B" w:rsidRPr="000842B3" w:rsidRDefault="00A35221" w:rsidP="00627FBD">
      <w:pPr>
        <w:pStyle w:val="DraCorstandard"/>
      </w:pPr>
      <w:r w:rsidRPr="000842B3">
        <w:t>Thamara furorem inflammat, &amp; me fascino</w:t>
      </w:r>
    </w:p>
    <w:p w14:paraId="3150078F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(5)</w:t>
      </w:r>
      <w:r w:rsidRPr="000842B3">
        <w:t xml:space="preserve"> Occidit; ille risus &amp; formae lepos,</w:t>
      </w:r>
    </w:p>
    <w:p w14:paraId="139C5BE2" w14:textId="77777777" w:rsidR="004C299B" w:rsidRPr="000842B3" w:rsidRDefault="00A35221" w:rsidP="00627FBD">
      <w:pPr>
        <w:pStyle w:val="DraCorstandard"/>
      </w:pPr>
      <w:r w:rsidRPr="000842B3">
        <w:t>Ille nitor, illa gratia &amp; vernus decor,</w:t>
      </w:r>
    </w:p>
    <w:p w14:paraId="227FB1A9" w14:textId="77777777" w:rsidR="004C299B" w:rsidRPr="000842B3" w:rsidRDefault="00A35221" w:rsidP="00627FBD">
      <w:pPr>
        <w:pStyle w:val="DraCorstandard"/>
      </w:pPr>
      <w:r w:rsidRPr="000842B3">
        <w:t>Illae amulantes purpuram &amp; rosas genae,</w:t>
      </w:r>
    </w:p>
    <w:p w14:paraId="0797E646" w14:textId="77777777" w:rsidR="004C299B" w:rsidRPr="000842B3" w:rsidRDefault="00A35221" w:rsidP="00627FBD">
      <w:pPr>
        <w:pStyle w:val="DraCorstandard"/>
      </w:pPr>
      <w:r w:rsidRPr="000842B3">
        <w:t>Oculique vinctaeque aureo mundo comae,</w:t>
      </w:r>
    </w:p>
    <w:p w14:paraId="1996D2E7" w14:textId="77777777" w:rsidR="004C299B" w:rsidRPr="000842B3" w:rsidRDefault="00A35221" w:rsidP="00627FBD">
      <w:pPr>
        <w:pStyle w:val="DraCorstandard"/>
      </w:pPr>
      <w:r w:rsidRPr="000842B3">
        <w:t>Et quicquid aegro triste cordolium facit.</w:t>
      </w:r>
    </w:p>
    <w:p w14:paraId="22792454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(10)</w:t>
      </w:r>
      <w:r w:rsidRPr="000842B3">
        <w:t xml:space="preserve"> Thamara! quid iterum insanio?excedat furor;</w:t>
      </w:r>
    </w:p>
    <w:p w14:paraId="121A5D3D" w14:textId="77777777" w:rsidR="004C299B" w:rsidRPr="000842B3" w:rsidRDefault="00A35221" w:rsidP="00627FBD">
      <w:pPr>
        <w:pStyle w:val="DraCorstandard"/>
      </w:pPr>
      <w:r w:rsidRPr="000842B3">
        <w:t>Non possum, amoris vulnus in venis alo,</w:t>
      </w:r>
    </w:p>
    <w:p w14:paraId="43CFB70E" w14:textId="77777777" w:rsidR="004C299B" w:rsidRPr="000842B3" w:rsidRDefault="00A35221" w:rsidP="00627FBD">
      <w:pPr>
        <w:pStyle w:val="DraCorstandard"/>
      </w:pPr>
      <w:r w:rsidRPr="000842B3">
        <w:t>Et carpor igni, qualis Inferno sonat,</w:t>
      </w:r>
    </w:p>
    <w:p w14:paraId="482C353C" w14:textId="77777777" w:rsidR="004C299B" w:rsidRPr="000842B3" w:rsidRDefault="00A35221" w:rsidP="00627FBD">
      <w:pPr>
        <w:pStyle w:val="DraCorstandard"/>
      </w:pPr>
      <w:r w:rsidRPr="000842B3">
        <w:t>Stridentis ollae ergastulo &amp; cingit reos:</w:t>
      </w:r>
    </w:p>
    <w:p w14:paraId="0AE5DF18" w14:textId="77777777" w:rsidR="004C299B" w:rsidRPr="000842B3" w:rsidRDefault="00A35221" w:rsidP="00627FBD">
      <w:pPr>
        <w:pStyle w:val="DraCorstandard"/>
      </w:pPr>
      <w:r w:rsidRPr="000842B3">
        <w:t>Abominatis qualis in Sodomis stetit,</w:t>
      </w:r>
    </w:p>
    <w:p w14:paraId="01AEB419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(15)</w:t>
      </w:r>
      <w:r w:rsidRPr="000842B3">
        <w:t xml:space="preserve"> Et stabit vsque putrido stillans vado:</w:t>
      </w:r>
    </w:p>
    <w:p w14:paraId="789B8EB1" w14:textId="77777777" w:rsidR="004C299B" w:rsidRPr="000842B3" w:rsidRDefault="00A35221" w:rsidP="00627FBD">
      <w:pPr>
        <w:pStyle w:val="DraCorstandard"/>
      </w:pPr>
      <w:r w:rsidRPr="000842B3">
        <w:t>Aut qualis illo pollices Lotho satas</w:t>
      </w:r>
    </w:p>
    <w:p w14:paraId="510241ED" w14:textId="77777777" w:rsidR="004C299B" w:rsidRPr="000842B3" w:rsidRDefault="00A35221" w:rsidP="00627FBD">
      <w:pPr>
        <w:pStyle w:val="DraCorstandard"/>
      </w:pPr>
      <w:r w:rsidRPr="000842B3">
        <w:t>Post fulmina atra, &amp; tabidam caeli luem</w:t>
      </w:r>
    </w:p>
    <w:p w14:paraId="6C0260FE" w14:textId="77777777" w:rsidR="004C299B" w:rsidRPr="000842B3" w:rsidRDefault="00A35221" w:rsidP="00627FBD">
      <w:pPr>
        <w:pStyle w:val="DraCorstandard"/>
      </w:pPr>
      <w:r w:rsidRPr="000842B3">
        <w:t>Flammae impotentes ebrio immisit Patri.</w:t>
      </w:r>
    </w:p>
    <w:p w14:paraId="3BE0F713" w14:textId="77777777" w:rsidR="004C299B" w:rsidRPr="000842B3" w:rsidRDefault="00A35221" w:rsidP="00627FBD">
      <w:pPr>
        <w:pStyle w:val="DraCorstandard"/>
      </w:pPr>
      <w:r w:rsidRPr="000842B3">
        <w:t>Quali Sichemus Rector in Dinâ perit:</w:t>
      </w:r>
    </w:p>
    <w:p w14:paraId="24B3A150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(20)</w:t>
      </w:r>
      <w:r w:rsidRPr="000842B3">
        <w:t xml:space="preserve"> Qualis nepotes Beniaminios rotat,</w:t>
      </w:r>
    </w:p>
    <w:p w14:paraId="2E8111E1" w14:textId="77777777" w:rsidR="004C299B" w:rsidRPr="000842B3" w:rsidRDefault="00A35221" w:rsidP="00627FBD">
      <w:pPr>
        <w:pStyle w:val="DraCorstandard"/>
      </w:pPr>
      <w:r w:rsidRPr="000842B3">
        <w:t>Et hospitam ardent foeminam noxa dati.</w:t>
      </w:r>
    </w:p>
    <w:p w14:paraId="5E7A3C54" w14:textId="77777777" w:rsidR="004C299B" w:rsidRPr="000842B3" w:rsidRDefault="00A35221" w:rsidP="00627FBD">
      <w:pPr>
        <w:pStyle w:val="DraCorstandard"/>
      </w:pPr>
      <w:r w:rsidRPr="000842B3">
        <w:t>Horresco referens, nec libet genio satis</w:t>
      </w:r>
    </w:p>
    <w:p w14:paraId="6A402099" w14:textId="77777777" w:rsidR="004C299B" w:rsidRPr="000842B3" w:rsidRDefault="00A35221" w:rsidP="00627FBD">
      <w:pPr>
        <w:pStyle w:val="DraCorstandard"/>
      </w:pPr>
      <w:r w:rsidRPr="000842B3">
        <w:lastRenderedPageBreak/>
        <w:t>Vlcus alienum scabere, cum tumuit meum,</w:t>
      </w:r>
    </w:p>
    <w:p w14:paraId="6FAFD194" w14:textId="77777777" w:rsidR="004C299B" w:rsidRPr="000842B3" w:rsidRDefault="00A35221" w:rsidP="00627FBD">
      <w:pPr>
        <w:pStyle w:val="DraCorstandard"/>
      </w:pPr>
      <w:r w:rsidRPr="000842B3">
        <w:t>Et tabe pressâ, more diri canceris,</w:t>
      </w:r>
    </w:p>
    <w:p w14:paraId="1A5BEC29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(25)</w:t>
      </w:r>
      <w:r w:rsidRPr="000842B3">
        <w:t xml:space="preserve"> Serpit per artus; scilicet nullum est super</w:t>
      </w:r>
    </w:p>
    <w:p w14:paraId="61C1E2CB" w14:textId="77777777" w:rsidR="004C299B" w:rsidRPr="000842B3" w:rsidRDefault="00A35221" w:rsidP="00627FBD">
      <w:pPr>
        <w:pStyle w:val="DraCorstandard"/>
      </w:pPr>
      <w:r w:rsidRPr="000842B3">
        <w:t>Lenimem aegro pectori, &amp; busto calet,</w:t>
      </w:r>
    </w:p>
    <w:p w14:paraId="6A5BA195" w14:textId="77777777" w:rsidR="004C299B" w:rsidRPr="000842B3" w:rsidRDefault="00A35221" w:rsidP="00627FBD">
      <w:pPr>
        <w:pStyle w:val="DraCorstandard"/>
      </w:pPr>
      <w:r w:rsidRPr="000842B3">
        <w:t>Et vsque &amp; vsque busto inexpletum calet.</w:t>
      </w:r>
    </w:p>
    <w:p w14:paraId="7A892ED1" w14:textId="77777777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A 4</w:t>
      </w:r>
    </w:p>
    <w:p w14:paraId="5CFA0C0C" w14:textId="6F13E586" w:rsidR="004C299B" w:rsidRPr="000842B3" w:rsidRDefault="00A35221" w:rsidP="00627FBD">
      <w:pPr>
        <w:pStyle w:val="DraCorstandard"/>
      </w:pPr>
      <w:r w:rsidRPr="000842B3">
        <w:rPr>
          <w:rStyle w:val="DraCorpagebeginning"/>
        </w:rPr>
        <w:t>8</w:t>
      </w:r>
    </w:p>
    <w:p w14:paraId="2D061B82" w14:textId="77777777" w:rsidR="004C299B" w:rsidRPr="000842B3" w:rsidRDefault="00A35221" w:rsidP="00627FBD">
      <w:pPr>
        <w:pStyle w:val="DraCorstandard"/>
      </w:pPr>
      <w:r w:rsidRPr="000842B3">
        <w:t>Ergo sepultus viuo, &amp; hic manes meos</w:t>
      </w:r>
    </w:p>
    <w:p w14:paraId="4206FEC8" w14:textId="77777777" w:rsidR="004C299B" w:rsidRPr="000842B3" w:rsidRDefault="00A35221" w:rsidP="00627FBD">
      <w:pPr>
        <w:pStyle w:val="DraCorstandard"/>
      </w:pPr>
      <w:r w:rsidRPr="000842B3">
        <w:t>Lugere possum, nemo sic viuit tamen,</w:t>
      </w:r>
    </w:p>
    <w:p w14:paraId="5650E3A8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(30)</w:t>
      </w:r>
      <w:r w:rsidRPr="000842B3">
        <w:t xml:space="preserve"> Quem nulla vel suspiria aut gemitus leuant.</w:t>
      </w:r>
    </w:p>
    <w:p w14:paraId="75E7B219" w14:textId="77777777" w:rsidR="004C299B" w:rsidRPr="000842B3" w:rsidRDefault="00A35221" w:rsidP="00627FBD">
      <w:pPr>
        <w:pStyle w:val="DraCorstandard"/>
      </w:pPr>
      <w:r w:rsidRPr="000842B3">
        <w:t>Thamara! quid obstas? sola me Thamar iuuat,</w:t>
      </w:r>
    </w:p>
    <w:p w14:paraId="57DC954E" w14:textId="77777777" w:rsidR="004C299B" w:rsidRPr="000842B3" w:rsidRDefault="00A35221" w:rsidP="00627FBD">
      <w:pPr>
        <w:pStyle w:val="DraCorstandard"/>
      </w:pPr>
      <w:r w:rsidRPr="000842B3">
        <w:t>Et obserati pectoris claues habet.</w:t>
      </w:r>
    </w:p>
    <w:p w14:paraId="1B0A33BC" w14:textId="77777777" w:rsidR="004C299B" w:rsidRPr="000842B3" w:rsidRDefault="00A35221" w:rsidP="00627FBD">
      <w:pPr>
        <w:pStyle w:val="DraCorstandard"/>
      </w:pPr>
      <w:r w:rsidRPr="000842B3">
        <w:t>Succurre Thamar, spiritus tenues eunt.</w:t>
      </w:r>
    </w:p>
    <w:p w14:paraId="5BA0D643" w14:textId="77777777" w:rsidR="004C299B" w:rsidRPr="000842B3" w:rsidRDefault="00A35221" w:rsidP="00627FBD">
      <w:pPr>
        <w:pStyle w:val="DraCorstandard"/>
      </w:pPr>
      <w:r w:rsidRPr="000842B3">
        <w:t>Ah! quid moraris? si mihi vitam negas,</w:t>
      </w:r>
    </w:p>
    <w:p w14:paraId="33097ECC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(35)</w:t>
      </w:r>
      <w:r w:rsidRPr="000842B3">
        <w:t xml:space="preserve"> Suspiriosi pectoris follem exprimam,</w:t>
      </w:r>
    </w:p>
    <w:p w14:paraId="7EC0F212" w14:textId="77777777" w:rsidR="004C299B" w:rsidRPr="000842B3" w:rsidRDefault="00A35221" w:rsidP="00627FBD">
      <w:pPr>
        <w:pStyle w:val="DraCorstandard"/>
      </w:pPr>
      <w:r w:rsidRPr="000842B3">
        <w:t>Haustoque gemitu. pedibus accumbam tuis.</w:t>
      </w:r>
    </w:p>
    <w:p w14:paraId="4B4B6CF1" w14:textId="77777777" w:rsidR="004C299B" w:rsidRPr="000842B3" w:rsidRDefault="00A35221" w:rsidP="00627FBD">
      <w:pPr>
        <w:pStyle w:val="DraCorstandard"/>
      </w:pPr>
      <w:r w:rsidRPr="000842B3">
        <w:t>Miserere Thamar! sola tu aerumnas meas</w:t>
      </w:r>
    </w:p>
    <w:p w14:paraId="218BF49D" w14:textId="77777777" w:rsidR="004C299B" w:rsidRPr="000842B3" w:rsidRDefault="00A35221" w:rsidP="00627FBD">
      <w:pPr>
        <w:pStyle w:val="DraCorstandard"/>
      </w:pPr>
      <w:r w:rsidRPr="000842B3">
        <w:t>Interpolare, sola tu flammam potes</w:t>
      </w:r>
    </w:p>
    <w:p w14:paraId="11C04D2A" w14:textId="77777777" w:rsidR="004C299B" w:rsidRPr="000842B3" w:rsidRDefault="00A35221" w:rsidP="00627FBD">
      <w:pPr>
        <w:pStyle w:val="DraCorstandard"/>
      </w:pPr>
      <w:r w:rsidRPr="000842B3">
        <w:t>Sopire, laesi pectoris viuam facem,</w:t>
      </w:r>
    </w:p>
    <w:p w14:paraId="20A6C14E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(40)</w:t>
      </w:r>
      <w:r w:rsidRPr="000842B3">
        <w:t xml:space="preserve"> Et quicquid imis aestuat praecordiis.</w:t>
      </w:r>
    </w:p>
    <w:p w14:paraId="520A4761" w14:textId="77777777" w:rsidR="004C299B" w:rsidRPr="000842B3" w:rsidRDefault="00A35221" w:rsidP="00627FBD">
      <w:pPr>
        <w:pStyle w:val="DraCorstandard"/>
      </w:pPr>
      <w:r w:rsidRPr="000842B3">
        <w:t>Excede pestis, aduoca mentem miser,</w:t>
      </w:r>
    </w:p>
    <w:p w14:paraId="7D3D31ED" w14:textId="77777777" w:rsidR="004C299B" w:rsidRPr="000842B3" w:rsidRDefault="00A35221" w:rsidP="00627FBD">
      <w:pPr>
        <w:pStyle w:val="DraCorstandard"/>
      </w:pPr>
      <w:r w:rsidRPr="000842B3">
        <w:t>Compesce Erynnes, si quis in mundo est pudor,</w:t>
      </w:r>
    </w:p>
    <w:p w14:paraId="413B00B4" w14:textId="77777777" w:rsidR="004C299B" w:rsidRPr="000842B3" w:rsidRDefault="00A35221" w:rsidP="00627FBD">
      <w:pPr>
        <w:pStyle w:val="DraCorstandard"/>
      </w:pPr>
      <w:r w:rsidRPr="000842B3">
        <w:t>Arce pudendum crimen, &amp; fraena impetum.</w:t>
      </w:r>
    </w:p>
    <w:p w14:paraId="2560D091" w14:textId="77777777" w:rsidR="004C299B" w:rsidRPr="000842B3" w:rsidRDefault="00A35221" w:rsidP="00627FBD">
      <w:pPr>
        <w:pStyle w:val="DraCorstandard"/>
      </w:pPr>
      <w:r w:rsidRPr="000842B3">
        <w:t>Germana Thamar fratris vt thorum impleat?</w:t>
      </w:r>
    </w:p>
    <w:p w14:paraId="1AF3D0DC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(45)</w:t>
      </w:r>
      <w:r w:rsidRPr="000842B3">
        <w:t xml:space="preserve"> Vt misceat connubio incastum meo?</w:t>
      </w:r>
    </w:p>
    <w:p w14:paraId="1FF33D1D" w14:textId="77777777" w:rsidR="004C299B" w:rsidRPr="000842B3" w:rsidRDefault="00A35221" w:rsidP="00627FBD">
      <w:pPr>
        <w:pStyle w:val="DraCorstandard"/>
      </w:pPr>
      <w:r w:rsidRPr="000842B3">
        <w:t>O sancta probitas! Virginem vt stupro occupem?</w:t>
      </w:r>
    </w:p>
    <w:p w14:paraId="24A02A8C" w14:textId="77777777" w:rsidR="004C299B" w:rsidRPr="000842B3" w:rsidRDefault="00A35221" w:rsidP="00627FBD">
      <w:pPr>
        <w:pStyle w:val="DraCorstandard"/>
      </w:pPr>
      <w:r w:rsidRPr="000842B3">
        <w:lastRenderedPageBreak/>
        <w:t>Frater sororem? fulmine hic sternat prius,</w:t>
      </w:r>
    </w:p>
    <w:p w14:paraId="52760528" w14:textId="77777777" w:rsidR="004C299B" w:rsidRPr="000842B3" w:rsidRDefault="00A35221" w:rsidP="00627FBD">
      <w:pPr>
        <w:pStyle w:val="DraCorstandard"/>
      </w:pPr>
      <w:r w:rsidRPr="000842B3">
        <w:t>Et me rubente dextera feriat Deus,</w:t>
      </w:r>
    </w:p>
    <w:p w14:paraId="5889913E" w14:textId="77777777" w:rsidR="004C299B" w:rsidRPr="000842B3" w:rsidRDefault="00A35221" w:rsidP="00627FBD">
      <w:pPr>
        <w:pStyle w:val="DraCorstandard"/>
      </w:pPr>
      <w:r w:rsidRPr="000842B3">
        <w:t>Aut terra mihi dehiscat, &amp; me differant</w:t>
      </w:r>
    </w:p>
    <w:p w14:paraId="00B87580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(50)</w:t>
      </w:r>
      <w:r w:rsidRPr="000842B3">
        <w:t xml:space="preserve"> Orco immolatam victimam inferna canos,</w:t>
      </w:r>
    </w:p>
    <w:p w14:paraId="3CDA718D" w14:textId="77777777" w:rsidR="004C299B" w:rsidRPr="000842B3" w:rsidRDefault="00A35221" w:rsidP="00627FBD">
      <w:pPr>
        <w:pStyle w:val="DraCorstandard"/>
      </w:pPr>
      <w:r w:rsidRPr="000842B3">
        <w:t>Ante pudor, ante iura quam violem tua,</w:t>
      </w:r>
    </w:p>
    <w:p w14:paraId="5ED55142" w14:textId="77777777" w:rsidR="004C299B" w:rsidRPr="000842B3" w:rsidRDefault="00A35221" w:rsidP="00627FBD">
      <w:pPr>
        <w:pStyle w:val="DraCorstandard"/>
      </w:pPr>
      <w:r w:rsidRPr="000842B3">
        <w:t>Legemque magnae Matris &amp; fas &amp; Deum.</w:t>
      </w:r>
    </w:p>
    <w:p w14:paraId="34C35A38" w14:textId="77777777" w:rsidR="004C299B" w:rsidRPr="000842B3" w:rsidRDefault="00A35221" w:rsidP="00627FBD">
      <w:pPr>
        <w:pStyle w:val="DraCorstandard"/>
      </w:pPr>
      <w:r w:rsidRPr="000842B3">
        <w:t>Sed quid repugnas improbe? ah! frustra pius,</w:t>
      </w:r>
    </w:p>
    <w:p w14:paraId="6326EB86" w14:textId="77777777" w:rsidR="004C299B" w:rsidRPr="000842B3" w:rsidRDefault="00A35221" w:rsidP="00627FBD">
      <w:pPr>
        <w:pStyle w:val="DraCorstandard"/>
      </w:pPr>
      <w:r w:rsidRPr="000842B3">
        <w:t>Frustra seuerus disputas; video satis</w:t>
      </w:r>
    </w:p>
    <w:p w14:paraId="46A9144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(55)</w:t>
      </w:r>
      <w:r w:rsidRPr="000842B3">
        <w:t xml:space="preserve"> Meliora &amp; aequus comprobo, sequor tamen</w:t>
      </w:r>
    </w:p>
    <w:p w14:paraId="0FC4A0C9" w14:textId="77777777" w:rsidR="004C299B" w:rsidRPr="000842B3" w:rsidRDefault="00A35221" w:rsidP="00627FBD">
      <w:pPr>
        <w:pStyle w:val="DraCorstandard"/>
      </w:pPr>
      <w:r w:rsidRPr="000842B3">
        <w:t>Deterius aliquid semper, &amp; labem, &amp; nefas,</w:t>
      </w:r>
    </w:p>
    <w:p w14:paraId="43979E90" w14:textId="77777777" w:rsidR="004C299B" w:rsidRPr="000842B3" w:rsidRDefault="00A35221" w:rsidP="00627FBD">
      <w:pPr>
        <w:pStyle w:val="DraCorstandard"/>
      </w:pPr>
      <w:r w:rsidRPr="000842B3">
        <w:t>Et quo profana cumque me lactat Venus.</w:t>
      </w:r>
    </w:p>
    <w:p w14:paraId="76E46A79" w14:textId="77777777" w:rsidR="004C299B" w:rsidRPr="000842B3" w:rsidRDefault="00A35221" w:rsidP="00627FBD">
      <w:pPr>
        <w:pStyle w:val="DraCorstandard"/>
      </w:pPr>
      <w:r w:rsidRPr="000842B3">
        <w:t>Res dura Venus est, cum iuuent</w:t>
      </w:r>
      <w:r w:rsidRPr="000842B3">
        <w:rPr>
          <w:rFonts w:cstheme="minorHAnsi"/>
        </w:rPr>
        <w:t>â</w:t>
      </w:r>
      <w:r w:rsidRPr="000842B3">
        <w:t xml:space="preserve"> &amp; ocio</w:t>
      </w:r>
    </w:p>
    <w:p w14:paraId="2726FDB6" w14:textId="77777777" w:rsidR="004C299B" w:rsidRPr="000842B3" w:rsidRDefault="00A35221" w:rsidP="00627FBD">
      <w:pPr>
        <w:pStyle w:val="DraCorstandard"/>
      </w:pPr>
      <w:r w:rsidRPr="000842B3">
        <w:t>Virent medullae, &amp; tabe crudeli scatent.</w:t>
      </w:r>
    </w:p>
    <w:p w14:paraId="337A369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(60)</w:t>
      </w:r>
      <w:r w:rsidRPr="000842B3">
        <w:t xml:space="preserve"> Tunc cum furorem serua libertas fouet,</w:t>
      </w:r>
    </w:p>
    <w:p w14:paraId="0A2404FA" w14:textId="77777777" w:rsidR="004C299B" w:rsidRPr="000842B3" w:rsidRDefault="00A35221" w:rsidP="00627FBD">
      <w:pPr>
        <w:pStyle w:val="DraCorstandard"/>
      </w:pPr>
      <w:r w:rsidRPr="000842B3">
        <w:t>Et pascit aegrum vulnus, &amp; curas alit</w:t>
      </w:r>
    </w:p>
    <w:p w14:paraId="7AD6781A" w14:textId="77777777" w:rsidR="004C299B" w:rsidRPr="000842B3" w:rsidRDefault="00A35221" w:rsidP="00627FBD">
      <w:pPr>
        <w:pStyle w:val="DraCorstandard"/>
      </w:pPr>
      <w:r w:rsidRPr="000842B3">
        <w:t>Semper recentes, nulla depressum leuat</w:t>
      </w:r>
    </w:p>
    <w:p w14:paraId="1BCBD0FA" w14:textId="77777777" w:rsidR="004C299B" w:rsidRPr="000842B3" w:rsidRDefault="00A35221" w:rsidP="00627FBD">
      <w:pPr>
        <w:pStyle w:val="DraCorstandard"/>
      </w:pPr>
      <w:r w:rsidRPr="000842B3">
        <w:t>Panaraea morbum, penitus inuadit fibras,</w:t>
      </w:r>
    </w:p>
    <w:p w14:paraId="1D36D1CF" w14:textId="7C712600" w:rsidR="004C299B" w:rsidRPr="000842B3" w:rsidRDefault="00A35221" w:rsidP="00627FBD">
      <w:pPr>
        <w:pStyle w:val="DraCorstandard"/>
      </w:pPr>
      <w:r w:rsidRPr="000842B3">
        <w:t>Atque vbi peredit, sequitur Inferno comes,</w:t>
      </w:r>
    </w:p>
    <w:p w14:paraId="516A3018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(65)</w:t>
      </w:r>
      <w:r w:rsidRPr="000842B3">
        <w:t xml:space="preserve"> Lentoque passu lugubres campos obit.</w:t>
      </w:r>
    </w:p>
    <w:p w14:paraId="022DC141" w14:textId="77777777" w:rsidR="004C299B" w:rsidRPr="000842B3" w:rsidRDefault="00A35221" w:rsidP="00627FBD">
      <w:pPr>
        <w:pStyle w:val="DraCorstandard"/>
      </w:pPr>
      <w:r w:rsidRPr="000842B3">
        <w:t>Heu caeca rabies! heu mihi! perij miser,</w:t>
      </w:r>
    </w:p>
    <w:p w14:paraId="4549C44E" w14:textId="606EC4D1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9</w:t>
      </w:r>
    </w:p>
    <w:p w14:paraId="2D75146A" w14:textId="77777777" w:rsidR="004C299B" w:rsidRPr="000842B3" w:rsidRDefault="00A35221" w:rsidP="00627FBD">
      <w:pPr>
        <w:pStyle w:val="DraCorstandard"/>
      </w:pPr>
      <w:r w:rsidRPr="000842B3">
        <w:t>Et restat aliquid semper in manes meos.</w:t>
      </w:r>
    </w:p>
    <w:p w14:paraId="40B97AD4" w14:textId="77777777" w:rsidR="004C299B" w:rsidRPr="000842B3" w:rsidRDefault="00A35221" w:rsidP="00627FBD">
      <w:pPr>
        <w:pStyle w:val="DraCorstandard"/>
      </w:pPr>
      <w:r w:rsidRPr="000842B3">
        <w:t>Vt vidi, vt ager occidi, vt malus furor</w:t>
      </w:r>
    </w:p>
    <w:p w14:paraId="61BA8585" w14:textId="77777777" w:rsidR="004C299B" w:rsidRPr="000842B3" w:rsidRDefault="00A35221" w:rsidP="00627FBD">
      <w:pPr>
        <w:pStyle w:val="DraCorstandard"/>
      </w:pPr>
      <w:r w:rsidRPr="000842B3">
        <w:t>Abstulit amantem! perdidit fratrem Soror,</w:t>
      </w:r>
    </w:p>
    <w:p w14:paraId="01C43D60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(70)</w:t>
      </w:r>
      <w:r w:rsidRPr="000842B3">
        <w:t xml:space="preserve"> Nutuque ocelli, cuspide &amp; iaculo magis</w:t>
      </w:r>
    </w:p>
    <w:p w14:paraId="3FC277D6" w14:textId="77777777" w:rsidR="004C299B" w:rsidRPr="000842B3" w:rsidRDefault="00A35221" w:rsidP="00627FBD">
      <w:pPr>
        <w:pStyle w:val="DraCorstandard"/>
      </w:pPr>
      <w:r w:rsidRPr="000842B3">
        <w:t>Strictim &amp; potenter cordis effodit sinum,</w:t>
      </w:r>
    </w:p>
    <w:p w14:paraId="0FA49685" w14:textId="77777777" w:rsidR="004C299B" w:rsidRPr="000842B3" w:rsidRDefault="00A35221" w:rsidP="00627FBD">
      <w:pPr>
        <w:pStyle w:val="DraCorstandard"/>
      </w:pPr>
      <w:r w:rsidRPr="000842B3">
        <w:lastRenderedPageBreak/>
        <w:t>Vitamque penitus, sanguinemque hausit meum.</w:t>
      </w:r>
    </w:p>
    <w:p w14:paraId="044AD042" w14:textId="77777777" w:rsidR="004C299B" w:rsidRPr="000842B3" w:rsidRDefault="00A35221" w:rsidP="00627FBD">
      <w:pPr>
        <w:pStyle w:val="DraCorstandard"/>
      </w:pPr>
      <w:r w:rsidRPr="000842B3">
        <w:t>Nunc morior, addet naeniam tumulo Pater,</w:t>
      </w:r>
    </w:p>
    <w:p w14:paraId="14839BEA" w14:textId="77777777" w:rsidR="004C299B" w:rsidRPr="000842B3" w:rsidRDefault="00A35221" w:rsidP="00627FBD">
      <w:pPr>
        <w:pStyle w:val="DraCorstandard"/>
      </w:pPr>
      <w:r w:rsidRPr="000842B3">
        <w:t>Tibicinesque &amp; praeficas, &amp; ordine</w:t>
      </w:r>
    </w:p>
    <w:p w14:paraId="7D3E233D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(75)</w:t>
      </w:r>
      <w:r w:rsidRPr="000842B3">
        <w:t xml:space="preserve"> Longo cupressos manibus statuet meis.</w:t>
      </w:r>
    </w:p>
    <w:p w14:paraId="0FC4DD99" w14:textId="77777777" w:rsidR="004C299B" w:rsidRPr="000842B3" w:rsidRDefault="00A35221" w:rsidP="00627FBD">
      <w:pPr>
        <w:pStyle w:val="DraCorstandard"/>
      </w:pPr>
      <w:r w:rsidRPr="000842B3">
        <w:t>At forte Thamar lacrymas olim dabit,</w:t>
      </w:r>
    </w:p>
    <w:p w14:paraId="5FDA0E01" w14:textId="77777777" w:rsidR="004C299B" w:rsidRPr="000842B3" w:rsidRDefault="00A35221" w:rsidP="00627FBD">
      <w:pPr>
        <w:pStyle w:val="DraCorstandard"/>
      </w:pPr>
      <w:r w:rsidRPr="000842B3">
        <w:t>Largumque deflens imbuet busti situm.</w:t>
      </w:r>
    </w:p>
    <w:p w14:paraId="0E417017" w14:textId="77777777" w:rsidR="004C299B" w:rsidRPr="000842B3" w:rsidRDefault="00A35221" w:rsidP="00627FBD">
      <w:pPr>
        <w:pStyle w:val="DraCorstandard"/>
      </w:pPr>
      <w:r w:rsidRPr="000842B3">
        <w:t>Quam tunc cubabo molliter! quantum ossibus</w:t>
      </w:r>
    </w:p>
    <w:p w14:paraId="683FAB0A" w14:textId="77777777" w:rsidR="004C299B" w:rsidRPr="000842B3" w:rsidRDefault="00A35221" w:rsidP="00627FBD">
      <w:pPr>
        <w:pStyle w:val="DraCorstandard"/>
      </w:pPr>
      <w:r w:rsidRPr="000842B3">
        <w:t>Et deteretur pectori virus meo,</w:t>
      </w:r>
    </w:p>
    <w:p w14:paraId="01ECBE71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(80)</w:t>
      </w:r>
      <w:r w:rsidRPr="000842B3">
        <w:t xml:space="preserve"> Quod nunc in orbem saeuit! infoelix amor,</w:t>
      </w:r>
    </w:p>
    <w:p w14:paraId="684612A5" w14:textId="77777777" w:rsidR="004C299B" w:rsidRPr="000842B3" w:rsidRDefault="00A35221" w:rsidP="00627FBD">
      <w:pPr>
        <w:pStyle w:val="DraCorstandard"/>
      </w:pPr>
      <w:r w:rsidRPr="000842B3">
        <w:t>Quo nec potiri facile, nec iustum est mihi!</w:t>
      </w:r>
    </w:p>
    <w:p w14:paraId="18F359A7" w14:textId="77777777" w:rsidR="004C299B" w:rsidRPr="000842B3" w:rsidRDefault="00A35221" w:rsidP="00627FBD">
      <w:pPr>
        <w:pStyle w:val="DraCorstandard"/>
      </w:pPr>
      <w:r w:rsidRPr="000842B3">
        <w:t>Quocunque vergit animus, in curas redit,</w:t>
      </w:r>
    </w:p>
    <w:p w14:paraId="389BCAF1" w14:textId="77777777" w:rsidR="004C299B" w:rsidRPr="000842B3" w:rsidRDefault="00A35221" w:rsidP="00627FBD">
      <w:pPr>
        <w:pStyle w:val="DraCorstandard"/>
      </w:pPr>
      <w:r w:rsidRPr="000842B3">
        <w:t>Quocumque nutant lumina, implentur sinus,</w:t>
      </w:r>
    </w:p>
    <w:p w14:paraId="6B3CF76E" w14:textId="77777777" w:rsidR="004C299B" w:rsidRPr="000842B3" w:rsidRDefault="00A35221" w:rsidP="00627FBD">
      <w:pPr>
        <w:pStyle w:val="DraCorstandard"/>
      </w:pPr>
      <w:r w:rsidRPr="000842B3">
        <w:t>Purique Soles non magis lucent mihi,</w:t>
      </w:r>
    </w:p>
    <w:p w14:paraId="53309A9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(85)</w:t>
      </w:r>
      <w:r w:rsidRPr="000842B3">
        <w:t xml:space="preserve"> Vt noctem opacam miscuit caecus puer,</w:t>
      </w:r>
    </w:p>
    <w:p w14:paraId="55D64541" w14:textId="77777777" w:rsidR="004C299B" w:rsidRPr="000842B3" w:rsidRDefault="00A35221" w:rsidP="00627FBD">
      <w:pPr>
        <w:pStyle w:val="DraCorstandard"/>
      </w:pPr>
      <w:r w:rsidRPr="000842B3">
        <w:t>Et torua Exynnis fumidam extinxit facem</w:t>
      </w:r>
    </w:p>
    <w:p w14:paraId="60AA7C20" w14:textId="77777777" w:rsidR="004C299B" w:rsidRPr="000842B3" w:rsidRDefault="00A35221" w:rsidP="00627FBD">
      <w:pPr>
        <w:pStyle w:val="DraCorstandard"/>
      </w:pPr>
      <w:r w:rsidRPr="000842B3">
        <w:t>In pectore isto luridam inuoluens stygem.</w:t>
      </w:r>
    </w:p>
    <w:p w14:paraId="5A46E78B" w14:textId="77777777" w:rsidR="004C299B" w:rsidRPr="000842B3" w:rsidRDefault="00A35221" w:rsidP="00627FBD">
      <w:pPr>
        <w:pStyle w:val="DraCorstandard"/>
      </w:pPr>
      <w:r w:rsidRPr="000842B3">
        <w:t>Sed cur querelas diuido in ventum meas?</w:t>
      </w:r>
    </w:p>
    <w:p w14:paraId="0A32207A" w14:textId="77777777" w:rsidR="004C299B" w:rsidRPr="000842B3" w:rsidRDefault="00A35221" w:rsidP="00627FBD">
      <w:pPr>
        <w:pStyle w:val="DraCorstandard"/>
      </w:pPr>
      <w:r w:rsidRPr="000842B3">
        <w:t xml:space="preserve">Nec flammam in auras dissipo? ô malum! </w:t>
      </w:r>
      <w:r w:rsidRPr="000842B3">
        <w:rPr>
          <w:rFonts w:cstheme="minorHAnsi"/>
        </w:rPr>
        <w:t>ô</w:t>
      </w:r>
      <w:r w:rsidRPr="000842B3">
        <w:t xml:space="preserve"> dolor</w:t>
      </w:r>
    </w:p>
    <w:p w14:paraId="728428F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(90)</w:t>
      </w:r>
      <w:r w:rsidRPr="000842B3">
        <w:t xml:space="preserve"> Pungentis oestri, qui mihi torquet iecur!</w:t>
      </w:r>
    </w:p>
    <w:p w14:paraId="24177612" w14:textId="77777777" w:rsidR="004C299B" w:rsidRPr="000842B3" w:rsidRDefault="00A35221" w:rsidP="00627FBD">
      <w:pPr>
        <w:pStyle w:val="DraCorstandard"/>
      </w:pPr>
      <w:r w:rsidRPr="000842B3">
        <w:t>Thamara! quid obstas?qui mihi cumque est labor,</w:t>
      </w:r>
    </w:p>
    <w:p w14:paraId="702447A4" w14:textId="77777777" w:rsidR="004C299B" w:rsidRPr="000842B3" w:rsidRDefault="00A35221" w:rsidP="00627FBD">
      <w:pPr>
        <w:pStyle w:val="DraCorstandard"/>
      </w:pPr>
      <w:r w:rsidRPr="000842B3">
        <w:t>Expressus aegro viscerum suspirio</w:t>
      </w:r>
    </w:p>
    <w:p w14:paraId="58FD16D0" w14:textId="77777777" w:rsidR="004C299B" w:rsidRPr="000842B3" w:rsidRDefault="00A35221" w:rsidP="00627FBD">
      <w:pPr>
        <w:pStyle w:val="DraCorstandard"/>
      </w:pPr>
      <w:r w:rsidRPr="000842B3">
        <w:t>In te redundat, terge formosâ manu</w:t>
      </w:r>
    </w:p>
    <w:p w14:paraId="2855CF5B" w14:textId="77777777" w:rsidR="004C299B" w:rsidRPr="000842B3" w:rsidRDefault="00A35221" w:rsidP="00627FBD">
      <w:pPr>
        <w:pStyle w:val="DraCorstandard"/>
      </w:pPr>
      <w:r w:rsidRPr="000842B3">
        <w:t>Tabem perennem, detere hanc pestem fibris,</w:t>
      </w:r>
    </w:p>
    <w:p w14:paraId="538682DE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(95)</w:t>
      </w:r>
      <w:r w:rsidRPr="000842B3">
        <w:t xml:space="preserve"> Expelle Erynnem, vulnus hoc, quantum patet,</w:t>
      </w:r>
    </w:p>
    <w:p w14:paraId="37545DC5" w14:textId="77777777" w:rsidR="004C299B" w:rsidRPr="000842B3" w:rsidRDefault="00A35221" w:rsidP="00627FBD">
      <w:pPr>
        <w:pStyle w:val="DraCorstandard"/>
      </w:pPr>
      <w:r w:rsidRPr="000842B3">
        <w:t>Tibi relictum est; ô Dea! ô sidus meum!</w:t>
      </w:r>
    </w:p>
    <w:p w14:paraId="5CA9DBAE" w14:textId="77777777" w:rsidR="004C299B" w:rsidRPr="000842B3" w:rsidRDefault="00A35221" w:rsidP="00627FBD">
      <w:pPr>
        <w:pStyle w:val="DraCorstandard"/>
      </w:pPr>
      <w:r w:rsidRPr="000842B3">
        <w:t xml:space="preserve">Thamara! quid obstas? Thamara! </w:t>
      </w:r>
      <w:r w:rsidRPr="000842B3">
        <w:rPr>
          <w:rFonts w:cstheme="minorHAnsi"/>
        </w:rPr>
        <w:t>ô</w:t>
      </w:r>
      <w:r w:rsidRPr="000842B3">
        <w:t xml:space="preserve"> fatum meum</w:t>
      </w:r>
    </w:p>
    <w:p w14:paraId="509A2049" w14:textId="77777777" w:rsidR="004C299B" w:rsidRPr="000842B3" w:rsidRDefault="00A35221" w:rsidP="00627FBD">
      <w:pPr>
        <w:pStyle w:val="DraCorstandard"/>
      </w:pPr>
      <w:r w:rsidRPr="000842B3">
        <w:lastRenderedPageBreak/>
        <w:t>Crudele! Morior! morior! &amp; nunquam, tuis</w:t>
      </w:r>
    </w:p>
    <w:p w14:paraId="6D8C1B06" w14:textId="77777777" w:rsidR="004C299B" w:rsidRPr="000842B3" w:rsidRDefault="00A35221" w:rsidP="00627FBD">
      <w:pPr>
        <w:pStyle w:val="DraCorstandard"/>
      </w:pPr>
      <w:r w:rsidRPr="000842B3">
        <w:t>Si non ab oculis, vlla me adspiciet salus.</w:t>
      </w:r>
    </w:p>
    <w:p w14:paraId="130932B8" w14:textId="54EF289F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1</w:t>
      </w:r>
      <w:r w:rsidR="00627FBD" w:rsidRPr="000842B3">
        <w:rPr>
          <w:rStyle w:val="DraCorpagebeginning"/>
        </w:rPr>
        <w:t>0</w:t>
      </w:r>
    </w:p>
    <w:p w14:paraId="7F3D9491" w14:textId="77777777" w:rsidR="004C299B" w:rsidRPr="000842B3" w:rsidRDefault="00A35221" w:rsidP="00177788">
      <w:pPr>
        <w:pStyle w:val="DraCorstandard"/>
        <w:rPr>
          <w:rStyle w:val="DraCorstagedirectionsetc"/>
        </w:rPr>
      </w:pPr>
      <w:r w:rsidRPr="000842B3">
        <w:rPr>
          <w:rStyle w:val="DraCorstagedirectionsetc"/>
        </w:rPr>
        <w:t>Chorus.</w:t>
      </w:r>
    </w:p>
    <w:p w14:paraId="67DFF13D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(100)</w:t>
      </w:r>
      <w:r w:rsidRPr="000842B3">
        <w:t xml:space="preserve"> NOn tot vario gurgite motus</w:t>
      </w:r>
    </w:p>
    <w:p w14:paraId="6CCF1F02" w14:textId="77777777" w:rsidR="004C299B" w:rsidRPr="000842B3" w:rsidRDefault="00A35221" w:rsidP="00627FBD">
      <w:pPr>
        <w:pStyle w:val="DraCorstandard"/>
      </w:pPr>
      <w:r w:rsidRPr="000842B3">
        <w:t>Euripus agit, nec tot calidis</w:t>
      </w:r>
    </w:p>
    <w:p w14:paraId="604E4089" w14:textId="77777777" w:rsidR="004C299B" w:rsidRPr="000842B3" w:rsidRDefault="00A35221" w:rsidP="00627FBD">
      <w:pPr>
        <w:pStyle w:val="DraCorstandard"/>
      </w:pPr>
      <w:r w:rsidRPr="000842B3">
        <w:t>Ludit arenis Barbara Syrtis;</w:t>
      </w:r>
    </w:p>
    <w:p w14:paraId="109969F9" w14:textId="77777777" w:rsidR="004C299B" w:rsidRPr="000842B3" w:rsidRDefault="00A35221" w:rsidP="00627FBD">
      <w:pPr>
        <w:pStyle w:val="DraCorstandard"/>
      </w:pPr>
      <w:r w:rsidRPr="000842B3">
        <w:t>Non tot laues torquet ab vndis</w:t>
      </w:r>
    </w:p>
    <w:p w14:paraId="0A72CE40" w14:textId="77777777" w:rsidR="004C299B" w:rsidRPr="000842B3" w:rsidRDefault="00A35221" w:rsidP="00627FBD">
      <w:pPr>
        <w:pStyle w:val="DraCorstandard"/>
      </w:pPr>
      <w:r w:rsidRPr="000842B3">
        <w:t>Amphitrute caerula conchas,</w:t>
      </w:r>
    </w:p>
    <w:p w14:paraId="6A0FAA6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(105)</w:t>
      </w:r>
      <w:r w:rsidRPr="000842B3">
        <w:t xml:space="preserve"> Non tot pictos Methymna legit</w:t>
      </w:r>
    </w:p>
    <w:p w14:paraId="3EB7A9DA" w14:textId="77777777" w:rsidR="004C299B" w:rsidRPr="000842B3" w:rsidRDefault="00A35221" w:rsidP="00627FBD">
      <w:pPr>
        <w:pStyle w:val="DraCorstandard"/>
      </w:pPr>
      <w:r w:rsidRPr="000842B3">
        <w:t>Fata racemos; non tot grauidos</w:t>
      </w:r>
    </w:p>
    <w:p w14:paraId="275FC330" w14:textId="77777777" w:rsidR="004C299B" w:rsidRPr="000842B3" w:rsidRDefault="00A35221" w:rsidP="00627FBD">
      <w:pPr>
        <w:pStyle w:val="DraCorstandard"/>
      </w:pPr>
      <w:r w:rsidRPr="000842B3">
        <w:t>Gargara culmos, quot demerso</w:t>
      </w:r>
    </w:p>
    <w:p w14:paraId="0214F2E7" w14:textId="77777777" w:rsidR="004C299B" w:rsidRPr="000842B3" w:rsidRDefault="00A35221" w:rsidP="00627FBD">
      <w:pPr>
        <w:pStyle w:val="DraCorstandard"/>
      </w:pPr>
      <w:r w:rsidRPr="000842B3">
        <w:t>Pectore curas, long</w:t>
      </w:r>
      <w:r w:rsidRPr="000842B3">
        <w:rPr>
          <w:rFonts w:cstheme="minorHAnsi"/>
        </w:rPr>
        <w:t>â</w:t>
      </w:r>
      <w:r w:rsidRPr="000842B3">
        <w:t xml:space="preserve"> nexas</w:t>
      </w:r>
    </w:p>
    <w:p w14:paraId="2ADB476F" w14:textId="77777777" w:rsidR="004C299B" w:rsidRPr="000842B3" w:rsidRDefault="00A35221" w:rsidP="00627FBD">
      <w:pPr>
        <w:pStyle w:val="DraCorstandard"/>
      </w:pPr>
      <w:r w:rsidRPr="000842B3">
        <w:t>Vsque catenâ, vel quot penitus</w:t>
      </w:r>
    </w:p>
    <w:p w14:paraId="54405089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(110)</w:t>
      </w:r>
      <w:r w:rsidRPr="000842B3">
        <w:t xml:space="preserve"> Crudelis amor vulnera miscet.</w:t>
      </w:r>
    </w:p>
    <w:p w14:paraId="405B0FC1" w14:textId="77777777" w:rsidR="004C299B" w:rsidRPr="000842B3" w:rsidRDefault="00A35221" w:rsidP="00627FBD">
      <w:pPr>
        <w:pStyle w:val="DraCorstandard"/>
      </w:pPr>
      <w:r w:rsidRPr="000842B3">
        <w:t>Frustra placidos carpere somnos</w:t>
      </w:r>
    </w:p>
    <w:p w14:paraId="1C0E9E44" w14:textId="77777777" w:rsidR="004C299B" w:rsidRPr="000842B3" w:rsidRDefault="00A35221" w:rsidP="00627FBD">
      <w:pPr>
        <w:pStyle w:val="DraCorstandard"/>
      </w:pPr>
      <w:r w:rsidRPr="000842B3">
        <w:t>Et lethaeo gurgite tentat</w:t>
      </w:r>
    </w:p>
    <w:p w14:paraId="1141EB80" w14:textId="77777777" w:rsidR="004C299B" w:rsidRPr="000842B3" w:rsidRDefault="00A35221" w:rsidP="00627FBD">
      <w:pPr>
        <w:pStyle w:val="DraCorstandard"/>
      </w:pPr>
      <w:r w:rsidRPr="000842B3">
        <w:t>Semper vigiles mergere taedas,</w:t>
      </w:r>
    </w:p>
    <w:p w14:paraId="4081250F" w14:textId="77777777" w:rsidR="004C299B" w:rsidRPr="000842B3" w:rsidRDefault="00A35221" w:rsidP="00627FBD">
      <w:pPr>
        <w:pStyle w:val="DraCorstandard"/>
      </w:pPr>
      <w:r w:rsidRPr="000842B3">
        <w:t>Si quem Paphius laeserit Arcu,</w:t>
      </w:r>
    </w:p>
    <w:p w14:paraId="4371A80B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(115)</w:t>
      </w:r>
      <w:r w:rsidRPr="000842B3">
        <w:t xml:space="preserve"> Non inuita Cypride, pullus.</w:t>
      </w:r>
    </w:p>
    <w:p w14:paraId="489350D1" w14:textId="77777777" w:rsidR="004C299B" w:rsidRPr="000842B3" w:rsidRDefault="00A35221" w:rsidP="00627FBD">
      <w:pPr>
        <w:pStyle w:val="DraCorstandard"/>
      </w:pPr>
      <w:r w:rsidRPr="000842B3">
        <w:t>Cum nocturnis aurea bigis</w:t>
      </w:r>
    </w:p>
    <w:p w14:paraId="73CDBCD7" w14:textId="77777777" w:rsidR="004C299B" w:rsidRPr="000842B3" w:rsidRDefault="00A35221" w:rsidP="00627FBD">
      <w:pPr>
        <w:pStyle w:val="DraCorstandard"/>
      </w:pPr>
      <w:r w:rsidRPr="000842B3">
        <w:t>Delia caecas temperat vmbras</w:t>
      </w:r>
    </w:p>
    <w:p w14:paraId="45755915" w14:textId="77777777" w:rsidR="004C299B" w:rsidRPr="000842B3" w:rsidRDefault="00A35221" w:rsidP="00627FBD">
      <w:pPr>
        <w:pStyle w:val="DraCorstandard"/>
      </w:pPr>
      <w:r w:rsidRPr="000842B3">
        <w:t>Et vaga passim sidera fulgent,</w:t>
      </w:r>
    </w:p>
    <w:p w14:paraId="64CB184E" w14:textId="77777777" w:rsidR="004C299B" w:rsidRPr="000842B3" w:rsidRDefault="00A35221" w:rsidP="00627FBD">
      <w:pPr>
        <w:pStyle w:val="DraCorstandard"/>
      </w:pPr>
      <w:r w:rsidRPr="000842B3">
        <w:t>Numerat longas tetricus horas,</w:t>
      </w:r>
    </w:p>
    <w:p w14:paraId="15201915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(120)</w:t>
      </w:r>
      <w:r w:rsidRPr="000842B3">
        <w:t xml:space="preserve"> Et, solicito nixus cubito</w:t>
      </w:r>
    </w:p>
    <w:p w14:paraId="3935B90B" w14:textId="77777777" w:rsidR="004C299B" w:rsidRPr="000842B3" w:rsidRDefault="00A35221" w:rsidP="00627FBD">
      <w:pPr>
        <w:pStyle w:val="DraCorstandard"/>
      </w:pPr>
      <w:r w:rsidRPr="000842B3">
        <w:t>Suspirando viscera rumpit,</w:t>
      </w:r>
    </w:p>
    <w:p w14:paraId="2FCC8169" w14:textId="77777777" w:rsidR="004C299B" w:rsidRPr="000842B3" w:rsidRDefault="00A35221" w:rsidP="00627FBD">
      <w:pPr>
        <w:pStyle w:val="DraCorstandard"/>
      </w:pPr>
      <w:r w:rsidRPr="000842B3">
        <w:lastRenderedPageBreak/>
        <w:t>Tunc, cum nitido lutea vultu</w:t>
      </w:r>
    </w:p>
    <w:p w14:paraId="7216FB05" w14:textId="77777777" w:rsidR="004C299B" w:rsidRPr="000842B3" w:rsidRDefault="00A35221" w:rsidP="00627FBD">
      <w:pPr>
        <w:pStyle w:val="DraCorstandard"/>
      </w:pPr>
      <w:r w:rsidRPr="000842B3">
        <w:t>Noctem &amp; stellas occupat Eos</w:t>
      </w:r>
    </w:p>
    <w:p w14:paraId="4A61FF14" w14:textId="77777777" w:rsidR="004C299B" w:rsidRPr="000842B3" w:rsidRDefault="00A35221" w:rsidP="00627FBD">
      <w:pPr>
        <w:pStyle w:val="DraCorstandard"/>
      </w:pPr>
      <w:r w:rsidRPr="000842B3">
        <w:t>Spargitque rosas, deserit aegri</w:t>
      </w:r>
    </w:p>
    <w:p w14:paraId="49B5FB1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(125)</w:t>
      </w:r>
      <w:r w:rsidRPr="000842B3">
        <w:t xml:space="preserve"> Taedia lecti, nescitque miser,</w:t>
      </w:r>
    </w:p>
    <w:p w14:paraId="3B6A248D" w14:textId="77777777" w:rsidR="004C299B" w:rsidRPr="000842B3" w:rsidRDefault="00A35221" w:rsidP="00627FBD">
      <w:pPr>
        <w:pStyle w:val="DraCorstandard"/>
      </w:pPr>
      <w:r w:rsidRPr="000842B3">
        <w:t>Quod nusquam auidas vitat Erynnes,</w:t>
      </w:r>
    </w:p>
    <w:p w14:paraId="614022B9" w14:textId="77777777" w:rsidR="004C299B" w:rsidRPr="000842B3" w:rsidRDefault="00A35221" w:rsidP="00627FBD">
      <w:pPr>
        <w:pStyle w:val="DraCorstandard"/>
      </w:pPr>
      <w:r w:rsidRPr="000842B3">
        <w:t>Intestino deditus hosti.</w:t>
      </w:r>
    </w:p>
    <w:p w14:paraId="143792D3" w14:textId="77777777" w:rsidR="004C299B" w:rsidRPr="000842B3" w:rsidRDefault="00A35221" w:rsidP="00627FBD">
      <w:pPr>
        <w:pStyle w:val="DraCorstandard"/>
      </w:pPr>
      <w:r w:rsidRPr="000842B3">
        <w:t>Nulla est lento panacaea malo,</w:t>
      </w:r>
    </w:p>
    <w:p w14:paraId="6244B559" w14:textId="77777777" w:rsidR="004C299B" w:rsidRPr="000842B3" w:rsidRDefault="00A35221" w:rsidP="00627FBD">
      <w:pPr>
        <w:pStyle w:val="DraCorstandard"/>
      </w:pPr>
      <w:r w:rsidRPr="000842B3">
        <w:t>Et perpetuo carpitur igni,</w:t>
      </w:r>
    </w:p>
    <w:p w14:paraId="4766075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(130)</w:t>
      </w:r>
      <w:r w:rsidRPr="000842B3">
        <w:t xml:space="preserve"> Quisquis vetitos arsit amores:</w:t>
      </w:r>
    </w:p>
    <w:p w14:paraId="4D9C0723" w14:textId="77777777" w:rsidR="004C299B" w:rsidRPr="000842B3" w:rsidRDefault="00A35221" w:rsidP="00627FBD">
      <w:pPr>
        <w:pStyle w:val="DraCorstandard"/>
      </w:pPr>
      <w:r w:rsidRPr="000842B3">
        <w:t>Quamuis Tyrio fulgeat ostro,</w:t>
      </w:r>
    </w:p>
    <w:p w14:paraId="78F17BC4" w14:textId="77777777" w:rsidR="004C299B" w:rsidRPr="000842B3" w:rsidRDefault="00A35221" w:rsidP="00627FBD">
      <w:pPr>
        <w:pStyle w:val="DraCorstandard"/>
      </w:pPr>
      <w:r w:rsidRPr="000842B3">
        <w:t>Et regali fretus lituo</w:t>
      </w:r>
    </w:p>
    <w:p w14:paraId="436E5B46" w14:textId="77777777" w:rsidR="004C299B" w:rsidRPr="000842B3" w:rsidRDefault="00A35221" w:rsidP="00627FBD">
      <w:pPr>
        <w:pStyle w:val="DraCorstandard"/>
      </w:pPr>
      <w:r w:rsidRPr="000842B3">
        <w:t>Scribat populis iura sub actis,</w:t>
      </w:r>
    </w:p>
    <w:p w14:paraId="389B1EE3" w14:textId="77777777" w:rsidR="004C299B" w:rsidRPr="000842B3" w:rsidRDefault="00A35221" w:rsidP="00627FBD">
      <w:pPr>
        <w:pStyle w:val="DraCorstandard"/>
      </w:pPr>
      <w:r w:rsidRPr="000842B3">
        <w:t>Ipse aeternâ compede vinctus</w:t>
      </w:r>
    </w:p>
    <w:p w14:paraId="479F460B" w14:textId="2CFFD722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11</w:t>
      </w:r>
    </w:p>
    <w:p w14:paraId="24CD27FC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(135)</w:t>
      </w:r>
      <w:r w:rsidRPr="000842B3">
        <w:t xml:space="preserve"> Mollis pueri victima, noxae</w:t>
      </w:r>
    </w:p>
    <w:p w14:paraId="6E0290D0" w14:textId="77777777" w:rsidR="004C299B" w:rsidRPr="000842B3" w:rsidRDefault="00A35221" w:rsidP="00627FBD">
      <w:pPr>
        <w:pStyle w:val="DraCorstandard"/>
      </w:pPr>
      <w:r w:rsidRPr="000842B3">
        <w:t>Deditus, vdâ vilior algâ,</w:t>
      </w:r>
    </w:p>
    <w:p w14:paraId="3DAE5728" w14:textId="77777777" w:rsidR="004C299B" w:rsidRPr="000842B3" w:rsidRDefault="00A35221" w:rsidP="00627FBD">
      <w:pPr>
        <w:pStyle w:val="DraCorstandard"/>
      </w:pPr>
      <w:r w:rsidRPr="000842B3">
        <w:t>Importuno seruit amori.</w:t>
      </w:r>
    </w:p>
    <w:p w14:paraId="495D5DFA" w14:textId="77777777" w:rsidR="004C299B" w:rsidRPr="000842B3" w:rsidRDefault="00A35221" w:rsidP="00627FBD">
      <w:pPr>
        <w:pStyle w:val="DraCorstandard"/>
      </w:pPr>
      <w:r w:rsidRPr="000842B3">
        <w:t>Ridet, lacrymat, sperat, metuit,</w:t>
      </w:r>
    </w:p>
    <w:p w14:paraId="60F366AA" w14:textId="77777777" w:rsidR="004C299B" w:rsidRPr="000842B3" w:rsidRDefault="00A35221" w:rsidP="00627FBD">
      <w:pPr>
        <w:pStyle w:val="DraCorstandard"/>
      </w:pPr>
      <w:r w:rsidRPr="000842B3">
        <w:t>Aestuat, horret, torpet, anhelat,</w:t>
      </w:r>
    </w:p>
    <w:p w14:paraId="18D2C25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(140)</w:t>
      </w:r>
      <w:r w:rsidRPr="000842B3">
        <w:t xml:space="preserve"> Rapitur, trahitur, figitur, haeret:</w:t>
      </w:r>
    </w:p>
    <w:p w14:paraId="7CA9C62A" w14:textId="77777777" w:rsidR="004C299B" w:rsidRPr="000842B3" w:rsidRDefault="00A35221" w:rsidP="00627FBD">
      <w:pPr>
        <w:pStyle w:val="DraCorstandard"/>
      </w:pPr>
      <w:r w:rsidRPr="000842B3">
        <w:t>Vt dura silex, aut quae tumidis</w:t>
      </w:r>
    </w:p>
    <w:p w14:paraId="426C6237" w14:textId="77777777" w:rsidR="004C299B" w:rsidRPr="000842B3" w:rsidRDefault="00A35221" w:rsidP="00627FBD">
      <w:pPr>
        <w:pStyle w:val="DraCorstandard"/>
      </w:pPr>
      <w:r w:rsidRPr="000842B3">
        <w:t>Extat scopulis arida cautes:</w:t>
      </w:r>
    </w:p>
    <w:p w14:paraId="5D05F336" w14:textId="77777777" w:rsidR="004C299B" w:rsidRPr="000842B3" w:rsidRDefault="00A35221" w:rsidP="00627FBD">
      <w:pPr>
        <w:pStyle w:val="DraCorstandard"/>
      </w:pPr>
      <w:r w:rsidRPr="000842B3">
        <w:t>Audet, trepidat, buxoque magis</w:t>
      </w:r>
    </w:p>
    <w:p w14:paraId="47D7DA95" w14:textId="77777777" w:rsidR="004C299B" w:rsidRPr="000842B3" w:rsidRDefault="00A35221" w:rsidP="00627FBD">
      <w:pPr>
        <w:pStyle w:val="DraCorstandard"/>
      </w:pPr>
      <w:r w:rsidRPr="000842B3">
        <w:t>Pallidus iterum vota remittit,</w:t>
      </w:r>
    </w:p>
    <w:p w14:paraId="19E860B5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(145)</w:t>
      </w:r>
      <w:r w:rsidRPr="000842B3">
        <w:t xml:space="preserve"> Semperque aliquid moret, &amp; horret,</w:t>
      </w:r>
    </w:p>
    <w:p w14:paraId="6BA52866" w14:textId="77777777" w:rsidR="004C299B" w:rsidRPr="000842B3" w:rsidRDefault="00A35221" w:rsidP="00627FBD">
      <w:pPr>
        <w:pStyle w:val="DraCorstandard"/>
      </w:pPr>
      <w:r w:rsidRPr="000842B3">
        <w:t>Qui pistrino cogitur isto.</w:t>
      </w:r>
    </w:p>
    <w:p w14:paraId="72761914" w14:textId="77777777" w:rsidR="004C299B" w:rsidRPr="000842B3" w:rsidRDefault="00A35221" w:rsidP="00627FBD">
      <w:pPr>
        <w:pStyle w:val="DraCorstandard"/>
      </w:pPr>
      <w:r w:rsidRPr="000842B3">
        <w:lastRenderedPageBreak/>
        <w:t>Heu! quam mallet voluere saxum,</w:t>
      </w:r>
    </w:p>
    <w:p w14:paraId="027ED962" w14:textId="77777777" w:rsidR="004C299B" w:rsidRPr="000842B3" w:rsidRDefault="00A35221" w:rsidP="00627FBD">
      <w:pPr>
        <w:pStyle w:val="DraCorstandard"/>
      </w:pPr>
      <w:r w:rsidRPr="000842B3">
        <w:t>Aut praecipiti restare rotae,</w:t>
      </w:r>
    </w:p>
    <w:p w14:paraId="04E46714" w14:textId="77777777" w:rsidR="004C299B" w:rsidRPr="000842B3" w:rsidRDefault="00A35221" w:rsidP="00627FBD">
      <w:pPr>
        <w:pStyle w:val="DraCorstandard"/>
      </w:pPr>
      <w:r w:rsidRPr="000842B3">
        <w:t>Vrgere cauam protinus vrnam,</w:t>
      </w:r>
    </w:p>
    <w:p w14:paraId="12756D0C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(150)</w:t>
      </w:r>
      <w:r w:rsidRPr="000842B3">
        <w:t xml:space="preserve"> Inconsumptum praestare iecur</w:t>
      </w:r>
    </w:p>
    <w:p w14:paraId="1935D892" w14:textId="77777777" w:rsidR="004C299B" w:rsidRPr="000842B3" w:rsidRDefault="00A35221" w:rsidP="00627FBD">
      <w:pPr>
        <w:pStyle w:val="DraCorstandard"/>
      </w:pPr>
      <w:r w:rsidRPr="000842B3">
        <w:t>Miluo, aut aquilae semper hianti,</w:t>
      </w:r>
    </w:p>
    <w:p w14:paraId="4FFECC3D" w14:textId="77777777" w:rsidR="004C299B" w:rsidRPr="000842B3" w:rsidRDefault="00A35221" w:rsidP="00627FBD">
      <w:pPr>
        <w:pStyle w:val="DraCorstandard"/>
      </w:pPr>
      <w:r w:rsidRPr="000842B3">
        <w:t>Tauri gelidâ rupe ligatus.</w:t>
      </w:r>
    </w:p>
    <w:p w14:paraId="58EEDB10" w14:textId="77777777" w:rsidR="004C299B" w:rsidRPr="000842B3" w:rsidRDefault="00A35221" w:rsidP="00627FBD">
      <w:pPr>
        <w:pStyle w:val="DraCorstandard"/>
      </w:pPr>
      <w:r w:rsidRPr="000842B3">
        <w:t>Aut si flammis omnia debet,</w:t>
      </w:r>
    </w:p>
    <w:p w14:paraId="44BE1D45" w14:textId="77777777" w:rsidR="004C299B" w:rsidRPr="000842B3" w:rsidRDefault="00A35221" w:rsidP="00627FBD">
      <w:pPr>
        <w:pStyle w:val="DraCorstandard"/>
      </w:pPr>
      <w:r w:rsidRPr="000842B3">
        <w:t>Mallet Siculos inter cineres,</w:t>
      </w:r>
    </w:p>
    <w:p w14:paraId="5A5017A0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(155)</w:t>
      </w:r>
      <w:r w:rsidRPr="000842B3">
        <w:t xml:space="preserve"> Late grauidâ conditus Aetnâ</w:t>
      </w:r>
    </w:p>
    <w:p w14:paraId="24B86943" w14:textId="77777777" w:rsidR="004C299B" w:rsidRPr="000842B3" w:rsidRDefault="00A35221" w:rsidP="00627FBD">
      <w:pPr>
        <w:pStyle w:val="DraCorstandard"/>
      </w:pPr>
      <w:r w:rsidRPr="000842B3">
        <w:t>Spirare olidos vsque caminos</w:t>
      </w:r>
    </w:p>
    <w:p w14:paraId="2769D3F5" w14:textId="77777777" w:rsidR="004C299B" w:rsidRPr="000842B3" w:rsidRDefault="00A35221" w:rsidP="00627FBD">
      <w:pPr>
        <w:pStyle w:val="DraCorstandard"/>
      </w:pPr>
      <w:r w:rsidRPr="000842B3">
        <w:t>Et sulfureas voluere taedas.</w:t>
      </w:r>
    </w:p>
    <w:p w14:paraId="53F6D2F9" w14:textId="77777777" w:rsidR="004C299B" w:rsidRPr="000842B3" w:rsidRDefault="00A35221" w:rsidP="00627FBD">
      <w:pPr>
        <w:pStyle w:val="DraCorstandard"/>
      </w:pPr>
      <w:r w:rsidRPr="000842B3">
        <w:t>Quid te curis frustra maceras?</w:t>
      </w:r>
    </w:p>
    <w:p w14:paraId="42CF945E" w14:textId="77777777" w:rsidR="004C299B" w:rsidRPr="000842B3" w:rsidRDefault="00A35221" w:rsidP="00627FBD">
      <w:pPr>
        <w:pStyle w:val="DraCorstandard"/>
      </w:pPr>
      <w:r w:rsidRPr="000842B3">
        <w:t>Quid te exagitas nobilis Amnon?</w:t>
      </w:r>
    </w:p>
    <w:p w14:paraId="142AC8CB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(160)</w:t>
      </w:r>
      <w:r w:rsidRPr="000842B3">
        <w:t xml:space="preserve"> Quis tibi vultum contrahit horror?</w:t>
      </w:r>
    </w:p>
    <w:p w14:paraId="046D5DD0" w14:textId="77777777" w:rsidR="004C299B" w:rsidRPr="000842B3" w:rsidRDefault="00A35221" w:rsidP="00627FBD">
      <w:pPr>
        <w:pStyle w:val="DraCorstandard"/>
      </w:pPr>
      <w:r w:rsidRPr="000842B3">
        <w:t>Ah! cur teneri stillant oculi,</w:t>
      </w:r>
    </w:p>
    <w:p w14:paraId="17D8D6B9" w14:textId="77777777" w:rsidR="004C299B" w:rsidRPr="000842B3" w:rsidRDefault="00A35221" w:rsidP="00627FBD">
      <w:pPr>
        <w:pStyle w:val="DraCorstandard"/>
      </w:pPr>
      <w:r w:rsidRPr="000842B3">
        <w:t>Aut quis lacrymas concitat istas?</w:t>
      </w:r>
    </w:p>
    <w:p w14:paraId="71365797" w14:textId="77777777" w:rsidR="004C299B" w:rsidRPr="000842B3" w:rsidRDefault="00A35221" w:rsidP="00627FBD">
      <w:pPr>
        <w:pStyle w:val="DraCorstandard"/>
      </w:pPr>
      <w:r w:rsidRPr="000842B3">
        <w:t>Dirum est aliquid, quodcumque doles,</w:t>
      </w:r>
    </w:p>
    <w:p w14:paraId="296A789D" w14:textId="77777777" w:rsidR="004C299B" w:rsidRPr="000842B3" w:rsidRDefault="00A35221" w:rsidP="00627FBD">
      <w:pPr>
        <w:pStyle w:val="DraCorstandard"/>
      </w:pPr>
      <w:r w:rsidRPr="000842B3">
        <w:t>Quod te centro pectoris vrit,</w:t>
      </w:r>
    </w:p>
    <w:p w14:paraId="04821ECD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(165)</w:t>
      </w:r>
      <w:r w:rsidRPr="000842B3">
        <w:t xml:space="preserve"> Quod nec flendo lenire queas,</w:t>
      </w:r>
    </w:p>
    <w:p w14:paraId="68C3E1F7" w14:textId="77777777" w:rsidR="004C299B" w:rsidRPr="000842B3" w:rsidRDefault="00A35221" w:rsidP="00627FBD">
      <w:pPr>
        <w:pStyle w:val="DraCorstandard"/>
      </w:pPr>
      <w:r w:rsidRPr="000842B3">
        <w:t>Quamuis largo fonte madescens</w:t>
      </w:r>
    </w:p>
    <w:p w14:paraId="220A984C" w14:textId="77777777" w:rsidR="004C299B" w:rsidRPr="000842B3" w:rsidRDefault="00A35221" w:rsidP="00627FBD">
      <w:pPr>
        <w:pStyle w:val="DraCorstandard"/>
      </w:pPr>
      <w:r w:rsidRPr="000842B3">
        <w:t>Totam haurires pectoris vrnam.</w:t>
      </w:r>
    </w:p>
    <w:p w14:paraId="7EA663EA" w14:textId="77777777" w:rsidR="004C299B" w:rsidRPr="000842B3" w:rsidRDefault="00A35221" w:rsidP="00627FBD">
      <w:pPr>
        <w:pStyle w:val="DraCorstandard"/>
      </w:pPr>
      <w:r w:rsidRPr="000842B3">
        <w:t>Nunquam lacrymis satiatur amor,</w:t>
      </w:r>
    </w:p>
    <w:p w14:paraId="41C35D43" w14:textId="77777777" w:rsidR="004C299B" w:rsidRPr="000842B3" w:rsidRDefault="00A35221" w:rsidP="00627FBD">
      <w:pPr>
        <w:pStyle w:val="DraCorstandard"/>
      </w:pPr>
      <w:r w:rsidRPr="000842B3">
        <w:t>Et si Oceano mergere tentes,</w:t>
      </w:r>
    </w:p>
    <w:p w14:paraId="19972BE5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(170)</w:t>
      </w:r>
      <w:r w:rsidRPr="000842B3">
        <w:t xml:space="preserve"> Nunquam labem diluis istam.</w:t>
      </w:r>
    </w:p>
    <w:p w14:paraId="3DC6E2D8" w14:textId="77777777" w:rsidR="004C299B" w:rsidRPr="000842B3" w:rsidRDefault="00A35221" w:rsidP="00627FBD">
      <w:pPr>
        <w:pStyle w:val="DraCorstandard"/>
      </w:pPr>
      <w:r w:rsidRPr="000842B3">
        <w:t>Heu me! vbi lepidae forma iuuenta,</w:t>
      </w:r>
    </w:p>
    <w:p w14:paraId="251C6F45" w14:textId="77777777" w:rsidR="004C299B" w:rsidRPr="000842B3" w:rsidRDefault="00A35221" w:rsidP="00627FBD">
      <w:pPr>
        <w:pStyle w:val="DraCorstandard"/>
      </w:pPr>
      <w:r w:rsidRPr="000842B3">
        <w:t>Hilarique oculi, roseaeque genae,</w:t>
      </w:r>
    </w:p>
    <w:p w14:paraId="529E1402" w14:textId="77777777" w:rsidR="004C299B" w:rsidRPr="000842B3" w:rsidRDefault="00A35221" w:rsidP="00627FBD">
      <w:pPr>
        <w:pStyle w:val="DraCorstandard"/>
      </w:pPr>
      <w:r w:rsidRPr="000842B3">
        <w:lastRenderedPageBreak/>
        <w:t>Et quae te olim fingere pulcrum</w:t>
      </w:r>
    </w:p>
    <w:p w14:paraId="63E771E5" w14:textId="3588095D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12</w:t>
      </w:r>
    </w:p>
    <w:p w14:paraId="1BC2850B" w14:textId="77777777" w:rsidR="004C299B" w:rsidRPr="000842B3" w:rsidRDefault="00A35221" w:rsidP="00627FBD">
      <w:pPr>
        <w:pStyle w:val="DraCorstandard"/>
      </w:pPr>
      <w:r w:rsidRPr="000842B3">
        <w:t>Succo poterat lactea pubes?</w:t>
      </w:r>
    </w:p>
    <w:p w14:paraId="35FA98A9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(175)</w:t>
      </w:r>
      <w:r w:rsidRPr="000842B3">
        <w:t xml:space="preserve"> Omnia dirus consumpsit amor,</w:t>
      </w:r>
    </w:p>
    <w:p w14:paraId="6E2E4561" w14:textId="77777777" w:rsidR="004C299B" w:rsidRPr="000842B3" w:rsidRDefault="00A35221" w:rsidP="00627FBD">
      <w:pPr>
        <w:pStyle w:val="DraCorstandard"/>
      </w:pPr>
      <w:r w:rsidRPr="000842B3">
        <w:t>Et crudeli tabe peredit.</w:t>
      </w:r>
    </w:p>
    <w:p w14:paraId="31212E25" w14:textId="77777777" w:rsidR="004C299B" w:rsidRPr="000842B3" w:rsidRDefault="00A35221" w:rsidP="00627FBD">
      <w:pPr>
        <w:pStyle w:val="DraCorstandard"/>
      </w:pPr>
      <w:r w:rsidRPr="000842B3">
        <w:t>Non iam trepidos figere ceruos,</w:t>
      </w:r>
    </w:p>
    <w:p w14:paraId="0BC54763" w14:textId="77777777" w:rsidR="004C299B" w:rsidRPr="000842B3" w:rsidRDefault="00A35221" w:rsidP="00627FBD">
      <w:pPr>
        <w:pStyle w:val="DraCorstandard"/>
      </w:pPr>
      <w:r w:rsidRPr="000842B3">
        <w:t>Ne vacat altum lustrare nemus,</w:t>
      </w:r>
    </w:p>
    <w:p w14:paraId="67FD96A0" w14:textId="77777777" w:rsidR="004C299B" w:rsidRPr="000842B3" w:rsidRDefault="00A35221" w:rsidP="00627FBD">
      <w:pPr>
        <w:pStyle w:val="DraCorstandard"/>
      </w:pPr>
      <w:r w:rsidRPr="000842B3">
        <w:t>Qua frondosas implexa comas</w:t>
      </w:r>
    </w:p>
    <w:p w14:paraId="38584FE9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(180)</w:t>
      </w:r>
      <w:r w:rsidRPr="000842B3">
        <w:t xml:space="preserve"> Bersaba veteres arrigit ornos,</w:t>
      </w:r>
    </w:p>
    <w:p w14:paraId="71159A6B" w14:textId="77777777" w:rsidR="004C299B" w:rsidRPr="000842B3" w:rsidRDefault="00A35221" w:rsidP="00627FBD">
      <w:pPr>
        <w:pStyle w:val="DraCorstandard"/>
      </w:pPr>
      <w:r w:rsidRPr="000842B3">
        <w:t>Non quadriiugos flectere currus,</w:t>
      </w:r>
    </w:p>
    <w:p w14:paraId="63C29A71" w14:textId="77777777" w:rsidR="004C299B" w:rsidRPr="000842B3" w:rsidRDefault="00A35221" w:rsidP="00627FBD">
      <w:pPr>
        <w:pStyle w:val="DraCorstandard"/>
      </w:pPr>
      <w:r w:rsidRPr="000842B3">
        <w:t>Non difficiles radere metas,</w:t>
      </w:r>
    </w:p>
    <w:p w14:paraId="49388B74" w14:textId="77777777" w:rsidR="004C299B" w:rsidRPr="000842B3" w:rsidRDefault="00A35221" w:rsidP="00627FBD">
      <w:pPr>
        <w:pStyle w:val="DraCorstandard"/>
      </w:pPr>
      <w:r w:rsidRPr="000842B3">
        <w:t>Non &amp; pariles stringere caestus,</w:t>
      </w:r>
    </w:p>
    <w:p w14:paraId="623EE900" w14:textId="77777777" w:rsidR="004C299B" w:rsidRPr="000842B3" w:rsidRDefault="00A35221" w:rsidP="00627FBD">
      <w:pPr>
        <w:pStyle w:val="DraCorstandard"/>
      </w:pPr>
      <w:r w:rsidRPr="000842B3">
        <w:t>Non baleares vertere fundas,</w:t>
      </w:r>
    </w:p>
    <w:p w14:paraId="47D03DBA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(185)</w:t>
      </w:r>
      <w:r w:rsidRPr="000842B3">
        <w:t xml:space="preserve"> Aut pancraticos cogere nexus.</w:t>
      </w:r>
    </w:p>
    <w:p w14:paraId="294AEC46" w14:textId="77777777" w:rsidR="004C299B" w:rsidRPr="000842B3" w:rsidRDefault="00A35221" w:rsidP="00627FBD">
      <w:pPr>
        <w:pStyle w:val="DraCorstandard"/>
      </w:pPr>
      <w:r w:rsidRPr="000842B3">
        <w:t>Nec dulcisona carmina citharae</w:t>
      </w:r>
    </w:p>
    <w:p w14:paraId="34696AD7" w14:textId="77777777" w:rsidR="004C299B" w:rsidRPr="000842B3" w:rsidRDefault="00A35221" w:rsidP="00627FBD">
      <w:pPr>
        <w:pStyle w:val="DraCorstandard"/>
      </w:pPr>
      <w:r w:rsidRPr="000842B3">
        <w:t>Lenimen habent, aut grata lyra</w:t>
      </w:r>
    </w:p>
    <w:p w14:paraId="3B925749" w14:textId="77777777" w:rsidR="004C299B" w:rsidRPr="000842B3" w:rsidRDefault="00A35221" w:rsidP="00627FBD">
      <w:pPr>
        <w:pStyle w:val="DraCorstandard"/>
      </w:pPr>
      <w:r w:rsidRPr="000842B3">
        <w:t>Murmura possunt ducere somnos.</w:t>
      </w:r>
    </w:p>
    <w:p w14:paraId="317807A4" w14:textId="77777777" w:rsidR="004C299B" w:rsidRPr="000842B3" w:rsidRDefault="00A35221" w:rsidP="00627FBD">
      <w:pPr>
        <w:pStyle w:val="DraCorstandard"/>
      </w:pPr>
      <w:r w:rsidRPr="000842B3">
        <w:t>Inter lacrymas musica luget,</w:t>
      </w:r>
    </w:p>
    <w:p w14:paraId="328E3B14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(190)</w:t>
      </w:r>
      <w:r w:rsidRPr="000842B3">
        <w:t xml:space="preserve"> Etsi implacidas occupet aures,</w:t>
      </w:r>
    </w:p>
    <w:p w14:paraId="02B70050" w14:textId="77777777" w:rsidR="004C299B" w:rsidRPr="000842B3" w:rsidRDefault="00A35221" w:rsidP="00627FBD">
      <w:pPr>
        <w:pStyle w:val="DraCorstandard"/>
      </w:pPr>
      <w:r w:rsidRPr="000842B3">
        <w:t>Tetrica surdo fabula stridet.</w:t>
      </w:r>
    </w:p>
    <w:p w14:paraId="5822443D" w14:textId="77777777" w:rsidR="004C299B" w:rsidRPr="000842B3" w:rsidRDefault="00A35221" w:rsidP="00627FBD">
      <w:pPr>
        <w:pStyle w:val="DraCorstandard"/>
      </w:pPr>
      <w:r w:rsidRPr="000842B3">
        <w:t>Omnia vincit crudelis amor,</w:t>
      </w:r>
    </w:p>
    <w:p w14:paraId="7412768D" w14:textId="77777777" w:rsidR="004C299B" w:rsidRPr="000842B3" w:rsidRDefault="00A35221" w:rsidP="00627FBD">
      <w:pPr>
        <w:pStyle w:val="DraCorstandard"/>
      </w:pPr>
      <w:r w:rsidRPr="000842B3">
        <w:t>Et sperando vulnera nutrit.</w:t>
      </w:r>
    </w:p>
    <w:p w14:paraId="55EE9FCB" w14:textId="77777777" w:rsidR="004C299B" w:rsidRPr="000842B3" w:rsidRDefault="00A35221" w:rsidP="00627FBD">
      <w:pPr>
        <w:pStyle w:val="DraCorstandard"/>
      </w:pPr>
      <w:r w:rsidRPr="000842B3">
        <w:t>Iacob timidae Matris alumnus,</w:t>
      </w:r>
    </w:p>
    <w:p w14:paraId="2C7DC128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(195)</w:t>
      </w:r>
      <w:r w:rsidRPr="000842B3">
        <w:t xml:space="preserve"> Iussus patrium mutare solum,</w:t>
      </w:r>
    </w:p>
    <w:p w14:paraId="7D9FA455" w14:textId="77777777" w:rsidR="004C299B" w:rsidRPr="000842B3" w:rsidRDefault="00A35221" w:rsidP="00627FBD">
      <w:pPr>
        <w:pStyle w:val="DraCorstandard"/>
      </w:pPr>
      <w:r w:rsidRPr="000842B3">
        <w:t>Et diuersas quaerere terras,</w:t>
      </w:r>
    </w:p>
    <w:p w14:paraId="20B25B11" w14:textId="77777777" w:rsidR="004C299B" w:rsidRPr="000842B3" w:rsidRDefault="00A35221" w:rsidP="00627FBD">
      <w:pPr>
        <w:pStyle w:val="DraCorstandard"/>
      </w:pPr>
      <w:r w:rsidRPr="000842B3">
        <w:t>Consanguine â Rachele calet,</w:t>
      </w:r>
    </w:p>
    <w:p w14:paraId="73C6115E" w14:textId="77777777" w:rsidR="004C299B" w:rsidRPr="000842B3" w:rsidRDefault="00A35221" w:rsidP="00627FBD">
      <w:pPr>
        <w:pStyle w:val="DraCorstandard"/>
      </w:pPr>
      <w:r w:rsidRPr="000842B3">
        <w:lastRenderedPageBreak/>
        <w:t>Et connubij tempora pactus</w:t>
      </w:r>
    </w:p>
    <w:p w14:paraId="48DE2A19" w14:textId="77777777" w:rsidR="004C299B" w:rsidRPr="000842B3" w:rsidRDefault="00A35221" w:rsidP="00627FBD">
      <w:pPr>
        <w:pStyle w:val="DraCorstandard"/>
      </w:pPr>
      <w:r w:rsidRPr="000842B3">
        <w:t>Septem lentas transigit hyemes,</w:t>
      </w:r>
    </w:p>
    <w:p w14:paraId="786EFEF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(200)</w:t>
      </w:r>
      <w:r w:rsidRPr="000842B3">
        <w:t xml:space="preserve"> Tum morosi fraude Labani</w:t>
      </w:r>
    </w:p>
    <w:p w14:paraId="4E6CD610" w14:textId="77777777" w:rsidR="004C299B" w:rsidRPr="000842B3" w:rsidRDefault="00A35221" w:rsidP="00627FBD">
      <w:pPr>
        <w:pStyle w:val="DraCorstandard"/>
      </w:pPr>
      <w:r w:rsidRPr="000842B3">
        <w:t>Iterum longos deuorat annos,</w:t>
      </w:r>
    </w:p>
    <w:p w14:paraId="49D7E8B6" w14:textId="77777777" w:rsidR="004C299B" w:rsidRPr="000842B3" w:rsidRDefault="00A35221" w:rsidP="00627FBD">
      <w:pPr>
        <w:pStyle w:val="DraCorstandard"/>
      </w:pPr>
      <w:r w:rsidRPr="000842B3">
        <w:t>Lectae thalamum virginis ardens.</w:t>
      </w:r>
    </w:p>
    <w:p w14:paraId="66CFCC4D" w14:textId="77777777" w:rsidR="004C299B" w:rsidRPr="000842B3" w:rsidRDefault="00A35221" w:rsidP="00627FBD">
      <w:pPr>
        <w:pStyle w:val="DraCorstandard"/>
      </w:pPr>
      <w:r w:rsidRPr="000842B3">
        <w:t>Sampson valido robore fortis,</w:t>
      </w:r>
    </w:p>
    <w:p w14:paraId="6D7966D0" w14:textId="77777777" w:rsidR="004C299B" w:rsidRPr="000842B3" w:rsidRDefault="00A35221" w:rsidP="00627FBD">
      <w:pPr>
        <w:pStyle w:val="DraCorstandard"/>
      </w:pPr>
      <w:r w:rsidRPr="000842B3">
        <w:t>Cui ludus erat cominus vrsos</w:t>
      </w:r>
    </w:p>
    <w:p w14:paraId="332654C4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(205)</w:t>
      </w:r>
      <w:r w:rsidRPr="000842B3">
        <w:t xml:space="preserve"> Stringere, &amp; auidos sternere scimnos,</w:t>
      </w:r>
    </w:p>
    <w:p w14:paraId="5F4A7CEA" w14:textId="77777777" w:rsidR="004C299B" w:rsidRPr="000842B3" w:rsidRDefault="00A35221" w:rsidP="00627FBD">
      <w:pPr>
        <w:pStyle w:val="DraCorstandard"/>
      </w:pPr>
      <w:r w:rsidRPr="000842B3">
        <w:t>Aut mandibulâ caedere densos</w:t>
      </w:r>
    </w:p>
    <w:p w14:paraId="705D9AB1" w14:textId="77777777" w:rsidR="004C299B" w:rsidRPr="000842B3" w:rsidRDefault="00A35221" w:rsidP="00627FBD">
      <w:pPr>
        <w:pStyle w:val="DraCorstandard"/>
      </w:pPr>
      <w:r w:rsidRPr="000842B3">
        <w:t>Protinus hostes, vni potuit</w:t>
      </w:r>
    </w:p>
    <w:p w14:paraId="1064A07A" w14:textId="77777777" w:rsidR="004C299B" w:rsidRPr="000842B3" w:rsidRDefault="00A35221" w:rsidP="00627FBD">
      <w:pPr>
        <w:pStyle w:val="DraCorstandard"/>
      </w:pPr>
      <w:r w:rsidRPr="000842B3">
        <w:t>Cedere culpae, blandoque sinu</w:t>
      </w:r>
    </w:p>
    <w:p w14:paraId="1B42AB15" w14:textId="77777777" w:rsidR="004C299B" w:rsidRPr="000842B3" w:rsidRDefault="00A35221" w:rsidP="00627FBD">
      <w:pPr>
        <w:pStyle w:val="DraCorstandard"/>
      </w:pPr>
      <w:r w:rsidRPr="000842B3">
        <w:t>Bellicis aegros mersit ocellos.</w:t>
      </w:r>
    </w:p>
    <w:p w14:paraId="7EB134B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(210)</w:t>
      </w:r>
      <w:r w:rsidRPr="000842B3">
        <w:t xml:space="preserve"> Illa arcanum radere crinem,</w:t>
      </w:r>
    </w:p>
    <w:p w14:paraId="7C5F0D6A" w14:textId="77777777" w:rsidR="004C299B" w:rsidRPr="000842B3" w:rsidRDefault="00A35221" w:rsidP="00627FBD">
      <w:pPr>
        <w:pStyle w:val="DraCorstandard"/>
      </w:pPr>
      <w:r w:rsidRPr="000842B3">
        <w:t>Et secretae forficis ausu</w:t>
      </w:r>
    </w:p>
    <w:p w14:paraId="45F35547" w14:textId="77777777" w:rsidR="004C299B" w:rsidRPr="000842B3" w:rsidRDefault="00A35221" w:rsidP="00627FBD">
      <w:pPr>
        <w:pStyle w:val="DraCorstandard"/>
      </w:pPr>
      <w:r w:rsidRPr="000842B3">
        <w:t>Cincinnatam verrere caluam.</w:t>
      </w:r>
    </w:p>
    <w:p w14:paraId="69837B9F" w14:textId="48A27D51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13</w:t>
      </w:r>
    </w:p>
    <w:p w14:paraId="19182725" w14:textId="77777777" w:rsidR="004C299B" w:rsidRPr="000842B3" w:rsidRDefault="00A35221" w:rsidP="00627FBD">
      <w:pPr>
        <w:pStyle w:val="DraCorstandard"/>
      </w:pPr>
      <w:r w:rsidRPr="000842B3">
        <w:t>Quid tunc animi, quid mentis erat</w:t>
      </w:r>
    </w:p>
    <w:p w14:paraId="496F9AE7" w14:textId="77777777" w:rsidR="004C299B" w:rsidRPr="000842B3" w:rsidRDefault="00A35221" w:rsidP="00627FBD">
      <w:pPr>
        <w:pStyle w:val="DraCorstandard"/>
      </w:pPr>
      <w:r w:rsidRPr="000842B3">
        <w:t>Inclyte Sampson? cum te longâ</w:t>
      </w:r>
    </w:p>
    <w:p w14:paraId="7AE8433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(215)</w:t>
      </w:r>
      <w:r w:rsidRPr="000842B3">
        <w:t xml:space="preserve"> Compede nexum, multa querentem,</w:t>
      </w:r>
    </w:p>
    <w:p w14:paraId="735945CA" w14:textId="77777777" w:rsidR="004C299B" w:rsidRPr="000842B3" w:rsidRDefault="00A35221" w:rsidP="00627FBD">
      <w:pPr>
        <w:pStyle w:val="DraCorstandard"/>
      </w:pPr>
      <w:r w:rsidRPr="000842B3">
        <w:t>Et conantem plurima frustrà</w:t>
      </w:r>
    </w:p>
    <w:p w14:paraId="57C8C558" w14:textId="77777777" w:rsidR="004C299B" w:rsidRPr="000842B3" w:rsidRDefault="00A35221" w:rsidP="00627FBD">
      <w:pPr>
        <w:pStyle w:val="DraCorstandard"/>
      </w:pPr>
      <w:r w:rsidRPr="000842B3">
        <w:t>Garrula pellex prodidit hosti?</w:t>
      </w:r>
    </w:p>
    <w:p w14:paraId="70E875EE" w14:textId="77777777" w:rsidR="004C299B" w:rsidRPr="000842B3" w:rsidRDefault="00A35221" w:rsidP="00627FBD">
      <w:pPr>
        <w:pStyle w:val="DraCorstandard"/>
      </w:pPr>
      <w:r w:rsidRPr="000842B3">
        <w:t>Ter conatus soluere restem,</w:t>
      </w:r>
    </w:p>
    <w:p w14:paraId="4406552A" w14:textId="77777777" w:rsidR="004C299B" w:rsidRPr="000842B3" w:rsidRDefault="00A35221" w:rsidP="00627FBD">
      <w:pPr>
        <w:pStyle w:val="DraCorstandard"/>
      </w:pPr>
      <w:r w:rsidRPr="000842B3">
        <w:t>Ter commissos vndique neruos,</w:t>
      </w:r>
    </w:p>
    <w:p w14:paraId="48AFE51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(220)</w:t>
      </w:r>
      <w:r w:rsidRPr="000842B3">
        <w:t xml:space="preserve"> Ter faemineum ludere furtum,</w:t>
      </w:r>
    </w:p>
    <w:p w14:paraId="25E68828" w14:textId="77777777" w:rsidR="004C299B" w:rsidRPr="000842B3" w:rsidRDefault="00A35221" w:rsidP="00627FBD">
      <w:pPr>
        <w:pStyle w:val="DraCorstandard"/>
      </w:pPr>
      <w:r w:rsidRPr="000842B3">
        <w:t>Semper casso robore fleuit.</w:t>
      </w:r>
    </w:p>
    <w:p w14:paraId="246D27BC" w14:textId="77777777" w:rsidR="004C299B" w:rsidRPr="000842B3" w:rsidRDefault="00A35221" w:rsidP="00627FBD">
      <w:pPr>
        <w:pStyle w:val="DraCorstandard"/>
      </w:pPr>
      <w:r w:rsidRPr="000842B3">
        <w:t>Omnia vincit crudelis Amor,</w:t>
      </w:r>
    </w:p>
    <w:p w14:paraId="57284B39" w14:textId="77777777" w:rsidR="004C299B" w:rsidRPr="000842B3" w:rsidRDefault="00A35221" w:rsidP="00627FBD">
      <w:pPr>
        <w:pStyle w:val="DraCorstandard"/>
      </w:pPr>
      <w:r w:rsidRPr="000842B3">
        <w:lastRenderedPageBreak/>
        <w:t>Et nos tenero Marte triumphat,</w:t>
      </w:r>
    </w:p>
    <w:p w14:paraId="44870396" w14:textId="77777777" w:rsidR="004C299B" w:rsidRPr="000842B3" w:rsidRDefault="00A35221" w:rsidP="00627FBD">
      <w:pPr>
        <w:pStyle w:val="DraCorstandard"/>
      </w:pPr>
      <w:r w:rsidRPr="000842B3">
        <w:t>Vnâ pictae cuspide pharetrae,</w:t>
      </w:r>
    </w:p>
    <w:p w14:paraId="703D2F6A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(225)</w:t>
      </w:r>
      <w:r w:rsidRPr="000842B3">
        <w:t xml:space="preserve"> Vno iaculi vulnere fixos,</w:t>
      </w:r>
    </w:p>
    <w:p w14:paraId="1AB2BBA8" w14:textId="77777777" w:rsidR="004C299B" w:rsidRPr="000842B3" w:rsidRDefault="00A35221" w:rsidP="00627FBD">
      <w:pPr>
        <w:pStyle w:val="DraCorstandard"/>
      </w:pPr>
      <w:r w:rsidRPr="000842B3">
        <w:t>Oestri volucris forcipe laesos,</w:t>
      </w:r>
    </w:p>
    <w:p w14:paraId="0A07578D" w14:textId="77777777" w:rsidR="004C299B" w:rsidRPr="000842B3" w:rsidRDefault="00A35221" w:rsidP="00627FBD">
      <w:pPr>
        <w:pStyle w:val="DraCorstandard"/>
      </w:pPr>
      <w:r w:rsidRPr="000842B3">
        <w:t>Quod sub medio pectore stridet.</w:t>
      </w:r>
    </w:p>
    <w:p w14:paraId="329F9867" w14:textId="77777777" w:rsidR="004C299B" w:rsidRPr="000842B3" w:rsidRDefault="00A35221" w:rsidP="00627FBD">
      <w:pPr>
        <w:pStyle w:val="DraCorstandard"/>
      </w:pPr>
      <w:r w:rsidRPr="000842B3">
        <w:t>Omnia vincit crudelis Amor,</w:t>
      </w:r>
    </w:p>
    <w:p w14:paraId="21AE132B" w14:textId="77777777" w:rsidR="004C299B" w:rsidRPr="000842B3" w:rsidRDefault="00A35221" w:rsidP="00627FBD">
      <w:pPr>
        <w:pStyle w:val="DraCorstandard"/>
      </w:pPr>
      <w:r w:rsidRPr="000842B3">
        <w:t>Et nos puero cedere iustum est,</w:t>
      </w:r>
    </w:p>
    <w:p w14:paraId="6D9E111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(230)</w:t>
      </w:r>
      <w:r w:rsidRPr="000842B3">
        <w:t xml:space="preserve"> Qui nos vno fascinat oculo,</w:t>
      </w:r>
    </w:p>
    <w:p w14:paraId="3CB10B8E" w14:textId="77777777" w:rsidR="004C299B" w:rsidRPr="000842B3" w:rsidRDefault="00A35221" w:rsidP="00627FBD">
      <w:pPr>
        <w:pStyle w:val="DraCorstandard"/>
      </w:pPr>
      <w:r w:rsidRPr="000842B3">
        <w:t>Nec semper eget cuspide &amp; arcu,</w:t>
      </w:r>
    </w:p>
    <w:p w14:paraId="1983DC05" w14:textId="77777777" w:rsidR="004C299B" w:rsidRPr="000842B3" w:rsidRDefault="00A35221" w:rsidP="00627FBD">
      <w:pPr>
        <w:pStyle w:val="DraCorstandard"/>
      </w:pPr>
      <w:r w:rsidRPr="000842B3">
        <w:t>Vt nos penitus figere possit.</w:t>
      </w:r>
    </w:p>
    <w:p w14:paraId="77B5273D" w14:textId="77777777" w:rsidR="004C299B" w:rsidRPr="000842B3" w:rsidRDefault="00A35221" w:rsidP="00627FBD">
      <w:pPr>
        <w:pStyle w:val="DraCorstandard"/>
      </w:pPr>
      <w:r w:rsidRPr="000842B3">
        <w:t>Omnia vincit crudelis Amor:</w:t>
      </w:r>
    </w:p>
    <w:p w14:paraId="0CDE130E" w14:textId="77777777" w:rsidR="004C299B" w:rsidRPr="000842B3" w:rsidRDefault="00A35221" w:rsidP="00627FBD">
      <w:pPr>
        <w:pStyle w:val="DraCorstandard"/>
      </w:pPr>
      <w:r w:rsidRPr="000842B3">
        <w:t>Vos inuicto cedite Pullo</w:t>
      </w:r>
    </w:p>
    <w:p w14:paraId="6030CA5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(235)</w:t>
      </w:r>
      <w:r w:rsidRPr="000842B3">
        <w:t xml:space="preserve"> Verni Iuuenes, quos flore nouo</w:t>
      </w:r>
    </w:p>
    <w:p w14:paraId="76CE33C0" w14:textId="77777777" w:rsidR="004C299B" w:rsidRPr="000842B3" w:rsidRDefault="00A35221" w:rsidP="00627FBD">
      <w:pPr>
        <w:pStyle w:val="DraCorstandard"/>
      </w:pPr>
      <w:r w:rsidRPr="000842B3">
        <w:t>Poene inuestis sospitat aetas.</w:t>
      </w:r>
    </w:p>
    <w:p w14:paraId="3D56FC52" w14:textId="77777777" w:rsidR="004C299B" w:rsidRPr="000842B3" w:rsidRDefault="00A35221" w:rsidP="00627FBD">
      <w:pPr>
        <w:pStyle w:val="DraCorstandard"/>
      </w:pPr>
      <w:r w:rsidRPr="000842B3">
        <w:t xml:space="preserve">Fugite </w:t>
      </w:r>
      <w:r w:rsidRPr="000842B3">
        <w:rPr>
          <w:rFonts w:cstheme="minorHAnsi"/>
        </w:rPr>
        <w:t>ô</w:t>
      </w:r>
      <w:r w:rsidRPr="000842B3">
        <w:t xml:space="preserve"> pueri, lubrica serpens</w:t>
      </w:r>
    </w:p>
    <w:p w14:paraId="10A8C981" w14:textId="77777777" w:rsidR="004C299B" w:rsidRPr="000842B3" w:rsidRDefault="00A35221" w:rsidP="00627FBD">
      <w:pPr>
        <w:pStyle w:val="DraCorstandard"/>
      </w:pPr>
      <w:r w:rsidRPr="000842B3">
        <w:t>Inter virides sibilat herbas,</w:t>
      </w:r>
    </w:p>
    <w:p w14:paraId="5FD768C4" w14:textId="77777777" w:rsidR="004C299B" w:rsidRPr="000842B3" w:rsidRDefault="00A35221" w:rsidP="00627FBD">
      <w:pPr>
        <w:pStyle w:val="DraCorstandard"/>
      </w:pPr>
      <w:r w:rsidRPr="000842B3">
        <w:t>Et damnosum virus anhelat.</w:t>
      </w:r>
    </w:p>
    <w:p w14:paraId="20395859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(240)</w:t>
      </w:r>
      <w:r w:rsidRPr="000842B3">
        <w:t xml:space="preserve"> Si quem rapido strinxerit hamo,</w:t>
      </w:r>
    </w:p>
    <w:p w14:paraId="1E9E7539" w14:textId="77777777" w:rsidR="004C299B" w:rsidRPr="000842B3" w:rsidRDefault="00A35221" w:rsidP="00627FBD">
      <w:pPr>
        <w:pStyle w:val="DraCorstandard"/>
      </w:pPr>
      <w:r w:rsidRPr="000842B3">
        <w:t>Saepe indignos flebit amores,</w:t>
      </w:r>
    </w:p>
    <w:p w14:paraId="6DD53CB2" w14:textId="77777777" w:rsidR="004C299B" w:rsidRPr="000842B3" w:rsidRDefault="00A35221" w:rsidP="00627FBD">
      <w:pPr>
        <w:pStyle w:val="DraCorstandard"/>
      </w:pPr>
      <w:r w:rsidRPr="000842B3">
        <w:t>Alto nimium vulnere fixus,</w:t>
      </w:r>
    </w:p>
    <w:p w14:paraId="49229678" w14:textId="77777777" w:rsidR="004C299B" w:rsidRPr="000842B3" w:rsidRDefault="00A35221" w:rsidP="00627FBD">
      <w:pPr>
        <w:pStyle w:val="DraCorstandard"/>
      </w:pPr>
      <w:r w:rsidRPr="000842B3">
        <w:t>Et crudeli saucius oestro,</w:t>
      </w:r>
    </w:p>
    <w:p w14:paraId="666D4B29" w14:textId="77777777" w:rsidR="004C299B" w:rsidRPr="000842B3" w:rsidRDefault="00A35221" w:rsidP="00627FBD">
      <w:pPr>
        <w:pStyle w:val="DraCorstandard"/>
      </w:pPr>
      <w:r w:rsidRPr="000842B3">
        <w:t>Quod sub teneras vsque medullus</w:t>
      </w:r>
    </w:p>
    <w:p w14:paraId="56566B6C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(245)</w:t>
      </w:r>
      <w:r w:rsidRPr="000842B3">
        <w:t xml:space="preserve"> Intima carpens, sugit vegetos</w:t>
      </w:r>
    </w:p>
    <w:p w14:paraId="30690B76" w14:textId="77777777" w:rsidR="004C299B" w:rsidRPr="000842B3" w:rsidRDefault="00A35221" w:rsidP="00627FBD">
      <w:pPr>
        <w:pStyle w:val="DraCorstandard"/>
      </w:pPr>
      <w:r w:rsidRPr="000842B3">
        <w:t>Vndique lumbos, &amp; nos certo</w:t>
      </w:r>
    </w:p>
    <w:p w14:paraId="427DD720" w14:textId="77777777" w:rsidR="004C299B" w:rsidRPr="000842B3" w:rsidRDefault="00A35221" w:rsidP="00627FBD">
      <w:pPr>
        <w:pStyle w:val="DraCorstandard"/>
      </w:pPr>
      <w:r w:rsidRPr="000842B3">
        <w:t>Destinat Orco.</w:t>
      </w:r>
    </w:p>
    <w:p w14:paraId="05FCE8EA" w14:textId="50B96BF6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14</w:t>
      </w:r>
    </w:p>
    <w:p w14:paraId="4BB54A40" w14:textId="7C76D5DD" w:rsidR="00B80A3A" w:rsidRPr="000842B3" w:rsidRDefault="00B80A3A" w:rsidP="00B80A3A">
      <w:pPr>
        <w:pStyle w:val="DraCoradditions"/>
        <w:rPr>
          <w:lang w:val="la-Latn"/>
        </w:rPr>
      </w:pPr>
      <w:r w:rsidRPr="000842B3">
        <w:rPr>
          <w:lang w:val="la-Latn"/>
        </w:rPr>
        <w:lastRenderedPageBreak/>
        <w:t>/act=</w:t>
      </w:r>
      <w:r w:rsidR="00D25CBA" w:rsidRPr="000842B3">
        <w:rPr>
          <w:lang w:val="la-Latn"/>
        </w:rPr>
        <w:t>2</w:t>
      </w:r>
      <w:r w:rsidRPr="000842B3">
        <w:rPr>
          <w:lang w:val="la-Latn"/>
        </w:rPr>
        <w:t>, scene=1/</w:t>
      </w:r>
    </w:p>
    <w:p w14:paraId="46482C4E" w14:textId="70FBC68C" w:rsidR="004C299B" w:rsidRPr="000842B3" w:rsidRDefault="00A35221" w:rsidP="00B80A3A">
      <w:pPr>
        <w:pStyle w:val="DraCorhead"/>
      </w:pPr>
      <w:r w:rsidRPr="000842B3">
        <w:t>ACTVS II.</w:t>
      </w:r>
    </w:p>
    <w:p w14:paraId="60DA1274" w14:textId="77777777" w:rsidR="004C299B" w:rsidRPr="000842B3" w:rsidRDefault="00A35221" w:rsidP="00627FBD">
      <w:pPr>
        <w:pStyle w:val="DraCorstandard"/>
        <w:rPr>
          <w:rStyle w:val="DraCorstagedirectionsetc"/>
        </w:rPr>
      </w:pPr>
      <w:r w:rsidRPr="000842B3">
        <w:rPr>
          <w:rStyle w:val="DraCorstagedirectionsetc"/>
        </w:rPr>
        <w:t>Thamar, Nutrix, Absalomus.</w:t>
      </w:r>
    </w:p>
    <w:p w14:paraId="6A388271" w14:textId="77777777" w:rsidR="004C299B" w:rsidRPr="000842B3" w:rsidRDefault="00A35221" w:rsidP="00627FBD">
      <w:pPr>
        <w:pStyle w:val="DraCorstandard"/>
      </w:pPr>
      <w:r w:rsidRPr="000842B3">
        <w:t>O Facinus! heu me! vindicem testor Deum!</w:t>
      </w:r>
    </w:p>
    <w:p w14:paraId="7DD1ED72" w14:textId="77777777" w:rsidR="004C299B" w:rsidRPr="000842B3" w:rsidRDefault="00A35221" w:rsidP="00627FBD">
      <w:pPr>
        <w:pStyle w:val="DraCorstandard"/>
      </w:pPr>
      <w:r w:rsidRPr="000842B3">
        <w:t>O sancta probitas! O pudor! si vnquam tibi</w:t>
      </w:r>
    </w:p>
    <w:p w14:paraId="01EE585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(250)</w:t>
      </w:r>
      <w:r w:rsidRPr="000842B3">
        <w:t xml:space="preserve"> Casto litaui pectore, &amp; niueâ fide.</w:t>
      </w:r>
    </w:p>
    <w:p w14:paraId="53D2A74C" w14:textId="77777777" w:rsidR="004C299B" w:rsidRPr="000842B3" w:rsidRDefault="00A35221" w:rsidP="00627FBD">
      <w:pPr>
        <w:pStyle w:val="DraCorstandard"/>
      </w:pPr>
      <w:r w:rsidRPr="000842B3">
        <w:t>Crudelis Amnon! O mihi inuisum nimis</w:t>
      </w:r>
    </w:p>
    <w:p w14:paraId="7B42AE97" w14:textId="77777777" w:rsidR="004C299B" w:rsidRPr="000842B3" w:rsidRDefault="00A35221" w:rsidP="00627FBD">
      <w:pPr>
        <w:pStyle w:val="DraCorstandard"/>
      </w:pPr>
      <w:r w:rsidRPr="000842B3">
        <w:t>Nomen, caputque! mille quod diris satis</w:t>
      </w:r>
    </w:p>
    <w:p w14:paraId="166938BF" w14:textId="77777777" w:rsidR="004C299B" w:rsidRPr="000842B3" w:rsidRDefault="00A35221" w:rsidP="00627FBD">
      <w:pPr>
        <w:pStyle w:val="DraCorstandard"/>
      </w:pPr>
      <w:r w:rsidRPr="000842B3">
        <w:t>Nunquam agere possum, mille diris nequius.</w:t>
      </w:r>
    </w:p>
    <w:p w14:paraId="2B12494B" w14:textId="77777777" w:rsidR="004C299B" w:rsidRPr="000842B3" w:rsidRDefault="00A35221" w:rsidP="00627FBD">
      <w:pPr>
        <w:pStyle w:val="DraCorstandard"/>
      </w:pPr>
      <w:r w:rsidRPr="000842B3">
        <w:t>Nunc fugio, mecum languor, &amp; mecum dolor,</w:t>
      </w:r>
    </w:p>
    <w:p w14:paraId="4D473780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(255)</w:t>
      </w:r>
      <w:r w:rsidRPr="000842B3">
        <w:t xml:space="preserve"> Et sera poenitentia, &amp; curae graues,</w:t>
      </w:r>
    </w:p>
    <w:p w14:paraId="033AD235" w14:textId="77777777" w:rsidR="004C299B" w:rsidRPr="000842B3" w:rsidRDefault="00A35221" w:rsidP="00627FBD">
      <w:pPr>
        <w:pStyle w:val="DraCorstandard"/>
      </w:pPr>
      <w:r w:rsidRPr="000842B3">
        <w:t>Et quicquid aegri pectoris stringit fibras.</w:t>
      </w:r>
    </w:p>
    <w:p w14:paraId="2838F697" w14:textId="77777777" w:rsidR="004C299B" w:rsidRPr="000842B3" w:rsidRDefault="00A35221" w:rsidP="00627FBD">
      <w:pPr>
        <w:pStyle w:val="DraCorstandard"/>
      </w:pPr>
      <w:r w:rsidRPr="000842B3">
        <w:t>Caetera profanus abstulit prado mihi,</w:t>
      </w:r>
    </w:p>
    <w:p w14:paraId="646D0BA2" w14:textId="77777777" w:rsidR="004C299B" w:rsidRPr="000842B3" w:rsidRDefault="00A35221" w:rsidP="00627FBD">
      <w:pPr>
        <w:pStyle w:val="DraCorstandard"/>
      </w:pPr>
      <w:r w:rsidRPr="000842B3">
        <w:t>Florem iuuentae, fibulam, &amp; caestum, &amp; rosas</w:t>
      </w:r>
    </w:p>
    <w:p w14:paraId="0EA706DC" w14:textId="77777777" w:rsidR="004C299B" w:rsidRPr="000842B3" w:rsidRDefault="00A35221" w:rsidP="00627FBD">
      <w:pPr>
        <w:pStyle w:val="DraCorstandard"/>
      </w:pPr>
      <w:r w:rsidRPr="000842B3">
        <w:t>Verni pudoris, &amp;, quod horresco loqui,</w:t>
      </w:r>
    </w:p>
    <w:p w14:paraId="0AE963C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(260)</w:t>
      </w:r>
      <w:r w:rsidRPr="000842B3">
        <w:t xml:space="preserve"> Crudele spolium Veneris incaestae nimis.</w:t>
      </w:r>
    </w:p>
    <w:p w14:paraId="039C9B2B" w14:textId="77777777" w:rsidR="004C299B" w:rsidRPr="000842B3" w:rsidRDefault="00A35221" w:rsidP="00627FBD">
      <w:pPr>
        <w:pStyle w:val="DraCorstandard"/>
      </w:pPr>
      <w:r w:rsidRPr="000842B3">
        <w:t>Hei misera Thamar! Regiae stirpis probrum,</w:t>
      </w:r>
    </w:p>
    <w:p w14:paraId="611B9DEF" w14:textId="77777777" w:rsidR="004C299B" w:rsidRPr="000842B3" w:rsidRDefault="00A35221" w:rsidP="00627FBD">
      <w:pPr>
        <w:pStyle w:val="DraCorstandard"/>
      </w:pPr>
      <w:r w:rsidRPr="000842B3">
        <w:t>Et pudor auitae gentis, &amp; Patriae lues!</w:t>
      </w:r>
    </w:p>
    <w:p w14:paraId="7D30C9B0" w14:textId="77777777" w:rsidR="004C299B" w:rsidRPr="000842B3" w:rsidRDefault="00A35221" w:rsidP="00627FBD">
      <w:pPr>
        <w:pStyle w:val="DraCorstandard"/>
      </w:pPr>
      <w:r w:rsidRPr="000842B3">
        <w:t>Quo me doloris saeua tempestas rapit?</w:t>
      </w:r>
    </w:p>
    <w:p w14:paraId="18331DBD" w14:textId="77777777" w:rsidR="004C299B" w:rsidRPr="000842B3" w:rsidRDefault="00A35221" w:rsidP="00627FBD">
      <w:pPr>
        <w:pStyle w:val="DraCorstandard"/>
      </w:pPr>
      <w:r w:rsidRPr="000842B3">
        <w:rPr>
          <w:rStyle w:val="DraCorspeakerattribution"/>
        </w:rPr>
        <w:t>Nutrix</w:t>
      </w:r>
      <w:r w:rsidRPr="000842B3">
        <w:t xml:space="preserve"> Compesce alumna mentis effranae impetum,</w:t>
      </w:r>
    </w:p>
    <w:p w14:paraId="73F42F0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(265)</w:t>
      </w:r>
      <w:r w:rsidRPr="000842B3">
        <w:t xml:space="preserve"> Collige furorem, quis tibi nocuit Deus?</w:t>
      </w:r>
    </w:p>
    <w:p w14:paraId="47C22159" w14:textId="13672CDB" w:rsidR="004C299B" w:rsidRPr="000842B3" w:rsidRDefault="00407805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Quis siderauit? </w:t>
      </w:r>
      <w:r w:rsidR="006561A9" w:rsidRPr="000842B3">
        <w:rPr>
          <w:rStyle w:val="DraCorspeakerattribution"/>
        </w:rPr>
        <w:t>Thamar:</w:t>
      </w:r>
      <w:r w:rsidR="00A35221" w:rsidRPr="000842B3">
        <w:t xml:space="preserve"> </w:t>
      </w:r>
      <w:r w:rsidR="009C3294" w:rsidRPr="003A0078">
        <w:rPr>
          <w:rStyle w:val="DraCormarkversepart"/>
        </w:rPr>
        <w:t>@</w:t>
      </w:r>
      <w:r w:rsidR="00A35221" w:rsidRPr="000842B3">
        <w:t>O mihi carum caput!</w:t>
      </w:r>
    </w:p>
    <w:p w14:paraId="228D9F7B" w14:textId="157D9685" w:rsidR="004C299B" w:rsidRPr="000842B3" w:rsidRDefault="006561A9" w:rsidP="00627FBD">
      <w:pPr>
        <w:pStyle w:val="DraCorstandard"/>
      </w:pPr>
      <w:r w:rsidRPr="000842B3">
        <w:rPr>
          <w:rStyle w:val="DraCorspeakerattribution"/>
        </w:rPr>
        <w:t>Nutrix.</w:t>
      </w:r>
      <w:r w:rsidR="009A3718" w:rsidRPr="000842B3">
        <w:t xml:space="preserve"> </w:t>
      </w:r>
      <w:r w:rsidR="00A35221" w:rsidRPr="000842B3">
        <w:t>An fallor? an me somnio ludit dolor?</w:t>
      </w:r>
    </w:p>
    <w:p w14:paraId="6975745A" w14:textId="77777777" w:rsidR="004C299B" w:rsidRPr="000842B3" w:rsidRDefault="00A35221" w:rsidP="00627FBD">
      <w:pPr>
        <w:pStyle w:val="DraCorstandard"/>
      </w:pPr>
      <w:r w:rsidRPr="000842B3">
        <w:t>Vnde hic ocellis luror, &amp; macies genis,</w:t>
      </w:r>
    </w:p>
    <w:p w14:paraId="6EE7CDB2" w14:textId="77777777" w:rsidR="004C299B" w:rsidRPr="000842B3" w:rsidRDefault="00A35221" w:rsidP="00627FBD">
      <w:pPr>
        <w:pStyle w:val="DraCorstandard"/>
      </w:pPr>
      <w:r w:rsidRPr="000842B3">
        <w:t>Ruptaeque nudo vertice, &amp; lacerae coma?</w:t>
      </w:r>
    </w:p>
    <w:p w14:paraId="0156B6FE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(270)</w:t>
      </w:r>
      <w:r w:rsidRPr="000842B3">
        <w:t xml:space="preserve"> Alumna, quis te laesit? aut tantum cui</w:t>
      </w:r>
    </w:p>
    <w:p w14:paraId="5F478835" w14:textId="77777777" w:rsidR="004C299B" w:rsidRPr="000842B3" w:rsidRDefault="00A35221" w:rsidP="00627FBD">
      <w:pPr>
        <w:pStyle w:val="DraCorstandard"/>
      </w:pPr>
      <w:r w:rsidRPr="000842B3">
        <w:lastRenderedPageBreak/>
        <w:t>Miseranda de te licuit? O nata! O decus</w:t>
      </w:r>
    </w:p>
    <w:p w14:paraId="227F4149" w14:textId="79E11046" w:rsidR="004C299B" w:rsidRPr="000842B3" w:rsidRDefault="009C3294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Regale nostrum! </w:t>
      </w:r>
      <w:r w:rsidR="00A35221" w:rsidRPr="000842B3">
        <w:rPr>
          <w:rFonts w:cstheme="minorHAnsi"/>
        </w:rPr>
        <w:t>ô</w:t>
      </w:r>
      <w:r w:rsidR="00A35221" w:rsidRPr="000842B3">
        <w:t xml:space="preserve"> Virgo! </w:t>
      </w:r>
      <w:r w:rsidR="000842B3" w:rsidRPr="000842B3">
        <w:rPr>
          <w:rStyle w:val="DraCorspeakerattribution"/>
        </w:rPr>
        <w:t>Thamar.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Quid me saucias?</w:t>
      </w:r>
    </w:p>
    <w:p w14:paraId="7D0A867F" w14:textId="5277BB8F" w:rsidR="004C299B" w:rsidRPr="000842B3" w:rsidRDefault="006561A9" w:rsidP="00627FBD">
      <w:pPr>
        <w:pStyle w:val="DraCorstandard"/>
      </w:pPr>
      <w:r w:rsidRPr="000842B3">
        <w:rPr>
          <w:rStyle w:val="DraCorspeakerattribution"/>
        </w:rPr>
        <w:t>Nutrix.</w:t>
      </w:r>
      <w:r w:rsidR="00A35221" w:rsidRPr="000842B3">
        <w:t xml:space="preserve"> Thamar! quis aegrimoniae caussam dedit,</w:t>
      </w:r>
    </w:p>
    <w:p w14:paraId="20271B7F" w14:textId="77777777" w:rsidR="004C299B" w:rsidRPr="000842B3" w:rsidRDefault="00A35221" w:rsidP="00627FBD">
      <w:pPr>
        <w:pStyle w:val="DraCorstandard"/>
      </w:pPr>
      <w:r w:rsidRPr="000842B3">
        <w:t>Tantumque inussit pectori vulnus tuo?</w:t>
      </w:r>
    </w:p>
    <w:p w14:paraId="711B77A8" w14:textId="6CBB8455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(275)</w:t>
      </w:r>
      <w:r w:rsidRPr="000842B3">
        <w:t xml:space="preserve"> </w:t>
      </w:r>
      <w:r w:rsidR="009C3294" w:rsidRPr="003A0078">
        <w:rPr>
          <w:rStyle w:val="DraCormarkversepart"/>
        </w:rPr>
        <w:t>@</w:t>
      </w:r>
      <w:r w:rsidRPr="000842B3">
        <w:t xml:space="preserve">Effare Virgo. </w:t>
      </w:r>
      <w:r w:rsidR="006561A9" w:rsidRPr="000842B3">
        <w:rPr>
          <w:rStyle w:val="DraCorspeakerattribution"/>
        </w:rPr>
        <w:t>Thamar:</w:t>
      </w:r>
      <w:r w:rsidRPr="000842B3">
        <w:t xml:space="preserve"> </w:t>
      </w:r>
      <w:r w:rsidR="009C3294" w:rsidRPr="003A0078">
        <w:rPr>
          <w:rStyle w:val="DraCormarkversepart"/>
        </w:rPr>
        <w:t>@</w:t>
      </w:r>
      <w:r w:rsidRPr="000842B3">
        <w:t xml:space="preserve">Laedis iterum? </w:t>
      </w:r>
      <w:r w:rsidR="006561A9" w:rsidRPr="000842B3">
        <w:rPr>
          <w:rStyle w:val="DraCorspeakerattribution"/>
        </w:rPr>
        <w:t>Nutrix.</w:t>
      </w:r>
      <w:r w:rsidRPr="000842B3">
        <w:t xml:space="preserve"> </w:t>
      </w:r>
      <w:r w:rsidR="009C3294" w:rsidRPr="003A0078">
        <w:rPr>
          <w:rStyle w:val="DraCormarkversepart"/>
        </w:rPr>
        <w:t>@</w:t>
      </w:r>
      <w:r w:rsidRPr="000842B3">
        <w:t>scilicet</w:t>
      </w:r>
    </w:p>
    <w:p w14:paraId="00587F9F" w14:textId="77777777" w:rsidR="004C299B" w:rsidRPr="000842B3" w:rsidRDefault="00A35221" w:rsidP="00627FBD">
      <w:pPr>
        <w:pStyle w:val="DraCorstandard"/>
      </w:pPr>
      <w:r w:rsidRPr="000842B3">
        <w:t>Ego dolorem miscui, &amp; noxae caput</w:t>
      </w:r>
    </w:p>
    <w:p w14:paraId="3E3C6800" w14:textId="58260F1D" w:rsidR="004C299B" w:rsidRPr="000842B3" w:rsidRDefault="00E416E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Hoc dedo, sed quo crimine? </w:t>
      </w:r>
      <w:r w:rsidR="000842B3" w:rsidRPr="000842B3">
        <w:rPr>
          <w:rStyle w:val="DraCorspeakerattribution"/>
        </w:rPr>
        <w:t>Thamar.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Auerte obsecro</w:t>
      </w:r>
    </w:p>
    <w:p w14:paraId="640FF49D" w14:textId="0224D2BA" w:rsidR="004C299B" w:rsidRPr="000842B3" w:rsidRDefault="00E416E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Supplicia, remoue dexteram: </w:t>
      </w:r>
      <w:r w:rsidR="006561A9" w:rsidRPr="000842B3">
        <w:rPr>
          <w:rStyle w:val="DraCorspeakerattribution"/>
        </w:rPr>
        <w:t>Nutrix.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Indulge prius.</w:t>
      </w:r>
    </w:p>
    <w:p w14:paraId="4415D71A" w14:textId="5524FCBC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15</w:t>
      </w:r>
    </w:p>
    <w:p w14:paraId="6D05B60E" w14:textId="0940962B" w:rsidR="004C299B" w:rsidRPr="000842B3" w:rsidRDefault="000842B3" w:rsidP="00627FBD">
      <w:pPr>
        <w:pStyle w:val="DraCorstandard"/>
      </w:pPr>
      <w:r w:rsidRPr="000842B3">
        <w:rPr>
          <w:rStyle w:val="DraCorspeakerattribution"/>
        </w:rPr>
        <w:t>Thamar.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Quis noxiam te statuit? </w:t>
      </w:r>
      <w:r w:rsidR="006561A9" w:rsidRPr="000842B3">
        <w:rPr>
          <w:rStyle w:val="DraCorspeakerattribution"/>
        </w:rPr>
        <w:t>Nutrix: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>indulge mihi,</w:t>
      </w:r>
    </w:p>
    <w:p w14:paraId="47E7866C" w14:textId="25DCBD69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(280)</w:t>
      </w:r>
      <w:r w:rsidRPr="000842B3">
        <w:t xml:space="preserve"> </w:t>
      </w:r>
      <w:r w:rsidR="00E416E3" w:rsidRPr="003A0078">
        <w:rPr>
          <w:rStyle w:val="DraCormarkversepart"/>
        </w:rPr>
        <w:t>@</w:t>
      </w:r>
      <w:r w:rsidRPr="000842B3">
        <w:t xml:space="preserve">Per virginalem hanc purpuram. </w:t>
      </w:r>
      <w:r w:rsidR="006561A9" w:rsidRPr="000842B3">
        <w:rPr>
          <w:rStyle w:val="DraCorspeakerattribution"/>
        </w:rPr>
        <w:t>Thamar:</w:t>
      </w:r>
      <w:r w:rsidRPr="000842B3">
        <w:t xml:space="preserve"> </w:t>
      </w:r>
      <w:r w:rsidR="00E416E3" w:rsidRPr="003A0078">
        <w:rPr>
          <w:rStyle w:val="DraCormarkversepart"/>
        </w:rPr>
        <w:t>@</w:t>
      </w:r>
      <w:r w:rsidRPr="000842B3">
        <w:t>occidis quoque.</w:t>
      </w:r>
    </w:p>
    <w:p w14:paraId="1E665F92" w14:textId="3F0A0825" w:rsidR="004C299B" w:rsidRPr="000842B3" w:rsidRDefault="006561A9" w:rsidP="00627FBD">
      <w:pPr>
        <w:pStyle w:val="DraCorstandard"/>
      </w:pPr>
      <w:r w:rsidRPr="000842B3">
        <w:rPr>
          <w:rStyle w:val="DraCorspeakerattribution"/>
        </w:rPr>
        <w:t>Nutrix.</w:t>
      </w:r>
      <w:r w:rsidR="00A35221" w:rsidRPr="000842B3">
        <w:t xml:space="preserve"> Perij! quid obstas? per decentem hanc purpuram,</w:t>
      </w:r>
    </w:p>
    <w:p w14:paraId="6F81AE36" w14:textId="6411034F" w:rsidR="004C299B" w:rsidRPr="000842B3" w:rsidRDefault="00E416E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Et virginales fimbrias. </w:t>
      </w:r>
      <w:r w:rsidR="000842B3" w:rsidRPr="000842B3">
        <w:rPr>
          <w:rStyle w:val="DraCorspeakerattribution"/>
        </w:rPr>
        <w:t>Thamar.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iterum ferit,</w:t>
      </w:r>
    </w:p>
    <w:p w14:paraId="3002DD8D" w14:textId="77777777" w:rsidR="004C299B" w:rsidRPr="000842B3" w:rsidRDefault="00A35221" w:rsidP="00627FBD">
      <w:pPr>
        <w:pStyle w:val="DraCorstandard"/>
      </w:pPr>
      <w:r w:rsidRPr="000842B3">
        <w:t>Et nescit, heu me! nescit! hoc olim fui,</w:t>
      </w:r>
    </w:p>
    <w:p w14:paraId="32881D34" w14:textId="77777777" w:rsidR="004C299B" w:rsidRPr="000842B3" w:rsidRDefault="00A35221" w:rsidP="00627FBD">
      <w:pPr>
        <w:pStyle w:val="DraCorstandard"/>
      </w:pPr>
      <w:r w:rsidRPr="000842B3">
        <w:t>Et virginalis purpura haec olim fuit,</w:t>
      </w:r>
    </w:p>
    <w:p w14:paraId="4D990401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(285)</w:t>
      </w:r>
      <w:r w:rsidRPr="000842B3">
        <w:t xml:space="preserve"> Et virginales fimbriae, &amp; virgo Thamar,</w:t>
      </w:r>
    </w:p>
    <w:p w14:paraId="3E7B39D7" w14:textId="77777777" w:rsidR="004C299B" w:rsidRPr="000842B3" w:rsidRDefault="00A35221" w:rsidP="00627FBD">
      <w:pPr>
        <w:pStyle w:val="DraCorstandard"/>
      </w:pPr>
      <w:r w:rsidRPr="000842B3">
        <w:t>Nunc mulier! illâ dote me incaestus tulit,</w:t>
      </w:r>
    </w:p>
    <w:p w14:paraId="367B822A" w14:textId="77777777" w:rsidR="004C299B" w:rsidRPr="000842B3" w:rsidRDefault="00A35221" w:rsidP="00627FBD">
      <w:pPr>
        <w:pStyle w:val="DraCorstandard"/>
      </w:pPr>
      <w:r w:rsidRPr="000842B3">
        <w:t>Diramque inussit corpori labem meo.</w:t>
      </w:r>
    </w:p>
    <w:p w14:paraId="3A4B4CB7" w14:textId="77777777" w:rsidR="004C299B" w:rsidRPr="000842B3" w:rsidRDefault="00A35221" w:rsidP="00627FBD">
      <w:pPr>
        <w:pStyle w:val="DraCorstandard"/>
      </w:pPr>
      <w:r w:rsidRPr="000842B3">
        <w:t>Et ecce frater Absalom prodit meus,</w:t>
      </w:r>
    </w:p>
    <w:p w14:paraId="01BE27F5" w14:textId="77777777" w:rsidR="004C299B" w:rsidRPr="000842B3" w:rsidRDefault="00A35221" w:rsidP="00627FBD">
      <w:pPr>
        <w:pStyle w:val="DraCorstandard"/>
      </w:pPr>
      <w:r w:rsidRPr="000842B3">
        <w:t>Frater vterinus Absalom, quis me leui</w:t>
      </w:r>
    </w:p>
    <w:p w14:paraId="2DEBCA15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(290)</w:t>
      </w:r>
      <w:r w:rsidRPr="000842B3">
        <w:t xml:space="preserve"> Corripiat aurâ, turbines inter, Deus,</w:t>
      </w:r>
    </w:p>
    <w:p w14:paraId="23C1FBAC" w14:textId="77777777" w:rsidR="004C299B" w:rsidRPr="000842B3" w:rsidRDefault="00A35221" w:rsidP="00627FBD">
      <w:pPr>
        <w:pStyle w:val="DraCorstandard"/>
      </w:pPr>
      <w:r w:rsidRPr="000842B3">
        <w:t>Et statuat, vbi me solus accuset pudor,</w:t>
      </w:r>
    </w:p>
    <w:p w14:paraId="3CE1357D" w14:textId="77777777" w:rsidR="004C299B" w:rsidRPr="000842B3" w:rsidRDefault="00A35221" w:rsidP="00627FBD">
      <w:pPr>
        <w:pStyle w:val="DraCorstandard"/>
      </w:pPr>
      <w:r w:rsidRPr="000842B3">
        <w:t>Tacitasque conscientiae poenas luam?</w:t>
      </w:r>
    </w:p>
    <w:p w14:paraId="3FE67AD7" w14:textId="77777777" w:rsidR="004C299B" w:rsidRPr="000842B3" w:rsidRDefault="00A35221" w:rsidP="00627FBD">
      <w:pPr>
        <w:pStyle w:val="DraCorstandard"/>
      </w:pPr>
      <w:r w:rsidRPr="000842B3">
        <w:t>Nec conscius sit Absalom, &amp; Absalom</w:t>
      </w:r>
    </w:p>
    <w:p w14:paraId="026C2BA1" w14:textId="77777777" w:rsidR="004C299B" w:rsidRPr="000842B3" w:rsidRDefault="00A35221" w:rsidP="00627FBD">
      <w:pPr>
        <w:pStyle w:val="DraCorstandard"/>
      </w:pPr>
      <w:r w:rsidRPr="000842B3">
        <w:t>Non erubescat, Absalom frater meus?</w:t>
      </w:r>
    </w:p>
    <w:p w14:paraId="453E0EAA" w14:textId="271C3C68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(295)</w:t>
      </w:r>
      <w:r w:rsidRPr="000842B3">
        <w:t xml:space="preserve"> </w:t>
      </w:r>
      <w:r w:rsidR="00820CD8" w:rsidRPr="00820CD8">
        <w:rPr>
          <w:rStyle w:val="DraCorspeakerattribution"/>
        </w:rPr>
        <w:t>Absalom.</w:t>
      </w:r>
      <w:r w:rsidRPr="000842B3">
        <w:t xml:space="preserve"> Quis hic tumultus? fare, quid rerum est soror?</w:t>
      </w:r>
    </w:p>
    <w:p w14:paraId="49F496C8" w14:textId="7C7537A9" w:rsidR="004C299B" w:rsidRPr="000842B3" w:rsidRDefault="000842B3" w:rsidP="00627FBD">
      <w:pPr>
        <w:pStyle w:val="DraCorstandard"/>
      </w:pPr>
      <w:r w:rsidRPr="000842B3">
        <w:rPr>
          <w:rStyle w:val="DraCorspeakerattribution"/>
        </w:rPr>
        <w:lastRenderedPageBreak/>
        <w:t>Thamar.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Per hanc ego te dexteram. </w:t>
      </w:r>
      <w:r w:rsidR="00820CD8" w:rsidRPr="00820CD8">
        <w:rPr>
          <w:rStyle w:val="DraCorspeakerattribution"/>
        </w:rPr>
        <w:t>Absalom.</w:t>
      </w:r>
      <w:r w:rsidR="00E416E3" w:rsidRPr="003A0078">
        <w:rPr>
          <w:rStyle w:val="DraCormarkversepart"/>
        </w:rPr>
        <w:t>@</w:t>
      </w:r>
      <w:r w:rsidR="00A35221" w:rsidRPr="000842B3">
        <w:t>fratrem rogas?</w:t>
      </w:r>
    </w:p>
    <w:p w14:paraId="65200D19" w14:textId="738F0F1E" w:rsidR="004C299B" w:rsidRPr="000842B3" w:rsidRDefault="000842B3" w:rsidP="00627FBD">
      <w:pPr>
        <w:pStyle w:val="DraCorstandard"/>
      </w:pPr>
      <w:r w:rsidRPr="000842B3">
        <w:rPr>
          <w:rStyle w:val="DraCorspeakerattribution"/>
        </w:rPr>
        <w:t>Thamar.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Per has ego te lacrymas. </w:t>
      </w:r>
      <w:r w:rsidR="00820CD8" w:rsidRPr="00820CD8">
        <w:rPr>
          <w:rStyle w:val="DraCorspeakerattribution"/>
        </w:rPr>
        <w:t>Absalom.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>fare, impera:</w:t>
      </w:r>
    </w:p>
    <w:p w14:paraId="2A599319" w14:textId="13BFC05D" w:rsidR="004C299B" w:rsidRPr="000842B3" w:rsidRDefault="000842B3" w:rsidP="00627FBD">
      <w:pPr>
        <w:pStyle w:val="DraCorstandard"/>
      </w:pPr>
      <w:r w:rsidRPr="000842B3">
        <w:rPr>
          <w:rStyle w:val="DraCorspeakerattribution"/>
        </w:rPr>
        <w:t>Thamar.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Per has ego te lacrymas. </w:t>
      </w:r>
      <w:r w:rsidR="00820CD8" w:rsidRPr="00820CD8">
        <w:rPr>
          <w:rStyle w:val="DraCorspeakerattribution"/>
        </w:rPr>
        <w:t>Absalom.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>cur non iubes?</w:t>
      </w:r>
    </w:p>
    <w:p w14:paraId="7158C3CE" w14:textId="1573EFEA" w:rsidR="004C299B" w:rsidRPr="000842B3" w:rsidRDefault="000842B3" w:rsidP="00627FBD">
      <w:pPr>
        <w:pStyle w:val="DraCorstandard"/>
      </w:pPr>
      <w:r w:rsidRPr="000842B3">
        <w:rPr>
          <w:rStyle w:val="DraCorspeakerattribution"/>
        </w:rPr>
        <w:t>Thamar.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Miserere. </w:t>
      </w:r>
      <w:r w:rsidR="00820CD8" w:rsidRPr="00820CD8">
        <w:rPr>
          <w:rStyle w:val="DraCorspeakerattribution"/>
        </w:rPr>
        <w:t>Absalom.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quid vis misera? </w:t>
      </w:r>
      <w:r w:rsidRPr="000842B3">
        <w:rPr>
          <w:rStyle w:val="DraCorspeakerattribution"/>
        </w:rPr>
        <w:t>Thamar.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>sic rect</w:t>
      </w:r>
      <w:r w:rsidR="00A35221" w:rsidRPr="000842B3">
        <w:rPr>
          <w:rFonts w:cstheme="minorHAnsi"/>
        </w:rPr>
        <w:t>è</w:t>
      </w:r>
      <w:r w:rsidR="00A35221" w:rsidRPr="000842B3">
        <w:t xml:space="preserve"> vocas,</w:t>
      </w:r>
    </w:p>
    <w:p w14:paraId="00E2EDD5" w14:textId="570A93AD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(300)</w:t>
      </w:r>
      <w:r w:rsidRPr="000842B3">
        <w:t xml:space="preserve"> </w:t>
      </w:r>
      <w:r w:rsidR="00E416E3" w:rsidRPr="003A0078">
        <w:rPr>
          <w:rStyle w:val="DraCormarkversepart"/>
        </w:rPr>
        <w:t>@</w:t>
      </w:r>
      <w:r w:rsidRPr="000842B3">
        <w:t xml:space="preserve">Miserere frater: </w:t>
      </w:r>
      <w:r w:rsidR="00820CD8" w:rsidRPr="00820CD8">
        <w:rPr>
          <w:rStyle w:val="DraCorspeakerattribution"/>
        </w:rPr>
        <w:t>Absalom.</w:t>
      </w:r>
      <w:r w:rsidRPr="000842B3">
        <w:t xml:space="preserve"> </w:t>
      </w:r>
      <w:r w:rsidR="00E416E3" w:rsidRPr="003A0078">
        <w:rPr>
          <w:rStyle w:val="DraCormarkversepart"/>
        </w:rPr>
        <w:t>@</w:t>
      </w:r>
      <w:r w:rsidRPr="000842B3">
        <w:t>cur tibi madent genae?</w:t>
      </w:r>
    </w:p>
    <w:p w14:paraId="077373A0" w14:textId="10BF9936" w:rsidR="004C299B" w:rsidRPr="000842B3" w:rsidRDefault="000842B3" w:rsidP="00627FBD">
      <w:pPr>
        <w:pStyle w:val="DraCorstandard"/>
      </w:pPr>
      <w:r w:rsidRPr="000842B3">
        <w:rPr>
          <w:rStyle w:val="DraCorspeakerattribution"/>
        </w:rPr>
        <w:t>Thamar.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Ignosce frater. </w:t>
      </w:r>
      <w:r w:rsidR="00820CD8" w:rsidRPr="00820CD8">
        <w:rPr>
          <w:rStyle w:val="DraCorspeakerattribution"/>
        </w:rPr>
        <w:t>Absalom: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>parturit magnum haec malum,</w:t>
      </w:r>
    </w:p>
    <w:p w14:paraId="4F1D5ADC" w14:textId="79247A44" w:rsidR="004C299B" w:rsidRPr="000842B3" w:rsidRDefault="00A35221" w:rsidP="00627FBD">
      <w:pPr>
        <w:pStyle w:val="DraCorstandard"/>
      </w:pPr>
      <w:r w:rsidRPr="000842B3">
        <w:t>Et nescio quid pectore obstipo gerat,</w:t>
      </w:r>
    </w:p>
    <w:p w14:paraId="382FF78E" w14:textId="77777777" w:rsidR="004C299B" w:rsidRPr="000842B3" w:rsidRDefault="00A35221" w:rsidP="00627FBD">
      <w:pPr>
        <w:pStyle w:val="DraCorstandard"/>
      </w:pPr>
      <w:r w:rsidRPr="000842B3">
        <w:t>Dirum aliquid, vt nunc suspicor; faro ocyus</w:t>
      </w:r>
    </w:p>
    <w:p w14:paraId="55CC4605" w14:textId="77777777" w:rsidR="004C299B" w:rsidRPr="000842B3" w:rsidRDefault="00A35221" w:rsidP="00627FBD">
      <w:pPr>
        <w:pStyle w:val="DraCorstandard"/>
      </w:pPr>
      <w:r w:rsidRPr="000842B3">
        <w:t>Germana, quid me voce perplexâ tenes?</w:t>
      </w:r>
    </w:p>
    <w:p w14:paraId="5E1C4454" w14:textId="32F96ADC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(305)</w:t>
      </w:r>
      <w:r w:rsidRPr="000842B3">
        <w:t xml:space="preserve"> </w:t>
      </w:r>
      <w:r w:rsidR="000842B3" w:rsidRPr="000842B3">
        <w:rPr>
          <w:rStyle w:val="DraCorspeakerattribution"/>
        </w:rPr>
        <w:t>Thamar.</w:t>
      </w:r>
      <w:r w:rsidRPr="000842B3">
        <w:t xml:space="preserve"> Lugere primum liceat, &amp; consumere</w:t>
      </w:r>
    </w:p>
    <w:p w14:paraId="380A2C7B" w14:textId="48DF4D7F" w:rsidR="004C299B" w:rsidRPr="000842B3" w:rsidRDefault="00E416E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Luctum recentem. </w:t>
      </w:r>
      <w:r w:rsidR="00820CD8" w:rsidRPr="00820CD8">
        <w:rPr>
          <w:rStyle w:val="DraCorspeakerattribution"/>
        </w:rPr>
        <w:t>Absalom.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lacrymis olim vacat,</w:t>
      </w:r>
    </w:p>
    <w:p w14:paraId="7141D35E" w14:textId="5DAD396F" w:rsidR="004C299B" w:rsidRPr="000842B3" w:rsidRDefault="00E416E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Nunc prome curam. </w:t>
      </w:r>
      <w:r w:rsidR="006561A9" w:rsidRPr="000842B3">
        <w:rPr>
          <w:rStyle w:val="DraCorspeakerattribution"/>
        </w:rPr>
        <w:t>Thamar: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 xml:space="preserve">frater! </w:t>
      </w:r>
      <w:r w:rsidR="00B2307C" w:rsidRPr="00B2307C">
        <w:rPr>
          <w:rStyle w:val="DraCorspeakerattribution"/>
        </w:rPr>
        <w:t>Absal.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abrumpe ocyus,</w:t>
      </w:r>
    </w:p>
    <w:p w14:paraId="66FF2D3D" w14:textId="4F52E6E2" w:rsidR="004C299B" w:rsidRPr="000842B3" w:rsidRDefault="00E416E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Quid me dolore incendis? </w:t>
      </w:r>
      <w:r w:rsidR="000842B3" w:rsidRPr="000842B3">
        <w:rPr>
          <w:rStyle w:val="DraCorspeakerattribution"/>
        </w:rPr>
        <w:t>Thamar.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Ah! pudet loqui,</w:t>
      </w:r>
    </w:p>
    <w:p w14:paraId="103F53E7" w14:textId="77777777" w:rsidR="004C299B" w:rsidRPr="000842B3" w:rsidRDefault="00A35221" w:rsidP="00627FBD">
      <w:pPr>
        <w:pStyle w:val="DraCorstandard"/>
      </w:pPr>
      <w:r w:rsidRPr="000842B3">
        <w:t>Et, ne quid vltra misceam; ah! taedet nimis!</w:t>
      </w:r>
    </w:p>
    <w:p w14:paraId="6F57779D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(310)</w:t>
      </w:r>
      <w:r w:rsidRPr="000842B3">
        <w:t xml:space="preserve"> Et, ne quid vltra misceam; ah! taedet nimis!</w:t>
      </w:r>
    </w:p>
    <w:p w14:paraId="27183C15" w14:textId="3CA7998F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16</w:t>
      </w:r>
    </w:p>
    <w:p w14:paraId="2A01AD6E" w14:textId="7F82E85E" w:rsidR="004C299B" w:rsidRPr="000842B3" w:rsidRDefault="00820CD8" w:rsidP="00627FBD">
      <w:pPr>
        <w:pStyle w:val="DraCorstandard"/>
      </w:pPr>
      <w:r w:rsidRPr="00820CD8">
        <w:rPr>
          <w:rStyle w:val="DraCorspeakerattribution"/>
        </w:rPr>
        <w:t>Absalom.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Quid me enecas Germana? </w:t>
      </w:r>
      <w:r w:rsidR="000842B3" w:rsidRPr="000842B3">
        <w:rPr>
          <w:rStyle w:val="DraCorspeakerattribution"/>
        </w:rPr>
        <w:t>Thamar.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>permitt</w:t>
      </w:r>
      <w:r w:rsidR="00A35221" w:rsidRPr="000842B3">
        <w:rPr>
          <w:rFonts w:cstheme="minorHAnsi"/>
        </w:rPr>
        <w:t>è</w:t>
      </w:r>
      <w:r w:rsidR="00A35221" w:rsidRPr="000842B3">
        <w:t xml:space="preserve"> obsecro</w:t>
      </w:r>
    </w:p>
    <w:p w14:paraId="1A39231F" w14:textId="77777777" w:rsidR="004C299B" w:rsidRPr="000842B3" w:rsidRDefault="00A35221" w:rsidP="00627FBD">
      <w:pPr>
        <w:pStyle w:val="DraCorstandard"/>
      </w:pPr>
      <w:r w:rsidRPr="000842B3">
        <w:t>Silere, tantum lacrymas terge meas,</w:t>
      </w:r>
    </w:p>
    <w:p w14:paraId="68DD18F0" w14:textId="52DE24AF" w:rsidR="004C299B" w:rsidRPr="000842B3" w:rsidRDefault="00E416E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Et ne pudorem prouoca. </w:t>
      </w:r>
      <w:r w:rsidR="00820CD8" w:rsidRPr="00820CD8">
        <w:rPr>
          <w:rStyle w:val="DraCorspeakerattribution"/>
        </w:rPr>
        <w:t>Absalom.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quid hoc [?] mali est?</w:t>
      </w:r>
    </w:p>
    <w:p w14:paraId="3766D1F1" w14:textId="77777777" w:rsidR="004C299B" w:rsidRPr="000842B3" w:rsidRDefault="00A35221" w:rsidP="00627FBD">
      <w:pPr>
        <w:pStyle w:val="DraCorstandard"/>
      </w:pPr>
      <w:r w:rsidRPr="000842B3">
        <w:t>Opem rogat, deplorat, exorat, stupet,</w:t>
      </w:r>
    </w:p>
    <w:p w14:paraId="17EFBDFE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(315)</w:t>
      </w:r>
      <w:r w:rsidRPr="000842B3">
        <w:t xml:space="preserve"> Quod vult loqui, non audet, &amp; semper cupit</w:t>
      </w:r>
    </w:p>
    <w:p w14:paraId="561C67B5" w14:textId="77777777" w:rsidR="004C299B" w:rsidRPr="000842B3" w:rsidRDefault="00A35221" w:rsidP="00627FBD">
      <w:pPr>
        <w:pStyle w:val="DraCorstandard"/>
      </w:pPr>
      <w:r w:rsidRPr="000842B3">
        <w:t>Caelare quod vult eloqui, &amp; pugnat sibi.</w:t>
      </w:r>
    </w:p>
    <w:p w14:paraId="58DF3FE2" w14:textId="30DA0DCB" w:rsidR="004C299B" w:rsidRPr="000842B3" w:rsidRDefault="00E416E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Germana quid me postulas? </w:t>
      </w:r>
      <w:r w:rsidR="006561A9" w:rsidRPr="000842B3">
        <w:rPr>
          <w:rStyle w:val="DraCorspeakerattribution"/>
        </w:rPr>
        <w:t>Thamar: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fidem tuam</w:t>
      </w:r>
    </w:p>
    <w:p w14:paraId="0799F923" w14:textId="7B631189" w:rsidR="004C299B" w:rsidRPr="000842B3" w:rsidRDefault="00E416E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Imploro. </w:t>
      </w:r>
      <w:r w:rsidR="00820CD8" w:rsidRPr="00820CD8">
        <w:rPr>
          <w:rStyle w:val="DraCorspeakerattribution"/>
        </w:rPr>
        <w:t>Absalom.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 xml:space="preserve">loquere. </w:t>
      </w:r>
      <w:r w:rsidR="000842B3" w:rsidRPr="000842B3">
        <w:rPr>
          <w:rStyle w:val="DraCorspeakerattribution"/>
        </w:rPr>
        <w:t>Thamar.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non satis possum tamen</w:t>
      </w:r>
    </w:p>
    <w:p w14:paraId="0472A92B" w14:textId="1CDB7E72" w:rsidR="004C299B" w:rsidRPr="000842B3" w:rsidRDefault="00B2307C" w:rsidP="00627FBD">
      <w:pPr>
        <w:pStyle w:val="DraCorstandard"/>
      </w:pPr>
      <w:r w:rsidRPr="00B2307C">
        <w:rPr>
          <w:rStyle w:val="DraCorspeakerattribution"/>
        </w:rPr>
        <w:t>Absal.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Conare saltem. </w:t>
      </w:r>
      <w:r w:rsidR="006561A9" w:rsidRPr="000842B3">
        <w:rPr>
          <w:rStyle w:val="DraCorspeakerattribution"/>
        </w:rPr>
        <w:t>Thamar:</w:t>
      </w:r>
      <w:r w:rsidR="00E416E3" w:rsidRPr="003A0078">
        <w:rPr>
          <w:rStyle w:val="DraCormarkversepart"/>
        </w:rPr>
        <w:t>@</w:t>
      </w:r>
      <w:r w:rsidR="00A35221" w:rsidRPr="000842B3">
        <w:t xml:space="preserve">frater! </w:t>
      </w:r>
      <w:r w:rsidR="00820CD8" w:rsidRPr="00820CD8">
        <w:rPr>
          <w:rStyle w:val="DraCorspeakerattribution"/>
        </w:rPr>
        <w:t>Absalom: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>amplexum amove,</w:t>
      </w:r>
    </w:p>
    <w:p w14:paraId="0551671E" w14:textId="4A5226CD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(320)</w:t>
      </w:r>
      <w:r w:rsidRPr="000842B3">
        <w:t xml:space="preserve"> </w:t>
      </w:r>
      <w:r w:rsidR="00E416E3" w:rsidRPr="003A0078">
        <w:rPr>
          <w:rStyle w:val="DraCormarkversepart"/>
        </w:rPr>
        <w:t>@</w:t>
      </w:r>
      <w:r w:rsidRPr="000842B3">
        <w:t xml:space="preserve">Nihil horum egemus, </w:t>
      </w:r>
      <w:r w:rsidR="006561A9" w:rsidRPr="000842B3">
        <w:rPr>
          <w:rStyle w:val="DraCorspeakerattribution"/>
        </w:rPr>
        <w:t>Thamar:</w:t>
      </w:r>
      <w:r w:rsidRPr="000842B3">
        <w:t xml:space="preserve"> </w:t>
      </w:r>
      <w:r w:rsidR="00E416E3" w:rsidRPr="003A0078">
        <w:rPr>
          <w:rStyle w:val="DraCormarkversepart"/>
        </w:rPr>
        <w:t>@</w:t>
      </w:r>
      <w:r w:rsidRPr="000842B3">
        <w:t xml:space="preserve">parce. </w:t>
      </w:r>
      <w:r w:rsidR="00820CD8" w:rsidRPr="00820CD8">
        <w:rPr>
          <w:rStyle w:val="DraCorspeakerattribution"/>
        </w:rPr>
        <w:t>Absalom.</w:t>
      </w:r>
      <w:r w:rsidRPr="000842B3">
        <w:t xml:space="preserve"> </w:t>
      </w:r>
      <w:r w:rsidR="00E416E3" w:rsidRPr="003A0078">
        <w:rPr>
          <w:rStyle w:val="DraCormarkversepart"/>
        </w:rPr>
        <w:t>@</w:t>
      </w:r>
      <w:r w:rsidRPr="000842B3">
        <w:t>Collapsa est, iacet</w:t>
      </w:r>
    </w:p>
    <w:p w14:paraId="1E92A857" w14:textId="77777777" w:rsidR="004C299B" w:rsidRPr="000842B3" w:rsidRDefault="00A35221" w:rsidP="00627FBD">
      <w:pPr>
        <w:pStyle w:val="DraCorstandard"/>
      </w:pPr>
      <w:r w:rsidRPr="000842B3">
        <w:lastRenderedPageBreak/>
        <w:t>Germana! sidus vnicum &amp; decus meum,</w:t>
      </w:r>
    </w:p>
    <w:p w14:paraId="66C7AFBA" w14:textId="6B5DBF2B" w:rsidR="004C299B" w:rsidRPr="000842B3" w:rsidRDefault="00E416E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Germana Thamar! </w:t>
      </w:r>
      <w:r w:rsidR="006561A9" w:rsidRPr="000842B3">
        <w:rPr>
          <w:rStyle w:val="DraCorspeakerattribution"/>
        </w:rPr>
        <w:t>Thamar: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 xml:space="preserve">Absalom! </w:t>
      </w:r>
      <w:r w:rsidR="00820CD8" w:rsidRPr="00820CD8">
        <w:rPr>
          <w:rStyle w:val="DraCorspeakerattribution"/>
        </w:rPr>
        <w:t>Absalom: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rursus dolet,</w:t>
      </w:r>
    </w:p>
    <w:p w14:paraId="37AC0389" w14:textId="77777777" w:rsidR="004C299B" w:rsidRPr="000842B3" w:rsidRDefault="00A35221" w:rsidP="00627FBD">
      <w:pPr>
        <w:pStyle w:val="DraCorstandard"/>
      </w:pPr>
      <w:r w:rsidRPr="000842B3">
        <w:t>Et me querelis vrget, ac vellit comam.</w:t>
      </w:r>
    </w:p>
    <w:p w14:paraId="5D097DAB" w14:textId="7E8DC26B" w:rsidR="004C299B" w:rsidRPr="000842B3" w:rsidRDefault="000842B3" w:rsidP="00627FBD">
      <w:pPr>
        <w:pStyle w:val="DraCorstandard"/>
      </w:pPr>
      <w:r w:rsidRPr="000842B3">
        <w:rPr>
          <w:rStyle w:val="DraCorspeakerattribution"/>
        </w:rPr>
        <w:t>Thamar.</w:t>
      </w:r>
      <w:r w:rsidR="00A35221" w:rsidRPr="000842B3">
        <w:t xml:space="preserve"> Cur non licebat emori? </w:t>
      </w:r>
      <w:r w:rsidR="00A35221" w:rsidRPr="000842B3">
        <w:rPr>
          <w:rFonts w:cstheme="minorHAnsi"/>
        </w:rPr>
        <w:t>ó</w:t>
      </w:r>
      <w:r w:rsidR="00A35221" w:rsidRPr="000842B3">
        <w:t xml:space="preserve"> fatum! </w:t>
      </w:r>
      <w:r w:rsidR="00A35221" w:rsidRPr="000842B3">
        <w:rPr>
          <w:rFonts w:cstheme="minorHAnsi"/>
        </w:rPr>
        <w:t>ô</w:t>
      </w:r>
      <w:r w:rsidR="00A35221" w:rsidRPr="000842B3">
        <w:t xml:space="preserve"> pudor!</w:t>
      </w:r>
    </w:p>
    <w:p w14:paraId="01842A86" w14:textId="572D7992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(325)</w:t>
      </w:r>
      <w:r w:rsidRPr="000842B3">
        <w:t xml:space="preserve"> </w:t>
      </w:r>
      <w:r w:rsidR="00E416E3" w:rsidRPr="003A0078">
        <w:rPr>
          <w:rStyle w:val="DraCormarkversepart"/>
        </w:rPr>
        <w:t>@</w:t>
      </w:r>
      <w:r w:rsidRPr="000842B3">
        <w:t xml:space="preserve">Cur non licebat? </w:t>
      </w:r>
      <w:r w:rsidR="0029572E" w:rsidRPr="0029572E">
        <w:rPr>
          <w:rStyle w:val="DraCorspeakerattribution"/>
        </w:rPr>
        <w:t>Absal:</w:t>
      </w:r>
      <w:r w:rsidR="00E416E3" w:rsidRPr="003A0078">
        <w:rPr>
          <w:rStyle w:val="DraCormarkversepart"/>
        </w:rPr>
        <w:t>@</w:t>
      </w:r>
      <w:r w:rsidRPr="000842B3">
        <w:t>fare, quid rursum tegis?</w:t>
      </w:r>
    </w:p>
    <w:p w14:paraId="6B5BCA42" w14:textId="6D201D80" w:rsidR="004C299B" w:rsidRPr="000842B3" w:rsidRDefault="000842B3" w:rsidP="00627FBD">
      <w:pPr>
        <w:pStyle w:val="DraCorstandard"/>
      </w:pPr>
      <w:r w:rsidRPr="000842B3">
        <w:rPr>
          <w:rStyle w:val="DraCorspeakerattribution"/>
        </w:rPr>
        <w:t>Thamar.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Sepelire curam. </w:t>
      </w:r>
      <w:r w:rsidR="00A35221" w:rsidRPr="0029572E">
        <w:rPr>
          <w:rStyle w:val="DraCorspeakerattribution"/>
        </w:rPr>
        <w:t>Absal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>prome, lenimen dabo.</w:t>
      </w:r>
    </w:p>
    <w:p w14:paraId="193A34E2" w14:textId="3D4829FD" w:rsidR="004C299B" w:rsidRPr="000842B3" w:rsidRDefault="000842B3" w:rsidP="00627FBD">
      <w:pPr>
        <w:pStyle w:val="DraCorstandard"/>
      </w:pPr>
      <w:r w:rsidRPr="000842B3">
        <w:rPr>
          <w:rStyle w:val="DraCorspeakerattribution"/>
        </w:rPr>
        <w:t>Thamar.</w:t>
      </w:r>
      <w:r w:rsidR="00A35221" w:rsidRPr="000842B3">
        <w:t xml:space="preserve"> Vis ipsa morbi superat &amp; gaudet tegi.</w:t>
      </w:r>
    </w:p>
    <w:p w14:paraId="793A0E75" w14:textId="194B045B" w:rsidR="004C299B" w:rsidRPr="000842B3" w:rsidRDefault="00820CD8" w:rsidP="00627FBD">
      <w:pPr>
        <w:pStyle w:val="DraCorstandard"/>
      </w:pPr>
      <w:r w:rsidRPr="00820CD8">
        <w:rPr>
          <w:rStyle w:val="DraCorspeakerattribution"/>
        </w:rPr>
        <w:t>Absalom:</w:t>
      </w:r>
      <w:r w:rsidR="00A35221" w:rsidRPr="000842B3">
        <w:t xml:space="preserve"> Quod me occupas insaniis? rursum iacet</w:t>
      </w:r>
    </w:p>
    <w:p w14:paraId="7AADB3AC" w14:textId="2D9D7D95" w:rsidR="004C299B" w:rsidRPr="000842B3" w:rsidRDefault="00B2307C" w:rsidP="00627FBD">
      <w:pPr>
        <w:pStyle w:val="DraCorstandard"/>
      </w:pPr>
      <w:r w:rsidRPr="00B2307C">
        <w:rPr>
          <w:rStyle w:val="DraCorspeakerattribution"/>
        </w:rPr>
        <w:t>Tham: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Crudelis Amnon! </w:t>
      </w:r>
      <w:r w:rsidR="00820CD8" w:rsidRPr="00820CD8">
        <w:rPr>
          <w:rStyle w:val="DraCorspeakerattribution"/>
        </w:rPr>
        <w:t>Absalom: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Tetigit. </w:t>
      </w:r>
      <w:r w:rsidRPr="00B2307C">
        <w:rPr>
          <w:rStyle w:val="DraCorspeakerattribution"/>
        </w:rPr>
        <w:t>Tham: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>Atrox, impie,</w:t>
      </w:r>
    </w:p>
    <w:p w14:paraId="556ED32A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(330)</w:t>
      </w:r>
      <w:r w:rsidRPr="000842B3">
        <w:t xml:space="preserve"> Incaeste, abominabilis semper mihi!</w:t>
      </w:r>
    </w:p>
    <w:p w14:paraId="1D3C1683" w14:textId="77777777" w:rsidR="004C299B" w:rsidRPr="000842B3" w:rsidRDefault="00A35221" w:rsidP="00627FBD">
      <w:pPr>
        <w:pStyle w:val="DraCorstandard"/>
      </w:pPr>
      <w:r w:rsidRPr="000842B3">
        <w:t>Amnon! luuentae carnifex turpis meae!</w:t>
      </w:r>
    </w:p>
    <w:p w14:paraId="7FC8A2F6" w14:textId="1B487A7D" w:rsidR="004C299B" w:rsidRPr="000842B3" w:rsidRDefault="00820CD8" w:rsidP="00627FBD">
      <w:pPr>
        <w:pStyle w:val="DraCorstandard"/>
      </w:pPr>
      <w:r w:rsidRPr="00820CD8">
        <w:rPr>
          <w:rStyle w:val="DraCorspeakerattribution"/>
        </w:rPr>
        <w:t>Absalom: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Frater? </w:t>
      </w:r>
      <w:r w:rsidR="00B2307C" w:rsidRPr="00B2307C">
        <w:rPr>
          <w:rStyle w:val="DraCorspeakerattribution"/>
        </w:rPr>
        <w:t>Tham: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Tacere liceat: </w:t>
      </w:r>
      <w:r w:rsidR="0029572E" w:rsidRPr="0029572E">
        <w:rPr>
          <w:rStyle w:val="DraCorspeakerattribution"/>
        </w:rPr>
        <w:t>Absal:</w:t>
      </w:r>
      <w:r w:rsidR="009A3718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>et rursum implicas.</w:t>
      </w:r>
    </w:p>
    <w:p w14:paraId="34493822" w14:textId="5D70FE19" w:rsidR="004C299B" w:rsidRPr="000842B3" w:rsidRDefault="006561A9" w:rsidP="00627FBD">
      <w:pPr>
        <w:pStyle w:val="DraCorstandard"/>
      </w:pPr>
      <w:r w:rsidRPr="000842B3">
        <w:rPr>
          <w:rStyle w:val="DraCorspeakerattribution"/>
        </w:rPr>
        <w:t>Thamar:</w:t>
      </w:r>
      <w:r w:rsidR="00A35221" w:rsidRPr="000842B3">
        <w:t xml:space="preserve"> Frater pudorem rapuit incaestus meum.</w:t>
      </w:r>
    </w:p>
    <w:p w14:paraId="7CFE3B1E" w14:textId="1429B32A" w:rsidR="004C299B" w:rsidRPr="000842B3" w:rsidRDefault="00B2307C" w:rsidP="00627FBD">
      <w:pPr>
        <w:pStyle w:val="DraCorstandard"/>
      </w:pPr>
      <w:r w:rsidRPr="00B2307C">
        <w:rPr>
          <w:rStyle w:val="DraCorspeakerattribution"/>
        </w:rPr>
        <w:t>Absal.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 xml:space="preserve">Frater? Sorori Virgini? </w:t>
      </w:r>
      <w:r w:rsidR="00A35221" w:rsidRPr="00B2307C">
        <w:rPr>
          <w:rStyle w:val="DraCorspeakerattribution"/>
        </w:rPr>
        <w:t>Thamar</w:t>
      </w:r>
      <w:r w:rsidR="00A35221" w:rsidRPr="000842B3">
        <w:t xml:space="preserve"> </w:t>
      </w:r>
      <w:r w:rsidR="00E416E3" w:rsidRPr="003A0078">
        <w:rPr>
          <w:rStyle w:val="DraCormarkversepart"/>
        </w:rPr>
        <w:t>@</w:t>
      </w:r>
      <w:r w:rsidR="00A35221" w:rsidRPr="000842B3">
        <w:t>Parce obsecro.</w:t>
      </w:r>
    </w:p>
    <w:p w14:paraId="635FEDF7" w14:textId="543D898A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(335)</w:t>
      </w:r>
      <w:r w:rsidRPr="000842B3">
        <w:t xml:space="preserve"> </w:t>
      </w:r>
      <w:r w:rsidR="0029572E" w:rsidRPr="0029572E">
        <w:rPr>
          <w:rStyle w:val="DraCorspeakerattribution"/>
        </w:rPr>
        <w:t>Absal:</w:t>
      </w:r>
      <w:r w:rsidRPr="000842B3">
        <w:t xml:space="preserve"> Amnon Thamarae noxiam? &amp; potuit ferus,</w:t>
      </w:r>
    </w:p>
    <w:p w14:paraId="1306BAC9" w14:textId="77777777" w:rsidR="004C299B" w:rsidRPr="000842B3" w:rsidRDefault="00A35221" w:rsidP="00627FBD">
      <w:pPr>
        <w:pStyle w:val="DraCorstandard"/>
      </w:pPr>
      <w:r w:rsidRPr="000842B3">
        <w:t>Et potuit? Amnon Virgini stuprum intulit?</w:t>
      </w:r>
    </w:p>
    <w:p w14:paraId="0393A0E1" w14:textId="77777777" w:rsidR="004C299B" w:rsidRPr="000842B3" w:rsidRDefault="00A35221" w:rsidP="00627FBD">
      <w:pPr>
        <w:pStyle w:val="DraCorstandard"/>
      </w:pPr>
      <w:r w:rsidRPr="000842B3">
        <w:t>Amnon? Sorori Virgini? &amp; lusit tuo</w:t>
      </w:r>
    </w:p>
    <w:p w14:paraId="0C46BE5C" w14:textId="77777777" w:rsidR="004C299B" w:rsidRPr="000842B3" w:rsidRDefault="00A35221" w:rsidP="00627FBD">
      <w:pPr>
        <w:pStyle w:val="DraCorstandard"/>
      </w:pPr>
      <w:r w:rsidRPr="000842B3">
        <w:t>Raptor pudore? spectat hoc, spectat Deus,</w:t>
      </w:r>
    </w:p>
    <w:p w14:paraId="04A2653A" w14:textId="77777777" w:rsidR="004C299B" w:rsidRPr="000842B3" w:rsidRDefault="00A35221" w:rsidP="00627FBD">
      <w:pPr>
        <w:pStyle w:val="DraCorstandard"/>
      </w:pPr>
      <w:r w:rsidRPr="000842B3">
        <w:t>Et parcit igni ? fulmina &amp; nimbos tenet?</w:t>
      </w:r>
    </w:p>
    <w:p w14:paraId="0233292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(340)</w:t>
      </w:r>
      <w:r w:rsidRPr="000842B3">
        <w:t xml:space="preserve"> Sed nunquid hic inultus vt fiebo puer,</w:t>
      </w:r>
    </w:p>
    <w:p w14:paraId="32E3AE3B" w14:textId="77777777" w:rsidR="004C299B" w:rsidRPr="000842B3" w:rsidRDefault="00A35221" w:rsidP="00627FBD">
      <w:pPr>
        <w:pStyle w:val="DraCorstandard"/>
      </w:pPr>
      <w:r w:rsidRPr="000842B3">
        <w:t>Et ille diri sceleris &amp; stupri satur</w:t>
      </w:r>
    </w:p>
    <w:p w14:paraId="091EF29B" w14:textId="77777777" w:rsidR="004C299B" w:rsidRPr="000842B3" w:rsidRDefault="00A35221" w:rsidP="00627FBD">
      <w:pPr>
        <w:pStyle w:val="DraCorstandard"/>
      </w:pPr>
      <w:r w:rsidRPr="000842B3">
        <w:t>Nos in triumpho Veneris ad pompam trahet?</w:t>
      </w:r>
    </w:p>
    <w:p w14:paraId="5AF79BBA" w14:textId="04BAC650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17</w:t>
      </w:r>
    </w:p>
    <w:p w14:paraId="64FBB862" w14:textId="77777777" w:rsidR="004C299B" w:rsidRPr="000842B3" w:rsidRDefault="00A35221" w:rsidP="00627FBD">
      <w:pPr>
        <w:pStyle w:val="DraCorstandard"/>
      </w:pPr>
      <w:r w:rsidRPr="000842B3">
        <w:t>Nunc viribus opus Absalom, animis opus.</w:t>
      </w:r>
    </w:p>
    <w:p w14:paraId="776AEA1E" w14:textId="77777777" w:rsidR="004C299B" w:rsidRPr="000842B3" w:rsidRDefault="00A35221" w:rsidP="00627FBD">
      <w:pPr>
        <w:pStyle w:val="DraCorstandard"/>
      </w:pPr>
      <w:r w:rsidRPr="000842B3">
        <w:t>Exempla dabimus, venit in scenam prior.</w:t>
      </w:r>
    </w:p>
    <w:p w14:paraId="51B46BB6" w14:textId="06F99D73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(345)</w:t>
      </w:r>
      <w:r w:rsidRPr="000842B3">
        <w:t xml:space="preserve"> </w:t>
      </w:r>
      <w:r w:rsidR="00C75D9D" w:rsidRPr="003A0078">
        <w:rPr>
          <w:rStyle w:val="DraCormarkversepart"/>
        </w:rPr>
        <w:t>@</w:t>
      </w:r>
      <w:r w:rsidRPr="000842B3">
        <w:t xml:space="preserve">Tu collige istam Mater. </w:t>
      </w:r>
      <w:r w:rsidR="00B2307C" w:rsidRPr="00B2307C">
        <w:rPr>
          <w:rStyle w:val="DraCorspeakerattribution"/>
        </w:rPr>
        <w:t>Tham:</w:t>
      </w:r>
      <w:r w:rsidRPr="000842B3">
        <w:t xml:space="preserve"> </w:t>
      </w:r>
      <w:r w:rsidR="00C75D9D" w:rsidRPr="003A0078">
        <w:rPr>
          <w:rStyle w:val="DraCormarkversepart"/>
        </w:rPr>
        <w:t>@</w:t>
      </w:r>
      <w:r w:rsidRPr="000842B3">
        <w:t>Occide obsecro,</w:t>
      </w:r>
    </w:p>
    <w:p w14:paraId="1C0E6E4A" w14:textId="4D38BD11" w:rsidR="004C299B" w:rsidRPr="000842B3" w:rsidRDefault="00C75D9D" w:rsidP="00627FBD">
      <w:pPr>
        <w:pStyle w:val="DraCorstandard"/>
      </w:pPr>
      <w:r w:rsidRPr="003A0078">
        <w:rPr>
          <w:rStyle w:val="DraCormarkversepart"/>
        </w:rPr>
        <w:lastRenderedPageBreak/>
        <w:t>@</w:t>
      </w:r>
      <w:r w:rsidR="00A35221" w:rsidRPr="000842B3">
        <w:t xml:space="preserve">Cui me reseruas? Absalom! </w:t>
      </w:r>
      <w:r w:rsidR="0029572E" w:rsidRPr="0029572E">
        <w:rPr>
          <w:rStyle w:val="DraCorspeakerattribution"/>
        </w:rPr>
        <w:t>Absal: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Doma impetum,</w:t>
      </w:r>
    </w:p>
    <w:p w14:paraId="3F198EFE" w14:textId="77777777" w:rsidR="004C299B" w:rsidRPr="000842B3" w:rsidRDefault="00A35221" w:rsidP="00627FBD">
      <w:pPr>
        <w:pStyle w:val="DraCorstandard"/>
      </w:pPr>
      <w:r w:rsidRPr="000842B3">
        <w:t>Et temet in partem aduoca, noxâ caret</w:t>
      </w:r>
    </w:p>
    <w:p w14:paraId="68439269" w14:textId="77777777" w:rsidR="004C299B" w:rsidRPr="000842B3" w:rsidRDefault="00A35221" w:rsidP="00627FBD">
      <w:pPr>
        <w:pStyle w:val="DraCorstandard"/>
      </w:pPr>
      <w:r w:rsidRPr="000842B3">
        <w:t>Extortus &amp; depastus inuitae pudor.</w:t>
      </w:r>
    </w:p>
    <w:p w14:paraId="61D20979" w14:textId="43C19CE3" w:rsidR="004C299B" w:rsidRPr="000842B3" w:rsidRDefault="006561A9" w:rsidP="00627FBD">
      <w:pPr>
        <w:pStyle w:val="DraCorstandard"/>
      </w:pPr>
      <w:r w:rsidRPr="000842B3">
        <w:rPr>
          <w:rStyle w:val="DraCorspeakerattribution"/>
        </w:rPr>
        <w:t>Thamar:</w:t>
      </w:r>
      <w:r w:rsidR="00A35221" w:rsidRPr="000842B3">
        <w:t xml:space="preserve"> </w:t>
      </w:r>
      <w:r w:rsidR="00C75D9D" w:rsidRPr="003A0078">
        <w:rPr>
          <w:rStyle w:val="DraCormarkversepart"/>
        </w:rPr>
        <w:t>@</w:t>
      </w:r>
      <w:r w:rsidR="00A35221" w:rsidRPr="000842B3">
        <w:t xml:space="preserve">Consule pudori. </w:t>
      </w:r>
      <w:r w:rsidR="00820CD8" w:rsidRPr="00820CD8">
        <w:rPr>
          <w:rStyle w:val="DraCorspeakerattribution"/>
        </w:rPr>
        <w:t>Absalom:</w:t>
      </w:r>
      <w:r w:rsidR="00A35221" w:rsidRPr="000842B3">
        <w:t xml:space="preserve"> </w:t>
      </w:r>
      <w:r w:rsidR="00C75D9D" w:rsidRPr="003A0078">
        <w:rPr>
          <w:rStyle w:val="DraCormarkversepart"/>
        </w:rPr>
        <w:t>@</w:t>
      </w:r>
      <w:r w:rsidR="00A35221" w:rsidRPr="000842B3">
        <w:t>Tempera luctum Soror,</w:t>
      </w:r>
    </w:p>
    <w:p w14:paraId="666F8D6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(350)</w:t>
      </w:r>
      <w:r w:rsidRPr="000842B3">
        <w:t xml:space="preserve"> Non inquietum saepe lenitur malum.</w:t>
      </w:r>
    </w:p>
    <w:p w14:paraId="4D73E912" w14:textId="125BCA60" w:rsidR="004C299B" w:rsidRPr="000842B3" w:rsidRDefault="00A35221" w:rsidP="00627FBD">
      <w:pPr>
        <w:pStyle w:val="DraCorstandard"/>
        <w:rPr>
          <w:rStyle w:val="DraCorstagedirectionsetc"/>
        </w:rPr>
      </w:pPr>
      <w:r w:rsidRPr="000842B3">
        <w:rPr>
          <w:rStyle w:val="DraCorstagedirectionsetc"/>
        </w:rPr>
        <w:t>Chorus.</w:t>
      </w:r>
    </w:p>
    <w:p w14:paraId="77203876" w14:textId="77777777" w:rsidR="004C299B" w:rsidRPr="000842B3" w:rsidRDefault="00A35221" w:rsidP="00627FBD">
      <w:pPr>
        <w:pStyle w:val="DraCorstandard"/>
      </w:pPr>
      <w:r w:rsidRPr="000842B3">
        <w:t>QVis hunc tumultum turbat? ah! ringit, dolet,</w:t>
      </w:r>
    </w:p>
    <w:p w14:paraId="1B57A05C" w14:textId="77777777" w:rsidR="004C299B" w:rsidRPr="000842B3" w:rsidRDefault="00A35221" w:rsidP="00627FBD">
      <w:pPr>
        <w:pStyle w:val="DraCorstandard"/>
      </w:pPr>
      <w:r w:rsidRPr="000842B3">
        <w:t>AEstuat inexpletum Absalom, saeuit quoque,</w:t>
      </w:r>
    </w:p>
    <w:p w14:paraId="6D257E13" w14:textId="77777777" w:rsidR="004C299B" w:rsidRPr="000842B3" w:rsidRDefault="00A35221" w:rsidP="00627FBD">
      <w:pPr>
        <w:pStyle w:val="DraCorstandard"/>
      </w:pPr>
      <w:r w:rsidRPr="000842B3">
        <w:t>Et temperare non potest animo satis.</w:t>
      </w:r>
    </w:p>
    <w:p w14:paraId="2B1D1064" w14:textId="77777777" w:rsidR="004C299B" w:rsidRPr="000842B3" w:rsidRDefault="00A35221" w:rsidP="00627FBD">
      <w:pPr>
        <w:pStyle w:val="DraCorstandard"/>
      </w:pPr>
      <w:r w:rsidRPr="000842B3">
        <w:t>Nescio quid intus agitet, hoc scio tamen,</w:t>
      </w:r>
    </w:p>
    <w:p w14:paraId="4FFDE630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(355)</w:t>
      </w:r>
      <w:r w:rsidRPr="000842B3">
        <w:t xml:space="preserve"> Quòd ille vultus igneus spirat minus,</w:t>
      </w:r>
    </w:p>
    <w:p w14:paraId="45B8EF82" w14:textId="77777777" w:rsidR="004C299B" w:rsidRPr="000842B3" w:rsidRDefault="00A35221" w:rsidP="00627FBD">
      <w:pPr>
        <w:pStyle w:val="DraCorstandard"/>
      </w:pPr>
      <w:r w:rsidRPr="000842B3">
        <w:t>Nec ardet aliquid languidum: Regum dolor</w:t>
      </w:r>
    </w:p>
    <w:p w14:paraId="52E8058C" w14:textId="77777777" w:rsidR="004C299B" w:rsidRPr="000842B3" w:rsidRDefault="00A35221" w:rsidP="00627FBD">
      <w:pPr>
        <w:pStyle w:val="DraCorstandard"/>
      </w:pPr>
      <w:r w:rsidRPr="000842B3">
        <w:t>Licentiâ nutritur, &amp; praegnans nocet.</w:t>
      </w:r>
    </w:p>
    <w:p w14:paraId="4B35E1F0" w14:textId="6DC41F7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Thamara laceros effusa sinus,</w:t>
      </w:r>
    </w:p>
    <w:p w14:paraId="53EA513A" w14:textId="1C877FE0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vulsa genas, &amp; tonsa comas,</w:t>
      </w:r>
    </w:p>
    <w:p w14:paraId="7B663323" w14:textId="4B8A1072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(360)</w:t>
      </w:r>
      <w:r w:rsidR="009A3718" w:rsidRPr="000842B3">
        <w:t xml:space="preserve"> </w:t>
      </w:r>
      <w:r w:rsidRPr="000842B3">
        <w:t>Ah! virgineas nuda papillas</w:t>
      </w:r>
    </w:p>
    <w:p w14:paraId="7D0B041A" w14:textId="4E3593C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Fratrem tumidâ suscitat irâ,</w:t>
      </w:r>
    </w:p>
    <w:p w14:paraId="2A0FA487" w14:textId="5ABE595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se curis macerat aegris.</w:t>
      </w:r>
    </w:p>
    <w:p w14:paraId="50C06411" w14:textId="1F1A8C8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Luget totas anxia noctes,</w:t>
      </w:r>
    </w:p>
    <w:p w14:paraId="5D09E144" w14:textId="7B280F1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se calidis explet lacrymis.</w:t>
      </w:r>
    </w:p>
    <w:p w14:paraId="39937FED" w14:textId="164D53C4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(365)</w:t>
      </w:r>
      <w:r w:rsidR="009A3718" w:rsidRPr="000842B3">
        <w:t xml:space="preserve"> </w:t>
      </w:r>
      <w:r w:rsidRPr="000842B3">
        <w:t>Stridulus aequat curam Ascalaphus,</w:t>
      </w:r>
    </w:p>
    <w:p w14:paraId="16EFC054" w14:textId="4512044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respondet carmine diro</w:t>
      </w:r>
    </w:p>
    <w:p w14:paraId="0D7C8B06" w14:textId="71FBB50A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Solo recti culmine sidens.</w:t>
      </w:r>
    </w:p>
    <w:p w14:paraId="654EAD68" w14:textId="73DAEB8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Gaudet tenebris aliturque dolor,</w:t>
      </w:r>
    </w:p>
    <w:p w14:paraId="5DD264B1" w14:textId="2CD3AD1A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se exercet noctis in vmbrâ,</w:t>
      </w:r>
    </w:p>
    <w:p w14:paraId="7B73F6C5" w14:textId="41C1AFB9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(370)</w:t>
      </w:r>
      <w:r w:rsidR="009A3718" w:rsidRPr="000842B3">
        <w:t xml:space="preserve"> </w:t>
      </w:r>
      <w:r w:rsidRPr="000842B3">
        <w:t xml:space="preserve">Quando alituum, pecudumque genus </w:t>
      </w:r>
    </w:p>
    <w:p w14:paraId="0EE75634" w14:textId="06E167E3" w:rsidR="004C299B" w:rsidRPr="000842B3" w:rsidRDefault="009A3718" w:rsidP="00627FBD">
      <w:pPr>
        <w:pStyle w:val="DraCorstandard"/>
      </w:pPr>
      <w:r w:rsidRPr="000842B3">
        <w:lastRenderedPageBreak/>
        <w:t xml:space="preserve"> </w:t>
      </w:r>
      <w:r w:rsidR="00A35221" w:rsidRPr="000842B3">
        <w:t>Grato indulgent corpora somno</w:t>
      </w:r>
    </w:p>
    <w:p w14:paraId="31A82F55" w14:textId="12F96D7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Cum mutus ager maeret &amp; vdo</w:t>
      </w:r>
    </w:p>
    <w:p w14:paraId="4BB7F4BF" w14:textId="070DDB9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Colligit artus bucula campo,</w:t>
      </w:r>
    </w:p>
    <w:p w14:paraId="40F74D02" w14:textId="0B03AA3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Aut pallentes ruminat herbas</w:t>
      </w:r>
    </w:p>
    <w:p w14:paraId="49833DBC" w14:textId="2EB56E1A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(375)</w:t>
      </w:r>
      <w:r w:rsidR="009A3718" w:rsidRPr="000842B3">
        <w:t xml:space="preserve"> </w:t>
      </w:r>
      <w:r w:rsidRPr="000842B3">
        <w:t>Cum furtiuos lasciua choros</w:t>
      </w:r>
    </w:p>
    <w:p w14:paraId="04BAB409" w14:textId="062320AB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Delia Latmo monte frequent</w:t>
      </w:r>
    </w:p>
    <w:p w14:paraId="13842789" w14:textId="5DEA6893" w:rsidR="002039B3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B</w:t>
      </w:r>
    </w:p>
    <w:p w14:paraId="3CDAAA37" w14:textId="73BEF246" w:rsidR="004C299B" w:rsidRPr="000842B3" w:rsidRDefault="00A35221" w:rsidP="00627FBD">
      <w:pPr>
        <w:pStyle w:val="DraCorstandard"/>
      </w:pPr>
      <w:r w:rsidRPr="000842B3">
        <w:rPr>
          <w:rStyle w:val="DraCorpagebeginning"/>
        </w:rPr>
        <w:t>18</w:t>
      </w:r>
    </w:p>
    <w:p w14:paraId="412BF533" w14:textId="7FAA4A3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suspensa lampade restat.</w:t>
      </w:r>
    </w:p>
    <w:p w14:paraId="25B5DB7B" w14:textId="2C4B31C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Tunc in pullo syrmate nigris</w:t>
      </w:r>
    </w:p>
    <w:p w14:paraId="317BC3BD" w14:textId="3007A62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Tincta venenis lurida macies</w:t>
      </w:r>
    </w:p>
    <w:p w14:paraId="48E5C3F7" w14:textId="7AC6DB1C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(380)</w:t>
      </w:r>
      <w:r w:rsidR="009A3718" w:rsidRPr="000842B3">
        <w:t xml:space="preserve"> </w:t>
      </w:r>
      <w:r w:rsidRPr="000842B3">
        <w:t>Omnia culpat, longumque furens</w:t>
      </w:r>
    </w:p>
    <w:p w14:paraId="08B4D9B3" w14:textId="25F79E3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Crudele solum, crudele salum,</w:t>
      </w:r>
    </w:p>
    <w:p w14:paraId="342045D7" w14:textId="0741A95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crudeleis etiam Superos</w:t>
      </w:r>
    </w:p>
    <w:p w14:paraId="4DA689AE" w14:textId="365264E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Oris nimium libera clamat.</w:t>
      </w:r>
    </w:p>
    <w:p w14:paraId="33B0CA14" w14:textId="031C941A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Frustra rutilo sternitur ostra,</w:t>
      </w:r>
    </w:p>
    <w:p w14:paraId="02D3F8A4" w14:textId="17583FE8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(385)</w:t>
      </w:r>
      <w:r w:rsidR="009A3718" w:rsidRPr="000842B3">
        <w:t xml:space="preserve"> </w:t>
      </w:r>
      <w:r w:rsidRPr="000842B3">
        <w:t>Frustra roseos spirat odores</w:t>
      </w:r>
    </w:p>
    <w:p w14:paraId="11C71AC0" w14:textId="64F1226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Lectica mali foeta laboris,</w:t>
      </w:r>
    </w:p>
    <w:p w14:paraId="6571655F" w14:textId="35687818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tot lacrymis ebria semper.</w:t>
      </w:r>
    </w:p>
    <w:p w14:paraId="003B237A" w14:textId="796F189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Gliscit miseros flamma per artus</w:t>
      </w:r>
    </w:p>
    <w:p w14:paraId="6A915964" w14:textId="604C16A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Semperque nouo vulnere stridet</w:t>
      </w:r>
    </w:p>
    <w:p w14:paraId="2F501AB6" w14:textId="025D3BF9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(390)</w:t>
      </w:r>
      <w:r w:rsidR="009A3718" w:rsidRPr="000842B3">
        <w:t xml:space="preserve"> </w:t>
      </w:r>
      <w:r w:rsidRPr="000842B3">
        <w:t>Alt</w:t>
      </w:r>
      <w:r w:rsidRPr="000842B3">
        <w:rPr>
          <w:rFonts w:cstheme="minorHAnsi"/>
        </w:rPr>
        <w:t>è</w:t>
      </w:r>
      <w:r w:rsidRPr="000842B3">
        <w:t xml:space="preserve"> virides pasta medullas.</w:t>
      </w:r>
    </w:p>
    <w:p w14:paraId="3F707056" w14:textId="55014C1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At non gaudet paupere tecto</w:t>
      </w:r>
    </w:p>
    <w:p w14:paraId="23A312BA" w14:textId="7282EDC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Lugubris Ate, luctuque fero</w:t>
      </w:r>
    </w:p>
    <w:p w14:paraId="68ED1632" w14:textId="5AECF94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Regum tumidas obsidet arces.</w:t>
      </w:r>
    </w:p>
    <w:p w14:paraId="747C7A0C" w14:textId="33D1B06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Ibi purpureos scandit thalamos</w:t>
      </w:r>
    </w:p>
    <w:p w14:paraId="1EE10FB5" w14:textId="1C8A7845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lastRenderedPageBreak/>
        <w:t>(395)</w:t>
      </w:r>
      <w:r w:rsidR="009A3718" w:rsidRPr="000842B3">
        <w:t xml:space="preserve"> </w:t>
      </w:r>
      <w:r w:rsidRPr="000842B3">
        <w:t>Inter medias saeua cohortes,</w:t>
      </w:r>
    </w:p>
    <w:p w14:paraId="3D57F6E2" w14:textId="65E9E9E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tot vigiles vndique peltas;</w:t>
      </w:r>
    </w:p>
    <w:p w14:paraId="59F35EF2" w14:textId="1451A98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Mox Tenareis horridat aedis</w:t>
      </w:r>
    </w:p>
    <w:p w14:paraId="71A42DED" w14:textId="597A55BB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Nubilat vmbrâ triste lacunar,</w:t>
      </w:r>
    </w:p>
    <w:p w14:paraId="7AA7D1E6" w14:textId="06A360D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tetra nimis somnia spargit.</w:t>
      </w:r>
    </w:p>
    <w:p w14:paraId="6311CA0F" w14:textId="0B63281E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(400)</w:t>
      </w:r>
      <w:r w:rsidR="009A3718" w:rsidRPr="000842B3">
        <w:t xml:space="preserve"> </w:t>
      </w:r>
      <w:r w:rsidRPr="000842B3">
        <w:t>Ludit vacuo phasma cerebro,</w:t>
      </w:r>
    </w:p>
    <w:p w14:paraId="29422A55" w14:textId="1E224BA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per noctem cura recursans</w:t>
      </w:r>
    </w:p>
    <w:p w14:paraId="5B811117" w14:textId="007B147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Pectora Regum lancinat oestro!</w:t>
      </w:r>
    </w:p>
    <w:p w14:paraId="36EC2762" w14:textId="0AA45DA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Tunc cum nitidum mane fenestras</w:t>
      </w:r>
    </w:p>
    <w:p w14:paraId="490F7E21" w14:textId="4DF4501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Intrat, &amp; almo Lucifer ortu</w:t>
      </w:r>
    </w:p>
    <w:p w14:paraId="2FB709CF" w14:textId="7B34460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(405)</w:t>
      </w:r>
      <w:r w:rsidR="009A3718" w:rsidRPr="000842B3">
        <w:t xml:space="preserve"> </w:t>
      </w:r>
      <w:r w:rsidRPr="000842B3">
        <w:t>Phoebi rutilos prouocat ignes,</w:t>
      </w:r>
    </w:p>
    <w:p w14:paraId="3E88D9AD" w14:textId="41DF893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Vrget miseros, passumque aequans</w:t>
      </w:r>
    </w:p>
    <w:p w14:paraId="308F3AAF" w14:textId="158F1B3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Haeret lateri damnosa comes,</w:t>
      </w:r>
    </w:p>
    <w:p w14:paraId="64298627" w14:textId="63CBEC20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per mediam voluitur aulam.</w:t>
      </w:r>
    </w:p>
    <w:p w14:paraId="68ED8426" w14:textId="0E57A1A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Assidet altis inuisa thoris,</w:t>
      </w:r>
    </w:p>
    <w:p w14:paraId="4EEDE04D" w14:textId="1040E01B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(410)</w:t>
      </w:r>
      <w:r w:rsidR="009A3718" w:rsidRPr="000842B3">
        <w:t xml:space="preserve"> </w:t>
      </w:r>
      <w:r w:rsidRPr="000842B3">
        <w:t>Tractatque dapes, crudamque nimis</w:t>
      </w:r>
    </w:p>
    <w:p w14:paraId="09498502" w14:textId="0C9CD66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Laetis aloen stipat cyathis,</w:t>
      </w:r>
    </w:p>
    <w:p w14:paraId="1EC074DD" w14:textId="608BE5CA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Turbatque hilarae gaudia mensae.</w:t>
      </w:r>
    </w:p>
    <w:p w14:paraId="5080B171" w14:textId="52891DA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Nec timet ipsos impia fasces.</w:t>
      </w:r>
    </w:p>
    <w:p w14:paraId="27501175" w14:textId="29B90BD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suggestum scandere velox</w:t>
      </w:r>
    </w:p>
    <w:p w14:paraId="2008E0EE" w14:textId="362D15CD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(415)</w:t>
      </w:r>
      <w:r w:rsidR="009A3718" w:rsidRPr="000842B3">
        <w:t xml:space="preserve"> </w:t>
      </w:r>
      <w:r w:rsidRPr="000842B3">
        <w:t>Iusto arbitrio toxica miscet.</w:t>
      </w:r>
    </w:p>
    <w:p w14:paraId="030100B0" w14:textId="7F615EB6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19</w:t>
      </w:r>
    </w:p>
    <w:p w14:paraId="53734E4B" w14:textId="16A4AA0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Ergo auspiciis omnibus instat</w:t>
      </w:r>
    </w:p>
    <w:p w14:paraId="5D36C9D7" w14:textId="34A91D9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Semper nostris aemula votis,</w:t>
      </w:r>
    </w:p>
    <w:p w14:paraId="42E63237" w14:textId="3A6D5C2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nos vario turbine versat.</w:t>
      </w:r>
    </w:p>
    <w:p w14:paraId="57158951" w14:textId="5AE9B3F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Foelix animi, qui securis</w:t>
      </w:r>
    </w:p>
    <w:p w14:paraId="580F4CA5" w14:textId="63F5A493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lastRenderedPageBreak/>
        <w:t>(420)</w:t>
      </w:r>
      <w:r w:rsidR="009A3718" w:rsidRPr="000842B3">
        <w:t xml:space="preserve"> </w:t>
      </w:r>
      <w:r w:rsidRPr="000842B3">
        <w:t>Ludit in hortis, interque rosas,</w:t>
      </w:r>
    </w:p>
    <w:p w14:paraId="120A737D" w14:textId="1E95FEA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virginei lilia campi</w:t>
      </w:r>
    </w:p>
    <w:p w14:paraId="3293A035" w14:textId="4AEB41F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Vitae integros exigit annos.</w:t>
      </w:r>
    </w:p>
    <w:p w14:paraId="61C19568" w14:textId="04FD85E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Ille innocui candidus animi,</w:t>
      </w:r>
    </w:p>
    <w:p w14:paraId="5266E2E5" w14:textId="5E2D08A4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Propter gelidae frigora lymphae,</w:t>
      </w:r>
    </w:p>
    <w:p w14:paraId="12B528D4" w14:textId="57F107FC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(425)</w:t>
      </w:r>
      <w:r w:rsidR="009A3718" w:rsidRPr="000842B3">
        <w:t xml:space="preserve"> </w:t>
      </w:r>
      <w:r w:rsidRPr="000842B3">
        <w:t>Laet</w:t>
      </w:r>
      <w:r w:rsidRPr="000842B3">
        <w:rPr>
          <w:rFonts w:cstheme="minorHAnsi"/>
        </w:rPr>
        <w:t>â</w:t>
      </w:r>
      <w:r w:rsidRPr="000842B3">
        <w:t xml:space="preserve"> streperi fontis in vmbrâ</w:t>
      </w:r>
    </w:p>
    <w:p w14:paraId="7D7AAD4D" w14:textId="3E72C14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Curas alacer dissipat omnes,</w:t>
      </w:r>
    </w:p>
    <w:p w14:paraId="11B77CD4" w14:textId="23A19B70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Etsi incocti fellis inhaesit</w:t>
      </w:r>
    </w:p>
    <w:p w14:paraId="2C29F2C4" w14:textId="443AD3A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Aliquid, lepido carmine soluens,</w:t>
      </w:r>
    </w:p>
    <w:p w14:paraId="62CDEBCE" w14:textId="04C0106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Importunas turbat Erynnes.</w:t>
      </w:r>
    </w:p>
    <w:p w14:paraId="5D7028CE" w14:textId="39585711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(430)</w:t>
      </w:r>
      <w:r w:rsidR="009A3718" w:rsidRPr="000842B3">
        <w:t xml:space="preserve"> </w:t>
      </w:r>
      <w:r w:rsidRPr="000842B3">
        <w:t>Non ille graues verno accubitu</w:t>
      </w:r>
    </w:p>
    <w:p w14:paraId="2F0535A8" w14:textId="660208E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Colligit amens intemper</w:t>
      </w:r>
      <w:r w:rsidR="00A35221" w:rsidRPr="000842B3">
        <w:rPr>
          <w:rFonts w:cstheme="minorHAnsi"/>
        </w:rPr>
        <w:t>í</w:t>
      </w:r>
      <w:r w:rsidR="00A35221" w:rsidRPr="000842B3">
        <w:t>as,</w:t>
      </w:r>
    </w:p>
    <w:p w14:paraId="0E59384E" w14:textId="3EE7969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Nec suo in ostro lurida sentit</w:t>
      </w:r>
    </w:p>
    <w:p w14:paraId="4D263AFA" w14:textId="203BC278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Interrupti taedia somni.</w:t>
      </w:r>
    </w:p>
    <w:p w14:paraId="39D45E49" w14:textId="32427BF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Quid tamen isto murice viuum,</w:t>
      </w:r>
    </w:p>
    <w:p w14:paraId="1C2D6F4D" w14:textId="188FBFEC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(435)</w:t>
      </w:r>
      <w:r w:rsidR="009A3718" w:rsidRPr="000842B3">
        <w:t xml:space="preserve"> </w:t>
      </w:r>
      <w:r w:rsidRPr="000842B3">
        <w:t>Pictumque magis, vel quae talis</w:t>
      </w:r>
    </w:p>
    <w:p w14:paraId="42C861CF" w14:textId="0AD6ABE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Purpura Regum, quamuis Tyrio</w:t>
      </w:r>
    </w:p>
    <w:p w14:paraId="243B5E4E" w14:textId="392E84F8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Lotae recenter sanguine stillet,</w:t>
      </w:r>
    </w:p>
    <w:p w14:paraId="14068AB2" w14:textId="217CA0D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Sidoniâ bis tincta manu</w:t>
      </w:r>
    </w:p>
    <w:p w14:paraId="787C9742" w14:textId="738CA5F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Vernet puris aemula violis?</w:t>
      </w:r>
    </w:p>
    <w:p w14:paraId="72965136" w14:textId="5DF3E40F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(440)</w:t>
      </w:r>
      <w:r w:rsidR="009A3718" w:rsidRPr="000842B3">
        <w:t xml:space="preserve"> </w:t>
      </w:r>
      <w:r w:rsidRPr="000842B3">
        <w:t>Tunc</w:t>
      </w:r>
      <w:r w:rsidR="009A3718" w:rsidRPr="000842B3">
        <w:t xml:space="preserve"> </w:t>
      </w:r>
      <w:r w:rsidRPr="000842B3">
        <w:t>vt aprico gramine surgit</w:t>
      </w:r>
    </w:p>
    <w:p w14:paraId="174B2066" w14:textId="5E5FBB1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Numerat densas ordine corylos,</w:t>
      </w:r>
    </w:p>
    <w:p w14:paraId="2FDE7474" w14:textId="2330C4F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Aut innectit vitibus vlmos,</w:t>
      </w:r>
    </w:p>
    <w:p w14:paraId="46CB4480" w14:textId="61B007C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Aut eduras inserit aptè</w:t>
      </w:r>
    </w:p>
    <w:p w14:paraId="00F9F89B" w14:textId="17D560E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Subigitque pyros, aut inducit</w:t>
      </w:r>
    </w:p>
    <w:p w14:paraId="036DF298" w14:textId="1E35B4E2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(445)</w:t>
      </w:r>
      <w:r w:rsidR="009A3718" w:rsidRPr="000842B3">
        <w:t xml:space="preserve"> </w:t>
      </w:r>
      <w:r w:rsidRPr="000842B3">
        <w:t>Musco viridi fontibus vmbras,</w:t>
      </w:r>
    </w:p>
    <w:p w14:paraId="11AD76EA" w14:textId="69762BB6" w:rsidR="004C299B" w:rsidRPr="000842B3" w:rsidRDefault="009A3718" w:rsidP="00627FBD">
      <w:pPr>
        <w:pStyle w:val="DraCorstandard"/>
      </w:pPr>
      <w:r w:rsidRPr="000842B3">
        <w:lastRenderedPageBreak/>
        <w:t xml:space="preserve"> </w:t>
      </w:r>
      <w:r w:rsidR="00A35221" w:rsidRPr="000842B3">
        <w:t>Aut in tonsâ vinctus oliuâ</w:t>
      </w:r>
    </w:p>
    <w:p w14:paraId="585ED69F" w14:textId="130FD330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Spectat timidas errare boues,</w:t>
      </w:r>
    </w:p>
    <w:p w14:paraId="088D681F" w14:textId="7BC83B6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Aut distentas lacte capellas</w:t>
      </w:r>
    </w:p>
    <w:p w14:paraId="668EA12A" w14:textId="2B528344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Aut compulsas miratur apes</w:t>
      </w:r>
    </w:p>
    <w:p w14:paraId="6616797C" w14:textId="114861EB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(450)</w:t>
      </w:r>
      <w:r w:rsidR="009A3718" w:rsidRPr="000842B3">
        <w:t xml:space="preserve"> </w:t>
      </w:r>
      <w:r w:rsidRPr="000842B3">
        <w:t>Miscere vago proelia ludo.</w:t>
      </w:r>
    </w:p>
    <w:p w14:paraId="702BD773" w14:textId="27F2A63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Mox sub patulae tegmine fagi</w:t>
      </w:r>
    </w:p>
    <w:p w14:paraId="4A8CB323" w14:textId="77777777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B 2</w:t>
      </w:r>
    </w:p>
    <w:p w14:paraId="4EECE437" w14:textId="7BF44C27" w:rsidR="004C299B" w:rsidRPr="000842B3" w:rsidRDefault="00A35221" w:rsidP="00627FBD">
      <w:pPr>
        <w:pStyle w:val="DraCorstandard"/>
      </w:pPr>
      <w:r w:rsidRPr="000842B3">
        <w:rPr>
          <w:rStyle w:val="DraCorpagebeginning"/>
        </w:rPr>
        <w:t>20</w:t>
      </w:r>
    </w:p>
    <w:p w14:paraId="5D7433E6" w14:textId="3F83EC6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Cum sol rapidos strinxerit aestus,</w:t>
      </w:r>
    </w:p>
    <w:p w14:paraId="12E6B519" w14:textId="5EBB5A7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Gremio teneros colligit Agnos,</w:t>
      </w:r>
    </w:p>
    <w:p w14:paraId="78C14414" w14:textId="54FB2EE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Aut sub calidi sidere Cancri</w:t>
      </w:r>
    </w:p>
    <w:p w14:paraId="1DA673C6" w14:textId="18BDAD05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(455)</w:t>
      </w:r>
      <w:r w:rsidR="009A3718" w:rsidRPr="000842B3">
        <w:t xml:space="preserve"> </w:t>
      </w:r>
      <w:r w:rsidRPr="000842B3">
        <w:t>Spoliat niueo vellere Matres.</w:t>
      </w:r>
    </w:p>
    <w:p w14:paraId="747621C0" w14:textId="54E9F7E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Foelix iterum, qui sub tugur</w:t>
      </w:r>
      <w:r w:rsidR="00A35221" w:rsidRPr="000842B3">
        <w:rPr>
          <w:rFonts w:cstheme="minorHAnsi"/>
        </w:rPr>
        <w:t>î</w:t>
      </w:r>
    </w:p>
    <w:p w14:paraId="235DB352" w14:textId="3071BB1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Tegmine raro, Regum tumidas</w:t>
      </w:r>
    </w:p>
    <w:p w14:paraId="601A2A75" w14:textId="6B9560B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Deridet opes, &amp; se propria</w:t>
      </w:r>
    </w:p>
    <w:p w14:paraId="60073E6C" w14:textId="7CF7E94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Virtute tegit, speratque nihil,</w:t>
      </w:r>
    </w:p>
    <w:p w14:paraId="1EFB425F" w14:textId="760ED249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(460)</w:t>
      </w:r>
      <w:r w:rsidR="009A3718" w:rsidRPr="000842B3">
        <w:t xml:space="preserve"> </w:t>
      </w:r>
      <w:r w:rsidRPr="000842B3">
        <w:t>Metuitque nihil, nec felle nigro</w:t>
      </w:r>
    </w:p>
    <w:p w14:paraId="20A6EB18" w14:textId="6258E250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Dolet alterius rebus opimis,</w:t>
      </w:r>
    </w:p>
    <w:p w14:paraId="666A22C8" w14:textId="1A7F5E5B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sua tantùm commoda spectat.</w:t>
      </w:r>
    </w:p>
    <w:p w14:paraId="47EFA005" w14:textId="570DEC3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Quis ille vultu tumidus orchaestram quatit?</w:t>
      </w:r>
    </w:p>
    <w:p w14:paraId="641BA733" w14:textId="5425C9D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An fallor? ore liuido, incessu vago</w:t>
      </w:r>
    </w:p>
    <w:p w14:paraId="1707D471" w14:textId="51CB7582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(465)</w:t>
      </w:r>
      <w:r w:rsidR="009A3718" w:rsidRPr="000842B3">
        <w:t xml:space="preserve"> </w:t>
      </w:r>
      <w:r w:rsidRPr="000842B3">
        <w:t>Meditatur iras Absalom; praegnans malum est.</w:t>
      </w:r>
    </w:p>
    <w:p w14:paraId="0DB189BA" w14:textId="2A958D06" w:rsidR="005B3CCD" w:rsidRPr="000842B3" w:rsidRDefault="005B3CCD" w:rsidP="005B3CCD">
      <w:pPr>
        <w:pStyle w:val="DraCoradditions"/>
        <w:rPr>
          <w:lang w:val="la-Latn"/>
        </w:rPr>
      </w:pPr>
      <w:r w:rsidRPr="000842B3">
        <w:rPr>
          <w:lang w:val="la-Latn"/>
        </w:rPr>
        <w:t>/act=3, scene=1/</w:t>
      </w:r>
    </w:p>
    <w:p w14:paraId="52C11B6A" w14:textId="77777777" w:rsidR="004C299B" w:rsidRPr="000842B3" w:rsidRDefault="00A35221" w:rsidP="005B3CCD">
      <w:pPr>
        <w:pStyle w:val="DraCorhead"/>
      </w:pPr>
      <w:r w:rsidRPr="000842B3">
        <w:t>ACTVS III.</w:t>
      </w:r>
    </w:p>
    <w:p w14:paraId="33D0EEDF" w14:textId="15896006" w:rsidR="004C299B" w:rsidRPr="00211460" w:rsidRDefault="00820CD8" w:rsidP="00627FBD">
      <w:pPr>
        <w:pStyle w:val="DraCorstandard"/>
        <w:rPr>
          <w:rStyle w:val="DraCorstagedirectionsetc"/>
        </w:rPr>
      </w:pPr>
      <w:r w:rsidRPr="00211460">
        <w:rPr>
          <w:rStyle w:val="DraCorstagedirectionsetc"/>
        </w:rPr>
        <w:t>Absalom.</w:t>
      </w:r>
    </w:p>
    <w:p w14:paraId="585C7FCF" w14:textId="77777777" w:rsidR="004C299B" w:rsidRPr="000842B3" w:rsidRDefault="00A35221" w:rsidP="00627FBD">
      <w:pPr>
        <w:pStyle w:val="DraCorstandard"/>
      </w:pPr>
      <w:r w:rsidRPr="000842B3">
        <w:t>FRAENARE non possum impetum, iustus dolor</w:t>
      </w:r>
    </w:p>
    <w:p w14:paraId="68D7072A" w14:textId="77777777" w:rsidR="004C299B" w:rsidRPr="000842B3" w:rsidRDefault="00A35221" w:rsidP="00627FBD">
      <w:pPr>
        <w:pStyle w:val="DraCorstandard"/>
      </w:pPr>
      <w:r w:rsidRPr="000842B3">
        <w:lastRenderedPageBreak/>
        <w:t>Vrit medullas penitus &amp; bilem coquit.</w:t>
      </w:r>
    </w:p>
    <w:p w14:paraId="15B2DC07" w14:textId="77777777" w:rsidR="004C299B" w:rsidRPr="000842B3" w:rsidRDefault="00A35221" w:rsidP="00627FBD">
      <w:pPr>
        <w:pStyle w:val="DraCorstandard"/>
      </w:pPr>
      <w:r w:rsidRPr="000842B3">
        <w:t>Hinc pectus igni flagrat, &amp; flagrant genae,</w:t>
      </w:r>
    </w:p>
    <w:p w14:paraId="362A2DAD" w14:textId="77777777" w:rsidR="004C299B" w:rsidRPr="000842B3" w:rsidRDefault="00A35221" w:rsidP="00627FBD">
      <w:pPr>
        <w:pStyle w:val="DraCorstandard"/>
      </w:pPr>
      <w:r w:rsidRPr="000842B3">
        <w:t>Et ore toto fellis apparent notae.</w:t>
      </w:r>
    </w:p>
    <w:p w14:paraId="7473919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(470)</w:t>
      </w:r>
      <w:r w:rsidRPr="000842B3">
        <w:t xml:space="preserve"> Crudelis Amnon! pullus Inferni! scelus!</w:t>
      </w:r>
    </w:p>
    <w:p w14:paraId="19FC2CB2" w14:textId="77777777" w:rsidR="004C299B" w:rsidRPr="000842B3" w:rsidRDefault="00A35221" w:rsidP="00627FBD">
      <w:pPr>
        <w:pStyle w:val="DraCorstandard"/>
      </w:pPr>
      <w:r w:rsidRPr="000842B3">
        <w:t>Heu! innocentum Virginum praedo nocens,</w:t>
      </w:r>
    </w:p>
    <w:p w14:paraId="3A4569CA" w14:textId="77777777" w:rsidR="004C299B" w:rsidRPr="000842B3" w:rsidRDefault="00A35221" w:rsidP="00627FBD">
      <w:pPr>
        <w:pStyle w:val="DraCorstandard"/>
      </w:pPr>
      <w:r w:rsidRPr="000842B3">
        <w:t>Dirarum alumnus, caute peregrina satus!</w:t>
      </w:r>
    </w:p>
    <w:p w14:paraId="37D97F4F" w14:textId="77777777" w:rsidR="004C299B" w:rsidRPr="000842B3" w:rsidRDefault="00A35221" w:rsidP="00627FBD">
      <w:pPr>
        <w:pStyle w:val="DraCorstandard"/>
      </w:pPr>
      <w:r w:rsidRPr="000842B3">
        <w:t>Egregia vero spolia funestus tulit,</w:t>
      </w:r>
    </w:p>
    <w:p w14:paraId="49A7737A" w14:textId="77777777" w:rsidR="004C299B" w:rsidRPr="000842B3" w:rsidRDefault="00A35221" w:rsidP="00627FBD">
      <w:pPr>
        <w:pStyle w:val="DraCorstandard"/>
      </w:pPr>
      <w:r w:rsidRPr="000842B3">
        <w:t>Caestum sororis, sibulam, &amp; laceras comas,</w:t>
      </w:r>
    </w:p>
    <w:p w14:paraId="58C5796C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(475)</w:t>
      </w:r>
      <w:r w:rsidRPr="000842B3">
        <w:t xml:space="preserve"> Captae puellae lacrymas, &amp; languida</w:t>
      </w:r>
    </w:p>
    <w:p w14:paraId="0BF086EF" w14:textId="77777777" w:rsidR="004C299B" w:rsidRPr="000842B3" w:rsidRDefault="00A35221" w:rsidP="00627FBD">
      <w:pPr>
        <w:pStyle w:val="DraCorstandard"/>
      </w:pPr>
      <w:r w:rsidRPr="000842B3">
        <w:t>Suspiria, &amp; quae castus abrumpit labor,</w:t>
      </w:r>
    </w:p>
    <w:p w14:paraId="1E61EB44" w14:textId="77777777" w:rsidR="004C299B" w:rsidRPr="000842B3" w:rsidRDefault="00A35221" w:rsidP="00627FBD">
      <w:pPr>
        <w:pStyle w:val="DraCorstandard"/>
      </w:pPr>
      <w:r w:rsidRPr="000842B3">
        <w:t>Lamenta, quaestus, &amp; verecundas preces,</w:t>
      </w:r>
    </w:p>
    <w:p w14:paraId="530A4878" w14:textId="77777777" w:rsidR="004C299B" w:rsidRPr="000842B3" w:rsidRDefault="00A35221" w:rsidP="00627FBD">
      <w:pPr>
        <w:pStyle w:val="DraCorstandard"/>
      </w:pPr>
      <w:r w:rsidRPr="000842B3">
        <w:t>Et quicquid vltra suadet aut cogit dolor.</w:t>
      </w:r>
    </w:p>
    <w:p w14:paraId="0A9F6335" w14:textId="77777777" w:rsidR="004C299B" w:rsidRPr="000842B3" w:rsidRDefault="00A35221" w:rsidP="00627FBD">
      <w:pPr>
        <w:pStyle w:val="DraCorstandard"/>
      </w:pPr>
      <w:r w:rsidRPr="000842B3">
        <w:t>Dabimus sorori victimam, inueni modum,</w:t>
      </w:r>
    </w:p>
    <w:p w14:paraId="6310DD09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(480)</w:t>
      </w:r>
      <w:r w:rsidRPr="000842B3">
        <w:t xml:space="preserve"> Et dabimus Orco, poscit Infernus reum,</w:t>
      </w:r>
    </w:p>
    <w:p w14:paraId="296B8D42" w14:textId="464FDA39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21</w:t>
      </w:r>
    </w:p>
    <w:p w14:paraId="711BCC33" w14:textId="77777777" w:rsidR="004C299B" w:rsidRPr="000842B3" w:rsidRDefault="00A35221" w:rsidP="00627FBD">
      <w:pPr>
        <w:pStyle w:val="DraCorstandard"/>
      </w:pPr>
      <w:r w:rsidRPr="000842B3">
        <w:t>Diri architectum sceleris; inueni popam,</w:t>
      </w:r>
    </w:p>
    <w:p w14:paraId="0944A522" w14:textId="77777777" w:rsidR="004C299B" w:rsidRPr="000842B3" w:rsidRDefault="00A35221" w:rsidP="00627FBD">
      <w:pPr>
        <w:pStyle w:val="DraCorstandard"/>
      </w:pPr>
      <w:r w:rsidRPr="000842B3">
        <w:t>Qui fodicet ense latera, qui sternat sacrum,</w:t>
      </w:r>
    </w:p>
    <w:p w14:paraId="2672EC0F" w14:textId="77777777" w:rsidR="004C299B" w:rsidRPr="000842B3" w:rsidRDefault="00A35221" w:rsidP="00627FBD">
      <w:pPr>
        <w:pStyle w:val="DraCorstandard"/>
      </w:pPr>
      <w:r w:rsidRPr="000842B3">
        <w:t>Et iugulum hiulcans sanguinem late exprimat,</w:t>
      </w:r>
    </w:p>
    <w:p w14:paraId="45185F3A" w14:textId="77777777" w:rsidR="004C299B" w:rsidRPr="000842B3" w:rsidRDefault="00A35221" w:rsidP="00627FBD">
      <w:pPr>
        <w:pStyle w:val="DraCorstandard"/>
      </w:pPr>
      <w:r w:rsidRPr="000842B3">
        <w:t>Et impiato polluat tabo manus.</w:t>
      </w:r>
    </w:p>
    <w:p w14:paraId="414931E6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(485)</w:t>
      </w:r>
      <w:r w:rsidRPr="000842B3">
        <w:t xml:space="preserve"> Crudelis Amnon! Impie, intestabilis,</w:t>
      </w:r>
    </w:p>
    <w:p w14:paraId="5A674C57" w14:textId="77777777" w:rsidR="004C299B" w:rsidRPr="000842B3" w:rsidRDefault="00A35221" w:rsidP="00627FBD">
      <w:pPr>
        <w:pStyle w:val="DraCorstandard"/>
      </w:pPr>
      <w:r w:rsidRPr="000842B3">
        <w:t>Leno sororis, stemmatis nostri lues!</w:t>
      </w:r>
    </w:p>
    <w:p w14:paraId="3CF82F64" w14:textId="77777777" w:rsidR="004C299B" w:rsidRPr="000842B3" w:rsidRDefault="00A35221" w:rsidP="00627FBD">
      <w:pPr>
        <w:pStyle w:val="DraCorstandard"/>
      </w:pPr>
      <w:r w:rsidRPr="000842B3">
        <w:t>Dabitur quod optas, sanguine implebo sitim,</w:t>
      </w:r>
    </w:p>
    <w:p w14:paraId="3D05F084" w14:textId="77777777" w:rsidR="004C299B" w:rsidRPr="000842B3" w:rsidRDefault="00A35221" w:rsidP="00627FBD">
      <w:pPr>
        <w:pStyle w:val="DraCorstandard"/>
      </w:pPr>
      <w:r w:rsidRPr="000842B3">
        <w:t>Et prurientes caede praeuertam manus.</w:t>
      </w:r>
    </w:p>
    <w:p w14:paraId="264CF262" w14:textId="77777777" w:rsidR="004C299B" w:rsidRPr="000842B3" w:rsidRDefault="00A35221" w:rsidP="00627FBD">
      <w:pPr>
        <w:pStyle w:val="DraCorstandard"/>
      </w:pPr>
      <w:r w:rsidRPr="000842B3">
        <w:t>Nam post stuprum sororis, exiguum est tibi</w:t>
      </w:r>
    </w:p>
    <w:p w14:paraId="74D41DE8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(490)</w:t>
      </w:r>
      <w:r w:rsidRPr="000842B3">
        <w:t xml:space="preserve"> Haurire iugulum Fratris, &amp; capite meo</w:t>
      </w:r>
    </w:p>
    <w:p w14:paraId="09855FCC" w14:textId="77777777" w:rsidR="004C299B" w:rsidRPr="000842B3" w:rsidRDefault="00A35221" w:rsidP="00627FBD">
      <w:pPr>
        <w:pStyle w:val="DraCorstandard"/>
      </w:pPr>
      <w:r w:rsidRPr="000842B3">
        <w:t>Ludere; cruenta belua! ingrediar priùs,</w:t>
      </w:r>
    </w:p>
    <w:p w14:paraId="38EE08EA" w14:textId="77777777" w:rsidR="004C299B" w:rsidRPr="000842B3" w:rsidRDefault="00A35221" w:rsidP="00627FBD">
      <w:pPr>
        <w:pStyle w:val="DraCorstandard"/>
      </w:pPr>
      <w:r w:rsidRPr="000842B3">
        <w:lastRenderedPageBreak/>
        <w:t>Diramque arenam sanguine inspergam tuo.</w:t>
      </w:r>
    </w:p>
    <w:p w14:paraId="7D0F982B" w14:textId="77777777" w:rsidR="004C299B" w:rsidRPr="000842B3" w:rsidRDefault="00A35221" w:rsidP="00627FBD">
      <w:pPr>
        <w:pStyle w:val="DraCorstandard"/>
      </w:pPr>
      <w:r w:rsidRPr="000842B3">
        <w:t>Quo me rapit Megaera? supplicium luet,</w:t>
      </w:r>
    </w:p>
    <w:p w14:paraId="6E708CE1" w14:textId="77777777" w:rsidR="004C299B" w:rsidRPr="000842B3" w:rsidRDefault="00A35221" w:rsidP="00627FBD">
      <w:pPr>
        <w:pStyle w:val="DraCorstandard"/>
      </w:pPr>
      <w:r w:rsidRPr="000842B3">
        <w:t>Nec dextera Regum cadet, sicariis</w:t>
      </w:r>
    </w:p>
    <w:p w14:paraId="2ADF83F4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(495)</w:t>
      </w:r>
      <w:r w:rsidRPr="000842B3">
        <w:t xml:space="preserve"> Deuotus, atque ergastulis, patriae latro.</w:t>
      </w:r>
    </w:p>
    <w:p w14:paraId="39E735AB" w14:textId="77777777" w:rsidR="004C299B" w:rsidRPr="000842B3" w:rsidRDefault="00A35221" w:rsidP="00627FBD">
      <w:pPr>
        <w:pStyle w:val="DraCorstandard"/>
      </w:pPr>
      <w:r w:rsidRPr="000842B3">
        <w:t>Non purpura illum, aut floridum trabeae decus</w:t>
      </w:r>
    </w:p>
    <w:p w14:paraId="62D974E1" w14:textId="77777777" w:rsidR="004C299B" w:rsidRPr="000842B3" w:rsidRDefault="00A35221" w:rsidP="00627FBD">
      <w:pPr>
        <w:pStyle w:val="DraCorstandard"/>
      </w:pPr>
      <w:r w:rsidRPr="000842B3">
        <w:t>Non vlla Fratrum gratia, aut meritum Patris</w:t>
      </w:r>
    </w:p>
    <w:p w14:paraId="1D128578" w14:textId="77777777" w:rsidR="004C299B" w:rsidRPr="000842B3" w:rsidRDefault="00A35221" w:rsidP="00627FBD">
      <w:pPr>
        <w:pStyle w:val="DraCorstandard"/>
      </w:pPr>
      <w:r w:rsidRPr="000842B3">
        <w:t>Eripere possunt, nobiles poenas dabit,</w:t>
      </w:r>
    </w:p>
    <w:p w14:paraId="3DF043F4" w14:textId="77777777" w:rsidR="004C299B" w:rsidRPr="000842B3" w:rsidRDefault="00A35221" w:rsidP="00627FBD">
      <w:pPr>
        <w:pStyle w:val="DraCorstandard"/>
      </w:pPr>
      <w:r w:rsidRPr="000842B3">
        <w:t>Et sanguine atro diluet stupri nefas,</w:t>
      </w:r>
    </w:p>
    <w:p w14:paraId="509CEC5B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(500)</w:t>
      </w:r>
      <w:r w:rsidRPr="000842B3">
        <w:t xml:space="preserve"> Si tanta labes dilui à quoquam potest:</w:t>
      </w:r>
    </w:p>
    <w:p w14:paraId="1E3CC37C" w14:textId="77777777" w:rsidR="004C299B" w:rsidRPr="000842B3" w:rsidRDefault="00A35221" w:rsidP="00627FBD">
      <w:pPr>
        <w:pStyle w:val="DraCorstandard"/>
      </w:pPr>
      <w:r w:rsidRPr="000842B3">
        <w:t>Nam plura debet: different truncum canes,</w:t>
      </w:r>
    </w:p>
    <w:p w14:paraId="327816BB" w14:textId="77777777" w:rsidR="004C299B" w:rsidRPr="000842B3" w:rsidRDefault="00A35221" w:rsidP="00627FBD">
      <w:pPr>
        <w:pStyle w:val="DraCorstandard"/>
      </w:pPr>
      <w:r w:rsidRPr="000842B3">
        <w:t>Et tabe dira vultures sternent agros,</w:t>
      </w:r>
    </w:p>
    <w:p w14:paraId="39E1A66B" w14:textId="77777777" w:rsidR="004C299B" w:rsidRPr="000842B3" w:rsidRDefault="00A35221" w:rsidP="00627FBD">
      <w:pPr>
        <w:pStyle w:val="DraCorstandard"/>
      </w:pPr>
      <w:r w:rsidRPr="000842B3">
        <w:t>Et sacer erit, quencumque foedarit, locus.</w:t>
      </w:r>
    </w:p>
    <w:p w14:paraId="1E8D2E97" w14:textId="77777777" w:rsidR="004C299B" w:rsidRPr="000842B3" w:rsidRDefault="00A35221" w:rsidP="00627FBD">
      <w:pPr>
        <w:pStyle w:val="DraCorstandard"/>
      </w:pPr>
      <w:r w:rsidRPr="000842B3">
        <w:t>Ergo agite pugiles, cum meraco languidus</w:t>
      </w:r>
    </w:p>
    <w:p w14:paraId="4072625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(505)</w:t>
      </w:r>
      <w:r w:rsidRPr="000842B3">
        <w:t xml:space="preserve"> Nutabit Amnon, vulnere inflicto cadat,</w:t>
      </w:r>
    </w:p>
    <w:p w14:paraId="5F5E4D90" w14:textId="77777777" w:rsidR="004C299B" w:rsidRPr="000842B3" w:rsidRDefault="00A35221" w:rsidP="00627FBD">
      <w:pPr>
        <w:pStyle w:val="DraCorstandard"/>
      </w:pPr>
      <w:r w:rsidRPr="000842B3">
        <w:t>Haurite caesim latera; quid pallor genas</w:t>
      </w:r>
    </w:p>
    <w:p w14:paraId="08E57126" w14:textId="77777777" w:rsidR="004C299B" w:rsidRPr="000842B3" w:rsidRDefault="00A35221" w:rsidP="00627FBD">
      <w:pPr>
        <w:pStyle w:val="DraCorstandard"/>
      </w:pPr>
      <w:r w:rsidRPr="000842B3">
        <w:t>Occupat, &amp; ossa gelidus incursat pauor?</w:t>
      </w:r>
    </w:p>
    <w:p w14:paraId="5D4B2F53" w14:textId="77777777" w:rsidR="004C299B" w:rsidRPr="000842B3" w:rsidRDefault="00A35221" w:rsidP="00627FBD">
      <w:pPr>
        <w:pStyle w:val="DraCorstandard"/>
      </w:pPr>
      <w:r w:rsidRPr="000842B3">
        <w:t>Haurite penitus, sternite, instabo super,</w:t>
      </w:r>
    </w:p>
    <w:p w14:paraId="08A83A4B" w14:textId="77777777" w:rsidR="004C299B" w:rsidRPr="000842B3" w:rsidRDefault="00A35221" w:rsidP="00627FBD">
      <w:pPr>
        <w:pStyle w:val="DraCorstandard"/>
      </w:pPr>
      <w:r w:rsidRPr="000842B3">
        <w:t>Et deuiantem spiritum calce exprimam.</w:t>
      </w:r>
    </w:p>
    <w:p w14:paraId="436E1B6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(510)</w:t>
      </w:r>
      <w:r w:rsidRPr="000842B3">
        <w:t xml:space="preserve"> Famuli. Paremus alacres, Absalom mandat scelus.</w:t>
      </w:r>
    </w:p>
    <w:p w14:paraId="1E94C9BE" w14:textId="6E26C1BC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22</w:t>
      </w:r>
    </w:p>
    <w:p w14:paraId="477C3EAA" w14:textId="0316D923" w:rsidR="004C299B" w:rsidRPr="000842B3" w:rsidRDefault="00A35221" w:rsidP="00627FBD">
      <w:pPr>
        <w:pStyle w:val="DraCorstandard"/>
        <w:rPr>
          <w:rStyle w:val="DraCorstagedirectionsetc"/>
        </w:rPr>
      </w:pPr>
      <w:r w:rsidRPr="000842B3">
        <w:rPr>
          <w:rStyle w:val="DraCorstagedirectionsetc"/>
        </w:rPr>
        <w:t>Chorus.</w:t>
      </w:r>
    </w:p>
    <w:p w14:paraId="2DD0EE8A" w14:textId="639619F4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NON sic hispidus imber</w:t>
      </w:r>
    </w:p>
    <w:p w14:paraId="6222B7CD" w14:textId="7CD2242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Inter nubila stridet,</w:t>
      </w:r>
    </w:p>
    <w:p w14:paraId="7BCA5900" w14:textId="6D265204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Quando dira corusco</w:t>
      </w:r>
    </w:p>
    <w:p w14:paraId="189E9DDB" w14:textId="1EB21E4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Vis libramine iactat</w:t>
      </w:r>
    </w:p>
    <w:p w14:paraId="699BFC68" w14:textId="5CCA601B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(515)</w:t>
      </w:r>
      <w:r w:rsidR="009A3718" w:rsidRPr="000842B3">
        <w:t xml:space="preserve"> </w:t>
      </w:r>
      <w:r w:rsidRPr="000842B3">
        <w:t>Illaetabile fulmen:</w:t>
      </w:r>
    </w:p>
    <w:p w14:paraId="2111BE35" w14:textId="11EF9990" w:rsidR="004C299B" w:rsidRPr="000842B3" w:rsidRDefault="009A3718" w:rsidP="00627FBD">
      <w:pPr>
        <w:pStyle w:val="DraCorstandard"/>
      </w:pPr>
      <w:r w:rsidRPr="000842B3">
        <w:lastRenderedPageBreak/>
        <w:t xml:space="preserve"> </w:t>
      </w:r>
      <w:r w:rsidR="00A35221" w:rsidRPr="000842B3">
        <w:t>Non sic Aetna remugit</w:t>
      </w:r>
    </w:p>
    <w:p w14:paraId="2B400CEC" w14:textId="2C570D6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Tortis horrida saxis,</w:t>
      </w:r>
    </w:p>
    <w:p w14:paraId="0560694A" w14:textId="6CBE4B5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Cum spirantibus Euris</w:t>
      </w:r>
    </w:p>
    <w:p w14:paraId="7F006C60" w14:textId="07DDCB9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Flammam sulfura lambunt,</w:t>
      </w:r>
    </w:p>
    <w:p w14:paraId="2316DC67" w14:textId="5728D62C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(520)</w:t>
      </w:r>
      <w:r w:rsidR="009A3718" w:rsidRPr="000842B3">
        <w:t xml:space="preserve"> </w:t>
      </w:r>
      <w:r w:rsidRPr="000842B3">
        <w:t>Et tot follibus haustis</w:t>
      </w:r>
    </w:p>
    <w:p w14:paraId="0CA9743E" w14:textId="231B04A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Tetros aura caminos</w:t>
      </w:r>
    </w:p>
    <w:p w14:paraId="68A33D1E" w14:textId="0D98E99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Inter saxa volutat:</w:t>
      </w:r>
    </w:p>
    <w:p w14:paraId="23AC527D" w14:textId="49A1870B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Non sic Barbara Tethys</w:t>
      </w:r>
    </w:p>
    <w:p w14:paraId="4B0B1FFB" w14:textId="5D845F8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Totis murmurat vndis,</w:t>
      </w:r>
    </w:p>
    <w:p w14:paraId="163C9628" w14:textId="1518CBEB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(525)</w:t>
      </w:r>
      <w:r w:rsidR="009A3718" w:rsidRPr="000842B3">
        <w:t xml:space="preserve"> </w:t>
      </w:r>
      <w:r w:rsidRPr="000842B3">
        <w:t>Et cana aequora pulsat;</w:t>
      </w:r>
    </w:p>
    <w:p w14:paraId="094EE293" w14:textId="39E2DA1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Aut surdis Catadupis</w:t>
      </w:r>
    </w:p>
    <w:p w14:paraId="6AB648AE" w14:textId="77F9926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Nilus rector aquarum</w:t>
      </w:r>
    </w:p>
    <w:p w14:paraId="29335259" w14:textId="6E62AEA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Praeceps omnia turbat:</w:t>
      </w:r>
    </w:p>
    <w:p w14:paraId="3046A2E3" w14:textId="7166504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Non sic ardua Sine</w:t>
      </w:r>
    </w:p>
    <w:p w14:paraId="1208CDD6" w14:textId="6EC9B76B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(530)</w:t>
      </w:r>
      <w:r w:rsidR="009A3718" w:rsidRPr="000842B3">
        <w:t xml:space="preserve"> </w:t>
      </w:r>
      <w:r w:rsidRPr="000842B3">
        <w:t>Vastum mugijt olim,</w:t>
      </w:r>
    </w:p>
    <w:p w14:paraId="7764E351" w14:textId="3A2CBF6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Cum diuina sub auras</w:t>
      </w:r>
    </w:p>
    <w:p w14:paraId="02E0DDDD" w14:textId="3C97766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Latè Buccina clanxit;</w:t>
      </w:r>
    </w:p>
    <w:p w14:paraId="41D47ECD" w14:textId="15A76760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Cum fumantibus vmbris</w:t>
      </w:r>
    </w:p>
    <w:p w14:paraId="058FDCC8" w14:textId="6CFD4558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Montem cingeret horror,</w:t>
      </w:r>
    </w:p>
    <w:p w14:paraId="0289D0C3" w14:textId="358A5D5B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(535)</w:t>
      </w:r>
      <w:r w:rsidR="009A3718" w:rsidRPr="000842B3">
        <w:t xml:space="preserve"> </w:t>
      </w:r>
      <w:r w:rsidRPr="000842B3">
        <w:t>Cum sub numine tanto</w:t>
      </w:r>
    </w:p>
    <w:p w14:paraId="0B39CEBC" w14:textId="1CC60DB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Rupes scabra dehiscens,</w:t>
      </w:r>
    </w:p>
    <w:p w14:paraId="1E5CCE68" w14:textId="6CDFFE8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Longo fracta tonitru</w:t>
      </w:r>
    </w:p>
    <w:p w14:paraId="3BCCDE32" w14:textId="5CEE617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Crebros volueret ignes.</w:t>
      </w:r>
    </w:p>
    <w:p w14:paraId="3FC0E5F5" w14:textId="7EB3168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Quid nunc omnia dicam</w:t>
      </w:r>
    </w:p>
    <w:p w14:paraId="45C7695C" w14:textId="760F33E3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(540)</w:t>
      </w:r>
      <w:r w:rsidR="009A3718" w:rsidRPr="000842B3">
        <w:t xml:space="preserve"> </w:t>
      </w:r>
      <w:r w:rsidRPr="000842B3">
        <w:t>Vel quae lurida terrent,</w:t>
      </w:r>
    </w:p>
    <w:p w14:paraId="66712F31" w14:textId="1657A7B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Aut incondita strident?</w:t>
      </w:r>
    </w:p>
    <w:p w14:paraId="790A60E3" w14:textId="497E7387" w:rsidR="004C299B" w:rsidRPr="000842B3" w:rsidRDefault="009A3718" w:rsidP="00627FBD">
      <w:pPr>
        <w:pStyle w:val="DraCorstandard"/>
      </w:pPr>
      <w:r w:rsidRPr="000842B3">
        <w:lastRenderedPageBreak/>
        <w:t xml:space="preserve"> </w:t>
      </w:r>
      <w:r w:rsidR="00A35221" w:rsidRPr="000842B3">
        <w:t>Non sic latrat in Orco</w:t>
      </w:r>
    </w:p>
    <w:p w14:paraId="0331CCD6" w14:textId="5FE33D5C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23</w:t>
      </w:r>
    </w:p>
    <w:p w14:paraId="5A62CD03" w14:textId="533ED32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Nigros pasta colubros</w:t>
      </w:r>
    </w:p>
    <w:p w14:paraId="26E11520" w14:textId="13CBFA1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Torui belua rictus,</w:t>
      </w:r>
    </w:p>
    <w:p w14:paraId="2F705B35" w14:textId="0FF27F0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(545)</w:t>
      </w:r>
      <w:r w:rsidR="009A3718" w:rsidRPr="000842B3">
        <w:t xml:space="preserve"> </w:t>
      </w:r>
      <w:r w:rsidRPr="000842B3">
        <w:t>Custos lugubris aulae:</w:t>
      </w:r>
    </w:p>
    <w:p w14:paraId="010807C0" w14:textId="61BD4E0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Non sic Eumenis atris</w:t>
      </w:r>
    </w:p>
    <w:p w14:paraId="3DE90B0F" w14:textId="157D901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Centum sibilat hydris,</w:t>
      </w:r>
    </w:p>
    <w:p w14:paraId="3155410D" w14:textId="4215FF6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Vt qui bile refusâ</w:t>
      </w:r>
    </w:p>
    <w:p w14:paraId="550C6602" w14:textId="12D67D4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Laxat froena dolori,</w:t>
      </w:r>
    </w:p>
    <w:p w14:paraId="0BC15D2F" w14:textId="491C5853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(550)</w:t>
      </w:r>
      <w:r w:rsidR="009A3718" w:rsidRPr="000842B3">
        <w:t xml:space="preserve"> </w:t>
      </w:r>
      <w:r w:rsidRPr="000842B3">
        <w:t>Et non continet aestum.</w:t>
      </w:r>
    </w:p>
    <w:p w14:paraId="2FC743C1" w14:textId="1F0D5DE8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Quisquis pauerit istam</w:t>
      </w:r>
    </w:p>
    <w:p w14:paraId="579258D3" w14:textId="29F6DB9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Nudo pectore flammam,</w:t>
      </w:r>
    </w:p>
    <w:p w14:paraId="31128D1B" w14:textId="7490BCC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Diro vulnere feruet.</w:t>
      </w:r>
    </w:p>
    <w:p w14:paraId="202259DB" w14:textId="6B5D603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Clamat, ringitur, ardet,</w:t>
      </w:r>
    </w:p>
    <w:p w14:paraId="6642FFE6" w14:textId="2DEABC0C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(555)</w:t>
      </w:r>
      <w:r w:rsidR="009A3718" w:rsidRPr="000842B3">
        <w:t xml:space="preserve"> </w:t>
      </w:r>
      <w:r w:rsidRPr="000842B3">
        <w:t>Frendet, saeuit, anhelat,</w:t>
      </w:r>
    </w:p>
    <w:p w14:paraId="0A02412C" w14:textId="37ACD1E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se dissecat amens,</w:t>
      </w:r>
    </w:p>
    <w:p w14:paraId="372E3379" w14:textId="650970C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tot vermina cordis</w:t>
      </w:r>
    </w:p>
    <w:p w14:paraId="6E55A500" w14:textId="58C9C8F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Tetris motibus explet.</w:t>
      </w:r>
    </w:p>
    <w:p w14:paraId="71DB2019" w14:textId="438F8F7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Nulli parcit Erynnis,</w:t>
      </w:r>
    </w:p>
    <w:p w14:paraId="515545FA" w14:textId="354D77F1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(560)</w:t>
      </w:r>
      <w:r w:rsidR="009A3718" w:rsidRPr="000842B3">
        <w:t xml:space="preserve"> </w:t>
      </w:r>
      <w:r w:rsidRPr="000842B3">
        <w:t>Et foecunda veneni</w:t>
      </w:r>
    </w:p>
    <w:p w14:paraId="1A106F21" w14:textId="209E6DB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Cunis poenè sub ipsis</w:t>
      </w:r>
    </w:p>
    <w:p w14:paraId="1E71C944" w14:textId="77C4FBD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Vel collactea diro</w:t>
      </w:r>
    </w:p>
    <w:p w14:paraId="2C8927BB" w14:textId="7511B44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Tingit viscera tabo,</w:t>
      </w:r>
    </w:p>
    <w:p w14:paraId="1C685A1A" w14:textId="21A4F76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serpentibus implet.</w:t>
      </w:r>
    </w:p>
    <w:p w14:paraId="7A5882A5" w14:textId="1023C735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(565)</w:t>
      </w:r>
      <w:r w:rsidR="009A3718" w:rsidRPr="000842B3">
        <w:t xml:space="preserve"> </w:t>
      </w:r>
      <w:r w:rsidRPr="000842B3">
        <w:t>Nempe &amp; saepe bonorum</w:t>
      </w:r>
    </w:p>
    <w:p w14:paraId="7179E760" w14:textId="76979E2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Rara est gratia Fratrum,</w:t>
      </w:r>
    </w:p>
    <w:p w14:paraId="5A4474AC" w14:textId="52C4F268" w:rsidR="004C299B" w:rsidRPr="000842B3" w:rsidRDefault="009A3718" w:rsidP="00627FBD">
      <w:pPr>
        <w:pStyle w:val="DraCorstandard"/>
      </w:pPr>
      <w:r w:rsidRPr="000842B3">
        <w:lastRenderedPageBreak/>
        <w:t xml:space="preserve"> </w:t>
      </w:r>
      <w:r w:rsidR="00A35221" w:rsidRPr="000842B3">
        <w:t>Et Germana suauè</w:t>
      </w:r>
    </w:p>
    <w:p w14:paraId="55C8E064" w14:textId="21DF70AA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Rarò basia spirant.</w:t>
      </w:r>
    </w:p>
    <w:p w14:paraId="3119A5B4" w14:textId="426D653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Cain primus acerbos</w:t>
      </w:r>
    </w:p>
    <w:p w14:paraId="3CCC4D6D" w14:textId="1227DD6B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(570)</w:t>
      </w:r>
      <w:r w:rsidR="009A3718" w:rsidRPr="000842B3">
        <w:t xml:space="preserve"> </w:t>
      </w:r>
      <w:r w:rsidRPr="000842B3">
        <w:t>Tinxit sanguine cultros,</w:t>
      </w:r>
    </w:p>
    <w:p w14:paraId="1C2017A2" w14:textId="310DA67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fraterna cruentus</w:t>
      </w:r>
    </w:p>
    <w:p w14:paraId="6CD07FD3" w14:textId="0D78CD14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Hausit viscera praedo,</w:t>
      </w:r>
    </w:p>
    <w:p w14:paraId="1179595A" w14:textId="78810074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Durâ durior orno,</w:t>
      </w:r>
    </w:p>
    <w:p w14:paraId="43ED6014" w14:textId="5163227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Saeuo saeuior hydro,</w:t>
      </w:r>
    </w:p>
    <w:p w14:paraId="28C6FA9F" w14:textId="4B15F6EF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(575)</w:t>
      </w:r>
      <w:r w:rsidR="009A3718" w:rsidRPr="000842B3">
        <w:t xml:space="preserve"> </w:t>
      </w:r>
      <w:r w:rsidRPr="000842B3">
        <w:t>Longo funere dignus,</w:t>
      </w:r>
    </w:p>
    <w:p w14:paraId="33CF3DFF" w14:textId="5EF9E0B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tabescere longùm</w:t>
      </w:r>
    </w:p>
    <w:p w14:paraId="7A8F7D8F" w14:textId="14CE06C8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Semper vulnere crudo.</w:t>
      </w:r>
    </w:p>
    <w:p w14:paraId="5BF2C7E2" w14:textId="39C0F6B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Nondum viderat auras,</w:t>
      </w:r>
    </w:p>
    <w:p w14:paraId="5180AD5C" w14:textId="6B78E195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B</w:t>
      </w:r>
      <w:r w:rsidR="009A3718" w:rsidRPr="000842B3">
        <w:rPr>
          <w:rStyle w:val="DraCorpagebeginning"/>
        </w:rPr>
        <w:t xml:space="preserve"> </w:t>
      </w:r>
      <w:r w:rsidRPr="000842B3">
        <w:rPr>
          <w:rStyle w:val="DraCorpagebeginning"/>
        </w:rPr>
        <w:t>4</w:t>
      </w:r>
    </w:p>
    <w:p w14:paraId="04958568" w14:textId="7C3B4C0A" w:rsidR="004C299B" w:rsidRPr="000842B3" w:rsidRDefault="00A35221" w:rsidP="00627FBD">
      <w:pPr>
        <w:pStyle w:val="DraCorstandard"/>
      </w:pPr>
      <w:r w:rsidRPr="000842B3">
        <w:rPr>
          <w:rStyle w:val="DraCorpagebeginning"/>
        </w:rPr>
        <w:t>24</w:t>
      </w:r>
    </w:p>
    <w:p w14:paraId="201C4D30" w14:textId="42D116F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commissa gemello</w:t>
      </w:r>
    </w:p>
    <w:p w14:paraId="70D4F309" w14:textId="60B64D5E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(580)</w:t>
      </w:r>
      <w:r w:rsidR="009A3718" w:rsidRPr="000842B3">
        <w:t xml:space="preserve"> </w:t>
      </w:r>
      <w:r w:rsidRPr="000842B3">
        <w:t>Esau proelia tentat,</w:t>
      </w:r>
    </w:p>
    <w:p w14:paraId="5A49053C" w14:textId="38F7926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crudelis anhelam</w:t>
      </w:r>
    </w:p>
    <w:p w14:paraId="4FBADAC9" w14:textId="3F1007F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Scindit vipera matrem</w:t>
      </w:r>
    </w:p>
    <w:p w14:paraId="7E33E416" w14:textId="7E87CAB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Diro noxia morsu.</w:t>
      </w:r>
    </w:p>
    <w:p w14:paraId="6F065467" w14:textId="41A4A61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Tum praeuentus ab ipso,</w:t>
      </w:r>
    </w:p>
    <w:p w14:paraId="7DB549C1" w14:textId="6C0F47FA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(585)</w:t>
      </w:r>
      <w:r w:rsidR="009A3718" w:rsidRPr="000842B3">
        <w:t xml:space="preserve"> </w:t>
      </w:r>
      <w:r w:rsidRPr="000842B3">
        <w:t>Cum venabula iactat,</w:t>
      </w:r>
    </w:p>
    <w:p w14:paraId="2EC72783" w14:textId="330B9E2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se exercet in agro,</w:t>
      </w:r>
    </w:p>
    <w:p w14:paraId="67EFF633" w14:textId="4AA287D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Iussus subdere collum &amp;</w:t>
      </w:r>
    </w:p>
    <w:p w14:paraId="5FDAF5AD" w14:textId="6530210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Sceptri iura paterni,</w:t>
      </w:r>
    </w:p>
    <w:p w14:paraId="7902EADB" w14:textId="77CC1BD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Frustra liuidus ira</w:t>
      </w:r>
    </w:p>
    <w:p w14:paraId="2939BA69" w14:textId="1065C9BA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(590)</w:t>
      </w:r>
      <w:r w:rsidR="009A3718" w:rsidRPr="000842B3">
        <w:t xml:space="preserve"> </w:t>
      </w:r>
      <w:r w:rsidRPr="000842B3">
        <w:t>Fratrem destinat vmbris:</w:t>
      </w:r>
    </w:p>
    <w:p w14:paraId="2D745B6A" w14:textId="50166E53" w:rsidR="004C299B" w:rsidRPr="000842B3" w:rsidRDefault="009A3718" w:rsidP="00627FBD">
      <w:pPr>
        <w:pStyle w:val="DraCorstandard"/>
      </w:pPr>
      <w:r w:rsidRPr="000842B3">
        <w:lastRenderedPageBreak/>
        <w:t xml:space="preserve"> </w:t>
      </w:r>
      <w:r w:rsidR="00A35221" w:rsidRPr="000842B3">
        <w:t>Et iam figeret oestrum,</w:t>
      </w:r>
    </w:p>
    <w:p w14:paraId="30A397D3" w14:textId="359515C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per viscera nudos</w:t>
      </w:r>
    </w:p>
    <w:p w14:paraId="54045F9F" w14:textId="7FA5313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Saeuus cogeret enses,</w:t>
      </w:r>
    </w:p>
    <w:p w14:paraId="19BA6114" w14:textId="3C62C164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Si non abditus esset,</w:t>
      </w:r>
    </w:p>
    <w:p w14:paraId="00813D32" w14:textId="7A8EFA4C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(595)</w:t>
      </w:r>
      <w:r w:rsidR="009A3718" w:rsidRPr="000842B3">
        <w:t xml:space="preserve"> </w:t>
      </w:r>
      <w:r w:rsidRPr="000842B3">
        <w:t>Et celante Rebecca</w:t>
      </w:r>
    </w:p>
    <w:p w14:paraId="1E719A20" w14:textId="6FBCB57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Tutis protinus Huris</w:t>
      </w:r>
    </w:p>
    <w:p w14:paraId="7BC7F35B" w14:textId="1F1644F4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Carus degeret hospes.</w:t>
      </w:r>
    </w:p>
    <w:p w14:paraId="0AC3AF83" w14:textId="65A6900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Nempe &amp; castus Ioseph,</w:t>
      </w:r>
    </w:p>
    <w:p w14:paraId="29E6B7E7" w14:textId="5FE36CCB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Dulces inter ephoebos</w:t>
      </w:r>
    </w:p>
    <w:p w14:paraId="422650D1" w14:textId="5DDF3D24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(600)</w:t>
      </w:r>
      <w:r w:rsidR="009A3718" w:rsidRPr="000842B3">
        <w:t xml:space="preserve"> </w:t>
      </w:r>
      <w:r w:rsidRPr="000842B3">
        <w:t>Longe dulcior vnus,</w:t>
      </w:r>
    </w:p>
    <w:p w14:paraId="3DAB5928" w14:textId="4222F94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vere aurea proles,</w:t>
      </w:r>
    </w:p>
    <w:p w14:paraId="39EF6CA6" w14:textId="604A5714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Fratrum iurgia passus,</w:t>
      </w:r>
    </w:p>
    <w:p w14:paraId="49952492" w14:textId="3057195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Bullae tegmine nudus,</w:t>
      </w:r>
    </w:p>
    <w:p w14:paraId="7B30D023" w14:textId="29D454E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Atque insignibus almis</w:t>
      </w:r>
    </w:p>
    <w:p w14:paraId="1A2F9486" w14:textId="3122E834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(605)</w:t>
      </w:r>
      <w:r w:rsidR="009A3718" w:rsidRPr="000842B3">
        <w:t xml:space="preserve"> </w:t>
      </w:r>
      <w:r w:rsidRPr="000842B3">
        <w:t>Tetro moeret in antro,</w:t>
      </w:r>
    </w:p>
    <w:p w14:paraId="1BC2EC54" w14:textId="56C096C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suspiria ducit</w:t>
      </w:r>
    </w:p>
    <w:p w14:paraId="00D20E87" w14:textId="03565FD0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Patri flebilis infans;</w:t>
      </w:r>
    </w:p>
    <w:p w14:paraId="5B8C3F32" w14:textId="437BAF3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Illi fraudibus apti,</w:t>
      </w:r>
    </w:p>
    <w:p w14:paraId="13E7DC9E" w14:textId="16F2F1C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Tingunt sanguine laenam,</w:t>
      </w:r>
    </w:p>
    <w:p w14:paraId="50E161B2" w14:textId="713B0FED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(610)</w:t>
      </w:r>
      <w:r w:rsidR="009A3718" w:rsidRPr="000842B3">
        <w:t xml:space="preserve"> </w:t>
      </w:r>
      <w:r w:rsidRPr="000842B3">
        <w:t>Obtruduntque Parenti,</w:t>
      </w:r>
    </w:p>
    <w:p w14:paraId="6BF35A9C" w14:textId="616D3E3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Si fors nosceret illam,</w:t>
      </w:r>
    </w:p>
    <w:p w14:paraId="5384D397" w14:textId="256F435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Bruto sanguine mistam.</w:t>
      </w:r>
    </w:p>
    <w:p w14:paraId="7502AA5C" w14:textId="5C2A98E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Ille affectibus ardet,</w:t>
      </w:r>
    </w:p>
    <w:p w14:paraId="256FEB8D" w14:textId="5E8AE8C4" w:rsidR="002039B3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Tractat, vellicat, horret,</w:t>
      </w:r>
    </w:p>
    <w:p w14:paraId="4B823AF4" w14:textId="63218E54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25</w:t>
      </w:r>
    </w:p>
    <w:p w14:paraId="48B9BA68" w14:textId="2886206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(615)</w:t>
      </w:r>
      <w:r w:rsidR="009A3718" w:rsidRPr="000842B3">
        <w:t xml:space="preserve"> </w:t>
      </w:r>
      <w:r w:rsidRPr="000842B3">
        <w:t>Atque illacrymat amens,</w:t>
      </w:r>
    </w:p>
    <w:p w14:paraId="2AD72781" w14:textId="1B62051D" w:rsidR="004C299B" w:rsidRPr="000842B3" w:rsidRDefault="009A3718" w:rsidP="00627FBD">
      <w:pPr>
        <w:pStyle w:val="DraCorstandard"/>
      </w:pPr>
      <w:r w:rsidRPr="000842B3">
        <w:lastRenderedPageBreak/>
        <w:t xml:space="preserve"> </w:t>
      </w:r>
      <w:r w:rsidR="00A35221" w:rsidRPr="000842B3">
        <w:t>Et se funere acerbo</w:t>
      </w:r>
    </w:p>
    <w:p w14:paraId="112F47D8" w14:textId="12E0F46B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Longos macerat annos.</w:t>
      </w:r>
    </w:p>
    <w:p w14:paraId="671588DC" w14:textId="2AD44C6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Sed trux Abimelechus,</w:t>
      </w:r>
    </w:p>
    <w:p w14:paraId="23143D15" w14:textId="35EDFE7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Saeuo barbarus ausu,</w:t>
      </w:r>
    </w:p>
    <w:p w14:paraId="24D1A86A" w14:textId="59F50AC2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(620)</w:t>
      </w:r>
      <w:r w:rsidR="009A3718" w:rsidRPr="000842B3">
        <w:t xml:space="preserve"> </w:t>
      </w:r>
      <w:r w:rsidRPr="000842B3">
        <w:t>Fratres enecat omnes,</w:t>
      </w:r>
    </w:p>
    <w:p w14:paraId="6B7946A5" w14:textId="682F946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Septemque ordine denos</w:t>
      </w:r>
    </w:p>
    <w:p w14:paraId="757D4AD2" w14:textId="778379DB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Saxi in margine caedit,</w:t>
      </w:r>
    </w:p>
    <w:p w14:paraId="25DBD026" w14:textId="75A055CB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Atque aspergine salsa</w:t>
      </w:r>
    </w:p>
    <w:p w14:paraId="1D77B5D0" w14:textId="0EF309D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Tristes lubricat herbas.</w:t>
      </w:r>
    </w:p>
    <w:p w14:paraId="4FCE3BC2" w14:textId="31D7CE76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(625)</w:t>
      </w:r>
      <w:r w:rsidR="009A3718" w:rsidRPr="000842B3">
        <w:t xml:space="preserve"> </w:t>
      </w:r>
      <w:r w:rsidRPr="000842B3">
        <w:t>Iephte nobilis heros,</w:t>
      </w:r>
    </w:p>
    <w:p w14:paraId="4B9E5DFD" w14:textId="333F868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Tantùm obnoxius vni,</w:t>
      </w:r>
    </w:p>
    <w:p w14:paraId="54FF616F" w14:textId="78A6500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Prudens caetera, culpa,</w:t>
      </w:r>
    </w:p>
    <w:p w14:paraId="2D693CED" w14:textId="59F2DE1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Fratres vitat acerbos,</w:t>
      </w:r>
    </w:p>
    <w:p w14:paraId="60CE4964" w14:textId="4E0B65D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Mox verso ordine rerum,</w:t>
      </w:r>
    </w:p>
    <w:p w14:paraId="7BF549FC" w14:textId="23B425EA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(630)</w:t>
      </w:r>
      <w:r w:rsidR="009A3718" w:rsidRPr="000842B3">
        <w:t xml:space="preserve"> </w:t>
      </w:r>
      <w:r w:rsidRPr="000842B3">
        <w:t>Saepe &amp; saepe vocatus</w:t>
      </w:r>
    </w:p>
    <w:p w14:paraId="4DC29C54" w14:textId="5912007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Regni sumit habenas,</w:t>
      </w:r>
    </w:p>
    <w:p w14:paraId="3A0E9614" w14:textId="35A883E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Dignus fascibus illis,</w:t>
      </w:r>
    </w:p>
    <w:p w14:paraId="164BD8F5" w14:textId="4C4EEEB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gestamine claro.</w:t>
      </w:r>
    </w:p>
    <w:p w14:paraId="67B36729" w14:textId="2F72452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Dauid maximus inter</w:t>
      </w:r>
    </w:p>
    <w:p w14:paraId="72089BDF" w14:textId="3570666D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(635)</w:t>
      </w:r>
      <w:r w:rsidR="009A3718" w:rsidRPr="000842B3">
        <w:t xml:space="preserve"> </w:t>
      </w:r>
      <w:r w:rsidRPr="000842B3">
        <w:t>Magnos vndique Reges,</w:t>
      </w:r>
    </w:p>
    <w:p w14:paraId="05D0C52B" w14:textId="078FDA8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Prima pube virescens,</w:t>
      </w:r>
    </w:p>
    <w:p w14:paraId="5F8E5094" w14:textId="452FB9D0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Intra castra repertus,</w:t>
      </w:r>
    </w:p>
    <w:p w14:paraId="55CBDE3C" w14:textId="174CF9F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Durae verbere linguae</w:t>
      </w:r>
    </w:p>
    <w:p w14:paraId="04D13C95" w14:textId="2ABF3CD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Fratri vapulat aegro</w:t>
      </w:r>
    </w:p>
    <w:p w14:paraId="0D1895A2" w14:textId="53C1490C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(640)</w:t>
      </w:r>
      <w:r w:rsidR="009A3718" w:rsidRPr="000842B3">
        <w:t xml:space="preserve"> </w:t>
      </w:r>
      <w:r w:rsidRPr="000842B3">
        <w:t>Iussus pascere tauros,</w:t>
      </w:r>
    </w:p>
    <w:p w14:paraId="50F9E551" w14:textId="6DE0442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compellere hibisco</w:t>
      </w:r>
    </w:p>
    <w:p w14:paraId="3947871E" w14:textId="2E91EEC1" w:rsidR="004C299B" w:rsidRPr="000842B3" w:rsidRDefault="009A3718" w:rsidP="00627FBD">
      <w:pPr>
        <w:pStyle w:val="DraCorstandard"/>
      </w:pPr>
      <w:r w:rsidRPr="000842B3">
        <w:lastRenderedPageBreak/>
        <w:t xml:space="preserve"> </w:t>
      </w:r>
      <w:r w:rsidR="00A35221" w:rsidRPr="000842B3">
        <w:t>Haedos vbera tentos.</w:t>
      </w:r>
    </w:p>
    <w:p w14:paraId="7BA828E8" w14:textId="0B1F7A3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Sed non attinet omnes</w:t>
      </w:r>
    </w:p>
    <w:p w14:paraId="338E0DB1" w14:textId="31146960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Rerum voluere fastos,</w:t>
      </w:r>
    </w:p>
    <w:p w14:paraId="736163BE" w14:textId="0CCE25DF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(645)</w:t>
      </w:r>
      <w:r w:rsidR="009A3718" w:rsidRPr="000842B3">
        <w:t xml:space="preserve"> </w:t>
      </w:r>
      <w:r w:rsidRPr="000842B3">
        <w:t>Et sat credimus omnes,</w:t>
      </w:r>
    </w:p>
    <w:p w14:paraId="59164AA0" w14:textId="73D3A8A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Quam sit rara bonorum</w:t>
      </w:r>
    </w:p>
    <w:p w14:paraId="15DCA50F" w14:textId="41A2181B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Semper gratia fratrum.</w:t>
      </w:r>
    </w:p>
    <w:p w14:paraId="28971F5C" w14:textId="0FD3490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Tunc maiora videbunt</w:t>
      </w:r>
    </w:p>
    <w:p w14:paraId="059534E0" w14:textId="382AA308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Nostri exempla nepotes,</w:t>
      </w:r>
    </w:p>
    <w:p w14:paraId="51AC4DFF" w14:textId="2B9D95CF" w:rsidR="002039B3" w:rsidRPr="000842B3" w:rsidRDefault="00A35221" w:rsidP="00627FBD">
      <w:pPr>
        <w:pStyle w:val="DraCorstandard"/>
      </w:pPr>
      <w:r w:rsidRPr="009D77CA">
        <w:rPr>
          <w:rStyle w:val="DraCorlinenumber"/>
        </w:rPr>
        <w:t>(650)</w:t>
      </w:r>
      <w:r w:rsidR="009A3718" w:rsidRPr="000842B3">
        <w:t xml:space="preserve"> </w:t>
      </w:r>
      <w:r w:rsidRPr="000842B3">
        <w:t>Cum succreuerit aetas</w:t>
      </w:r>
    </w:p>
    <w:p w14:paraId="46E664B2" w14:textId="47602025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26</w:t>
      </w:r>
    </w:p>
    <w:p w14:paraId="4814185C" w14:textId="4C7B0960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Toto Martia ferro,</w:t>
      </w:r>
    </w:p>
    <w:p w14:paraId="0197001C" w14:textId="1A844084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Ferro durior ipso.</w:t>
      </w:r>
    </w:p>
    <w:p w14:paraId="51F935D5" w14:textId="7C7345F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Tunc exercitus horrens</w:t>
      </w:r>
    </w:p>
    <w:p w14:paraId="5D053880" w14:textId="1029463A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Pictis stabit in armis,</w:t>
      </w:r>
    </w:p>
    <w:p w14:paraId="08000258" w14:textId="4F7DAF72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(655)</w:t>
      </w:r>
      <w:r w:rsidR="009A3718" w:rsidRPr="000842B3">
        <w:t xml:space="preserve"> </w:t>
      </w:r>
      <w:r w:rsidRPr="000842B3">
        <w:t>Atque in mutua fratres</w:t>
      </w:r>
    </w:p>
    <w:p w14:paraId="18AF6551" w14:textId="5F62048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Ducent vulnera turmas.</w:t>
      </w:r>
    </w:p>
    <w:p w14:paraId="28E6E34C" w14:textId="2B25AA38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Tunc feralis Enyo</w:t>
      </w:r>
    </w:p>
    <w:p w14:paraId="321E150E" w14:textId="1D16E82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Nota ludet arena</w:t>
      </w:r>
    </w:p>
    <w:p w14:paraId="08B6EC60" w14:textId="69D362A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transibit in orbem</w:t>
      </w:r>
    </w:p>
    <w:p w14:paraId="2349190E" w14:textId="2B350A94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(660)</w:t>
      </w:r>
      <w:r w:rsidR="009A3718" w:rsidRPr="000842B3">
        <w:t xml:space="preserve"> </w:t>
      </w:r>
      <w:r w:rsidRPr="000842B3">
        <w:t>Diro tessera signo.</w:t>
      </w:r>
    </w:p>
    <w:p w14:paraId="71D1874D" w14:textId="762100D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Heu! impressa volabunt</w:t>
      </w:r>
    </w:p>
    <w:p w14:paraId="0C7099FC" w14:textId="4ED0143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Tetris labara echidnis,</w:t>
      </w:r>
    </w:p>
    <w:p w14:paraId="5090D919" w14:textId="1CFC840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Summo vndantia conto.</w:t>
      </w:r>
    </w:p>
    <w:p w14:paraId="0CC787C1" w14:textId="57FEED3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At tu nobilis Amnon,</w:t>
      </w:r>
    </w:p>
    <w:p w14:paraId="5F780483" w14:textId="354A6CD8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(665)</w:t>
      </w:r>
      <w:r w:rsidR="009A3718" w:rsidRPr="000842B3">
        <w:t xml:space="preserve"> </w:t>
      </w:r>
      <w:r w:rsidRPr="000842B3">
        <w:t>Multis flebilis olim,</w:t>
      </w:r>
    </w:p>
    <w:p w14:paraId="69B0198F" w14:textId="1B2A14E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Vano ludis in ostro,</w:t>
      </w:r>
    </w:p>
    <w:p w14:paraId="32D9BF39" w14:textId="04A74F67" w:rsidR="004C299B" w:rsidRPr="000842B3" w:rsidRDefault="009A3718" w:rsidP="00627FBD">
      <w:pPr>
        <w:pStyle w:val="DraCorstandard"/>
      </w:pPr>
      <w:r w:rsidRPr="000842B3">
        <w:lastRenderedPageBreak/>
        <w:t xml:space="preserve"> </w:t>
      </w:r>
      <w:r w:rsidR="00A35221" w:rsidRPr="000842B3">
        <w:t>Aut in flore caduco,</w:t>
      </w:r>
    </w:p>
    <w:p w14:paraId="05D399A2" w14:textId="3CC7DF0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Dulces inter Amicos,</w:t>
      </w:r>
    </w:p>
    <w:p w14:paraId="3F088682" w14:textId="2082867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Crebro instante culullo,</w:t>
      </w:r>
    </w:p>
    <w:p w14:paraId="557E14D0" w14:textId="0B6BAA1F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(670)</w:t>
      </w:r>
      <w:r w:rsidR="009A3718" w:rsidRPr="000842B3">
        <w:t xml:space="preserve"> </w:t>
      </w:r>
      <w:r w:rsidRPr="000842B3">
        <w:t>Bacchi pocula libas,</w:t>
      </w:r>
    </w:p>
    <w:p w14:paraId="2D2FBC88" w14:textId="5D888A5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laeta ocia ducis.</w:t>
      </w:r>
    </w:p>
    <w:p w14:paraId="30A45892" w14:textId="7E7901A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Non te lurida Thamar,</w:t>
      </w:r>
    </w:p>
    <w:p w14:paraId="1DFCF691" w14:textId="7E4537E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Casti nuda pudoris,</w:t>
      </w:r>
    </w:p>
    <w:p w14:paraId="76ABEE27" w14:textId="4603E170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Non te incaesta libido</w:t>
      </w:r>
    </w:p>
    <w:p w14:paraId="0BC9018C" w14:textId="4BD04180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(675)</w:t>
      </w:r>
      <w:r w:rsidR="009A3718" w:rsidRPr="000842B3">
        <w:t xml:space="preserve"> </w:t>
      </w:r>
      <w:r w:rsidRPr="000842B3">
        <w:t>Tantis empta periclis,</w:t>
      </w:r>
    </w:p>
    <w:p w14:paraId="2706FE38" w14:textId="05416FF8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Mentem aduertere cogunt?</w:t>
      </w:r>
    </w:p>
    <w:p w14:paraId="260E0EE6" w14:textId="230806B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nunc imminet hostis,</w:t>
      </w:r>
    </w:p>
    <w:p w14:paraId="6603F63F" w14:textId="626D882A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te lubricus ensis</w:t>
      </w:r>
    </w:p>
    <w:p w14:paraId="3A086D08" w14:textId="68AB0A1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Certo vulnere figet,</w:t>
      </w:r>
    </w:p>
    <w:p w14:paraId="2C3A94EA" w14:textId="7D10A4E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(680)</w:t>
      </w:r>
      <w:r w:rsidR="009A3718" w:rsidRPr="000842B3">
        <w:t xml:space="preserve"> </w:t>
      </w:r>
      <w:r w:rsidRPr="000842B3">
        <w:t>Latè viscera scindens.</w:t>
      </w:r>
    </w:p>
    <w:p w14:paraId="172B7D37" w14:textId="1A61F93B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Nec te vinula Cypris</w:t>
      </w:r>
    </w:p>
    <w:p w14:paraId="11D35C0E" w14:textId="7817F59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Tutis proteget armis,</w:t>
      </w:r>
    </w:p>
    <w:p w14:paraId="7DDE9FE2" w14:textId="28B0C25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Non te purpura viuo</w:t>
      </w:r>
    </w:p>
    <w:p w14:paraId="4EC6543C" w14:textId="168595B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Ardens murice, non te</w:t>
      </w:r>
    </w:p>
    <w:p w14:paraId="1B703DA4" w14:textId="63304A01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(685)</w:t>
      </w:r>
      <w:r w:rsidR="009A3718" w:rsidRPr="000842B3">
        <w:t xml:space="preserve"> </w:t>
      </w:r>
      <w:r w:rsidRPr="000842B3">
        <w:t>Clarae stemmata Gentis.</w:t>
      </w:r>
    </w:p>
    <w:p w14:paraId="68F6251E" w14:textId="64CF891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Debes omnia morti,</w:t>
      </w:r>
    </w:p>
    <w:p w14:paraId="4A1EA27E" w14:textId="4DBDFF23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27</w:t>
      </w:r>
    </w:p>
    <w:p w14:paraId="495B9FE8" w14:textId="01F51DD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Quae te passibus aequat</w:t>
      </w:r>
    </w:p>
    <w:p w14:paraId="3BEC9D56" w14:textId="33145D1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Longè pessima Erynnis.</w:t>
      </w:r>
    </w:p>
    <w:p w14:paraId="61B3BADD" w14:textId="3D6A156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Heu me!crebra dolonum</w:t>
      </w:r>
    </w:p>
    <w:p w14:paraId="68C7EFA6" w14:textId="1EBDBB00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(690)</w:t>
      </w:r>
      <w:r w:rsidR="009A3718" w:rsidRPr="000842B3">
        <w:t xml:space="preserve"> </w:t>
      </w:r>
      <w:r w:rsidRPr="000842B3">
        <w:t>Inter verbera specto</w:t>
      </w:r>
    </w:p>
    <w:p w14:paraId="63E6BCE1" w14:textId="05E6608D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Tinctos sanguine riuos</w:t>
      </w:r>
    </w:p>
    <w:p w14:paraId="3D264172" w14:textId="54EFAE93" w:rsidR="004C299B" w:rsidRPr="000842B3" w:rsidRDefault="009A3718" w:rsidP="00627FBD">
      <w:pPr>
        <w:pStyle w:val="DraCorstandard"/>
      </w:pPr>
      <w:r w:rsidRPr="000842B3">
        <w:lastRenderedPageBreak/>
        <w:t xml:space="preserve"> </w:t>
      </w:r>
      <w:r w:rsidR="00A35221" w:rsidRPr="000842B3">
        <w:t>Diram spargere mensam!</w:t>
      </w:r>
    </w:p>
    <w:p w14:paraId="781EE8DE" w14:textId="1B76E40F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Heu committere potos</w:t>
      </w:r>
    </w:p>
    <w:p w14:paraId="5A33A957" w14:textId="1ABB7DD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Illaetabile bellum!</w:t>
      </w:r>
    </w:p>
    <w:p w14:paraId="4996CC62" w14:textId="10A4C256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(695)</w:t>
      </w:r>
      <w:r w:rsidR="009A3718" w:rsidRPr="000842B3">
        <w:t xml:space="preserve"> </w:t>
      </w:r>
      <w:r w:rsidRPr="000842B3">
        <w:t>Heu mel Dauide natos</w:t>
      </w:r>
    </w:p>
    <w:p w14:paraId="24C1F522" w14:textId="6CEB301C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Totis feruere campis,</w:t>
      </w:r>
    </w:p>
    <w:p w14:paraId="5DDF3771" w14:textId="7197B462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vitare tumultum</w:t>
      </w:r>
    </w:p>
    <w:p w14:paraId="6246608C" w14:textId="098B5650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Semper flebilis ausi!</w:t>
      </w:r>
    </w:p>
    <w:p w14:paraId="6660DFAC" w14:textId="2307225A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Heu! quod nulla relicto</w:t>
      </w:r>
    </w:p>
    <w:p w14:paraId="6DF0C945" w14:textId="30D2C596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(700)</w:t>
      </w:r>
      <w:r w:rsidR="009A3718" w:rsidRPr="000842B3">
        <w:t xml:space="preserve"> </w:t>
      </w:r>
      <w:r w:rsidRPr="000842B3">
        <w:t>Restat gratia fratri!</w:t>
      </w:r>
    </w:p>
    <w:p w14:paraId="6621E306" w14:textId="0064C8FE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Qui tot vulnera debet,</w:t>
      </w:r>
    </w:p>
    <w:p w14:paraId="40BF0A2F" w14:textId="733EA2F7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Saeuo vulnera stupro</w:t>
      </w:r>
    </w:p>
    <w:p w14:paraId="2D64513B" w14:textId="7F55D9D9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Quot complexibus olim</w:t>
      </w:r>
    </w:p>
    <w:p w14:paraId="58A62366" w14:textId="7E7082E8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Aegram strinxit Amicam.</w:t>
      </w:r>
    </w:p>
    <w:p w14:paraId="03AF2F3F" w14:textId="224BF46E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(705)</w:t>
      </w:r>
      <w:r w:rsidR="009A3718" w:rsidRPr="000842B3">
        <w:t xml:space="preserve"> </w:t>
      </w:r>
      <w:r w:rsidRPr="000842B3">
        <w:t>Eheu! occidit Amnon</w:t>
      </w:r>
    </w:p>
    <w:p w14:paraId="61C6F057" w14:textId="45D7AB11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Semper flebilis Amnon,</w:t>
      </w:r>
    </w:p>
    <w:p w14:paraId="0C881FF7" w14:textId="5CF920A6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 decreta bonorum</w:t>
      </w:r>
    </w:p>
    <w:p w14:paraId="0AF7E63C" w14:textId="61ECDD73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Stat sententia Diu</w:t>
      </w:r>
      <w:r w:rsidR="00A35221" w:rsidRPr="000842B3">
        <w:rPr>
          <w:rFonts w:cstheme="minorHAnsi"/>
        </w:rPr>
        <w:t>û</w:t>
      </w:r>
      <w:r w:rsidR="00A35221" w:rsidRPr="000842B3">
        <w:t>m,</w:t>
      </w:r>
    </w:p>
    <w:p w14:paraId="64CD2640" w14:textId="15913430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Certis abdita fatis,</w:t>
      </w:r>
    </w:p>
    <w:p w14:paraId="70B1B4E8" w14:textId="5AC80FB2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(710)</w:t>
      </w:r>
      <w:r w:rsidR="009A3718" w:rsidRPr="000842B3">
        <w:t xml:space="preserve"> </w:t>
      </w:r>
      <w:r w:rsidRPr="000842B3">
        <w:t>Qui libramine iusto,</w:t>
      </w:r>
    </w:p>
    <w:p w14:paraId="01EBC324" w14:textId="1B301FA8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Etsi laedere tardi,</w:t>
      </w:r>
    </w:p>
    <w:p w14:paraId="23B82D0C" w14:textId="1A40A7B5" w:rsidR="004C299B" w:rsidRPr="000842B3" w:rsidRDefault="009A3718" w:rsidP="00627FBD">
      <w:pPr>
        <w:pStyle w:val="DraCorstandard"/>
      </w:pPr>
      <w:r w:rsidRPr="000842B3">
        <w:t xml:space="preserve"> </w:t>
      </w:r>
      <w:r w:rsidR="00A35221" w:rsidRPr="000842B3">
        <w:t>Semper crimina plectunt.</w:t>
      </w:r>
    </w:p>
    <w:p w14:paraId="2FBA68EC" w14:textId="79EE4502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28</w:t>
      </w:r>
    </w:p>
    <w:p w14:paraId="06301DC9" w14:textId="311C9DCF" w:rsidR="006A58D9" w:rsidRPr="00E92DED" w:rsidRDefault="006A58D9" w:rsidP="006A58D9">
      <w:pPr>
        <w:pStyle w:val="DraCoradditions"/>
      </w:pPr>
      <w:r w:rsidRPr="000842B3">
        <w:rPr>
          <w:lang w:val="la-Latn"/>
        </w:rPr>
        <w:t>/act=4, scene=1</w:t>
      </w:r>
      <w:r w:rsidRPr="00E92DED">
        <w:t>/</w:t>
      </w:r>
    </w:p>
    <w:p w14:paraId="51D254A5" w14:textId="77777777" w:rsidR="004C299B" w:rsidRPr="000842B3" w:rsidRDefault="00A35221" w:rsidP="006A58D9">
      <w:pPr>
        <w:pStyle w:val="DraCorhead"/>
      </w:pPr>
      <w:r w:rsidRPr="000842B3">
        <w:t>ACTVS IIII.</w:t>
      </w:r>
    </w:p>
    <w:p w14:paraId="40158AF2" w14:textId="77777777" w:rsidR="004C299B" w:rsidRPr="000842B3" w:rsidRDefault="00A35221" w:rsidP="00627FBD">
      <w:pPr>
        <w:pStyle w:val="DraCorstandard"/>
        <w:rPr>
          <w:rStyle w:val="DraCorstagedirectionsetc"/>
        </w:rPr>
      </w:pPr>
      <w:r w:rsidRPr="000842B3">
        <w:rPr>
          <w:rStyle w:val="DraCorstagedirectionsetc"/>
        </w:rPr>
        <w:t>Dauid, Absalomus.</w:t>
      </w:r>
    </w:p>
    <w:p w14:paraId="7487DBDE" w14:textId="77777777" w:rsidR="004C299B" w:rsidRPr="000842B3" w:rsidRDefault="00A35221" w:rsidP="00627FBD">
      <w:pPr>
        <w:pStyle w:val="DraCorstandard"/>
      </w:pPr>
      <w:r w:rsidRPr="000842B3">
        <w:t>EX quo Gethaeum, numine haud vano, ducem.</w:t>
      </w:r>
    </w:p>
    <w:p w14:paraId="08E42A27" w14:textId="77777777" w:rsidR="004C299B" w:rsidRPr="000842B3" w:rsidRDefault="00A35221" w:rsidP="00627FBD">
      <w:pPr>
        <w:pStyle w:val="DraCorstandard"/>
      </w:pPr>
      <w:r w:rsidRPr="000842B3">
        <w:lastRenderedPageBreak/>
        <w:t>Vasta Gigantem mole prostraui solo,</w:t>
      </w:r>
    </w:p>
    <w:p w14:paraId="778B0F03" w14:textId="77777777" w:rsidR="004C299B" w:rsidRPr="000842B3" w:rsidRDefault="00A35221" w:rsidP="00627FBD">
      <w:pPr>
        <w:pStyle w:val="DraCorstandard"/>
      </w:pPr>
      <w:r w:rsidRPr="000842B3">
        <w:t>(Quando profanam mysticis harpen tholis,</w:t>
      </w:r>
    </w:p>
    <w:p w14:paraId="259679B0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(715)</w:t>
      </w:r>
      <w:r w:rsidRPr="000842B3">
        <w:t xml:space="preserve"> Conum, aspidemque, &amp; baltheum insignem notis,</w:t>
      </w:r>
    </w:p>
    <w:p w14:paraId="28582823" w14:textId="77777777" w:rsidR="004C299B" w:rsidRPr="000842B3" w:rsidRDefault="00A35221" w:rsidP="00627FBD">
      <w:pPr>
        <w:pStyle w:val="DraCorstandard"/>
      </w:pPr>
      <w:r w:rsidRPr="000842B3">
        <w:t>Opima spolia patrio retuli Deo)</w:t>
      </w:r>
    </w:p>
    <w:p w14:paraId="3735C51A" w14:textId="77777777" w:rsidR="004C299B" w:rsidRPr="000842B3" w:rsidRDefault="00A35221" w:rsidP="00627FBD">
      <w:pPr>
        <w:pStyle w:val="DraCorstandard"/>
      </w:pPr>
      <w:r w:rsidRPr="000842B3">
        <w:t>Me pectus implet masculum, &amp; gnauus vigor,</w:t>
      </w:r>
    </w:p>
    <w:p w14:paraId="6FC319A2" w14:textId="77777777" w:rsidR="004C299B" w:rsidRPr="000842B3" w:rsidRDefault="00A35221" w:rsidP="00627FBD">
      <w:pPr>
        <w:pStyle w:val="DraCorstandard"/>
      </w:pPr>
      <w:r w:rsidRPr="000842B3">
        <w:t>Et semper aliquid Martium genio placet.</w:t>
      </w:r>
    </w:p>
    <w:p w14:paraId="6F5A472E" w14:textId="77777777" w:rsidR="004C299B" w:rsidRPr="000842B3" w:rsidRDefault="00A35221" w:rsidP="00627FBD">
      <w:pPr>
        <w:pStyle w:val="DraCorstandard"/>
      </w:pPr>
      <w:r w:rsidRPr="000842B3">
        <w:t>Hinc mille per discrimina, &amp; rerum vices,</w:t>
      </w:r>
    </w:p>
    <w:p w14:paraId="706F2E45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(720)</w:t>
      </w:r>
      <w:r w:rsidRPr="000842B3">
        <w:t xml:space="preserve"> Et cruda Soceri taedia, &amp; longos dolos</w:t>
      </w:r>
    </w:p>
    <w:p w14:paraId="15C2F894" w14:textId="77777777" w:rsidR="004C299B" w:rsidRPr="000842B3" w:rsidRDefault="00A35221" w:rsidP="00627FBD">
      <w:pPr>
        <w:pStyle w:val="DraCorstandard"/>
      </w:pPr>
      <w:r w:rsidRPr="000842B3">
        <w:t>Iudaea sceptra sorte diuina tuli.</w:t>
      </w:r>
    </w:p>
    <w:p w14:paraId="33C78C06" w14:textId="77777777" w:rsidR="004C299B" w:rsidRPr="000842B3" w:rsidRDefault="00A35221" w:rsidP="00627FBD">
      <w:pPr>
        <w:pStyle w:val="DraCorstandard"/>
      </w:pPr>
      <w:r w:rsidRPr="000842B3">
        <w:t>Nunc vero nulla cura me vexat magis,</w:t>
      </w:r>
    </w:p>
    <w:p w14:paraId="65D4D1A9" w14:textId="77777777" w:rsidR="004C299B" w:rsidRPr="000842B3" w:rsidRDefault="00A35221" w:rsidP="00627FBD">
      <w:pPr>
        <w:pStyle w:val="DraCorstandard"/>
      </w:pPr>
      <w:r w:rsidRPr="000842B3">
        <w:t>Quàm quae subactam respicit Gentem meam,</w:t>
      </w:r>
    </w:p>
    <w:p w14:paraId="28515011" w14:textId="77777777" w:rsidR="004C299B" w:rsidRPr="000842B3" w:rsidRDefault="00A35221" w:rsidP="00627FBD">
      <w:pPr>
        <w:pStyle w:val="DraCorstandard"/>
      </w:pPr>
      <w:r w:rsidRPr="000842B3">
        <w:t>Aut cara tangit pignora, huc instat labor,</w:t>
      </w:r>
    </w:p>
    <w:p w14:paraId="186C4C3B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(725)</w:t>
      </w:r>
      <w:r w:rsidRPr="000842B3">
        <w:t xml:space="preserve"> Huc opus, vt olim purpuram dignè gerant</w:t>
      </w:r>
    </w:p>
    <w:p w14:paraId="7CE424CF" w14:textId="77777777" w:rsidR="004C299B" w:rsidRPr="000842B3" w:rsidRDefault="00A35221" w:rsidP="00627FBD">
      <w:pPr>
        <w:pStyle w:val="DraCorstandard"/>
      </w:pPr>
      <w:r w:rsidRPr="000842B3">
        <w:t>Sacrumque lituum rite submittant Deo,</w:t>
      </w:r>
    </w:p>
    <w:p w14:paraId="5B9AE107" w14:textId="77777777" w:rsidR="004C299B" w:rsidRPr="000842B3" w:rsidRDefault="00A35221" w:rsidP="00627FBD">
      <w:pPr>
        <w:pStyle w:val="DraCorstandard"/>
      </w:pPr>
      <w:r w:rsidRPr="000842B3">
        <w:t>Insigne capitis regium, &amp; sella decus.</w:t>
      </w:r>
    </w:p>
    <w:p w14:paraId="24204B79" w14:textId="77777777" w:rsidR="004C299B" w:rsidRPr="000842B3" w:rsidRDefault="00A35221" w:rsidP="00627FBD">
      <w:pPr>
        <w:pStyle w:val="DraCorstandard"/>
      </w:pPr>
      <w:r w:rsidRPr="000842B3">
        <w:t>Ille inter astra flammeo nixus throno</w:t>
      </w:r>
    </w:p>
    <w:p w14:paraId="34B10097" w14:textId="77777777" w:rsidR="004C299B" w:rsidRPr="000842B3" w:rsidRDefault="00A35221" w:rsidP="00627FBD">
      <w:pPr>
        <w:pStyle w:val="DraCorstandard"/>
      </w:pPr>
      <w:r w:rsidRPr="000842B3">
        <w:t>Nutu gubernat omnia, &amp; Regum Pater</w:t>
      </w:r>
    </w:p>
    <w:p w14:paraId="44820E78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(730)</w:t>
      </w:r>
      <w:r w:rsidRPr="000842B3">
        <w:t xml:space="preserve"> Torquet serena nubila, aut nimbos quatit,</w:t>
      </w:r>
    </w:p>
    <w:p w14:paraId="497BB1D5" w14:textId="77777777" w:rsidR="004C299B" w:rsidRPr="000842B3" w:rsidRDefault="00A35221" w:rsidP="00627FBD">
      <w:pPr>
        <w:pStyle w:val="DraCorstandard"/>
      </w:pPr>
      <w:r w:rsidRPr="000842B3">
        <w:t>Et dura tantum pectora obliquus ferit,</w:t>
      </w:r>
    </w:p>
    <w:p w14:paraId="32815E98" w14:textId="77777777" w:rsidR="004C299B" w:rsidRPr="000842B3" w:rsidRDefault="00A35221" w:rsidP="00627FBD">
      <w:pPr>
        <w:pStyle w:val="DraCorstandard"/>
      </w:pPr>
      <w:r w:rsidRPr="000842B3">
        <w:t>Nec dirimit humiles fulmine aut igni preces.</w:t>
      </w:r>
    </w:p>
    <w:p w14:paraId="0BC2C8EE" w14:textId="77777777" w:rsidR="004C299B" w:rsidRPr="000842B3" w:rsidRDefault="00A35221" w:rsidP="00627FBD">
      <w:pPr>
        <w:pStyle w:val="DraCorstandard"/>
      </w:pPr>
      <w:r w:rsidRPr="000842B3">
        <w:t xml:space="preserve">O magne rerum Genitor! </w:t>
      </w:r>
      <w:r w:rsidRPr="000842B3">
        <w:rPr>
          <w:rFonts w:cstheme="minorHAnsi"/>
        </w:rPr>
        <w:t>ô</w:t>
      </w:r>
      <w:r w:rsidRPr="000842B3">
        <w:t xml:space="preserve"> mundi arbiter!</w:t>
      </w:r>
    </w:p>
    <w:p w14:paraId="68FCD2D1" w14:textId="77777777" w:rsidR="004C299B" w:rsidRPr="000842B3" w:rsidRDefault="00A35221" w:rsidP="00627FBD">
      <w:pPr>
        <w:pStyle w:val="DraCorstandard"/>
      </w:pPr>
      <w:r w:rsidRPr="000842B3">
        <w:t>Serua nitentem hanc purpuram, sceptrum rege,</w:t>
      </w:r>
    </w:p>
    <w:p w14:paraId="5047622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(735)</w:t>
      </w:r>
      <w:r w:rsidRPr="000842B3">
        <w:t xml:space="preserve"> Et filiorum examina, &amp; focum, &amp; larem,</w:t>
      </w:r>
    </w:p>
    <w:p w14:paraId="12AC4341" w14:textId="77777777" w:rsidR="004C299B" w:rsidRPr="000842B3" w:rsidRDefault="00A35221" w:rsidP="00627FBD">
      <w:pPr>
        <w:pStyle w:val="DraCorstandard"/>
      </w:pPr>
      <w:r w:rsidRPr="000842B3">
        <w:t>Et quicquid humeris vndique incumbit meis.</w:t>
      </w:r>
    </w:p>
    <w:p w14:paraId="19535BF0" w14:textId="77777777" w:rsidR="004C299B" w:rsidRPr="000842B3" w:rsidRDefault="00A35221" w:rsidP="00627FBD">
      <w:pPr>
        <w:pStyle w:val="DraCorstandard"/>
      </w:pPr>
      <w:r w:rsidRPr="000842B3">
        <w:t>Tibi refundo haec omnia, &amp; numen tuum</w:t>
      </w:r>
    </w:p>
    <w:p w14:paraId="07DC72FC" w14:textId="77777777" w:rsidR="004C299B" w:rsidRPr="000842B3" w:rsidRDefault="00A35221" w:rsidP="00627FBD">
      <w:pPr>
        <w:pStyle w:val="DraCorstandard"/>
      </w:pPr>
      <w:r w:rsidRPr="000842B3">
        <w:t>Supplex adoro; scilicet nunquam dolet</w:t>
      </w:r>
    </w:p>
    <w:p w14:paraId="733E4101" w14:textId="77777777" w:rsidR="004C299B" w:rsidRPr="000842B3" w:rsidRDefault="00A35221" w:rsidP="00627FBD">
      <w:pPr>
        <w:pStyle w:val="DraCorstandard"/>
      </w:pPr>
      <w:r w:rsidRPr="000842B3">
        <w:lastRenderedPageBreak/>
        <w:t>Quemcumque ocelli florido nutu beas,</w:t>
      </w:r>
    </w:p>
    <w:p w14:paraId="53E9DDBB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(740)</w:t>
      </w:r>
      <w:r w:rsidRPr="000842B3">
        <w:t xml:space="preserve"> Hilarique vultu sospitas, manu foues.</w:t>
      </w:r>
    </w:p>
    <w:p w14:paraId="7A71883E" w14:textId="77777777" w:rsidR="004C299B" w:rsidRPr="000842B3" w:rsidRDefault="00A35221" w:rsidP="00627FBD">
      <w:pPr>
        <w:pStyle w:val="DraCorstandard"/>
      </w:pPr>
      <w:r w:rsidRPr="000842B3">
        <w:t>O parce Genitor! parce, &amp; aerumnam leua,</w:t>
      </w:r>
    </w:p>
    <w:p w14:paraId="2B81D57F" w14:textId="77777777" w:rsidR="004C299B" w:rsidRPr="000842B3" w:rsidRDefault="00A35221" w:rsidP="00627FBD">
      <w:pPr>
        <w:pStyle w:val="DraCorstandard"/>
      </w:pPr>
      <w:r w:rsidRPr="000842B3">
        <w:t>Quam nostra geminant crimina, &amp; noxae grauant.</w:t>
      </w:r>
    </w:p>
    <w:p w14:paraId="1E334FF2" w14:textId="77777777" w:rsidR="004C299B" w:rsidRPr="000842B3" w:rsidRDefault="00A35221" w:rsidP="00627FBD">
      <w:pPr>
        <w:pStyle w:val="DraCorstandard"/>
      </w:pPr>
      <w:r w:rsidRPr="000842B3">
        <w:t>Heu me! quod vnquam hoc excidit nato meo!</w:t>
      </w:r>
    </w:p>
    <w:p w14:paraId="4A174565" w14:textId="77777777" w:rsidR="004C299B" w:rsidRPr="000842B3" w:rsidRDefault="00A35221" w:rsidP="00627FBD">
      <w:pPr>
        <w:pStyle w:val="DraCorstandard"/>
      </w:pPr>
      <w:r w:rsidRPr="000842B3">
        <w:t>Qui longa in aeuum labe respersit genus</w:t>
      </w:r>
    </w:p>
    <w:p w14:paraId="71F2602D" w14:textId="31DEE844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29</w:t>
      </w:r>
    </w:p>
    <w:p w14:paraId="685051BA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(745)</w:t>
      </w:r>
      <w:r w:rsidRPr="000842B3">
        <w:t xml:space="preserve"> Et stemma nostrum, Veneris incastae reus!</w:t>
      </w:r>
    </w:p>
    <w:p w14:paraId="27205179" w14:textId="77777777" w:rsidR="004C299B" w:rsidRPr="000842B3" w:rsidRDefault="00A35221" w:rsidP="00627FBD">
      <w:pPr>
        <w:pStyle w:val="DraCorstandard"/>
      </w:pPr>
      <w:r w:rsidRPr="000842B3">
        <w:t>Cur non amores vertit aliorsum suos?</w:t>
      </w:r>
    </w:p>
    <w:p w14:paraId="0E65D39E" w14:textId="77777777" w:rsidR="004C299B" w:rsidRPr="000842B3" w:rsidRDefault="00A35221" w:rsidP="00627FBD">
      <w:pPr>
        <w:pStyle w:val="DraCorstandard"/>
      </w:pPr>
      <w:r w:rsidRPr="000842B3">
        <w:t>Cur lusit vnquam sanguine infoelix meo?</w:t>
      </w:r>
    </w:p>
    <w:p w14:paraId="45CC2922" w14:textId="77777777" w:rsidR="004C299B" w:rsidRPr="000842B3" w:rsidRDefault="00A35221" w:rsidP="00627FBD">
      <w:pPr>
        <w:pStyle w:val="DraCorstandard"/>
      </w:pPr>
      <w:r w:rsidRPr="000842B3">
        <w:t>Vt deperiret virginem agnatam sibi,</w:t>
      </w:r>
    </w:p>
    <w:p w14:paraId="388C4AAE" w14:textId="77777777" w:rsidR="004C299B" w:rsidRPr="000842B3" w:rsidRDefault="00A35221" w:rsidP="00627FBD">
      <w:pPr>
        <w:pStyle w:val="DraCorstandard"/>
      </w:pPr>
      <w:r w:rsidRPr="000842B3">
        <w:t>Et raperet, &amp; foedaret amplexu sacro?</w:t>
      </w:r>
    </w:p>
    <w:p w14:paraId="6EFDADD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(750)</w:t>
      </w:r>
      <w:r w:rsidRPr="000842B3">
        <w:t xml:space="preserve"> Quam metuo, ne efficaciter tandem luat,</w:t>
      </w:r>
    </w:p>
    <w:p w14:paraId="15369DF0" w14:textId="77777777" w:rsidR="004C299B" w:rsidRPr="000842B3" w:rsidRDefault="00A35221" w:rsidP="00627FBD">
      <w:pPr>
        <w:pStyle w:val="DraCorstandard"/>
      </w:pPr>
      <w:r w:rsidRPr="000842B3">
        <w:t>Et aliquis intra viscera hoc quaerat nefas.</w:t>
      </w:r>
    </w:p>
    <w:p w14:paraId="51F9F102" w14:textId="77777777" w:rsidR="004C299B" w:rsidRPr="000842B3" w:rsidRDefault="00A35221" w:rsidP="00627FBD">
      <w:pPr>
        <w:pStyle w:val="DraCorstandard"/>
      </w:pPr>
      <w:r w:rsidRPr="000842B3">
        <w:t>Non semper auido fulmine inuadit Deus,</w:t>
      </w:r>
    </w:p>
    <w:p w14:paraId="149EE006" w14:textId="77777777" w:rsidR="004C299B" w:rsidRPr="000842B3" w:rsidRDefault="00A35221" w:rsidP="00627FBD">
      <w:pPr>
        <w:pStyle w:val="DraCorstandard"/>
      </w:pPr>
      <w:r w:rsidRPr="000842B3">
        <w:t>Nec semper ipso in limine abrumpit scelus,</w:t>
      </w:r>
    </w:p>
    <w:p w14:paraId="12E15190" w14:textId="77777777" w:rsidR="004C299B" w:rsidRPr="000842B3" w:rsidRDefault="00A35221" w:rsidP="00627FBD">
      <w:pPr>
        <w:pStyle w:val="DraCorstandard"/>
      </w:pPr>
      <w:r w:rsidRPr="000842B3">
        <w:t>Exspectat vsque, &amp; vsque, nec parcit tamen,</w:t>
      </w:r>
    </w:p>
    <w:p w14:paraId="2B7C116A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(755)</w:t>
      </w:r>
      <w:r w:rsidRPr="000842B3">
        <w:t xml:space="preserve"> Et si obstinatos viderit, tandem ferit.</w:t>
      </w:r>
    </w:p>
    <w:p w14:paraId="20F374D7" w14:textId="77777777" w:rsidR="004C299B" w:rsidRPr="000842B3" w:rsidRDefault="00A35221" w:rsidP="00627FBD">
      <w:pPr>
        <w:pStyle w:val="DraCorstandard"/>
      </w:pPr>
      <w:r w:rsidRPr="000842B3">
        <w:t>Nunc ergo, siqua gratia à caelo venit,</w:t>
      </w:r>
    </w:p>
    <w:p w14:paraId="4D8DD3E3" w14:textId="77777777" w:rsidR="004C299B" w:rsidRPr="000842B3" w:rsidRDefault="00A35221" w:rsidP="00627FBD">
      <w:pPr>
        <w:pStyle w:val="DraCorstandard"/>
      </w:pPr>
      <w:r w:rsidRPr="000842B3">
        <w:t>Et si qua pietas imperat tecum Deus,</w:t>
      </w:r>
    </w:p>
    <w:p w14:paraId="75AAD936" w14:textId="77777777" w:rsidR="004C299B" w:rsidRPr="000842B3" w:rsidRDefault="00A35221" w:rsidP="00627FBD">
      <w:pPr>
        <w:pStyle w:val="DraCorstandard"/>
      </w:pPr>
      <w:r w:rsidRPr="000842B3">
        <w:t>Ignosce Iuueni, Lubricam aetatem vides,</w:t>
      </w:r>
    </w:p>
    <w:p w14:paraId="006DBC78" w14:textId="77777777" w:rsidR="004C299B" w:rsidRPr="000842B3" w:rsidRDefault="00A35221" w:rsidP="00627FBD">
      <w:pPr>
        <w:pStyle w:val="DraCorstandard"/>
      </w:pPr>
      <w:r w:rsidRPr="000842B3">
        <w:t>Et ire pronam, blanda qu</w:t>
      </w:r>
      <w:r w:rsidRPr="000842B3">
        <w:rPr>
          <w:rFonts w:cstheme="minorHAnsi"/>
        </w:rPr>
        <w:t>ò</w:t>
      </w:r>
      <w:r w:rsidRPr="000842B3">
        <w:t xml:space="preserve"> lactat venus,</w:t>
      </w:r>
    </w:p>
    <w:p w14:paraId="2268849A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(760)</w:t>
      </w:r>
      <w:r w:rsidRPr="000842B3">
        <w:t xml:space="preserve"> Aut genius acer turbat, arridens malo,</w:t>
      </w:r>
    </w:p>
    <w:p w14:paraId="7105D603" w14:textId="77777777" w:rsidR="004C299B" w:rsidRPr="000842B3" w:rsidRDefault="00A35221" w:rsidP="00627FBD">
      <w:pPr>
        <w:pStyle w:val="DraCorstandard"/>
      </w:pPr>
      <w:r w:rsidRPr="000842B3">
        <w:t>Et semper audax perpeti, &amp; facere nefas.</w:t>
      </w:r>
    </w:p>
    <w:p w14:paraId="206E3C43" w14:textId="77777777" w:rsidR="004C299B" w:rsidRPr="000842B3" w:rsidRDefault="00A35221" w:rsidP="00627FBD">
      <w:pPr>
        <w:pStyle w:val="DraCorstandard"/>
      </w:pPr>
      <w:r w:rsidRPr="000842B3">
        <w:t>Et me Venereus ille naeuus transiit,</w:t>
      </w:r>
    </w:p>
    <w:p w14:paraId="707DFB46" w14:textId="77777777" w:rsidR="004C299B" w:rsidRPr="000842B3" w:rsidRDefault="00A35221" w:rsidP="00627FBD">
      <w:pPr>
        <w:pStyle w:val="DraCorstandard"/>
      </w:pPr>
      <w:r w:rsidRPr="000842B3">
        <w:t>Heu me! quod vnquam potuit! &amp; thalamum impudens</w:t>
      </w:r>
    </w:p>
    <w:p w14:paraId="09047992" w14:textId="77777777" w:rsidR="004C299B" w:rsidRPr="000842B3" w:rsidRDefault="00A35221" w:rsidP="00627FBD">
      <w:pPr>
        <w:pStyle w:val="DraCorstandard"/>
      </w:pPr>
      <w:r w:rsidRPr="000842B3">
        <w:lastRenderedPageBreak/>
        <w:t>Miseri Clientis sanguine impleui &amp; stupro.</w:t>
      </w:r>
    </w:p>
    <w:p w14:paraId="4285F2DB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(765)</w:t>
      </w:r>
      <w:r w:rsidRPr="000842B3">
        <w:t xml:space="preserve"> Auerte noxam Domine, supplicia accipe,</w:t>
      </w:r>
    </w:p>
    <w:p w14:paraId="70238DA1" w14:textId="77777777" w:rsidR="004C299B" w:rsidRPr="000842B3" w:rsidRDefault="00A35221" w:rsidP="00627FBD">
      <w:pPr>
        <w:pStyle w:val="DraCorstandard"/>
      </w:pPr>
      <w:r w:rsidRPr="000842B3">
        <w:t>Et semper vdas lacrymas, toti sinus</w:t>
      </w:r>
    </w:p>
    <w:p w14:paraId="7441FCD7" w14:textId="77777777" w:rsidR="004C299B" w:rsidRPr="000842B3" w:rsidRDefault="00A35221" w:rsidP="00627FBD">
      <w:pPr>
        <w:pStyle w:val="DraCorstandard"/>
      </w:pPr>
      <w:r w:rsidRPr="000842B3">
        <w:t>Implentur istis, luridam aerumnam vides,</w:t>
      </w:r>
    </w:p>
    <w:p w14:paraId="33A27D2B" w14:textId="77777777" w:rsidR="004C299B" w:rsidRPr="000842B3" w:rsidRDefault="00A35221" w:rsidP="00627FBD">
      <w:pPr>
        <w:pStyle w:val="DraCorstandard"/>
      </w:pPr>
      <w:r w:rsidRPr="000842B3">
        <w:t>Maciemque, &amp; aegri pectoris curas graues,</w:t>
      </w:r>
    </w:p>
    <w:p w14:paraId="117C0BEA" w14:textId="77777777" w:rsidR="004C299B" w:rsidRPr="000842B3" w:rsidRDefault="00A35221" w:rsidP="00627FBD">
      <w:pPr>
        <w:pStyle w:val="DraCorstandard"/>
      </w:pPr>
      <w:r w:rsidRPr="000842B3">
        <w:t>Et quicquid animum mollit aut lenit scelus.</w:t>
      </w:r>
    </w:p>
    <w:p w14:paraId="16BBF638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(770)</w:t>
      </w:r>
      <w:r w:rsidRPr="000842B3">
        <w:t xml:space="preserve"> Peccaui! &amp; an diffitear? &amp; crimen meum est,</w:t>
      </w:r>
    </w:p>
    <w:p w14:paraId="3FCD18C8" w14:textId="77777777" w:rsidR="004C299B" w:rsidRPr="000842B3" w:rsidRDefault="00A35221" w:rsidP="00627FBD">
      <w:pPr>
        <w:pStyle w:val="DraCorstandard"/>
      </w:pPr>
      <w:r w:rsidRPr="000842B3">
        <w:t>Quod fecit Amnon, publicum exemplum dedi,</w:t>
      </w:r>
    </w:p>
    <w:p w14:paraId="41602760" w14:textId="77777777" w:rsidR="004C299B" w:rsidRPr="000842B3" w:rsidRDefault="00A35221" w:rsidP="00627FBD">
      <w:pPr>
        <w:pStyle w:val="DraCorstandard"/>
      </w:pPr>
      <w:r w:rsidRPr="000842B3">
        <w:t>Et Bethsabaea strauit incaesto viam.</w:t>
      </w:r>
    </w:p>
    <w:p w14:paraId="6955A81E" w14:textId="77777777" w:rsidR="004C299B" w:rsidRPr="000842B3" w:rsidRDefault="00A35221" w:rsidP="00627FBD">
      <w:pPr>
        <w:pStyle w:val="DraCorstandard"/>
      </w:pPr>
      <w:r w:rsidRPr="000842B3">
        <w:t>Ignosce miseris, si tamen nec flecteris,</w:t>
      </w:r>
    </w:p>
    <w:p w14:paraId="4D8CBBCC" w14:textId="77777777" w:rsidR="004C299B" w:rsidRPr="000842B3" w:rsidRDefault="00A35221" w:rsidP="00627FBD">
      <w:pPr>
        <w:pStyle w:val="DraCorstandard"/>
      </w:pPr>
      <w:r w:rsidRPr="000842B3">
        <w:t>Et impiato destinas Orco reos,</w:t>
      </w:r>
    </w:p>
    <w:p w14:paraId="39D174AD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(775)</w:t>
      </w:r>
      <w:r w:rsidRPr="000842B3">
        <w:t xml:space="preserve"> Me sterne toto fulmine, absolue alterum,</w:t>
      </w:r>
    </w:p>
    <w:p w14:paraId="4B468FCD" w14:textId="77777777" w:rsidR="004C299B" w:rsidRPr="000842B3" w:rsidRDefault="00A35221" w:rsidP="00627FBD">
      <w:pPr>
        <w:pStyle w:val="DraCorstandard"/>
      </w:pPr>
      <w:r w:rsidRPr="000842B3">
        <w:t>Et capite in vno vindicem exerce manum.</w:t>
      </w:r>
    </w:p>
    <w:p w14:paraId="56E804D5" w14:textId="77777777" w:rsidR="004C299B" w:rsidRPr="000842B3" w:rsidRDefault="00A35221" w:rsidP="00627FBD">
      <w:pPr>
        <w:pStyle w:val="DraCorstandard"/>
      </w:pPr>
      <w:r w:rsidRPr="000842B3">
        <w:t>Vt viuat Amnon obsecro, &amp; meliùs regat</w:t>
      </w:r>
    </w:p>
    <w:p w14:paraId="26704015" w14:textId="77777777" w:rsidR="004C299B" w:rsidRPr="000842B3" w:rsidRDefault="00A35221" w:rsidP="00627FBD">
      <w:pPr>
        <w:pStyle w:val="DraCorstandard"/>
      </w:pPr>
      <w:r w:rsidRPr="000842B3">
        <w:t>Gestamen istud, inclytum imperij decus,</w:t>
      </w:r>
    </w:p>
    <w:p w14:paraId="19481D04" w14:textId="77777777" w:rsidR="004C299B" w:rsidRPr="000842B3" w:rsidRDefault="00A35221" w:rsidP="00627FBD">
      <w:pPr>
        <w:pStyle w:val="DraCorstandard"/>
      </w:pPr>
      <w:r w:rsidRPr="000842B3">
        <w:t>Et semper vnum defleat, nullum scelus</w:t>
      </w:r>
    </w:p>
    <w:p w14:paraId="233AD2CA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(780)</w:t>
      </w:r>
      <w:r w:rsidRPr="000842B3">
        <w:t xml:space="preserve"> Instauret, &amp; periculo sapiat meo.</w:t>
      </w:r>
    </w:p>
    <w:p w14:paraId="211D2937" w14:textId="2B715C66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30</w:t>
      </w:r>
    </w:p>
    <w:p w14:paraId="2C175343" w14:textId="77777777" w:rsidR="004C299B" w:rsidRPr="000842B3" w:rsidRDefault="00A35221" w:rsidP="00627FBD">
      <w:pPr>
        <w:pStyle w:val="DraCorstandard"/>
      </w:pPr>
      <w:r w:rsidRPr="000842B3">
        <w:t>An fallor? anne huc Absalom tendit gradum?</w:t>
      </w:r>
    </w:p>
    <w:p w14:paraId="1B49BB98" w14:textId="77777777" w:rsidR="004C299B" w:rsidRPr="000842B3" w:rsidRDefault="00A35221" w:rsidP="00627FBD">
      <w:pPr>
        <w:pStyle w:val="DraCorstandard"/>
      </w:pPr>
      <w:r w:rsidRPr="000842B3">
        <w:t>An rursus adfert crimina, &amp; Fratrum dolos?</w:t>
      </w:r>
    </w:p>
    <w:p w14:paraId="1CEE59C5" w14:textId="77777777" w:rsidR="004C299B" w:rsidRPr="000842B3" w:rsidRDefault="00A35221" w:rsidP="00627FBD">
      <w:pPr>
        <w:pStyle w:val="DraCorstandard"/>
      </w:pPr>
      <w:r w:rsidRPr="000842B3">
        <w:t>Heu me! quid iterum parturit nati venus?</w:t>
      </w:r>
    </w:p>
    <w:p w14:paraId="53ED8B15" w14:textId="35E75A8C" w:rsidR="004C299B" w:rsidRPr="000842B3" w:rsidRDefault="004D60BC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Quid nunciat rursum Absalom? </w:t>
      </w:r>
      <w:r w:rsidR="00820CD8" w:rsidRPr="00820CD8">
        <w:rPr>
          <w:rStyle w:val="DraCorspeakerattribution"/>
        </w:rPr>
        <w:t>Absalom.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Salue Pater.</w:t>
      </w:r>
    </w:p>
    <w:p w14:paraId="49039D9D" w14:textId="3E441DC4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(785)</w:t>
      </w:r>
      <w:r w:rsidRPr="000842B3">
        <w:t xml:space="preserve"> </w:t>
      </w:r>
      <w:r w:rsidR="004D60BC" w:rsidRPr="003A0078">
        <w:rPr>
          <w:rStyle w:val="DraCormarkversepart"/>
        </w:rPr>
        <w:t>@</w:t>
      </w:r>
      <w:r w:rsidRPr="000842B3">
        <w:t xml:space="preserve">Saluete Proceres. </w:t>
      </w:r>
      <w:r w:rsidRPr="00F268A0">
        <w:rPr>
          <w:rStyle w:val="DraCorspeakerattribution"/>
        </w:rPr>
        <w:t>Dauid.</w:t>
      </w:r>
      <w:r w:rsidRPr="000842B3">
        <w:t xml:space="preserve"> </w:t>
      </w:r>
      <w:r w:rsidR="004D60BC" w:rsidRPr="003A0078">
        <w:rPr>
          <w:rStyle w:val="DraCormarkversepart"/>
        </w:rPr>
        <w:t>@</w:t>
      </w:r>
      <w:r w:rsidRPr="000842B3">
        <w:t xml:space="preserve">Fare, quid vis </w:t>
      </w:r>
      <w:proofErr w:type="gramStart"/>
      <w:r w:rsidRPr="000842B3">
        <w:t>Absalom?</w:t>
      </w:r>
      <w:proofErr w:type="gramEnd"/>
    </w:p>
    <w:p w14:paraId="7CFD63B8" w14:textId="0DB732B4" w:rsidR="004C299B" w:rsidRPr="000842B3" w:rsidRDefault="00B2307C" w:rsidP="00627FBD">
      <w:pPr>
        <w:pStyle w:val="DraCorstandard"/>
      </w:pPr>
      <w:r w:rsidRPr="00B2307C">
        <w:rPr>
          <w:rStyle w:val="DraCorspeakerattribution"/>
        </w:rPr>
        <w:t>Absal.</w:t>
      </w:r>
      <w:r w:rsidR="00A35221" w:rsidRPr="000842B3">
        <w:t xml:space="preserve"> Haerere primùm liceat in collo Pater,</w:t>
      </w:r>
    </w:p>
    <w:p w14:paraId="108541A9" w14:textId="77777777" w:rsidR="004C299B" w:rsidRPr="000842B3" w:rsidRDefault="00A35221" w:rsidP="00627FBD">
      <w:pPr>
        <w:pStyle w:val="DraCorstandard"/>
      </w:pPr>
      <w:r w:rsidRPr="000842B3">
        <w:t>Et stringere ista genua, &amp; amplexum tuum.</w:t>
      </w:r>
    </w:p>
    <w:p w14:paraId="7822F54A" w14:textId="299B6039" w:rsidR="004C299B" w:rsidRPr="000842B3" w:rsidRDefault="00A35221" w:rsidP="00627FBD">
      <w:pPr>
        <w:pStyle w:val="DraCorstandard"/>
      </w:pPr>
      <w:r w:rsidRPr="00F268A0">
        <w:rPr>
          <w:rStyle w:val="DraCorspeakerattribution"/>
        </w:rPr>
        <w:t>Dauid</w:t>
      </w:r>
      <w:r w:rsidRPr="000842B3">
        <w:t xml:space="preserve"> </w:t>
      </w:r>
      <w:r w:rsidR="00D90D93" w:rsidRPr="003A0078">
        <w:rPr>
          <w:rStyle w:val="DraCormarkversepart"/>
        </w:rPr>
        <w:t>@</w:t>
      </w:r>
      <w:r w:rsidRPr="000842B3">
        <w:t xml:space="preserve">Quid ille poscit ambitus? </w:t>
      </w:r>
      <w:r w:rsidRPr="00F268A0">
        <w:rPr>
          <w:rStyle w:val="DraCorspeakerattribution"/>
        </w:rPr>
        <w:t>Absal</w:t>
      </w:r>
      <w:r w:rsidRPr="000842B3">
        <w:t xml:space="preserve"> </w:t>
      </w:r>
      <w:r w:rsidR="00D90D93" w:rsidRPr="003A0078">
        <w:rPr>
          <w:rStyle w:val="DraCormarkversepart"/>
        </w:rPr>
        <w:t>@</w:t>
      </w:r>
      <w:r w:rsidRPr="000842B3">
        <w:t>Pauca obsecro.</w:t>
      </w:r>
    </w:p>
    <w:p w14:paraId="7215469A" w14:textId="77777777" w:rsidR="004C299B" w:rsidRPr="000842B3" w:rsidRDefault="00A35221" w:rsidP="00627FBD">
      <w:pPr>
        <w:pStyle w:val="DraCorstandard"/>
      </w:pPr>
      <w:r w:rsidRPr="000842B3">
        <w:lastRenderedPageBreak/>
        <w:t>Tondentur agnae Geniter in villis meae,</w:t>
      </w:r>
    </w:p>
    <w:p w14:paraId="53E3B96A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(790)</w:t>
      </w:r>
      <w:r w:rsidRPr="000842B3">
        <w:t xml:space="preserve"> Si rusculum, si vernus hic annus placet,</w:t>
      </w:r>
    </w:p>
    <w:p w14:paraId="3B49E6B9" w14:textId="77777777" w:rsidR="004C299B" w:rsidRPr="000842B3" w:rsidRDefault="00A35221" w:rsidP="00627FBD">
      <w:pPr>
        <w:pStyle w:val="DraCorstandard"/>
      </w:pPr>
      <w:r w:rsidRPr="000842B3">
        <w:t>Dulces susurri nemoris, &amp; campi nitor,</w:t>
      </w:r>
    </w:p>
    <w:p w14:paraId="32BF8E90" w14:textId="77777777" w:rsidR="004C299B" w:rsidRPr="000842B3" w:rsidRDefault="00A35221" w:rsidP="00627FBD">
      <w:pPr>
        <w:pStyle w:val="DraCorstandard"/>
      </w:pPr>
      <w:r w:rsidRPr="000842B3">
        <w:t>Et murmur auium, &amp; lenè currentes aquae,</w:t>
      </w:r>
    </w:p>
    <w:p w14:paraId="4498F238" w14:textId="77777777" w:rsidR="004C299B" w:rsidRPr="000842B3" w:rsidRDefault="00A35221" w:rsidP="00627FBD">
      <w:pPr>
        <w:pStyle w:val="DraCorstandard"/>
      </w:pPr>
      <w:r w:rsidRPr="000842B3">
        <w:t>Et cornu amoenum copiae, &amp; puri Dies,</w:t>
      </w:r>
    </w:p>
    <w:p w14:paraId="6AD9C61C" w14:textId="77777777" w:rsidR="004C299B" w:rsidRPr="000842B3" w:rsidRDefault="00A35221" w:rsidP="00627FBD">
      <w:pPr>
        <w:pStyle w:val="DraCorstandard"/>
      </w:pPr>
      <w:r w:rsidRPr="000842B3">
        <w:t>Diuerte, turres regias muta semel,</w:t>
      </w:r>
    </w:p>
    <w:p w14:paraId="623BE84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(795)</w:t>
      </w:r>
      <w:r w:rsidRPr="000842B3">
        <w:t xml:space="preserve"> Et plusculum aurae liberae, &amp; tenuis bibe.</w:t>
      </w:r>
    </w:p>
    <w:p w14:paraId="6569A88B" w14:textId="77777777" w:rsidR="004C299B" w:rsidRPr="000842B3" w:rsidRDefault="00A35221" w:rsidP="00627FBD">
      <w:pPr>
        <w:pStyle w:val="DraCorstandard"/>
      </w:pPr>
      <w:r w:rsidRPr="004E1C8B">
        <w:rPr>
          <w:rStyle w:val="DraCorspeakerattribution"/>
        </w:rPr>
        <w:t>Dauid.</w:t>
      </w:r>
      <w:r w:rsidRPr="000842B3">
        <w:t xml:space="preserve"> Frustra peroras Absalom, magnum est onus</w:t>
      </w:r>
    </w:p>
    <w:p w14:paraId="72938B78" w14:textId="1A8A3AFD" w:rsidR="004C299B" w:rsidRPr="000842B3" w:rsidRDefault="00D90D9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Rex, &amp; Clientum turba, </w:t>
      </w:r>
      <w:r w:rsidR="00B2307C" w:rsidRPr="00B2307C">
        <w:rPr>
          <w:rStyle w:val="DraCorspeakerattribution"/>
        </w:rPr>
        <w:t>Absal.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Quid restas Pater?</w:t>
      </w:r>
    </w:p>
    <w:p w14:paraId="22B08947" w14:textId="2C4556B0" w:rsidR="004C299B" w:rsidRPr="000842B3" w:rsidRDefault="00A35221" w:rsidP="00627FBD">
      <w:pPr>
        <w:pStyle w:val="DraCorstandard"/>
      </w:pPr>
      <w:r w:rsidRPr="004E1C8B">
        <w:rPr>
          <w:rStyle w:val="DraCorspeakerattribution"/>
        </w:rPr>
        <w:t>Dauid.</w:t>
      </w:r>
      <w:r w:rsidRPr="000842B3">
        <w:t xml:space="preserve"> </w:t>
      </w:r>
      <w:r w:rsidR="00D90D93" w:rsidRPr="003A0078">
        <w:rPr>
          <w:rStyle w:val="DraCormarkversepart"/>
        </w:rPr>
        <w:t>@</w:t>
      </w:r>
      <w:r w:rsidRPr="000842B3">
        <w:t xml:space="preserve">Nolo molestus esse. </w:t>
      </w:r>
      <w:r w:rsidR="00B2307C" w:rsidRPr="00B2307C">
        <w:rPr>
          <w:rStyle w:val="DraCorspeakerattribution"/>
        </w:rPr>
        <w:t>Absal.</w:t>
      </w:r>
      <w:r w:rsidRPr="000842B3">
        <w:t xml:space="preserve"> </w:t>
      </w:r>
      <w:r w:rsidR="00D90D93" w:rsidRPr="003A0078">
        <w:rPr>
          <w:rStyle w:val="DraCormarkversepart"/>
        </w:rPr>
        <w:t>@</w:t>
      </w:r>
      <w:r w:rsidRPr="000842B3">
        <w:t xml:space="preserve">Non eris </w:t>
      </w:r>
      <w:proofErr w:type="gramStart"/>
      <w:r w:rsidRPr="000842B3">
        <w:t>Pater;</w:t>
      </w:r>
      <w:proofErr w:type="gramEnd"/>
    </w:p>
    <w:p w14:paraId="323974DE" w14:textId="62C718E7" w:rsidR="004C299B" w:rsidRPr="000842B3" w:rsidRDefault="00D90D9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Concede Nato. </w:t>
      </w:r>
      <w:r w:rsidR="00A35221" w:rsidRPr="004E1C8B">
        <w:rPr>
          <w:rStyle w:val="DraCorspeakerattribution"/>
        </w:rPr>
        <w:t>Dauid.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Parce, nequicquam facis.</w:t>
      </w:r>
    </w:p>
    <w:p w14:paraId="39A160BF" w14:textId="1DA63F8D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(800)</w:t>
      </w:r>
      <w:r w:rsidRPr="000842B3">
        <w:t xml:space="preserve"> </w:t>
      </w:r>
      <w:r w:rsidR="00820CD8" w:rsidRPr="00820CD8">
        <w:rPr>
          <w:rStyle w:val="DraCorspeakerattribution"/>
        </w:rPr>
        <w:t>Absalom.</w:t>
      </w:r>
      <w:r w:rsidRPr="000842B3">
        <w:t xml:space="preserve"> Vt liceat ergo Fratribus saltem rogo,</w:t>
      </w:r>
    </w:p>
    <w:p w14:paraId="231B89FB" w14:textId="1D3450DB" w:rsidR="004C299B" w:rsidRPr="000842B3" w:rsidRDefault="00D90D9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Vt veniat Amnon </w:t>
      </w:r>
      <w:r w:rsidR="00A35221" w:rsidRPr="004E1C8B">
        <w:rPr>
          <w:rStyle w:val="DraCorspeakerattribution"/>
        </w:rPr>
        <w:t>Dauid.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 xml:space="preserve">Scilicet. </w:t>
      </w:r>
      <w:r w:rsidR="00B2307C" w:rsidRPr="00B2307C">
        <w:rPr>
          <w:rStyle w:val="DraCorspeakerattribution"/>
        </w:rPr>
        <w:t>Absal.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Frater meus</w:t>
      </w:r>
    </w:p>
    <w:p w14:paraId="10D9FD04" w14:textId="77777777" w:rsidR="004C299B" w:rsidRPr="000842B3" w:rsidRDefault="00A35221" w:rsidP="00627FBD">
      <w:pPr>
        <w:pStyle w:val="DraCorstandard"/>
      </w:pPr>
      <w:r w:rsidRPr="000842B3">
        <w:t>Vt veniat Amnon, ducat vt carum gregem,</w:t>
      </w:r>
    </w:p>
    <w:p w14:paraId="58EF9E18" w14:textId="77777777" w:rsidR="004C299B" w:rsidRPr="000842B3" w:rsidRDefault="00A35221" w:rsidP="00627FBD">
      <w:pPr>
        <w:pStyle w:val="DraCorstandard"/>
      </w:pPr>
      <w:r w:rsidRPr="000842B3">
        <w:t>Et tot meorum pectora vt liceat mihi</w:t>
      </w:r>
    </w:p>
    <w:p w14:paraId="000169EB" w14:textId="792898E1" w:rsidR="004C299B" w:rsidRPr="000842B3" w:rsidRDefault="00D90D93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Dissauiari. </w:t>
      </w:r>
      <w:r w:rsidR="00A35221" w:rsidRPr="00805B72">
        <w:rPr>
          <w:rStyle w:val="DraCorspeakerattribution"/>
        </w:rPr>
        <w:t>Dauid.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amorem candidum.</w:t>
      </w:r>
    </w:p>
    <w:p w14:paraId="78A763E2" w14:textId="690F1D74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(805)</w:t>
      </w:r>
      <w:r w:rsidRPr="000842B3">
        <w:t xml:space="preserve"> </w:t>
      </w:r>
      <w:r w:rsidR="00820CD8" w:rsidRPr="00820CD8">
        <w:rPr>
          <w:rStyle w:val="DraCorspeakerattribution"/>
        </w:rPr>
        <w:t>Absalom.</w:t>
      </w:r>
      <w:r w:rsidRPr="000842B3">
        <w:t xml:space="preserve"> </w:t>
      </w:r>
      <w:r w:rsidR="00D90D93" w:rsidRPr="003A0078">
        <w:rPr>
          <w:rStyle w:val="DraCormarkversepart"/>
        </w:rPr>
        <w:t>@</w:t>
      </w:r>
      <w:r w:rsidRPr="000842B3">
        <w:t xml:space="preserve">Sed veniat Amnon. </w:t>
      </w:r>
      <w:r w:rsidRPr="00805B72">
        <w:rPr>
          <w:rStyle w:val="DraCorspeakerattribution"/>
        </w:rPr>
        <w:t>Dauid.</w:t>
      </w:r>
      <w:r w:rsidRPr="000842B3">
        <w:t xml:space="preserve"> </w:t>
      </w:r>
      <w:r w:rsidR="00D90D93" w:rsidRPr="003A0078">
        <w:rPr>
          <w:rStyle w:val="DraCormarkversepart"/>
        </w:rPr>
        <w:t>@</w:t>
      </w:r>
      <w:r w:rsidRPr="000842B3">
        <w:t>Amove istam dexteram.</w:t>
      </w:r>
    </w:p>
    <w:p w14:paraId="1E1AF1B3" w14:textId="45CE85BA" w:rsidR="004C299B" w:rsidRPr="000842B3" w:rsidRDefault="00820CD8" w:rsidP="00627FBD">
      <w:pPr>
        <w:pStyle w:val="DraCorstandard"/>
      </w:pPr>
      <w:r w:rsidRPr="00820CD8">
        <w:rPr>
          <w:rStyle w:val="DraCorspeakerattribution"/>
        </w:rPr>
        <w:t>Absalom.</w:t>
      </w:r>
      <w:r w:rsidR="00A35221" w:rsidRPr="000842B3">
        <w:t xml:space="preserve"> Vt Frater Amnon veniat actutum obsecro,</w:t>
      </w:r>
    </w:p>
    <w:p w14:paraId="31567548" w14:textId="77777777" w:rsidR="004C299B" w:rsidRPr="000842B3" w:rsidRDefault="00A35221" w:rsidP="00627FBD">
      <w:pPr>
        <w:pStyle w:val="DraCorstandard"/>
      </w:pPr>
      <w:r w:rsidRPr="000842B3">
        <w:t>Vt bibat in hortis dulce temetum meis,</w:t>
      </w:r>
    </w:p>
    <w:p w14:paraId="4CFCAD53" w14:textId="77777777" w:rsidR="004C299B" w:rsidRPr="000842B3" w:rsidRDefault="00A35221" w:rsidP="00627FBD">
      <w:pPr>
        <w:pStyle w:val="DraCorstandard"/>
      </w:pPr>
      <w:r w:rsidRPr="000842B3">
        <w:t>Vt auspicetur prandium, &amp; largas dapes,</w:t>
      </w:r>
    </w:p>
    <w:p w14:paraId="439D6FBB" w14:textId="77777777" w:rsidR="004C299B" w:rsidRPr="000842B3" w:rsidRDefault="00A35221" w:rsidP="00627FBD">
      <w:pPr>
        <w:pStyle w:val="DraCorstandard"/>
      </w:pPr>
      <w:r w:rsidRPr="000842B3">
        <w:t>Quas ferme inemptus rusculi vbertas tulit.</w:t>
      </w:r>
    </w:p>
    <w:p w14:paraId="2F1C6B8A" w14:textId="39827890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(810)</w:t>
      </w:r>
      <w:r w:rsidRPr="000842B3">
        <w:t xml:space="preserve"> </w:t>
      </w:r>
      <w:r w:rsidRPr="00805B72">
        <w:rPr>
          <w:rStyle w:val="DraCorspeakerattribution"/>
        </w:rPr>
        <w:t>Dauid.</w:t>
      </w:r>
      <w:r w:rsidRPr="000842B3">
        <w:t xml:space="preserve"> </w:t>
      </w:r>
      <w:r w:rsidR="00555E3D" w:rsidRPr="003A0078">
        <w:rPr>
          <w:rStyle w:val="DraCormarkversepart"/>
        </w:rPr>
        <w:t>@</w:t>
      </w:r>
      <w:r w:rsidRPr="000842B3">
        <w:t xml:space="preserve">Concedo Nate. </w:t>
      </w:r>
      <w:r w:rsidR="00B2307C" w:rsidRPr="00B2307C">
        <w:rPr>
          <w:rStyle w:val="DraCorspeakerattribution"/>
        </w:rPr>
        <w:t>Absal.</w:t>
      </w:r>
      <w:r w:rsidRPr="000842B3">
        <w:t xml:space="preserve"> </w:t>
      </w:r>
      <w:r w:rsidR="00555E3D" w:rsidRPr="003A0078">
        <w:rPr>
          <w:rStyle w:val="DraCormarkversepart"/>
        </w:rPr>
        <w:t>@</w:t>
      </w:r>
      <w:r w:rsidRPr="000842B3">
        <w:t>Gratulor, praeda est mea,</w:t>
      </w:r>
    </w:p>
    <w:p w14:paraId="3BDEE578" w14:textId="77777777" w:rsidR="004C299B" w:rsidRPr="000842B3" w:rsidRDefault="00A35221" w:rsidP="00627FBD">
      <w:pPr>
        <w:pStyle w:val="DraCorstandard"/>
      </w:pPr>
      <w:r w:rsidRPr="000842B3">
        <w:t>Et capta nostras belua intricat plagas,</w:t>
      </w:r>
    </w:p>
    <w:p w14:paraId="735DF4E0" w14:textId="77777777" w:rsidR="004C299B" w:rsidRPr="000842B3" w:rsidRDefault="00A35221" w:rsidP="00627FBD">
      <w:pPr>
        <w:pStyle w:val="DraCorstandard"/>
      </w:pPr>
      <w:r w:rsidRPr="000842B3">
        <w:t>Bene est, tenetur, claudet hic missus aper.</w:t>
      </w:r>
    </w:p>
    <w:p w14:paraId="7A03F1C4" w14:textId="3AF72EC0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31</w:t>
      </w:r>
    </w:p>
    <w:p w14:paraId="6099563D" w14:textId="710F7B8E" w:rsidR="004C299B" w:rsidRPr="000842B3" w:rsidRDefault="00A35221" w:rsidP="00627FBD">
      <w:pPr>
        <w:pStyle w:val="DraCorstandard"/>
        <w:rPr>
          <w:rStyle w:val="DraCorstagedirectionsetc"/>
        </w:rPr>
      </w:pPr>
      <w:r w:rsidRPr="000842B3">
        <w:rPr>
          <w:rStyle w:val="DraCorstagedirectionsetc"/>
        </w:rPr>
        <w:t>Chorus.</w:t>
      </w:r>
    </w:p>
    <w:p w14:paraId="6DE28F2F" w14:textId="77777777" w:rsidR="004C299B" w:rsidRPr="000842B3" w:rsidRDefault="00A35221" w:rsidP="00627FBD">
      <w:pPr>
        <w:pStyle w:val="DraCorstandard"/>
      </w:pPr>
      <w:r w:rsidRPr="000842B3">
        <w:lastRenderedPageBreak/>
        <w:t>NVLLA vis tantas agitat procellas,</w:t>
      </w:r>
    </w:p>
    <w:p w14:paraId="263D3E21" w14:textId="77777777" w:rsidR="004C299B" w:rsidRPr="000842B3" w:rsidRDefault="00A35221" w:rsidP="00627FBD">
      <w:pPr>
        <w:pStyle w:val="DraCorstandard"/>
      </w:pPr>
      <w:r w:rsidRPr="000842B3">
        <w:t>Vt nihil Phoebus radio moretur</w:t>
      </w:r>
    </w:p>
    <w:p w14:paraId="0FB5D0D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(815)</w:t>
      </w:r>
      <w:r w:rsidRPr="000842B3">
        <w:t xml:space="preserve"> Nubila, aut pullas hyades, vel haedos</w:t>
      </w:r>
    </w:p>
    <w:p w14:paraId="51681DF9" w14:textId="77777777" w:rsidR="004C299B" w:rsidRPr="000842B3" w:rsidRDefault="00A35221" w:rsidP="00627FBD">
      <w:pPr>
        <w:pStyle w:val="DraCorstandard"/>
      </w:pPr>
      <w:r w:rsidRPr="000842B3">
        <w:t>Lucifer puro rutilans in ostro.</w:t>
      </w:r>
    </w:p>
    <w:p w14:paraId="5D8F2FEC" w14:textId="77777777" w:rsidR="004C299B" w:rsidRPr="000842B3" w:rsidRDefault="00A35221" w:rsidP="00627FBD">
      <w:pPr>
        <w:pStyle w:val="DraCorstandard"/>
      </w:pPr>
      <w:r w:rsidRPr="000842B3">
        <w:t>Saepe cum caelo tonuit subacto</w:t>
      </w:r>
    </w:p>
    <w:p w14:paraId="60C191A2" w14:textId="77777777" w:rsidR="004C299B" w:rsidRPr="000842B3" w:rsidRDefault="00A35221" w:rsidP="00627FBD">
      <w:pPr>
        <w:pStyle w:val="DraCorstandard"/>
      </w:pPr>
      <w:r w:rsidRPr="000842B3">
        <w:t>lupiter, telum quatiens trisulcum,</w:t>
      </w:r>
    </w:p>
    <w:p w14:paraId="0A436747" w14:textId="77777777" w:rsidR="004C299B" w:rsidRPr="000842B3" w:rsidRDefault="00A35221" w:rsidP="00627FBD">
      <w:pPr>
        <w:pStyle w:val="DraCorstandard"/>
      </w:pPr>
      <w:r w:rsidRPr="000842B3">
        <w:t>Mitius sudum sequitur fragorem,</w:t>
      </w:r>
    </w:p>
    <w:p w14:paraId="1410E72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(820)</w:t>
      </w:r>
      <w:r w:rsidRPr="000842B3">
        <w:t xml:space="preserve"> Mollius vernant Zephyri per agros,</w:t>
      </w:r>
    </w:p>
    <w:p w14:paraId="3304480E" w14:textId="77777777" w:rsidR="004C299B" w:rsidRPr="000842B3" w:rsidRDefault="00A35221" w:rsidP="00627FBD">
      <w:pPr>
        <w:pStyle w:val="DraCorstandard"/>
      </w:pPr>
      <w:r w:rsidRPr="000842B3">
        <w:t>Et breues inter violas strepentes,</w:t>
      </w:r>
    </w:p>
    <w:p w14:paraId="15A49811" w14:textId="77777777" w:rsidR="004C299B" w:rsidRPr="000842B3" w:rsidRDefault="00A35221" w:rsidP="00627FBD">
      <w:pPr>
        <w:pStyle w:val="DraCorstandard"/>
      </w:pPr>
      <w:r w:rsidRPr="000842B3">
        <w:t>Aut graues thymbras, animas suaues</w:t>
      </w:r>
    </w:p>
    <w:p w14:paraId="207F70AF" w14:textId="77777777" w:rsidR="004C299B" w:rsidRPr="000842B3" w:rsidRDefault="00A35221" w:rsidP="00627FBD">
      <w:pPr>
        <w:pStyle w:val="DraCorstandard"/>
      </w:pPr>
      <w:r w:rsidRPr="000842B3">
        <w:t>Vndique inspirant, &amp; amica castis</w:t>
      </w:r>
    </w:p>
    <w:p w14:paraId="6A450033" w14:textId="77777777" w:rsidR="004C299B" w:rsidRPr="000842B3" w:rsidRDefault="00A35221" w:rsidP="00627FBD">
      <w:pPr>
        <w:pStyle w:val="DraCorstandard"/>
      </w:pPr>
      <w:r w:rsidRPr="000842B3">
        <w:t>Mella diffundunt apibus, maritant</w:t>
      </w:r>
    </w:p>
    <w:p w14:paraId="635B6989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(825)</w:t>
      </w:r>
      <w:r w:rsidRPr="000842B3">
        <w:t xml:space="preserve"> Herbidos foetus, &amp; amoeniores</w:t>
      </w:r>
    </w:p>
    <w:p w14:paraId="42874E3D" w14:textId="77777777" w:rsidR="004C299B" w:rsidRPr="000842B3" w:rsidRDefault="00A35221" w:rsidP="00627FBD">
      <w:pPr>
        <w:pStyle w:val="DraCorstandard"/>
      </w:pPr>
      <w:r w:rsidRPr="000842B3">
        <w:t>Graminis hortos.</w:t>
      </w:r>
    </w:p>
    <w:p w14:paraId="0845990A" w14:textId="77777777" w:rsidR="004C299B" w:rsidRPr="000842B3" w:rsidRDefault="00A35221" w:rsidP="00627FBD">
      <w:pPr>
        <w:pStyle w:val="DraCorstandard"/>
      </w:pPr>
      <w:r w:rsidRPr="000842B3">
        <w:t>Saepe cum furuum stetit omne caelum,</w:t>
      </w:r>
    </w:p>
    <w:p w14:paraId="1123BA55" w14:textId="77777777" w:rsidR="004C299B" w:rsidRPr="000842B3" w:rsidRDefault="00A35221" w:rsidP="00627FBD">
      <w:pPr>
        <w:pStyle w:val="DraCorstandard"/>
      </w:pPr>
      <w:r w:rsidRPr="000842B3">
        <w:t>Et putri cinctum nebulâ repentè</w:t>
      </w:r>
    </w:p>
    <w:p w14:paraId="5579AD2D" w14:textId="77777777" w:rsidR="004C299B" w:rsidRPr="000842B3" w:rsidRDefault="00A35221" w:rsidP="00627FBD">
      <w:pPr>
        <w:pStyle w:val="DraCorstandard"/>
      </w:pPr>
      <w:r w:rsidRPr="000842B3">
        <w:t>Aureus Titan micuit per vmbras,</w:t>
      </w:r>
    </w:p>
    <w:p w14:paraId="620921CF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(830)</w:t>
      </w:r>
      <w:r w:rsidRPr="000842B3">
        <w:t xml:space="preserve"> Et citò hiberni posuere venti.</w:t>
      </w:r>
    </w:p>
    <w:p w14:paraId="55AE1A21" w14:textId="77777777" w:rsidR="004C299B" w:rsidRPr="000842B3" w:rsidRDefault="00A35221" w:rsidP="00627FBD">
      <w:pPr>
        <w:pStyle w:val="DraCorstandard"/>
      </w:pPr>
      <w:r w:rsidRPr="000842B3">
        <w:t>Absalom vultu placidus sereno</w:t>
      </w:r>
    </w:p>
    <w:p w14:paraId="48568EF3" w14:textId="77777777" w:rsidR="004C299B" w:rsidRPr="000842B3" w:rsidRDefault="00A35221" w:rsidP="00627FBD">
      <w:pPr>
        <w:pStyle w:val="DraCorstandard"/>
      </w:pPr>
      <w:r w:rsidRPr="000842B3">
        <w:t>Regios stringit Proceres &amp; ambit.</w:t>
      </w:r>
    </w:p>
    <w:p w14:paraId="6EEC18D0" w14:textId="77777777" w:rsidR="004C299B" w:rsidRPr="000842B3" w:rsidRDefault="00A35221" w:rsidP="00627FBD">
      <w:pPr>
        <w:pStyle w:val="DraCorstandard"/>
      </w:pPr>
      <w:r w:rsidRPr="000842B3">
        <w:t>Laeta frons spondet niueos amores,</w:t>
      </w:r>
    </w:p>
    <w:p w14:paraId="529B0B62" w14:textId="77777777" w:rsidR="004C299B" w:rsidRPr="000842B3" w:rsidRDefault="00A35221" w:rsidP="00627FBD">
      <w:pPr>
        <w:pStyle w:val="DraCorstandard"/>
      </w:pPr>
      <w:r w:rsidRPr="000842B3">
        <w:t>Spondet an fingit magis? &amp; sub isto</w:t>
      </w:r>
    </w:p>
    <w:p w14:paraId="15CA40A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(835)</w:t>
      </w:r>
      <w:r w:rsidRPr="000842B3">
        <w:t xml:space="preserve"> Vinulo aspectu scelus inquietam</w:t>
      </w:r>
    </w:p>
    <w:p w14:paraId="25A44CAB" w14:textId="77777777" w:rsidR="004C299B" w:rsidRPr="000842B3" w:rsidRDefault="00A35221" w:rsidP="00627FBD">
      <w:pPr>
        <w:pStyle w:val="DraCorstandard"/>
      </w:pPr>
      <w:r w:rsidRPr="000842B3">
        <w:t>Nubilat mentem, veluti comantes</w:t>
      </w:r>
    </w:p>
    <w:p w14:paraId="3780469E" w14:textId="77777777" w:rsidR="004C299B" w:rsidRPr="000842B3" w:rsidRDefault="00A35221" w:rsidP="00627FBD">
      <w:pPr>
        <w:pStyle w:val="DraCorstandard"/>
      </w:pPr>
      <w:r w:rsidRPr="000842B3">
        <w:t>Igneus serpens latet inter herbas?</w:t>
      </w:r>
    </w:p>
    <w:p w14:paraId="60E1A3D6" w14:textId="77777777" w:rsidR="004C299B" w:rsidRPr="000842B3" w:rsidRDefault="00A35221" w:rsidP="00627FBD">
      <w:pPr>
        <w:pStyle w:val="DraCorstandard"/>
      </w:pPr>
      <w:r w:rsidRPr="000842B3">
        <w:t>An satis diri sceleris peractum est,</w:t>
      </w:r>
    </w:p>
    <w:p w14:paraId="6AF8A73A" w14:textId="77777777" w:rsidR="004C299B" w:rsidRPr="000842B3" w:rsidRDefault="00A35221" w:rsidP="00627FBD">
      <w:pPr>
        <w:pStyle w:val="DraCorstandard"/>
      </w:pPr>
      <w:r w:rsidRPr="000842B3">
        <w:lastRenderedPageBreak/>
        <w:t>Et ferox Amnon cupidas Erynnes</w:t>
      </w:r>
    </w:p>
    <w:p w14:paraId="5157D71C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(840)</w:t>
      </w:r>
      <w:r w:rsidRPr="000842B3">
        <w:t xml:space="preserve"> Virginis stupro satiauit vno?</w:t>
      </w:r>
    </w:p>
    <w:p w14:paraId="1ADE7710" w14:textId="77777777" w:rsidR="004C299B" w:rsidRPr="000842B3" w:rsidRDefault="00A35221" w:rsidP="00627FBD">
      <w:pPr>
        <w:pStyle w:val="DraCorstandard"/>
      </w:pPr>
      <w:r w:rsidRPr="000842B3">
        <w:t>An nihil restat magis expiandum?</w:t>
      </w:r>
    </w:p>
    <w:p w14:paraId="5C4C7B0A" w14:textId="31E43553" w:rsidR="002039B3" w:rsidRPr="000842B3" w:rsidRDefault="00A35221" w:rsidP="00627FBD">
      <w:pPr>
        <w:pStyle w:val="DraCorstandard"/>
      </w:pPr>
      <w:r w:rsidRPr="000842B3">
        <w:t>Parcite o Diui, metuo periclum,</w:t>
      </w:r>
    </w:p>
    <w:p w14:paraId="4F852D63" w14:textId="77777777" w:rsidR="004C299B" w:rsidRPr="000842B3" w:rsidRDefault="00A35221" w:rsidP="00627FBD">
      <w:pPr>
        <w:pStyle w:val="DraCorstandard"/>
      </w:pPr>
      <w:r w:rsidRPr="000842B3">
        <w:t>Et nouos ira veteris tumultus,</w:t>
      </w:r>
    </w:p>
    <w:p w14:paraId="659031E9" w14:textId="10E47992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32</w:t>
      </w:r>
    </w:p>
    <w:p w14:paraId="56E351F7" w14:textId="77777777" w:rsidR="004C299B" w:rsidRPr="000842B3" w:rsidRDefault="00A35221" w:rsidP="00627FBD">
      <w:pPr>
        <w:pStyle w:val="DraCorstandard"/>
      </w:pPr>
      <w:r w:rsidRPr="000842B3">
        <w:t>Scutaque &amp; nudos gladios, &amp; hastas,</w:t>
      </w:r>
    </w:p>
    <w:p w14:paraId="5D0DB7F1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(845)</w:t>
      </w:r>
      <w:r w:rsidRPr="000842B3">
        <w:t xml:space="preserve"> Et tubam, &amp; Martis fera signa; nunquid</w:t>
      </w:r>
    </w:p>
    <w:p w14:paraId="7D4EEB61" w14:textId="77777777" w:rsidR="004C299B" w:rsidRPr="000842B3" w:rsidRDefault="00A35221" w:rsidP="00627FBD">
      <w:pPr>
        <w:pStyle w:val="DraCorstandard"/>
      </w:pPr>
      <w:r w:rsidRPr="000842B3">
        <w:t>Excidit Thamar Iuueni superbo?</w:t>
      </w:r>
    </w:p>
    <w:p w14:paraId="05828D75" w14:textId="77777777" w:rsidR="004C299B" w:rsidRPr="000842B3" w:rsidRDefault="00A35221" w:rsidP="00627FBD">
      <w:pPr>
        <w:pStyle w:val="DraCorstandard"/>
      </w:pPr>
      <w:r w:rsidRPr="000842B3">
        <w:t>Nunquid incaestum scelus, &amp; perennes</w:t>
      </w:r>
    </w:p>
    <w:p w14:paraId="5AC03066" w14:textId="77777777" w:rsidR="004C299B" w:rsidRPr="000842B3" w:rsidRDefault="00A35221" w:rsidP="00627FBD">
      <w:pPr>
        <w:pStyle w:val="DraCorstandard"/>
      </w:pPr>
      <w:r w:rsidRPr="000842B3">
        <w:t>Lacrymae semper memoris puellae?</w:t>
      </w:r>
    </w:p>
    <w:p w14:paraId="157E703B" w14:textId="77777777" w:rsidR="004C299B" w:rsidRPr="000842B3" w:rsidRDefault="00A35221" w:rsidP="00627FBD">
      <w:pPr>
        <w:pStyle w:val="DraCorstandard"/>
      </w:pPr>
      <w:r w:rsidRPr="000842B3">
        <w:t>Non bibit Lethen dolor ociosus,</w:t>
      </w:r>
    </w:p>
    <w:p w14:paraId="6C32DCCC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(850)</w:t>
      </w:r>
      <w:r w:rsidRPr="000842B3">
        <w:t xml:space="preserve"> Et sitibundam rabiem medullis</w:t>
      </w:r>
    </w:p>
    <w:p w14:paraId="16105385" w14:textId="77777777" w:rsidR="004C299B" w:rsidRPr="000842B3" w:rsidRDefault="00A35221" w:rsidP="00627FBD">
      <w:pPr>
        <w:pStyle w:val="DraCorstandard"/>
      </w:pPr>
      <w:r w:rsidRPr="000842B3">
        <w:t>Nutrit, &amp; nunquam satur est, &amp; olim</w:t>
      </w:r>
    </w:p>
    <w:p w14:paraId="1B939EF4" w14:textId="77777777" w:rsidR="004C299B" w:rsidRPr="000842B3" w:rsidRDefault="00A35221" w:rsidP="00627FBD">
      <w:pPr>
        <w:pStyle w:val="DraCorstandard"/>
      </w:pPr>
      <w:r w:rsidRPr="000842B3">
        <w:t>Suscitat ignes.</w:t>
      </w:r>
    </w:p>
    <w:p w14:paraId="542869B4" w14:textId="77777777" w:rsidR="004C299B" w:rsidRPr="000842B3" w:rsidRDefault="00A35221" w:rsidP="00627FBD">
      <w:pPr>
        <w:pStyle w:val="DraCorstandard"/>
      </w:pPr>
      <w:r w:rsidRPr="000842B3">
        <w:t>Blanda frons, dulces oculi, sereno</w:t>
      </w:r>
    </w:p>
    <w:p w14:paraId="225DFE43" w14:textId="77777777" w:rsidR="004C299B" w:rsidRPr="000842B3" w:rsidRDefault="00A35221" w:rsidP="00627FBD">
      <w:pPr>
        <w:pStyle w:val="DraCorstandard"/>
      </w:pPr>
      <w:r w:rsidRPr="000842B3">
        <w:t>Risus obtutu simulare possunt</w:t>
      </w:r>
    </w:p>
    <w:p w14:paraId="3867113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(855)</w:t>
      </w:r>
      <w:r w:rsidRPr="000842B3">
        <w:t xml:space="preserve"> Omnia, &amp; nutu lepido venenum</w:t>
      </w:r>
    </w:p>
    <w:p w14:paraId="207FD792" w14:textId="77777777" w:rsidR="004C299B" w:rsidRPr="000842B3" w:rsidRDefault="00A35221" w:rsidP="00627FBD">
      <w:pPr>
        <w:pStyle w:val="DraCorstandard"/>
      </w:pPr>
      <w:r w:rsidRPr="000842B3">
        <w:t>Condere abstrusum, rabiemque &amp; atro</w:t>
      </w:r>
    </w:p>
    <w:p w14:paraId="693E9B8D" w14:textId="77777777" w:rsidR="004C299B" w:rsidRPr="000842B3" w:rsidRDefault="00A35221" w:rsidP="00627FBD">
      <w:pPr>
        <w:pStyle w:val="DraCorstandard"/>
      </w:pPr>
      <w:r w:rsidRPr="000842B3">
        <w:t>Felle distentum vomicae tumorem.</w:t>
      </w:r>
    </w:p>
    <w:p w14:paraId="05E623F3" w14:textId="77777777" w:rsidR="004C299B" w:rsidRPr="000842B3" w:rsidRDefault="00A35221" w:rsidP="00627FBD">
      <w:pPr>
        <w:pStyle w:val="DraCorstandard"/>
      </w:pPr>
      <w:r w:rsidRPr="000842B3">
        <w:t>Filius Neri, generosus Abner</w:t>
      </w:r>
    </w:p>
    <w:p w14:paraId="6A0EE1DB" w14:textId="77777777" w:rsidR="004C299B" w:rsidRPr="000842B3" w:rsidRDefault="00A35221" w:rsidP="00627FBD">
      <w:pPr>
        <w:pStyle w:val="DraCorstandard"/>
      </w:pPr>
      <w:r w:rsidRPr="000842B3">
        <w:t>Inter amplexus medios, &amp; inter</w:t>
      </w:r>
    </w:p>
    <w:p w14:paraId="667E7915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(860)</w:t>
      </w:r>
      <w:r w:rsidRPr="000842B3">
        <w:t xml:space="preserve"> Verba fucatae speciosa linguae</w:t>
      </w:r>
    </w:p>
    <w:p w14:paraId="71B4D6E1" w14:textId="77777777" w:rsidR="004C299B" w:rsidRPr="000842B3" w:rsidRDefault="00A35221" w:rsidP="00627FBD">
      <w:pPr>
        <w:pStyle w:val="DraCorstandard"/>
      </w:pPr>
      <w:r w:rsidRPr="000842B3">
        <w:t>Inguine abrupto cecidit peremptus,</w:t>
      </w:r>
    </w:p>
    <w:p w14:paraId="5DBAAB62" w14:textId="77777777" w:rsidR="004C299B" w:rsidRPr="000842B3" w:rsidRDefault="00A35221" w:rsidP="00627FBD">
      <w:pPr>
        <w:pStyle w:val="DraCorstandard"/>
      </w:pPr>
      <w:r w:rsidRPr="000842B3">
        <w:t>Credulus cauto nimium Ioabo,</w:t>
      </w:r>
    </w:p>
    <w:p w14:paraId="07C522E8" w14:textId="77777777" w:rsidR="004C299B" w:rsidRPr="000842B3" w:rsidRDefault="00A35221" w:rsidP="00627FBD">
      <w:pPr>
        <w:pStyle w:val="DraCorstandard"/>
      </w:pPr>
      <w:r w:rsidRPr="000842B3">
        <w:t>Quem pio luctu populus dolentum</w:t>
      </w:r>
    </w:p>
    <w:p w14:paraId="09D6E6EF" w14:textId="77777777" w:rsidR="004C299B" w:rsidRPr="000842B3" w:rsidRDefault="00A35221" w:rsidP="00627FBD">
      <w:pPr>
        <w:pStyle w:val="DraCorstandard"/>
      </w:pPr>
      <w:r w:rsidRPr="000842B3">
        <w:lastRenderedPageBreak/>
        <w:t>Neniae longa tumulat querela.</w:t>
      </w:r>
    </w:p>
    <w:p w14:paraId="2DBBA469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(865)</w:t>
      </w:r>
      <w:r w:rsidRPr="000842B3">
        <w:t xml:space="preserve"> Tunc inexpletum queribundus altos</w:t>
      </w:r>
    </w:p>
    <w:p w14:paraId="7B8B4336" w14:textId="77777777" w:rsidR="004C299B" w:rsidRPr="000842B3" w:rsidRDefault="00A35221" w:rsidP="00627FBD">
      <w:pPr>
        <w:pStyle w:val="DraCorstandard"/>
      </w:pPr>
      <w:r w:rsidRPr="000842B3">
        <w:t>Traxit in lessum gemitus, &amp; vdis</w:t>
      </w:r>
    </w:p>
    <w:p w14:paraId="614A9D3E" w14:textId="77777777" w:rsidR="004C299B" w:rsidRPr="000842B3" w:rsidRDefault="00A35221" w:rsidP="00627FBD">
      <w:pPr>
        <w:pStyle w:val="DraCorstandard"/>
      </w:pPr>
      <w:r w:rsidRPr="000842B3">
        <w:t>Impigros manes lacrymis obiuit</w:t>
      </w:r>
    </w:p>
    <w:p w14:paraId="5C3209F5" w14:textId="77777777" w:rsidR="004C299B" w:rsidRPr="000842B3" w:rsidRDefault="00A35221" w:rsidP="00627FBD">
      <w:pPr>
        <w:pStyle w:val="DraCorstandard"/>
      </w:pPr>
      <w:r w:rsidRPr="000842B3">
        <w:t>Rector aeternae, dominusque Gentis,</w:t>
      </w:r>
    </w:p>
    <w:p w14:paraId="668A4274" w14:textId="77777777" w:rsidR="004C299B" w:rsidRPr="000842B3" w:rsidRDefault="00A35221" w:rsidP="00627FBD">
      <w:pPr>
        <w:pStyle w:val="DraCorstandard"/>
      </w:pPr>
      <w:r w:rsidRPr="000842B3">
        <w:t>Et gener duri placidus Saulis,</w:t>
      </w:r>
    </w:p>
    <w:p w14:paraId="466B4204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(870)</w:t>
      </w:r>
      <w:r w:rsidRPr="000842B3">
        <w:t xml:space="preserve"> Et vale longum generose dixit</w:t>
      </w:r>
    </w:p>
    <w:p w14:paraId="28D4E733" w14:textId="77777777" w:rsidR="004C299B" w:rsidRPr="000842B3" w:rsidRDefault="00A35221" w:rsidP="00627FBD">
      <w:pPr>
        <w:pStyle w:val="DraCorstandard"/>
      </w:pPr>
      <w:r w:rsidRPr="000842B3">
        <w:t>Et vale longum generose miles,</w:t>
      </w:r>
    </w:p>
    <w:p w14:paraId="11DE395E" w14:textId="77777777" w:rsidR="004C299B" w:rsidRPr="000842B3" w:rsidRDefault="00A35221" w:rsidP="00627FBD">
      <w:pPr>
        <w:pStyle w:val="DraCorstandard"/>
      </w:pPr>
      <w:r w:rsidRPr="000842B3">
        <w:t>Fata non vinctis manibus tulisti,</w:t>
      </w:r>
    </w:p>
    <w:p w14:paraId="0E9E56C5" w14:textId="77777777" w:rsidR="004C299B" w:rsidRPr="000842B3" w:rsidRDefault="00A35221" w:rsidP="00627FBD">
      <w:pPr>
        <w:pStyle w:val="DraCorstandard"/>
      </w:pPr>
      <w:r w:rsidRPr="000842B3">
        <w:t>Vt solent Martis tumidi Clientes,</w:t>
      </w:r>
    </w:p>
    <w:p w14:paraId="4AC12F1A" w14:textId="77777777" w:rsidR="004C299B" w:rsidRPr="000842B3" w:rsidRDefault="00A35221" w:rsidP="00627FBD">
      <w:pPr>
        <w:pStyle w:val="DraCorstandard"/>
      </w:pPr>
      <w:r w:rsidRPr="000842B3">
        <w:t>Vt solent Reges alacri duello,</w:t>
      </w:r>
    </w:p>
    <w:p w14:paraId="517D2E7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(875)</w:t>
      </w:r>
      <w:r w:rsidRPr="000842B3">
        <w:t xml:space="preserve"> Cum ciet pugnam ferus aeneator,</w:t>
      </w:r>
    </w:p>
    <w:p w14:paraId="204D6DAA" w14:textId="77777777" w:rsidR="004C299B" w:rsidRPr="000842B3" w:rsidRDefault="00A35221" w:rsidP="00627FBD">
      <w:pPr>
        <w:pStyle w:val="DraCorstandard"/>
      </w:pPr>
      <w:r w:rsidRPr="000842B3">
        <w:t>Et tubae latè sonitum dedere.</w:t>
      </w:r>
    </w:p>
    <w:p w14:paraId="7EE25B11" w14:textId="77777777" w:rsidR="004C299B" w:rsidRPr="000842B3" w:rsidRDefault="00A35221" w:rsidP="00627FBD">
      <w:pPr>
        <w:pStyle w:val="DraCorstandard"/>
      </w:pPr>
      <w:r w:rsidRPr="000842B3">
        <w:t>Saruiae natos cruor ille damnat,</w:t>
      </w:r>
    </w:p>
    <w:p w14:paraId="5D1350C8" w14:textId="77777777" w:rsidR="004C299B" w:rsidRPr="000842B3" w:rsidRDefault="00A35221" w:rsidP="00627FBD">
      <w:pPr>
        <w:pStyle w:val="DraCorstandard"/>
      </w:pPr>
      <w:r w:rsidRPr="000842B3">
        <w:t>Sanguinem, luctum lacrymas refundet</w:t>
      </w:r>
    </w:p>
    <w:p w14:paraId="5D5B798E" w14:textId="77777777" w:rsidR="004C299B" w:rsidRPr="000842B3" w:rsidRDefault="00A35221" w:rsidP="00627FBD">
      <w:pPr>
        <w:pStyle w:val="DraCorstandard"/>
      </w:pPr>
      <w:r w:rsidRPr="000842B3">
        <w:t>Noxa crudeles habitura diuos.</w:t>
      </w:r>
    </w:p>
    <w:p w14:paraId="249B793F" w14:textId="2AC548BA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33</w:t>
      </w:r>
    </w:p>
    <w:p w14:paraId="08E1F69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(880)</w:t>
      </w:r>
      <w:r w:rsidRPr="000842B3">
        <w:t xml:space="preserve"> Dixit, &amp; summo gemitu litauit.</w:t>
      </w:r>
    </w:p>
    <w:p w14:paraId="0BFEF217" w14:textId="77777777" w:rsidR="004C299B" w:rsidRPr="000842B3" w:rsidRDefault="00A35221" w:rsidP="00627FBD">
      <w:pPr>
        <w:pStyle w:val="DraCorstandard"/>
      </w:pPr>
      <w:r w:rsidRPr="000842B3">
        <w:t>Nec minus peccat tamen, &amp; doloso</w:t>
      </w:r>
    </w:p>
    <w:p w14:paraId="052AC967" w14:textId="77777777" w:rsidR="004C299B" w:rsidRPr="000842B3" w:rsidRDefault="00A35221" w:rsidP="00627FBD">
      <w:pPr>
        <w:pStyle w:val="DraCorstandard"/>
      </w:pPr>
      <w:r w:rsidRPr="000842B3">
        <w:t>Crimine insanos properauit ausus:</w:t>
      </w:r>
    </w:p>
    <w:p w14:paraId="3DAF8B05" w14:textId="77777777" w:rsidR="004C299B" w:rsidRPr="000842B3" w:rsidRDefault="00A35221" w:rsidP="00627FBD">
      <w:pPr>
        <w:pStyle w:val="DraCorstandard"/>
      </w:pPr>
      <w:r w:rsidRPr="000842B3">
        <w:t>Castus Vrias, Dominae inquietem</w:t>
      </w:r>
    </w:p>
    <w:p w14:paraId="2F17CF89" w14:textId="77777777" w:rsidR="004C299B" w:rsidRPr="000842B3" w:rsidRDefault="00A35221" w:rsidP="00627FBD">
      <w:pPr>
        <w:pStyle w:val="DraCorstandard"/>
      </w:pPr>
      <w:r w:rsidRPr="000842B3">
        <w:t>Passus, &amp; lecti scelus impudici,</w:t>
      </w:r>
    </w:p>
    <w:p w14:paraId="66F5CFF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(885)</w:t>
      </w:r>
      <w:r w:rsidRPr="000842B3">
        <w:t xml:space="preserve"> Notus in Reges animi fidelis,</w:t>
      </w:r>
    </w:p>
    <w:p w14:paraId="0F5CFA81" w14:textId="77777777" w:rsidR="004C299B" w:rsidRPr="000842B3" w:rsidRDefault="00A35221" w:rsidP="00627FBD">
      <w:pPr>
        <w:pStyle w:val="DraCorstandard"/>
      </w:pPr>
      <w:r w:rsidRPr="000842B3">
        <w:t>Principis vultu meliore captus</w:t>
      </w:r>
    </w:p>
    <w:p w14:paraId="706B19B1" w14:textId="77777777" w:rsidR="004C299B" w:rsidRPr="000842B3" w:rsidRDefault="00A35221" w:rsidP="00627FBD">
      <w:pPr>
        <w:pStyle w:val="DraCorstandard"/>
      </w:pPr>
      <w:r w:rsidRPr="000842B3">
        <w:t>Sanguine incoestat misero penates</w:t>
      </w:r>
    </w:p>
    <w:p w14:paraId="4EEC23A6" w14:textId="77777777" w:rsidR="004C299B" w:rsidRPr="000842B3" w:rsidRDefault="00A35221" w:rsidP="00627FBD">
      <w:pPr>
        <w:pStyle w:val="DraCorstandard"/>
      </w:pPr>
      <w:r w:rsidRPr="000842B3">
        <w:t>Regios, &amp; te vaga Bethsabee</w:t>
      </w:r>
    </w:p>
    <w:p w14:paraId="7DFFEED2" w14:textId="77777777" w:rsidR="004C299B" w:rsidRPr="000842B3" w:rsidRDefault="00A35221" w:rsidP="00627FBD">
      <w:pPr>
        <w:pStyle w:val="DraCorstandard"/>
      </w:pPr>
      <w:r w:rsidRPr="000842B3">
        <w:lastRenderedPageBreak/>
        <w:t>Damnat aeternum sceleris pudendi,</w:t>
      </w:r>
    </w:p>
    <w:p w14:paraId="0899741C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(890)</w:t>
      </w:r>
      <w:r w:rsidRPr="000842B3">
        <w:t xml:space="preserve"> Caesus ad Rabbam glomerante bello,</w:t>
      </w:r>
    </w:p>
    <w:p w14:paraId="0AEB0585" w14:textId="77777777" w:rsidR="004C299B" w:rsidRPr="000842B3" w:rsidRDefault="00A35221" w:rsidP="00627FBD">
      <w:pPr>
        <w:pStyle w:val="DraCorstandard"/>
      </w:pPr>
      <w:r w:rsidRPr="000842B3">
        <w:t>Dauidis nostri scelere &amp; paratu,</w:t>
      </w:r>
    </w:p>
    <w:p w14:paraId="20EF7E36" w14:textId="77777777" w:rsidR="004C299B" w:rsidRPr="000842B3" w:rsidRDefault="00A35221" w:rsidP="00627FBD">
      <w:pPr>
        <w:pStyle w:val="DraCorstandard"/>
      </w:pPr>
      <w:r w:rsidRPr="000842B3">
        <w:t>Quem Deus longos tueatur annos,</w:t>
      </w:r>
    </w:p>
    <w:p w14:paraId="3950EF0B" w14:textId="77777777" w:rsidR="004C299B" w:rsidRPr="000842B3" w:rsidRDefault="00A35221" w:rsidP="00627FBD">
      <w:pPr>
        <w:pStyle w:val="DraCorstandard"/>
      </w:pPr>
      <w:r w:rsidRPr="000842B3">
        <w:t>Noxae vt integrum scelerisque iussit</w:t>
      </w:r>
    </w:p>
    <w:p w14:paraId="25419055" w14:textId="77777777" w:rsidR="004C299B" w:rsidRPr="000842B3" w:rsidRDefault="00A35221" w:rsidP="00627FBD">
      <w:pPr>
        <w:pStyle w:val="DraCorstandard"/>
      </w:pPr>
      <w:r w:rsidRPr="000842B3">
        <w:t>Tollere abiectos animos &amp; vdis</w:t>
      </w:r>
    </w:p>
    <w:p w14:paraId="57767308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(895)</w:t>
      </w:r>
      <w:r w:rsidRPr="000842B3">
        <w:t xml:space="preserve"> Semper oppressos lacrymis ocellos.</w:t>
      </w:r>
    </w:p>
    <w:p w14:paraId="735A3C61" w14:textId="77777777" w:rsidR="004C299B" w:rsidRPr="000842B3" w:rsidRDefault="00A35221" w:rsidP="00627FBD">
      <w:pPr>
        <w:pStyle w:val="DraCorstandard"/>
      </w:pPr>
      <w:r w:rsidRPr="000842B3">
        <w:t>Heu! quot attraxit gemitus profundos!</w:t>
      </w:r>
    </w:p>
    <w:p w14:paraId="7E99A1CB" w14:textId="77777777" w:rsidR="004C299B" w:rsidRPr="000842B3" w:rsidRDefault="00A35221" w:rsidP="00627FBD">
      <w:pPr>
        <w:pStyle w:val="DraCorstandard"/>
      </w:pPr>
      <w:r w:rsidRPr="000842B3">
        <w:t>Quidvè non dixit miser, aut peregit,</w:t>
      </w:r>
    </w:p>
    <w:p w14:paraId="5E4F98D9" w14:textId="77777777" w:rsidR="004C299B" w:rsidRPr="000842B3" w:rsidRDefault="00A35221" w:rsidP="00627FBD">
      <w:pPr>
        <w:pStyle w:val="DraCorstandard"/>
      </w:pPr>
      <w:r w:rsidRPr="000842B3">
        <w:t>Quando nocturnas acuens querelas,</w:t>
      </w:r>
    </w:p>
    <w:p w14:paraId="6E54B5C4" w14:textId="77777777" w:rsidR="004C299B" w:rsidRPr="000842B3" w:rsidRDefault="00A35221" w:rsidP="00627FBD">
      <w:pPr>
        <w:pStyle w:val="DraCorstandard"/>
      </w:pPr>
      <w:r w:rsidRPr="000842B3">
        <w:t>Fletibus lauit thalamum profusis,</w:t>
      </w:r>
    </w:p>
    <w:p w14:paraId="76D27D91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(900)</w:t>
      </w:r>
      <w:r w:rsidRPr="000842B3">
        <w:t xml:space="preserve"> Aut acri dorsum subigens flagello.</w:t>
      </w:r>
    </w:p>
    <w:p w14:paraId="0F438B1D" w14:textId="77777777" w:rsidR="004C299B" w:rsidRPr="000842B3" w:rsidRDefault="00A35221" w:rsidP="00627FBD">
      <w:pPr>
        <w:pStyle w:val="DraCorstandard"/>
      </w:pPr>
      <w:r w:rsidRPr="000842B3">
        <w:t>Ilicò noxam grauioris ausi</w:t>
      </w:r>
    </w:p>
    <w:p w14:paraId="04EA7812" w14:textId="77777777" w:rsidR="004C299B" w:rsidRPr="000842B3" w:rsidRDefault="00A35221" w:rsidP="00627FBD">
      <w:pPr>
        <w:pStyle w:val="DraCorstandard"/>
      </w:pPr>
      <w:r w:rsidRPr="000842B3">
        <w:t>Vndique tersit.</w:t>
      </w:r>
    </w:p>
    <w:p w14:paraId="36A21AD3" w14:textId="77777777" w:rsidR="004C299B" w:rsidRPr="000842B3" w:rsidRDefault="00A35221" w:rsidP="00627FBD">
      <w:pPr>
        <w:pStyle w:val="DraCorstandard"/>
      </w:pPr>
      <w:r w:rsidRPr="000842B3">
        <w:t>Non ita infoelix reparauit Amnon</w:t>
      </w:r>
    </w:p>
    <w:p w14:paraId="0CD1D279" w14:textId="77777777" w:rsidR="004C299B" w:rsidRPr="000842B3" w:rsidRDefault="00A35221" w:rsidP="00627FBD">
      <w:pPr>
        <w:pStyle w:val="DraCorstandard"/>
      </w:pPr>
      <w:r w:rsidRPr="000842B3">
        <w:t>Nobilis stupri scelus impiatum,</w:t>
      </w:r>
    </w:p>
    <w:p w14:paraId="32B074BA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(905)</w:t>
      </w:r>
      <w:r w:rsidRPr="000842B3">
        <w:t xml:space="preserve"> Cum dolo morbum simulans, pud orem</w:t>
      </w:r>
    </w:p>
    <w:p w14:paraId="1FCC9681" w14:textId="77777777" w:rsidR="004C299B" w:rsidRPr="000842B3" w:rsidRDefault="00A35221" w:rsidP="00627FBD">
      <w:pPr>
        <w:pStyle w:val="DraCorstandard"/>
      </w:pPr>
      <w:r w:rsidRPr="000842B3">
        <w:t>Virgini extorsit nimium querenti,</w:t>
      </w:r>
    </w:p>
    <w:p w14:paraId="250FD4FA" w14:textId="77777777" w:rsidR="004C299B" w:rsidRPr="000842B3" w:rsidRDefault="00A35221" w:rsidP="00627FBD">
      <w:pPr>
        <w:pStyle w:val="DraCorstandard"/>
      </w:pPr>
      <w:r w:rsidRPr="000842B3">
        <w:t>Et breui ludo satiatus, aegri</w:t>
      </w:r>
    </w:p>
    <w:p w14:paraId="64340322" w14:textId="77777777" w:rsidR="004C299B" w:rsidRPr="000842B3" w:rsidRDefault="00A35221" w:rsidP="00627FBD">
      <w:pPr>
        <w:pStyle w:val="DraCorstandard"/>
      </w:pPr>
      <w:r w:rsidRPr="000842B3">
        <w:t>Pectoris fastu repulit dolentem.</w:t>
      </w:r>
    </w:p>
    <w:p w14:paraId="6BDA1FBA" w14:textId="77777777" w:rsidR="004C299B" w:rsidRPr="000842B3" w:rsidRDefault="00A35221" w:rsidP="00627FBD">
      <w:pPr>
        <w:pStyle w:val="DraCorstandard"/>
      </w:pPr>
      <w:r w:rsidRPr="000842B3">
        <w:t>Crimina &amp; fraudes meditantur Aulae,</w:t>
      </w:r>
    </w:p>
    <w:p w14:paraId="60C768BF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(910)</w:t>
      </w:r>
      <w:r w:rsidRPr="000842B3">
        <w:t xml:space="preserve"> Et pios quamuis dominos adorent,</w:t>
      </w:r>
    </w:p>
    <w:p w14:paraId="6F77A897" w14:textId="77777777" w:rsidR="004C299B" w:rsidRPr="000842B3" w:rsidRDefault="00A35221" w:rsidP="00627FBD">
      <w:pPr>
        <w:pStyle w:val="DraCorstandard"/>
      </w:pPr>
      <w:r w:rsidRPr="000842B3">
        <w:t>Nescio quanam ratione fallant</w:t>
      </w:r>
    </w:p>
    <w:p w14:paraId="737FE606" w14:textId="77777777" w:rsidR="004C299B" w:rsidRPr="000842B3" w:rsidRDefault="00A35221" w:rsidP="00627FBD">
      <w:pPr>
        <w:pStyle w:val="DraCorstandard"/>
      </w:pPr>
      <w:r w:rsidRPr="000842B3">
        <w:t>Semper aut ludant genio maligno.</w:t>
      </w:r>
    </w:p>
    <w:p w14:paraId="36ADB81B" w14:textId="77777777" w:rsidR="004C299B" w:rsidRPr="000842B3" w:rsidRDefault="00A35221" w:rsidP="00627FBD">
      <w:pPr>
        <w:pStyle w:val="DraCorstandard"/>
      </w:pPr>
      <w:r w:rsidRPr="000842B3">
        <w:t>Absalom certè nimiùm profusus</w:t>
      </w:r>
    </w:p>
    <w:p w14:paraId="656B2A2E" w14:textId="77777777" w:rsidR="004C299B" w:rsidRPr="000842B3" w:rsidRDefault="00A35221" w:rsidP="00627FBD">
      <w:pPr>
        <w:pStyle w:val="DraCorstandard"/>
      </w:pPr>
      <w:r w:rsidRPr="000842B3">
        <w:t>Gratiae &amp; blandi nimiùm leporis,</w:t>
      </w:r>
    </w:p>
    <w:p w14:paraId="75CA45D4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lastRenderedPageBreak/>
        <w:t>(915)</w:t>
      </w:r>
      <w:r w:rsidRPr="000842B3">
        <w:t xml:space="preserve"> Callido nunquid gremio dolorem</w:t>
      </w:r>
    </w:p>
    <w:p w14:paraId="6C240AFB" w14:textId="77777777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C</w:t>
      </w:r>
    </w:p>
    <w:p w14:paraId="77E81CD0" w14:textId="05D3A8F2" w:rsidR="004C299B" w:rsidRPr="000842B3" w:rsidRDefault="00A35221" w:rsidP="00627FBD">
      <w:pPr>
        <w:pStyle w:val="DraCorstandard"/>
      </w:pPr>
      <w:r w:rsidRPr="000842B3">
        <w:rPr>
          <w:rStyle w:val="DraCorpagebeginning"/>
        </w:rPr>
        <w:t>34</w:t>
      </w:r>
    </w:p>
    <w:p w14:paraId="6FB55E2F" w14:textId="77777777" w:rsidR="004C299B" w:rsidRPr="000842B3" w:rsidRDefault="00A35221" w:rsidP="00627FBD">
      <w:pPr>
        <w:pStyle w:val="DraCorstandard"/>
      </w:pPr>
      <w:r w:rsidRPr="000842B3">
        <w:t>Nutrit &amp; caecos renouat tumultus?</w:t>
      </w:r>
    </w:p>
    <w:p w14:paraId="364A1BC8" w14:textId="77777777" w:rsidR="004C299B" w:rsidRPr="000842B3" w:rsidRDefault="00A35221" w:rsidP="00627FBD">
      <w:pPr>
        <w:pStyle w:val="DraCorstandard"/>
      </w:pPr>
      <w:r w:rsidRPr="000842B3">
        <w:t>Nunquid instaurat scelus &amp; laborem? [&lt; aborem]</w:t>
      </w:r>
    </w:p>
    <w:p w14:paraId="7D939EF6" w14:textId="5496BFD4" w:rsidR="004C299B" w:rsidRPr="000842B3" w:rsidRDefault="00A35221" w:rsidP="00627FBD">
      <w:pPr>
        <w:pStyle w:val="DraCorstandard"/>
      </w:pPr>
      <w:r w:rsidRPr="000842B3">
        <w:t>Suspicor, diro grauidas veneno</w:t>
      </w:r>
    </w:p>
    <w:p w14:paraId="5BA3524D" w14:textId="77777777" w:rsidR="004C299B" w:rsidRPr="000842B3" w:rsidRDefault="00A35221" w:rsidP="00627FBD">
      <w:pPr>
        <w:pStyle w:val="DraCorstandard"/>
      </w:pPr>
      <w:r w:rsidRPr="000842B3">
        <w:t>Pandet Erynnes.</w:t>
      </w:r>
    </w:p>
    <w:p w14:paraId="49A1522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(920)</w:t>
      </w:r>
      <w:r w:rsidRPr="000842B3">
        <w:t xml:space="preserve"> Parcite </w:t>
      </w:r>
      <w:r w:rsidRPr="000842B3">
        <w:rPr>
          <w:rFonts w:cstheme="minorHAnsi"/>
        </w:rPr>
        <w:t>ô</w:t>
      </w:r>
      <w:r w:rsidRPr="000842B3">
        <w:t xml:space="preserve"> tandem Superi precamur;</w:t>
      </w:r>
    </w:p>
    <w:p w14:paraId="4E91093C" w14:textId="77777777" w:rsidR="004C299B" w:rsidRPr="000842B3" w:rsidRDefault="00A35221" w:rsidP="00627FBD">
      <w:pPr>
        <w:pStyle w:val="DraCorstandard"/>
      </w:pPr>
      <w:r w:rsidRPr="000842B3">
        <w:t>Absalom fastu posito quiescat,</w:t>
      </w:r>
    </w:p>
    <w:p w14:paraId="2AA30977" w14:textId="77777777" w:rsidR="004C299B" w:rsidRPr="000842B3" w:rsidRDefault="00A35221" w:rsidP="00627FBD">
      <w:pPr>
        <w:pStyle w:val="DraCorstandard"/>
      </w:pPr>
      <w:r w:rsidRPr="000842B3">
        <w:t>Leniat Thamar veterem querelam,</w:t>
      </w:r>
    </w:p>
    <w:p w14:paraId="10B99504" w14:textId="77777777" w:rsidR="004C299B" w:rsidRPr="000842B3" w:rsidRDefault="00A35221" w:rsidP="00627FBD">
      <w:pPr>
        <w:pStyle w:val="DraCorstandard"/>
      </w:pPr>
      <w:r w:rsidRPr="000842B3">
        <w:t>Nec suos manes ferat insolenter;</w:t>
      </w:r>
    </w:p>
    <w:p w14:paraId="3B990BE1" w14:textId="77777777" w:rsidR="004C299B" w:rsidRPr="000842B3" w:rsidRDefault="00A35221" w:rsidP="00627FBD">
      <w:pPr>
        <w:pStyle w:val="DraCorstandard"/>
      </w:pPr>
      <w:r w:rsidRPr="000842B3">
        <w:t>Impudens Amnon, scelerum repertor</w:t>
      </w:r>
    </w:p>
    <w:p w14:paraId="604141EE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(925)</w:t>
      </w:r>
      <w:r w:rsidRPr="000842B3">
        <w:t xml:space="preserve"> Virgines nunquam repetat pudicas;</w:t>
      </w:r>
    </w:p>
    <w:p w14:paraId="708EC15D" w14:textId="77777777" w:rsidR="004C299B" w:rsidRPr="000842B3" w:rsidRDefault="00A35221" w:rsidP="00627FBD">
      <w:pPr>
        <w:pStyle w:val="DraCorstandard"/>
      </w:pPr>
      <w:r w:rsidRPr="000842B3">
        <w:t>Et pij natos studium parentis</w:t>
      </w:r>
    </w:p>
    <w:p w14:paraId="5E4B1790" w14:textId="77777777" w:rsidR="004C299B" w:rsidRPr="000842B3" w:rsidRDefault="00A35221" w:rsidP="00627FBD">
      <w:pPr>
        <w:pStyle w:val="DraCorstandard"/>
      </w:pPr>
      <w:r w:rsidRPr="000842B3">
        <w:t>Sospitet omnes.</w:t>
      </w:r>
    </w:p>
    <w:p w14:paraId="6C708BE6" w14:textId="2F610F04" w:rsidR="00EF0788" w:rsidRPr="000842B3" w:rsidRDefault="00EF0788" w:rsidP="00EF0788">
      <w:pPr>
        <w:pStyle w:val="DraCoradditions"/>
        <w:rPr>
          <w:lang w:val="la-Latn"/>
        </w:rPr>
      </w:pPr>
      <w:r w:rsidRPr="000842B3">
        <w:rPr>
          <w:lang w:val="la-Latn"/>
        </w:rPr>
        <w:t>/act=5, scene=1/</w:t>
      </w:r>
    </w:p>
    <w:p w14:paraId="2A21CA57" w14:textId="55C76A6F" w:rsidR="004C299B" w:rsidRPr="000842B3" w:rsidRDefault="00A35221" w:rsidP="00EF0788">
      <w:pPr>
        <w:pStyle w:val="DraCorhead"/>
      </w:pPr>
      <w:r w:rsidRPr="000842B3">
        <w:t>ACTVS V.</w:t>
      </w:r>
    </w:p>
    <w:p w14:paraId="07C71941" w14:textId="77777777" w:rsidR="004C299B" w:rsidRPr="000842B3" w:rsidRDefault="00A35221" w:rsidP="00627FBD">
      <w:pPr>
        <w:pStyle w:val="DraCorstandard"/>
        <w:rPr>
          <w:rStyle w:val="DraCorstagedirectionsetc"/>
        </w:rPr>
      </w:pPr>
      <w:r w:rsidRPr="000842B3">
        <w:rPr>
          <w:rStyle w:val="DraCorstagedirectionsetc"/>
        </w:rPr>
        <w:t>Dauid, Ionadab, Nuncius, Filij Regis.</w:t>
      </w:r>
    </w:p>
    <w:p w14:paraId="0685B4E0" w14:textId="60188CF0" w:rsidR="004C299B" w:rsidRPr="000842B3" w:rsidRDefault="00B97BD5" w:rsidP="00627FBD">
      <w:pPr>
        <w:pStyle w:val="DraCorstandard"/>
      </w:pPr>
      <w:r w:rsidRPr="00B97BD5">
        <w:rPr>
          <w:rStyle w:val="DraCorspeakerattribution"/>
        </w:rPr>
        <w:t>Dauid.</w:t>
      </w:r>
      <w:r w:rsidR="00A35221" w:rsidRPr="000842B3">
        <w:t xml:space="preserve"> NEscio quid hoc sit, maereo, &amp; libet queri,</w:t>
      </w:r>
    </w:p>
    <w:p w14:paraId="7BF7ED96" w14:textId="77777777" w:rsidR="004C299B" w:rsidRPr="000842B3" w:rsidRDefault="00A35221" w:rsidP="00627FBD">
      <w:pPr>
        <w:pStyle w:val="DraCorstandard"/>
      </w:pPr>
      <w:r w:rsidRPr="000842B3">
        <w:t>Et sponte lacrymis humidi turgent sinus,</w:t>
      </w:r>
    </w:p>
    <w:p w14:paraId="6BC93C6E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(930)</w:t>
      </w:r>
      <w:r w:rsidRPr="000842B3">
        <w:t xml:space="preserve"> Nescio quid intus agitet insanus dolor,</w:t>
      </w:r>
    </w:p>
    <w:p w14:paraId="476CB3D2" w14:textId="77777777" w:rsidR="004C299B" w:rsidRPr="000842B3" w:rsidRDefault="00A35221" w:rsidP="00627FBD">
      <w:pPr>
        <w:pStyle w:val="DraCorstandard"/>
      </w:pPr>
      <w:r w:rsidRPr="000842B3">
        <w:t>Me respicit tamen salus, &amp; publica, &amp;</w:t>
      </w:r>
    </w:p>
    <w:p w14:paraId="702A74E8" w14:textId="77777777" w:rsidR="004C299B" w:rsidRPr="000842B3" w:rsidRDefault="00A35221" w:rsidP="00627FBD">
      <w:pPr>
        <w:pStyle w:val="DraCorstandard"/>
      </w:pPr>
      <w:r w:rsidRPr="000842B3">
        <w:t>Priuata nutu prospero instaurat Deus.</w:t>
      </w:r>
    </w:p>
    <w:p w14:paraId="06CFD747" w14:textId="77777777" w:rsidR="004C299B" w:rsidRPr="000842B3" w:rsidRDefault="00A35221" w:rsidP="00627FBD">
      <w:pPr>
        <w:pStyle w:val="DraCorstandard"/>
      </w:pPr>
      <w:r w:rsidRPr="000842B3">
        <w:t>Nati inter epulas mutuo amplexu calent,</w:t>
      </w:r>
    </w:p>
    <w:p w14:paraId="1F521CA0" w14:textId="77777777" w:rsidR="004C299B" w:rsidRPr="000842B3" w:rsidRDefault="00A35221" w:rsidP="00627FBD">
      <w:pPr>
        <w:pStyle w:val="DraCorstandard"/>
      </w:pPr>
      <w:r w:rsidRPr="000842B3">
        <w:t>Et paribus animis lene temetum bibunt</w:t>
      </w:r>
    </w:p>
    <w:p w14:paraId="06DAD17F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(935)</w:t>
      </w:r>
      <w:r w:rsidRPr="000842B3">
        <w:t xml:space="preserve"> Aut inter vmbras florido accubitu sedent,</w:t>
      </w:r>
    </w:p>
    <w:p w14:paraId="078B6C17" w14:textId="77777777" w:rsidR="004C299B" w:rsidRPr="000842B3" w:rsidRDefault="00A35221" w:rsidP="00627FBD">
      <w:pPr>
        <w:pStyle w:val="DraCorstandard"/>
      </w:pPr>
      <w:r w:rsidRPr="000842B3">
        <w:lastRenderedPageBreak/>
        <w:t>Et fabulis secura ducunt ocia,</w:t>
      </w:r>
    </w:p>
    <w:p w14:paraId="47459CD3" w14:textId="77777777" w:rsidR="004C299B" w:rsidRPr="000842B3" w:rsidRDefault="00A35221" w:rsidP="00627FBD">
      <w:pPr>
        <w:pStyle w:val="DraCorstandard"/>
      </w:pPr>
      <w:r w:rsidRPr="000842B3">
        <w:t>Laruae inquietant interim pectus meum,</w:t>
      </w:r>
    </w:p>
    <w:p w14:paraId="50415A96" w14:textId="77777777" w:rsidR="004C299B" w:rsidRPr="000842B3" w:rsidRDefault="00A35221" w:rsidP="00627FBD">
      <w:pPr>
        <w:pStyle w:val="DraCorstandard"/>
      </w:pPr>
      <w:r w:rsidRPr="000842B3">
        <w:t>Et mille per vaesanias torquent caput.</w:t>
      </w:r>
    </w:p>
    <w:p w14:paraId="1D82040E" w14:textId="14EE0EFA" w:rsidR="004C299B" w:rsidRPr="000842B3" w:rsidRDefault="00555E3D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Quid hoc malorum est Ionadab? </w:t>
      </w:r>
      <w:r w:rsidR="00B97BD5" w:rsidRPr="00B97BD5">
        <w:rPr>
          <w:rStyle w:val="DraCorspeakerattribution"/>
        </w:rPr>
        <w:t>lonadab.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Vanus timor</w:t>
      </w:r>
    </w:p>
    <w:p w14:paraId="47159780" w14:textId="0EFD7E99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(940)</w:t>
      </w:r>
      <w:r w:rsidRPr="000842B3">
        <w:t xml:space="preserve"> </w:t>
      </w:r>
      <w:r w:rsidR="00555E3D" w:rsidRPr="003A0078">
        <w:rPr>
          <w:rStyle w:val="DraCormarkversepart"/>
        </w:rPr>
        <w:t>@</w:t>
      </w:r>
      <w:r w:rsidRPr="000842B3">
        <w:t xml:space="preserve">Saepe angit animum. </w:t>
      </w:r>
      <w:r w:rsidR="00B97BD5" w:rsidRPr="00B97BD5">
        <w:rPr>
          <w:rStyle w:val="DraCorspeakerattribution"/>
        </w:rPr>
        <w:t>Dauid.</w:t>
      </w:r>
      <w:r w:rsidRPr="000842B3">
        <w:t xml:space="preserve"> </w:t>
      </w:r>
      <w:r w:rsidR="00555E3D" w:rsidRPr="003A0078">
        <w:rPr>
          <w:rStyle w:val="DraCormarkversepart"/>
        </w:rPr>
        <w:t>@</w:t>
      </w:r>
      <w:r w:rsidRPr="000842B3">
        <w:t>saepe praesagum mali</w:t>
      </w:r>
    </w:p>
    <w:p w14:paraId="201C1520" w14:textId="77777777" w:rsidR="004C299B" w:rsidRPr="000842B3" w:rsidRDefault="00A35221" w:rsidP="00627FBD">
      <w:pPr>
        <w:pStyle w:val="DraCorstandard"/>
      </w:pPr>
      <w:r w:rsidRPr="000842B3">
        <w:t>Pectus dolores sensit ante ictum suos.</w:t>
      </w:r>
    </w:p>
    <w:p w14:paraId="27D8BFD7" w14:textId="651CF233" w:rsidR="004C299B" w:rsidRPr="000842B3" w:rsidRDefault="0093759F" w:rsidP="00627FBD">
      <w:pPr>
        <w:pStyle w:val="DraCorstandard"/>
      </w:pPr>
      <w:r w:rsidRPr="0093759F">
        <w:rPr>
          <w:rStyle w:val="DraCorspeakerattribution"/>
        </w:rPr>
        <w:t>Ionadab.</w:t>
      </w:r>
      <w:r w:rsidR="00A35221" w:rsidRPr="000842B3">
        <w:t xml:space="preserve"> At saepius ludibrio totum stetit,</w:t>
      </w:r>
    </w:p>
    <w:p w14:paraId="784D5058" w14:textId="77777777" w:rsidR="004C299B" w:rsidRPr="000842B3" w:rsidRDefault="00A35221" w:rsidP="00627FBD">
      <w:pPr>
        <w:pStyle w:val="DraCorstandard"/>
      </w:pPr>
      <w:r w:rsidRPr="000842B3">
        <w:t>Quod turbat intus viscera aut mentem rotat.</w:t>
      </w:r>
    </w:p>
    <w:p w14:paraId="0EDF70B8" w14:textId="5B7BE351" w:rsidR="004C299B" w:rsidRPr="000842B3" w:rsidRDefault="00B97BD5" w:rsidP="00627FBD">
      <w:pPr>
        <w:pStyle w:val="DraCorstandard"/>
      </w:pPr>
      <w:r w:rsidRPr="00B97BD5">
        <w:rPr>
          <w:rStyle w:val="DraCorspeakerattribution"/>
        </w:rPr>
        <w:t>Dauid.</w:t>
      </w:r>
      <w:r w:rsidR="00A35221" w:rsidRPr="000842B3">
        <w:t xml:space="preserve"> Auertat omen placidus à nobis Deus,</w:t>
      </w:r>
    </w:p>
    <w:p w14:paraId="26125B6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(945)</w:t>
      </w:r>
      <w:r w:rsidRPr="000842B3">
        <w:t xml:space="preserve"> Et seruet istam purpuram &amp; Natos meos.</w:t>
      </w:r>
    </w:p>
    <w:p w14:paraId="7B7E6828" w14:textId="4E98D951" w:rsidR="004C299B" w:rsidRPr="000842B3" w:rsidRDefault="0093759F" w:rsidP="00627FBD">
      <w:pPr>
        <w:pStyle w:val="DraCorstandard"/>
      </w:pPr>
      <w:r w:rsidRPr="0093759F">
        <w:rPr>
          <w:rStyle w:val="DraCorspeakerattribution"/>
        </w:rPr>
        <w:t>Ionadab.</w:t>
      </w:r>
      <w:r w:rsidR="00A35221" w:rsidRPr="000842B3">
        <w:t xml:space="preserve"> Laeti sub vmbris garrulos miscent iocos.</w:t>
      </w:r>
    </w:p>
    <w:p w14:paraId="5FC20529" w14:textId="37DC8ADE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35</w:t>
      </w:r>
    </w:p>
    <w:p w14:paraId="23D94B53" w14:textId="522A7424" w:rsidR="004C299B" w:rsidRPr="000842B3" w:rsidRDefault="00B97BD5" w:rsidP="00627FBD">
      <w:pPr>
        <w:pStyle w:val="DraCorstandard"/>
      </w:pPr>
      <w:r w:rsidRPr="00B97BD5">
        <w:rPr>
          <w:rStyle w:val="DraCorspeakerattribution"/>
        </w:rPr>
        <w:t>Dauid.</w:t>
      </w:r>
      <w:r w:rsidR="00A35221" w:rsidRPr="000842B3">
        <w:t xml:space="preserve"> At saepe lepidos iurgium mutat sales.</w:t>
      </w:r>
    </w:p>
    <w:p w14:paraId="380B8E49" w14:textId="2C5C4E7D" w:rsidR="004C299B" w:rsidRPr="000842B3" w:rsidRDefault="00A35221" w:rsidP="00627FBD">
      <w:pPr>
        <w:pStyle w:val="DraCorstandard"/>
      </w:pPr>
      <w:r w:rsidRPr="00B97BD5">
        <w:rPr>
          <w:rStyle w:val="DraCorspeakerattribution"/>
        </w:rPr>
        <w:t>Ionadab.</w:t>
      </w:r>
      <w:r w:rsidRPr="000842B3">
        <w:t xml:space="preserve"> </w:t>
      </w:r>
      <w:r w:rsidR="00555E3D" w:rsidRPr="003A0078">
        <w:rPr>
          <w:rStyle w:val="DraCormarkversepart"/>
        </w:rPr>
        <w:t>@</w:t>
      </w:r>
      <w:r w:rsidRPr="000842B3">
        <w:t xml:space="preserve">Fratrum inter epulas? </w:t>
      </w:r>
      <w:r w:rsidR="00B97BD5" w:rsidRPr="00B97BD5">
        <w:rPr>
          <w:rStyle w:val="DraCorspeakerattribution"/>
        </w:rPr>
        <w:t>Dauid.</w:t>
      </w:r>
      <w:r w:rsidRPr="000842B3">
        <w:t xml:space="preserve"> </w:t>
      </w:r>
      <w:r w:rsidR="00555E3D" w:rsidRPr="003A0078">
        <w:rPr>
          <w:rStyle w:val="DraCormarkversepart"/>
        </w:rPr>
        <w:t>@</w:t>
      </w:r>
      <w:r w:rsidRPr="000842B3">
        <w:t>Saepè fraternus furor,</w:t>
      </w:r>
    </w:p>
    <w:p w14:paraId="76A34F95" w14:textId="77777777" w:rsidR="004C299B" w:rsidRPr="000842B3" w:rsidRDefault="00A35221" w:rsidP="00627FBD">
      <w:pPr>
        <w:pStyle w:val="DraCorstandard"/>
      </w:pPr>
      <w:r w:rsidRPr="000842B3">
        <w:t>Facili excitatus nauseâ, stragem dedit.</w:t>
      </w:r>
    </w:p>
    <w:p w14:paraId="5AA8DF9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(950)</w:t>
      </w:r>
      <w:r w:rsidRPr="000842B3">
        <w:t xml:space="preserve"> </w:t>
      </w:r>
      <w:r w:rsidRPr="00B97BD5">
        <w:rPr>
          <w:rStyle w:val="DraCorspeakerattribution"/>
        </w:rPr>
        <w:t>Ionadab.</w:t>
      </w:r>
      <w:r w:rsidRPr="000842B3">
        <w:t xml:space="preserve"> Vino licebit lauere, si quid nauseat</w:t>
      </w:r>
    </w:p>
    <w:p w14:paraId="7C23B080" w14:textId="1C9061C5" w:rsidR="004C299B" w:rsidRPr="000842B3" w:rsidRDefault="00B97BD5" w:rsidP="00627FBD">
      <w:pPr>
        <w:pStyle w:val="DraCorstandard"/>
      </w:pPr>
      <w:r w:rsidRPr="00B97BD5">
        <w:rPr>
          <w:rStyle w:val="DraCorspeakerattribution"/>
        </w:rPr>
        <w:t>Dauid.</w:t>
      </w:r>
      <w:r w:rsidR="00A35221" w:rsidRPr="000842B3">
        <w:t xml:space="preserve"> Bacchus furorem instillat, atque hilares schyphos</w:t>
      </w:r>
    </w:p>
    <w:p w14:paraId="5A6B9620" w14:textId="4D617A1A" w:rsidR="004C299B" w:rsidRPr="000842B3" w:rsidRDefault="00555E3D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Turbat frequenter. </w:t>
      </w:r>
      <w:r w:rsidR="00A35221" w:rsidRPr="00B97BD5">
        <w:rPr>
          <w:rStyle w:val="DraCorspeakerattribution"/>
        </w:rPr>
        <w:t>Ionadab.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Barbaris iste est modus.</w:t>
      </w:r>
    </w:p>
    <w:p w14:paraId="649E5366" w14:textId="2238F125" w:rsidR="004C299B" w:rsidRPr="000842B3" w:rsidRDefault="00B97BD5" w:rsidP="00627FBD">
      <w:pPr>
        <w:pStyle w:val="DraCorstandard"/>
      </w:pPr>
      <w:r w:rsidRPr="00B97BD5">
        <w:rPr>
          <w:rStyle w:val="DraCorspeakerattribution"/>
        </w:rPr>
        <w:t>Dauid.</w:t>
      </w:r>
      <w:r w:rsidR="00A35221" w:rsidRPr="000842B3">
        <w:t xml:space="preserve"> Saepe &amp; Iuuenibus, dum calent animi mero,</w:t>
      </w:r>
    </w:p>
    <w:p w14:paraId="767BF4A6" w14:textId="77777777" w:rsidR="004C299B" w:rsidRPr="000842B3" w:rsidRDefault="00A35221" w:rsidP="00627FBD">
      <w:pPr>
        <w:pStyle w:val="DraCorstandard"/>
      </w:pPr>
      <w:r w:rsidRPr="000842B3">
        <w:t>Et largus iste ludit in venis tepor.</w:t>
      </w:r>
    </w:p>
    <w:p w14:paraId="2A6EA57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(955)</w:t>
      </w:r>
      <w:r w:rsidRPr="000842B3">
        <w:t xml:space="preserve"> Sed ecquis ille turbido currens gradu?</w:t>
      </w:r>
    </w:p>
    <w:p w14:paraId="7F0A72D9" w14:textId="77777777" w:rsidR="004C299B" w:rsidRPr="000842B3" w:rsidRDefault="00A35221" w:rsidP="00627FBD">
      <w:pPr>
        <w:pStyle w:val="DraCorstandard"/>
      </w:pPr>
      <w:r w:rsidRPr="000842B3">
        <w:t>Heu me! quid adfert? lacrymat! pallet, stupet,</w:t>
      </w:r>
    </w:p>
    <w:p w14:paraId="3D011D0E" w14:textId="71AC868E" w:rsidR="004C299B" w:rsidRPr="000842B3" w:rsidRDefault="00555E3D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Defixus haeret. </w:t>
      </w:r>
      <w:r w:rsidR="00332B65" w:rsidRPr="00332B65">
        <w:rPr>
          <w:rStyle w:val="DraCorspeakerattribution"/>
        </w:rPr>
        <w:t>Nunc.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 xml:space="preserve">hei mihi! </w:t>
      </w:r>
      <w:r w:rsidR="00B97BD5" w:rsidRPr="00B97BD5">
        <w:rPr>
          <w:rStyle w:val="DraCorspeakerattribution"/>
        </w:rPr>
        <w:t>Dauid.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quid nuntias?</w:t>
      </w:r>
    </w:p>
    <w:p w14:paraId="028B2802" w14:textId="26DF744E" w:rsidR="004C299B" w:rsidRPr="000842B3" w:rsidRDefault="00555E3D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Quid expauescis? </w:t>
      </w:r>
      <w:r w:rsidR="00332B65" w:rsidRPr="00332B65">
        <w:rPr>
          <w:rStyle w:val="DraCorspeakerattribution"/>
        </w:rPr>
        <w:t>Nunc.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filios omnes tuos!</w:t>
      </w:r>
    </w:p>
    <w:p w14:paraId="6EBADA08" w14:textId="09752B93" w:rsidR="004C299B" w:rsidRPr="000842B3" w:rsidRDefault="00B97BD5" w:rsidP="00627FBD">
      <w:pPr>
        <w:pStyle w:val="DraCorstandard"/>
      </w:pPr>
      <w:r w:rsidRPr="00B97BD5">
        <w:rPr>
          <w:rStyle w:val="DraCorspeakerattribution"/>
        </w:rPr>
        <w:t>Dauid.</w:t>
      </w:r>
      <w:r w:rsidR="00A35221" w:rsidRPr="000842B3">
        <w:t xml:space="preserve"> </w:t>
      </w:r>
      <w:r w:rsidR="00555E3D" w:rsidRPr="003A0078">
        <w:rPr>
          <w:rStyle w:val="DraCormarkversepart"/>
        </w:rPr>
        <w:t>@</w:t>
      </w:r>
      <w:r w:rsidR="00A35221" w:rsidRPr="000842B3">
        <w:t xml:space="preserve">Heu! heu! quid illos? </w:t>
      </w:r>
      <w:r w:rsidR="00332B65" w:rsidRPr="00332B65">
        <w:rPr>
          <w:rStyle w:val="DraCorspeakerattribution"/>
        </w:rPr>
        <w:t>Nunc.</w:t>
      </w:r>
      <w:r w:rsidR="00A35221" w:rsidRPr="000842B3">
        <w:t xml:space="preserve"> </w:t>
      </w:r>
      <w:r w:rsidR="00555E3D" w:rsidRPr="003A0078">
        <w:rPr>
          <w:rStyle w:val="DraCormarkversepart"/>
        </w:rPr>
        <w:t>@</w:t>
      </w:r>
      <w:r w:rsidR="00A35221" w:rsidRPr="000842B3">
        <w:t>filios omnes tuos!</w:t>
      </w:r>
    </w:p>
    <w:p w14:paraId="111CFB68" w14:textId="2C9735E5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(960)</w:t>
      </w:r>
      <w:r w:rsidRPr="000842B3">
        <w:t xml:space="preserve"> </w:t>
      </w:r>
      <w:r w:rsidR="00B97BD5" w:rsidRPr="00B97BD5">
        <w:rPr>
          <w:rStyle w:val="DraCorspeakerattribution"/>
        </w:rPr>
        <w:t>Dauid.</w:t>
      </w:r>
      <w:r w:rsidRPr="000842B3">
        <w:t xml:space="preserve"> Heu me! quid adfers? filios omnes meos?</w:t>
      </w:r>
    </w:p>
    <w:p w14:paraId="42BBDCB5" w14:textId="04AB1EA8" w:rsidR="004C299B" w:rsidRPr="000842B3" w:rsidRDefault="00332B65" w:rsidP="00627FBD">
      <w:pPr>
        <w:pStyle w:val="DraCorstandard"/>
      </w:pPr>
      <w:r w:rsidRPr="00332B65">
        <w:rPr>
          <w:rStyle w:val="DraCorspeakerattribution"/>
        </w:rPr>
        <w:lastRenderedPageBreak/>
        <w:t>Nunc.</w:t>
      </w:r>
      <w:r w:rsidR="00A35221" w:rsidRPr="000842B3">
        <w:t xml:space="preserve"> </w:t>
      </w:r>
      <w:r w:rsidR="00555E3D" w:rsidRPr="003A0078">
        <w:rPr>
          <w:rStyle w:val="DraCormarkversepart"/>
        </w:rPr>
        <w:t>@</w:t>
      </w:r>
      <w:r w:rsidR="00A35221" w:rsidRPr="000842B3">
        <w:t xml:space="preserve">Crudelis hausit gladius. </w:t>
      </w:r>
      <w:r w:rsidR="00B97BD5" w:rsidRPr="00B97BD5">
        <w:rPr>
          <w:rStyle w:val="DraCorspeakerattribution"/>
        </w:rPr>
        <w:t>Dauid.</w:t>
      </w:r>
      <w:r w:rsidR="00555E3D" w:rsidRPr="003A0078">
        <w:rPr>
          <w:rStyle w:val="DraCormarkversepart"/>
        </w:rPr>
        <w:t>@</w:t>
      </w:r>
      <w:r w:rsidR="00A35221" w:rsidRPr="000842B3">
        <w:t xml:space="preserve"> O Superi! </w:t>
      </w:r>
      <w:r w:rsidRPr="00332B65">
        <w:rPr>
          <w:rStyle w:val="DraCorspeakerattribution"/>
        </w:rPr>
        <w:t>Nunc.</w:t>
      </w:r>
      <w:r w:rsidR="00A35221" w:rsidRPr="000842B3">
        <w:t xml:space="preserve"> </w:t>
      </w:r>
      <w:r w:rsidR="00555E3D" w:rsidRPr="003A0078">
        <w:rPr>
          <w:rStyle w:val="DraCormarkversepart"/>
        </w:rPr>
        <w:t>@</w:t>
      </w:r>
      <w:r w:rsidR="00A35221" w:rsidRPr="000842B3">
        <w:t>Titus</w:t>
      </w:r>
    </w:p>
    <w:p w14:paraId="220F2F74" w14:textId="786F7D39" w:rsidR="004C299B" w:rsidRPr="000842B3" w:rsidRDefault="00555E3D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Omnes </w:t>
      </w:r>
      <w:r w:rsidR="00A35221" w:rsidRPr="00332B65">
        <w:t xml:space="preserve">peremit </w:t>
      </w:r>
      <w:r w:rsidR="00820CD8" w:rsidRPr="00332B65">
        <w:t>Absalom.</w:t>
      </w:r>
      <w:r w:rsidR="00A35221" w:rsidRPr="000842B3">
        <w:t xml:space="preserve"> </w:t>
      </w:r>
      <w:r w:rsidR="00B97BD5" w:rsidRPr="00332B65">
        <w:rPr>
          <w:rStyle w:val="DraCorspeakerattribution"/>
        </w:rPr>
        <w:t>Dauid.</w:t>
      </w:r>
      <w:r w:rsidR="00A35221" w:rsidRPr="00B97BD5">
        <w:t xml:space="preserve"> </w:t>
      </w:r>
      <w:r w:rsidRPr="003A0078">
        <w:rPr>
          <w:rStyle w:val="DraCormarkversepart"/>
        </w:rPr>
        <w:t>@</w:t>
      </w:r>
      <w:r w:rsidR="00A35221" w:rsidRPr="00B97BD5">
        <w:t>Perij</w:t>
      </w:r>
      <w:r w:rsidR="00A35221" w:rsidRPr="000842B3">
        <w:t xml:space="preserve"> quoque.</w:t>
      </w:r>
    </w:p>
    <w:p w14:paraId="744CFED9" w14:textId="7943242A" w:rsidR="004C299B" w:rsidRPr="000842B3" w:rsidRDefault="00332B65" w:rsidP="00627FBD">
      <w:pPr>
        <w:pStyle w:val="DraCorstandard"/>
      </w:pPr>
      <w:r w:rsidRPr="00332B65">
        <w:rPr>
          <w:rStyle w:val="DraCorspeakerattribution"/>
        </w:rPr>
        <w:t>Nunc.</w:t>
      </w:r>
      <w:r w:rsidR="00A35221" w:rsidRPr="000842B3">
        <w:t xml:space="preserve"> Omnes meraco languidos Iuuenis ferox</w:t>
      </w:r>
    </w:p>
    <w:p w14:paraId="63E4E5BF" w14:textId="77777777" w:rsidR="004C299B" w:rsidRPr="000842B3" w:rsidRDefault="00A35221" w:rsidP="00627FBD">
      <w:pPr>
        <w:pStyle w:val="DraCorstandard"/>
      </w:pPr>
      <w:r w:rsidRPr="000842B3">
        <w:t>Oppressit, &amp; ferro obuios letho tulit.</w:t>
      </w:r>
    </w:p>
    <w:p w14:paraId="6860DF2E" w14:textId="45DE0890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(965)</w:t>
      </w:r>
      <w:r w:rsidRPr="000842B3">
        <w:t xml:space="preserve"> </w:t>
      </w:r>
      <w:r w:rsidR="00B97BD5" w:rsidRPr="00B97BD5">
        <w:rPr>
          <w:rStyle w:val="DraCorspeakerattribution"/>
        </w:rPr>
        <w:t>Dauid.</w:t>
      </w:r>
      <w:r w:rsidRPr="000842B3">
        <w:t xml:space="preserve"> </w:t>
      </w:r>
      <w:r w:rsidR="00555E3D" w:rsidRPr="003A0078">
        <w:rPr>
          <w:rStyle w:val="DraCormarkversepart"/>
        </w:rPr>
        <w:t>@</w:t>
      </w:r>
      <w:r w:rsidRPr="000842B3">
        <w:t xml:space="preserve">Nullus meorum superat? </w:t>
      </w:r>
      <w:r w:rsidR="00332B65" w:rsidRPr="00332B65">
        <w:rPr>
          <w:rStyle w:val="DraCorspeakerattribution"/>
        </w:rPr>
        <w:t>Nunc.</w:t>
      </w:r>
      <w:r w:rsidRPr="000842B3">
        <w:t xml:space="preserve"> </w:t>
      </w:r>
      <w:r w:rsidR="00555E3D" w:rsidRPr="003A0078">
        <w:rPr>
          <w:rStyle w:val="DraCormarkversepart"/>
        </w:rPr>
        <w:t>@</w:t>
      </w:r>
      <w:r w:rsidRPr="000842B3">
        <w:t>Vnus Absalom,</w:t>
      </w:r>
    </w:p>
    <w:p w14:paraId="3B535774" w14:textId="54D3E8EE" w:rsidR="004C299B" w:rsidRPr="000842B3" w:rsidRDefault="00555E3D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Diri arbiter spectaculi. </w:t>
      </w:r>
      <w:r w:rsidR="00B97BD5" w:rsidRPr="00B97BD5">
        <w:rPr>
          <w:rStyle w:val="DraCorspeakerattribution"/>
        </w:rPr>
        <w:t>Dauid.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Haud ille est meus.</w:t>
      </w:r>
    </w:p>
    <w:p w14:paraId="74CB61AD" w14:textId="77777777" w:rsidR="004C299B" w:rsidRPr="000842B3" w:rsidRDefault="00A35221" w:rsidP="00627FBD">
      <w:pPr>
        <w:pStyle w:val="DraCorstandard"/>
      </w:pPr>
      <w:r w:rsidRPr="000842B3">
        <w:t>Hoc ergo ritu regias celebrat dapes?</w:t>
      </w:r>
    </w:p>
    <w:p w14:paraId="748E15DB" w14:textId="77777777" w:rsidR="004C299B" w:rsidRPr="000842B3" w:rsidRDefault="00A35221" w:rsidP="00627FBD">
      <w:pPr>
        <w:pStyle w:val="DraCorstandard"/>
      </w:pPr>
      <w:r w:rsidRPr="000842B3">
        <w:t>Sic ille stringit oscula? Amplexus fouet?</w:t>
      </w:r>
    </w:p>
    <w:p w14:paraId="58833B96" w14:textId="77777777" w:rsidR="004C299B" w:rsidRPr="000842B3" w:rsidRDefault="00A35221" w:rsidP="00627FBD">
      <w:pPr>
        <w:pStyle w:val="DraCorstandard"/>
      </w:pPr>
      <w:r w:rsidRPr="000842B3">
        <w:t>Nec habuit, vnde munera aut ludos daret</w:t>
      </w:r>
    </w:p>
    <w:p w14:paraId="1FF05829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(970)</w:t>
      </w:r>
      <w:r w:rsidRPr="000842B3">
        <w:t xml:space="preserve"> Aliunde? vere nobiles missus dedit.</w:t>
      </w:r>
    </w:p>
    <w:p w14:paraId="6B516B6E" w14:textId="31BB02DE" w:rsidR="004C299B" w:rsidRPr="000842B3" w:rsidRDefault="00B75CC7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Omnes peremit Absalom! </w:t>
      </w:r>
      <w:r w:rsidR="0093759F" w:rsidRPr="0093759F">
        <w:rPr>
          <w:rStyle w:val="DraCorspeakerattribution"/>
        </w:rPr>
        <w:t>Ionadab.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si credere</w:t>
      </w:r>
    </w:p>
    <w:p w14:paraId="05BBF303" w14:textId="6930B84B" w:rsidR="004C299B" w:rsidRPr="000842B3" w:rsidRDefault="00B75CC7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Fas est. </w:t>
      </w:r>
      <w:r w:rsidR="00B97BD5" w:rsidRPr="00B97BD5">
        <w:rPr>
          <w:rStyle w:val="DraCorspeakerattribution"/>
        </w:rPr>
        <w:t>Dauid.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&amp; vnus Absalom omnes tulit.</w:t>
      </w:r>
    </w:p>
    <w:p w14:paraId="70B75A2B" w14:textId="69C3908D" w:rsidR="004C299B" w:rsidRPr="000842B3" w:rsidRDefault="00B97BD5" w:rsidP="00627FBD">
      <w:pPr>
        <w:pStyle w:val="DraCorstandard"/>
      </w:pPr>
      <w:r w:rsidRPr="00B97BD5">
        <w:rPr>
          <w:rStyle w:val="DraCorspeakerattribution"/>
        </w:rPr>
        <w:t>lonadab.</w:t>
      </w:r>
      <w:r w:rsidR="00A35221" w:rsidRPr="000842B3">
        <w:t xml:space="preserve"> Credo quod Amnon solus extinctus iacet,</w:t>
      </w:r>
    </w:p>
    <w:p w14:paraId="534B36C9" w14:textId="6060CD7C" w:rsidR="004C299B" w:rsidRPr="000842B3" w:rsidRDefault="00B75CC7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Alij superstant. </w:t>
      </w:r>
      <w:r w:rsidR="00B97BD5" w:rsidRPr="00B97BD5">
        <w:rPr>
          <w:rStyle w:val="DraCorspeakerattribution"/>
        </w:rPr>
        <w:t>Dauid.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Absalom omnes tulit!</w:t>
      </w:r>
    </w:p>
    <w:p w14:paraId="13E3CC4F" w14:textId="38D89EEE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(975)</w:t>
      </w:r>
      <w:r w:rsidRPr="000842B3">
        <w:t xml:space="preserve"> </w:t>
      </w:r>
      <w:r w:rsidR="0093759F" w:rsidRPr="0093759F">
        <w:rPr>
          <w:rStyle w:val="DraCorspeakerattribution"/>
        </w:rPr>
        <w:t>Ionadab.</w:t>
      </w:r>
      <w:r w:rsidRPr="000842B3">
        <w:t xml:space="preserve"> Illum sorori victimam misit suae,</w:t>
      </w:r>
    </w:p>
    <w:p w14:paraId="18CB28AF" w14:textId="3AB44E2F" w:rsidR="004C299B" w:rsidRPr="000842B3" w:rsidRDefault="00B75CC7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Quo nomine alios? </w:t>
      </w:r>
      <w:r w:rsidR="00B97BD5" w:rsidRPr="00B97BD5">
        <w:rPr>
          <w:rStyle w:val="DraCorspeakerattribution"/>
        </w:rPr>
        <w:t>Dauid.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Absalom omnes tulit,</w:t>
      </w:r>
    </w:p>
    <w:p w14:paraId="0CEF53F0" w14:textId="4A7A8AEC" w:rsidR="004C299B" w:rsidRPr="000842B3" w:rsidRDefault="00B75CC7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Nimis cruentus Absalom! </w:t>
      </w:r>
      <w:r w:rsidR="00B97BD5" w:rsidRPr="00B97BD5">
        <w:rPr>
          <w:rStyle w:val="DraCorspeakerattribution"/>
        </w:rPr>
        <w:t>lonadab.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Parce obsecro.</w:t>
      </w:r>
    </w:p>
    <w:p w14:paraId="7D0AF839" w14:textId="77777777" w:rsidR="004C299B" w:rsidRPr="000842B3" w:rsidRDefault="00A35221" w:rsidP="00627FBD">
      <w:pPr>
        <w:pStyle w:val="DraCorstandard"/>
      </w:pPr>
      <w:r w:rsidRPr="000842B3">
        <w:t>At ecce natos video confertim tuos</w:t>
      </w:r>
    </w:p>
    <w:p w14:paraId="7495268E" w14:textId="05D2729B" w:rsidR="004C299B" w:rsidRPr="000842B3" w:rsidRDefault="00FC489E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Glomerare cursum. </w:t>
      </w:r>
      <w:r w:rsidR="00B97BD5" w:rsidRPr="00B97BD5">
        <w:rPr>
          <w:rStyle w:val="DraCorspeakerattribution"/>
        </w:rPr>
        <w:t>Dauid.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Nuncquid Amnonem vides?</w:t>
      </w:r>
    </w:p>
    <w:p w14:paraId="0E1DCF0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(980)</w:t>
      </w:r>
      <w:r w:rsidRPr="000842B3">
        <w:t xml:space="preserve"> An inter illos aliquis est Amnon meus?</w:t>
      </w:r>
    </w:p>
    <w:p w14:paraId="00318ABA" w14:textId="23532957" w:rsidR="004C299B" w:rsidRPr="000842B3" w:rsidRDefault="0093759F" w:rsidP="00627FBD">
      <w:pPr>
        <w:pStyle w:val="DraCorstandard"/>
      </w:pPr>
      <w:r w:rsidRPr="0093759F">
        <w:rPr>
          <w:rStyle w:val="DraCorspeakerattribution"/>
        </w:rPr>
        <w:t>Filij.</w:t>
      </w:r>
      <w:r w:rsidR="00A35221" w:rsidRPr="000842B3">
        <w:t xml:space="preserve"> </w:t>
      </w:r>
      <w:r w:rsidR="00FC489E" w:rsidRPr="003A0078">
        <w:rPr>
          <w:rStyle w:val="DraCormarkversepart"/>
        </w:rPr>
        <w:t>@</w:t>
      </w:r>
      <w:r w:rsidR="00A35221" w:rsidRPr="000842B3">
        <w:t xml:space="preserve">Hei Genitor! </w:t>
      </w:r>
      <w:r w:rsidR="00A35221" w:rsidRPr="0093759F">
        <w:rPr>
          <w:rStyle w:val="DraCorspeakerattribution"/>
        </w:rPr>
        <w:t>David.</w:t>
      </w:r>
      <w:r w:rsidR="00A35221" w:rsidRPr="000842B3">
        <w:t xml:space="preserve"> </w:t>
      </w:r>
      <w:r w:rsidR="00FC489E" w:rsidRPr="003A0078">
        <w:rPr>
          <w:rStyle w:val="DraCormarkversepart"/>
        </w:rPr>
        <w:t>@</w:t>
      </w:r>
      <w:r w:rsidR="00A35221" w:rsidRPr="000842B3">
        <w:t xml:space="preserve">Heu me! filii! </w:t>
      </w:r>
      <w:r w:rsidRPr="0093759F">
        <w:rPr>
          <w:rStyle w:val="DraCorspeakerattribution"/>
        </w:rPr>
        <w:t>Filij.</w:t>
      </w:r>
      <w:r w:rsidR="00A35221" w:rsidRPr="000842B3">
        <w:t xml:space="preserve"> </w:t>
      </w:r>
      <w:r w:rsidR="00FC489E" w:rsidRPr="003A0078">
        <w:rPr>
          <w:rStyle w:val="DraCormarkversepart"/>
        </w:rPr>
        <w:t>@</w:t>
      </w:r>
      <w:r w:rsidR="00A35221" w:rsidRPr="000842B3">
        <w:t>Pater! Pater!</w:t>
      </w:r>
    </w:p>
    <w:p w14:paraId="2F2BB61C" w14:textId="1A3D45ED" w:rsidR="004C299B" w:rsidRPr="000842B3" w:rsidRDefault="00B97BD5" w:rsidP="00627FBD">
      <w:pPr>
        <w:pStyle w:val="DraCorstandard"/>
      </w:pPr>
      <w:r w:rsidRPr="00B97BD5">
        <w:rPr>
          <w:rStyle w:val="DraCorspeakerattribution"/>
        </w:rPr>
        <w:t>Dauid.</w:t>
      </w:r>
      <w:r w:rsidR="00A35221" w:rsidRPr="000842B3">
        <w:t xml:space="preserve"> Sed eccubi Amnon, eccubi est Amnon meus?</w:t>
      </w:r>
    </w:p>
    <w:p w14:paraId="4A9F0208" w14:textId="07A3BA38" w:rsidR="002039B3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C 2</w:t>
      </w:r>
    </w:p>
    <w:p w14:paraId="106E4E06" w14:textId="25D18A73" w:rsidR="004C299B" w:rsidRPr="000842B3" w:rsidRDefault="00A35221" w:rsidP="00627FBD">
      <w:pPr>
        <w:pStyle w:val="DraCorstandard"/>
      </w:pPr>
      <w:r w:rsidRPr="000842B3">
        <w:rPr>
          <w:rStyle w:val="DraCorpagebeginning"/>
        </w:rPr>
        <w:t>36</w:t>
      </w:r>
    </w:p>
    <w:p w14:paraId="7D3163DD" w14:textId="48EFC5EB" w:rsidR="004C299B" w:rsidRPr="000842B3" w:rsidRDefault="00017AAA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Vbi haeret Amnon? Filij: Genitor! </w:t>
      </w:r>
      <w:r w:rsidR="00B97BD5" w:rsidRPr="00B97BD5">
        <w:rPr>
          <w:rStyle w:val="DraCorspeakerattribution"/>
        </w:rPr>
        <w:t>Dauid.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proofErr w:type="gramStart"/>
      <w:r w:rsidR="00A35221" w:rsidRPr="000842B3">
        <w:t>an</w:t>
      </w:r>
      <w:proofErr w:type="gramEnd"/>
      <w:r w:rsidR="00A35221" w:rsidRPr="000842B3">
        <w:t xml:space="preserve"> superat tamen?</w:t>
      </w:r>
    </w:p>
    <w:p w14:paraId="6F4C8F85" w14:textId="3188AEF3" w:rsidR="004C299B" w:rsidRPr="000842B3" w:rsidRDefault="00017AAA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Filii. Illum inter </w:t>
      </w:r>
      <w:r w:rsidR="00A35221" w:rsidRPr="00B97BD5">
        <w:t xml:space="preserve">epulas </w:t>
      </w:r>
      <w:r w:rsidR="00820CD8" w:rsidRPr="00B97BD5">
        <w:t>Absalom.</w:t>
      </w:r>
      <w:r w:rsidR="00A35221" w:rsidRPr="000842B3">
        <w:t xml:space="preserve"> </w:t>
      </w:r>
      <w:r w:rsidR="00B97BD5" w:rsidRPr="00B97BD5">
        <w:rPr>
          <w:rStyle w:val="DraCorspeakerattribution"/>
        </w:rPr>
        <w:t>Dauid.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quid Absalom?</w:t>
      </w:r>
    </w:p>
    <w:p w14:paraId="7273C490" w14:textId="63AC6D4D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lastRenderedPageBreak/>
        <w:t>(985)</w:t>
      </w:r>
      <w:r w:rsidRPr="000842B3">
        <w:t xml:space="preserve"> Quid inter epulas Absalom? </w:t>
      </w:r>
      <w:r w:rsidR="0093759F" w:rsidRPr="0093759F">
        <w:rPr>
          <w:rStyle w:val="DraCorspeakerattribution"/>
        </w:rPr>
        <w:t>Filij.</w:t>
      </w:r>
      <w:r w:rsidRPr="000842B3">
        <w:t xml:space="preserve"> </w:t>
      </w:r>
      <w:r w:rsidR="00017AAA" w:rsidRPr="003A0078">
        <w:rPr>
          <w:rStyle w:val="DraCormarkversepart"/>
        </w:rPr>
        <w:t>@</w:t>
      </w:r>
      <w:r w:rsidRPr="000842B3">
        <w:t>noli magis</w:t>
      </w:r>
    </w:p>
    <w:p w14:paraId="25CEC954" w14:textId="77777777" w:rsidR="004C299B" w:rsidRPr="000842B3" w:rsidRDefault="00A35221" w:rsidP="00627FBD">
      <w:pPr>
        <w:pStyle w:val="DraCorstandard"/>
      </w:pPr>
      <w:r w:rsidRPr="000842B3">
        <w:t>Vrgere Pater; Illum inter epulas Absalom!</w:t>
      </w:r>
    </w:p>
    <w:p w14:paraId="0A8817EF" w14:textId="68EA18AF" w:rsidR="004C299B" w:rsidRPr="000842B3" w:rsidRDefault="00017AAA" w:rsidP="00627FBD">
      <w:pPr>
        <w:pStyle w:val="DraCorstandard"/>
      </w:pPr>
      <w:r w:rsidRPr="003A0078">
        <w:rPr>
          <w:rStyle w:val="DraCormarkversepart"/>
        </w:rPr>
        <w:t>@</w:t>
      </w:r>
      <w:r w:rsidR="00A35221" w:rsidRPr="000842B3">
        <w:t xml:space="preserve">Heu inter epulas Absalom! </w:t>
      </w:r>
      <w:r w:rsidR="00B97BD5" w:rsidRPr="00B97BD5">
        <w:rPr>
          <w:rStyle w:val="DraCorspeakerattribution"/>
        </w:rPr>
        <w:t>Dauid.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Illum Absalom</w:t>
      </w:r>
    </w:p>
    <w:p w14:paraId="15144AEF" w14:textId="7B0BB91D" w:rsidR="004C299B" w:rsidRPr="000842B3" w:rsidRDefault="00017AAA" w:rsidP="00017AAA">
      <w:pPr>
        <w:pStyle w:val="DraCorstandard"/>
        <w:jc w:val="both"/>
      </w:pPr>
      <w:r w:rsidRPr="003A0078">
        <w:rPr>
          <w:rStyle w:val="DraCormarkversepart"/>
        </w:rPr>
        <w:t>@</w:t>
      </w:r>
      <w:r w:rsidR="00A35221" w:rsidRPr="000842B3">
        <w:t xml:space="preserve">Quid ille? </w:t>
      </w:r>
      <w:r w:rsidR="0093759F" w:rsidRPr="0093759F">
        <w:rPr>
          <w:rStyle w:val="DraCorspeakerattribution"/>
        </w:rPr>
        <w:t>Filij.</w:t>
      </w:r>
      <w:r w:rsidR="00A35221" w:rsidRPr="000842B3">
        <w:t xml:space="preserve"> </w:t>
      </w:r>
      <w:r w:rsidRPr="003A0078">
        <w:rPr>
          <w:rStyle w:val="DraCormarkversepart"/>
        </w:rPr>
        <w:t>@</w:t>
      </w:r>
      <w:r w:rsidR="00A35221" w:rsidRPr="000842B3">
        <w:t>diro Barbarus strauit modo.</w:t>
      </w:r>
    </w:p>
    <w:p w14:paraId="6DFCFCD7" w14:textId="16C940CC" w:rsidR="004C299B" w:rsidRPr="000842B3" w:rsidRDefault="00B97BD5" w:rsidP="00627FBD">
      <w:pPr>
        <w:pStyle w:val="DraCorstandard"/>
      </w:pPr>
      <w:r w:rsidRPr="00B97BD5">
        <w:rPr>
          <w:rStyle w:val="DraCorspeakerattribution"/>
        </w:rPr>
        <w:t>lonadab.</w:t>
      </w:r>
      <w:r w:rsidR="00A35221" w:rsidRPr="000842B3">
        <w:t xml:space="preserve"> Diriguit ecce penitus, atque inter suos</w:t>
      </w:r>
    </w:p>
    <w:p w14:paraId="1F249D7C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(890)</w:t>
      </w:r>
      <w:r w:rsidRPr="000842B3">
        <w:t xml:space="preserve"> Collapsus, aegro viscerum motu stupet.</w:t>
      </w:r>
    </w:p>
    <w:p w14:paraId="206C1608" w14:textId="0E887A23" w:rsidR="004C299B" w:rsidRPr="000842B3" w:rsidRDefault="00B97BD5" w:rsidP="00627FBD">
      <w:pPr>
        <w:pStyle w:val="DraCorstandard"/>
      </w:pPr>
      <w:r w:rsidRPr="00B97BD5">
        <w:rPr>
          <w:rStyle w:val="DraCorspeakerattribution"/>
        </w:rPr>
        <w:t>Dauid.</w:t>
      </w:r>
      <w:r w:rsidR="00A35221" w:rsidRPr="000842B3">
        <w:t xml:space="preserve"> Ergone certum est? occidit? letho occidit?</w:t>
      </w:r>
    </w:p>
    <w:p w14:paraId="2A81341C" w14:textId="77777777" w:rsidR="004C299B" w:rsidRPr="000842B3" w:rsidRDefault="00A35221" w:rsidP="00627FBD">
      <w:pPr>
        <w:pStyle w:val="DraCorstandard"/>
      </w:pPr>
      <w:r w:rsidRPr="000842B3">
        <w:t>Vino sepultus occidit? quis vulnera</w:t>
      </w:r>
    </w:p>
    <w:p w14:paraId="06FEF337" w14:textId="77777777" w:rsidR="004C299B" w:rsidRPr="000842B3" w:rsidRDefault="00A35221" w:rsidP="00627FBD">
      <w:pPr>
        <w:pStyle w:val="DraCorstandard"/>
      </w:pPr>
      <w:r w:rsidRPr="000842B3">
        <w:t>Lauit? quis oculos clausit aut vnxit tuos?</w:t>
      </w:r>
    </w:p>
    <w:p w14:paraId="10590618" w14:textId="77777777" w:rsidR="004C299B" w:rsidRPr="000842B3" w:rsidRDefault="00A35221" w:rsidP="00627FBD">
      <w:pPr>
        <w:pStyle w:val="DraCorstandard"/>
      </w:pPr>
      <w:r w:rsidRPr="000842B3">
        <w:t>Quis collocauit marcidum in ros</w:t>
      </w:r>
      <w:r w:rsidRPr="000842B3">
        <w:rPr>
          <w:rFonts w:cstheme="minorHAnsi"/>
        </w:rPr>
        <w:t>â</w:t>
      </w:r>
      <w:r w:rsidRPr="000842B3">
        <w:t xml:space="preserve"> caput?</w:t>
      </w:r>
    </w:p>
    <w:p w14:paraId="67A97EA8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(990)</w:t>
      </w:r>
      <w:r w:rsidRPr="000842B3">
        <w:t xml:space="preserve"> Artus in ostro? quis dedit violas super</w:t>
      </w:r>
    </w:p>
    <w:p w14:paraId="2968E5BB" w14:textId="77777777" w:rsidR="004C299B" w:rsidRPr="000842B3" w:rsidRDefault="00A35221" w:rsidP="00627FBD">
      <w:pPr>
        <w:pStyle w:val="DraCorstandard"/>
      </w:pPr>
      <w:r w:rsidRPr="000842B3">
        <w:t>Et lacrymas? quis naeniam &amp; lessum intulit?</w:t>
      </w:r>
    </w:p>
    <w:p w14:paraId="579BE3D8" w14:textId="77777777" w:rsidR="004C299B" w:rsidRPr="000842B3" w:rsidRDefault="00A35221" w:rsidP="00627FBD">
      <w:pPr>
        <w:pStyle w:val="DraCorstandard"/>
      </w:pPr>
      <w:r w:rsidRPr="000842B3">
        <w:t>Et penitus hausto murmure incubuit tibi?</w:t>
      </w:r>
    </w:p>
    <w:p w14:paraId="707E5C97" w14:textId="77777777" w:rsidR="004C299B" w:rsidRPr="000842B3" w:rsidRDefault="00A35221" w:rsidP="00627FBD">
      <w:pPr>
        <w:pStyle w:val="DraCorstandard"/>
      </w:pPr>
      <w:r w:rsidRPr="000842B3">
        <w:t>Nate! ô voluptas vnica! ô robur meum!</w:t>
      </w:r>
    </w:p>
    <w:p w14:paraId="7EB5F079" w14:textId="77777777" w:rsidR="004C299B" w:rsidRPr="000842B3" w:rsidRDefault="00A35221" w:rsidP="00627FBD">
      <w:pPr>
        <w:pStyle w:val="DraCorstandard"/>
      </w:pPr>
      <w:r w:rsidRPr="000842B3">
        <w:t xml:space="preserve">O dulce columen generis! </w:t>
      </w:r>
      <w:r w:rsidRPr="000842B3">
        <w:rPr>
          <w:rFonts w:cstheme="minorHAnsi"/>
        </w:rPr>
        <w:t>ô</w:t>
      </w:r>
      <w:r w:rsidRPr="000842B3">
        <w:t xml:space="preserve"> regni decus!</w:t>
      </w:r>
    </w:p>
    <w:p w14:paraId="7346E2E9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(995)</w:t>
      </w:r>
      <w:r w:rsidRPr="000842B3">
        <w:t xml:space="preserve"> O cara soboles ! dulce praesidium meum!</w:t>
      </w:r>
    </w:p>
    <w:p w14:paraId="0ED85EE3" w14:textId="77777777" w:rsidR="004C299B" w:rsidRPr="000842B3" w:rsidRDefault="00A35221" w:rsidP="00627FBD">
      <w:pPr>
        <w:pStyle w:val="DraCorstandard"/>
      </w:pPr>
      <w:r w:rsidRPr="000842B3">
        <w:t>Vbi te requiram? scilicet nunc Absalom</w:t>
      </w:r>
    </w:p>
    <w:p w14:paraId="74EB3D92" w14:textId="77777777" w:rsidR="004C299B" w:rsidRPr="000842B3" w:rsidRDefault="00A35221" w:rsidP="00627FBD">
      <w:pPr>
        <w:pStyle w:val="DraCorstandard"/>
      </w:pPr>
      <w:r w:rsidRPr="000842B3">
        <w:t>Ducet me in hortos, scilicet nunc Absalom,</w:t>
      </w:r>
    </w:p>
    <w:p w14:paraId="1E0DC361" w14:textId="77777777" w:rsidR="004C299B" w:rsidRPr="000842B3" w:rsidRDefault="00A35221" w:rsidP="00627FBD">
      <w:pPr>
        <w:pStyle w:val="DraCorstandard"/>
      </w:pPr>
      <w:r w:rsidRPr="000842B3">
        <w:t>Fratrum tyrannus Absalom, pestis, lues!</w:t>
      </w:r>
    </w:p>
    <w:p w14:paraId="416EBA7A" w14:textId="1DFF352F" w:rsidR="004C299B" w:rsidRPr="000842B3" w:rsidRDefault="0093759F" w:rsidP="00627FBD">
      <w:pPr>
        <w:pStyle w:val="DraCorstandard"/>
      </w:pPr>
      <w:r w:rsidRPr="0093759F">
        <w:rPr>
          <w:rStyle w:val="DraCorspeakerattribution"/>
        </w:rPr>
        <w:t>Ionadab.</w:t>
      </w:r>
      <w:r w:rsidR="00A35221" w:rsidRPr="000842B3">
        <w:t xml:space="preserve"> Obstupuit iterum, non capit modum dolor,</w:t>
      </w:r>
    </w:p>
    <w:p w14:paraId="7709F916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(1000)</w:t>
      </w:r>
      <w:r w:rsidRPr="000842B3">
        <w:t xml:space="preserve"> Heu me! quis illum vendicet nobis deus,</w:t>
      </w:r>
    </w:p>
    <w:p w14:paraId="511DBAAE" w14:textId="4FF4A27A" w:rsidR="002039B3" w:rsidRPr="000842B3" w:rsidRDefault="00A35221" w:rsidP="00627FBD">
      <w:pPr>
        <w:pStyle w:val="DraCorstandard"/>
      </w:pPr>
      <w:r w:rsidRPr="000842B3">
        <w:t>Sceptrisque reddat? ô Deus! serua ducem.</w:t>
      </w:r>
    </w:p>
    <w:p w14:paraId="0E656B25" w14:textId="7E01B1FB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37</w:t>
      </w:r>
    </w:p>
    <w:p w14:paraId="241396EF" w14:textId="08D92B79" w:rsidR="004C299B" w:rsidRPr="000842B3" w:rsidRDefault="00A35221" w:rsidP="00627FBD">
      <w:pPr>
        <w:pStyle w:val="DraCorstandard"/>
        <w:rPr>
          <w:rStyle w:val="DraCorstagedirectionsetc"/>
        </w:rPr>
      </w:pPr>
      <w:r w:rsidRPr="000842B3">
        <w:rPr>
          <w:rStyle w:val="DraCorstagedirectionsetc"/>
        </w:rPr>
        <w:t>Chorus.</w:t>
      </w:r>
    </w:p>
    <w:p w14:paraId="66490949" w14:textId="77777777" w:rsidR="004C299B" w:rsidRPr="000842B3" w:rsidRDefault="00A35221" w:rsidP="00627FBD">
      <w:pPr>
        <w:pStyle w:val="DraCorstandard"/>
      </w:pPr>
      <w:r w:rsidRPr="000842B3">
        <w:t>NEscio quali sidere, vel quo</w:t>
      </w:r>
    </w:p>
    <w:p w14:paraId="6D89E4A7" w14:textId="77777777" w:rsidR="004C299B" w:rsidRPr="000842B3" w:rsidRDefault="00A35221" w:rsidP="00627FBD">
      <w:pPr>
        <w:pStyle w:val="DraCorstandard"/>
      </w:pPr>
      <w:r w:rsidRPr="000842B3">
        <w:t>Numine diu</w:t>
      </w:r>
      <w:r w:rsidRPr="000842B3">
        <w:rPr>
          <w:rFonts w:cstheme="minorHAnsi"/>
        </w:rPr>
        <w:t>û</w:t>
      </w:r>
      <w:r w:rsidRPr="000842B3">
        <w:t>m Lubrica Regum</w:t>
      </w:r>
    </w:p>
    <w:p w14:paraId="0292475A" w14:textId="77777777" w:rsidR="004C299B" w:rsidRPr="000842B3" w:rsidRDefault="00A35221" w:rsidP="00627FBD">
      <w:pPr>
        <w:pStyle w:val="DraCorstandard"/>
      </w:pPr>
      <w:r w:rsidRPr="000842B3">
        <w:lastRenderedPageBreak/>
        <w:t>Purpura semper sanguine stillat,</w:t>
      </w:r>
    </w:p>
    <w:p w14:paraId="54ADA521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(1005)</w:t>
      </w:r>
      <w:r w:rsidRPr="000842B3">
        <w:t xml:space="preserve"> Nec satis vno murice pota est.</w:t>
      </w:r>
    </w:p>
    <w:p w14:paraId="61094A5F" w14:textId="77777777" w:rsidR="004C299B" w:rsidRPr="000842B3" w:rsidRDefault="00A35221" w:rsidP="00627FBD">
      <w:pPr>
        <w:pStyle w:val="DraCorstandard"/>
      </w:pPr>
      <w:r w:rsidRPr="000842B3">
        <w:t>Fratrem alterno crimine vicit,</w:t>
      </w:r>
    </w:p>
    <w:p w14:paraId="3FB171DC" w14:textId="77777777" w:rsidR="004C299B" w:rsidRPr="000842B3" w:rsidRDefault="00A35221" w:rsidP="00627FBD">
      <w:pPr>
        <w:pStyle w:val="DraCorstandard"/>
      </w:pPr>
      <w:r w:rsidRPr="000842B3">
        <w:t>Qui Gessurâ Coniuge natus</w:t>
      </w:r>
    </w:p>
    <w:p w14:paraId="1BBB97AF" w14:textId="77777777" w:rsidR="004C299B" w:rsidRPr="000842B3" w:rsidRDefault="00A35221" w:rsidP="00627FBD">
      <w:pPr>
        <w:pStyle w:val="DraCorstandard"/>
      </w:pPr>
      <w:r w:rsidRPr="000842B3">
        <w:t>Implet trepidas sanguine mensas,</w:t>
      </w:r>
    </w:p>
    <w:p w14:paraId="2F3C1457" w14:textId="77777777" w:rsidR="004C299B" w:rsidRPr="000842B3" w:rsidRDefault="00A35221" w:rsidP="00627FBD">
      <w:pPr>
        <w:pStyle w:val="DraCorstandard"/>
      </w:pPr>
      <w:r w:rsidRPr="000842B3">
        <w:t>Et securum violans Genium</w:t>
      </w:r>
    </w:p>
    <w:p w14:paraId="2832919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(1010)</w:t>
      </w:r>
      <w:r w:rsidRPr="000842B3">
        <w:t xml:space="preserve"> Inter cyathos vulnera quaerit.</w:t>
      </w:r>
    </w:p>
    <w:p w14:paraId="2F9F51A4" w14:textId="77777777" w:rsidR="004C299B" w:rsidRPr="000842B3" w:rsidRDefault="00A35221" w:rsidP="00627FBD">
      <w:pPr>
        <w:pStyle w:val="DraCorstandard"/>
      </w:pPr>
      <w:r w:rsidRPr="000842B3">
        <w:t>Quis! io Superi! talia vidit?</w:t>
      </w:r>
    </w:p>
    <w:p w14:paraId="738E3D2B" w14:textId="77777777" w:rsidR="004C299B" w:rsidRPr="000842B3" w:rsidRDefault="00A35221" w:rsidP="00627FBD">
      <w:pPr>
        <w:pStyle w:val="DraCorstandard"/>
      </w:pPr>
      <w:r w:rsidRPr="000842B3">
        <w:t>Aut quis fecit talia lictor?</w:t>
      </w:r>
    </w:p>
    <w:p w14:paraId="11274B87" w14:textId="77777777" w:rsidR="004C299B" w:rsidRPr="000842B3" w:rsidRDefault="00A35221" w:rsidP="00627FBD">
      <w:pPr>
        <w:pStyle w:val="DraCorstandard"/>
      </w:pPr>
      <w:r w:rsidRPr="000842B3">
        <w:t>Tunc cum vino languidus iret</w:t>
      </w:r>
    </w:p>
    <w:p w14:paraId="4A89E322" w14:textId="77777777" w:rsidR="004C299B" w:rsidRPr="000842B3" w:rsidRDefault="00A35221" w:rsidP="00627FBD">
      <w:pPr>
        <w:pStyle w:val="DraCorstandard"/>
      </w:pPr>
      <w:r w:rsidRPr="000842B3">
        <w:t>Et ferueret crapula, sensit,</w:t>
      </w:r>
    </w:p>
    <w:p w14:paraId="496AF97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(1015)</w:t>
      </w:r>
      <w:r w:rsidRPr="000842B3">
        <w:t xml:space="preserve"> Gelidos intra viscera cultros</w:t>
      </w:r>
    </w:p>
    <w:p w14:paraId="69B0F052" w14:textId="77777777" w:rsidR="004C299B" w:rsidRPr="000842B3" w:rsidRDefault="00A35221" w:rsidP="00627FBD">
      <w:pPr>
        <w:pStyle w:val="DraCorstandard"/>
      </w:pPr>
      <w:r w:rsidRPr="000842B3">
        <w:t>Haustis laterum cratibus Amnon,</w:t>
      </w:r>
    </w:p>
    <w:p w14:paraId="5E161C52" w14:textId="77777777" w:rsidR="004C299B" w:rsidRPr="000842B3" w:rsidRDefault="00A35221" w:rsidP="00627FBD">
      <w:pPr>
        <w:pStyle w:val="DraCorstandard"/>
      </w:pPr>
      <w:r w:rsidRPr="000842B3">
        <w:t>Nec pruis aegros sustulit oculos,</w:t>
      </w:r>
    </w:p>
    <w:p w14:paraId="44B182F6" w14:textId="77777777" w:rsidR="004C299B" w:rsidRPr="000842B3" w:rsidRDefault="00A35221" w:rsidP="00627FBD">
      <w:pPr>
        <w:pStyle w:val="DraCorstandard"/>
      </w:pPr>
      <w:r w:rsidRPr="000842B3">
        <w:t>Quam Taenaream cerneret ollam,</w:t>
      </w:r>
    </w:p>
    <w:p w14:paraId="5895E531" w14:textId="77777777" w:rsidR="004C299B" w:rsidRPr="000842B3" w:rsidRDefault="00A35221" w:rsidP="00627FBD">
      <w:pPr>
        <w:pStyle w:val="DraCorstandard"/>
      </w:pPr>
      <w:r w:rsidRPr="000842B3">
        <w:t>Et Cocyto mergeret artus</w:t>
      </w:r>
    </w:p>
    <w:p w14:paraId="03ED5A78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(1020)</w:t>
      </w:r>
      <w:r w:rsidRPr="000842B3">
        <w:t xml:space="preserve"> Longum incaesti criminis haeres.</w:t>
      </w:r>
    </w:p>
    <w:p w14:paraId="7A10E04D" w14:textId="77777777" w:rsidR="004C299B" w:rsidRPr="000842B3" w:rsidRDefault="00A35221" w:rsidP="00627FBD">
      <w:pPr>
        <w:pStyle w:val="DraCorstandard"/>
      </w:pPr>
      <w:r w:rsidRPr="000842B3">
        <w:t>Hac temetum mercede bibunt,</w:t>
      </w:r>
    </w:p>
    <w:p w14:paraId="05756260" w14:textId="77777777" w:rsidR="004C299B" w:rsidRPr="000842B3" w:rsidRDefault="00A35221" w:rsidP="00627FBD">
      <w:pPr>
        <w:pStyle w:val="DraCorstandard"/>
      </w:pPr>
      <w:r w:rsidRPr="000842B3">
        <w:t>Qui neglecto temporis vsu,</w:t>
      </w:r>
    </w:p>
    <w:p w14:paraId="09ADBEE3" w14:textId="77777777" w:rsidR="004C299B" w:rsidRPr="000842B3" w:rsidRDefault="00A35221" w:rsidP="00627FBD">
      <w:pPr>
        <w:pStyle w:val="DraCorstandard"/>
      </w:pPr>
      <w:r w:rsidRPr="000842B3">
        <w:t>Et contemptis omnibus horis</w:t>
      </w:r>
    </w:p>
    <w:p w14:paraId="0D6AD38B" w14:textId="77777777" w:rsidR="004C299B" w:rsidRPr="000842B3" w:rsidRDefault="00A35221" w:rsidP="00627FBD">
      <w:pPr>
        <w:pStyle w:val="DraCorstandard"/>
      </w:pPr>
      <w:r w:rsidRPr="000842B3">
        <w:t>Aut in violis aut in myrto</w:t>
      </w:r>
    </w:p>
    <w:p w14:paraId="462A5FF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(1025)</w:t>
      </w:r>
      <w:r w:rsidRPr="000842B3">
        <w:t xml:space="preserve"> Marcida segnes vina coronant.</w:t>
      </w:r>
    </w:p>
    <w:p w14:paraId="06244462" w14:textId="77777777" w:rsidR="004C299B" w:rsidRPr="000842B3" w:rsidRDefault="00A35221" w:rsidP="00627FBD">
      <w:pPr>
        <w:pStyle w:val="DraCorstandard"/>
      </w:pPr>
      <w:r w:rsidRPr="000842B3">
        <w:t>Tunc cum puro liquitur haustu</w:t>
      </w:r>
    </w:p>
    <w:p w14:paraId="5C112D07" w14:textId="77777777" w:rsidR="004C299B" w:rsidRPr="000842B3" w:rsidRDefault="00A35221" w:rsidP="00627FBD">
      <w:pPr>
        <w:pStyle w:val="DraCorstandard"/>
      </w:pPr>
      <w:r w:rsidRPr="000842B3">
        <w:t>Bacchus lepida ridet in vrna:</w:t>
      </w:r>
    </w:p>
    <w:p w14:paraId="0BD02F75" w14:textId="77777777" w:rsidR="004C299B" w:rsidRPr="000842B3" w:rsidRDefault="00A35221" w:rsidP="00627FBD">
      <w:pPr>
        <w:pStyle w:val="DraCorstandard"/>
      </w:pPr>
      <w:r w:rsidRPr="000842B3">
        <w:t>At cum bibulam farserit aluum</w:t>
      </w:r>
    </w:p>
    <w:p w14:paraId="7A547928" w14:textId="77777777" w:rsidR="004C299B" w:rsidRPr="000842B3" w:rsidRDefault="00A35221" w:rsidP="00627FBD">
      <w:pPr>
        <w:pStyle w:val="DraCorstandard"/>
      </w:pPr>
      <w:r w:rsidRPr="000842B3">
        <w:t>Figit dentem more colubri,</w:t>
      </w:r>
    </w:p>
    <w:p w14:paraId="7293AEAA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lastRenderedPageBreak/>
        <w:t>(1030)</w:t>
      </w:r>
      <w:r w:rsidRPr="000842B3">
        <w:t xml:space="preserve"> Mentemque sua statione mouens</w:t>
      </w:r>
    </w:p>
    <w:p w14:paraId="7DCD5F36" w14:textId="77777777" w:rsidR="004C299B" w:rsidRPr="000842B3" w:rsidRDefault="00A35221" w:rsidP="00627FBD">
      <w:pPr>
        <w:pStyle w:val="DraCorstandard"/>
      </w:pPr>
      <w:r w:rsidRPr="000842B3">
        <w:t>Obruta latè viscera scindit.</w:t>
      </w:r>
    </w:p>
    <w:p w14:paraId="58F2E400" w14:textId="77777777" w:rsidR="004C299B" w:rsidRPr="000842B3" w:rsidRDefault="00A35221" w:rsidP="00627FBD">
      <w:pPr>
        <w:pStyle w:val="DraCorstandard"/>
      </w:pPr>
      <w:r w:rsidRPr="000842B3">
        <w:t>Baccho abstinuit, quisquis sapiens</w:t>
      </w:r>
    </w:p>
    <w:p w14:paraId="1B8A091E" w14:textId="77777777" w:rsidR="004C299B" w:rsidRPr="000842B3" w:rsidRDefault="00A35221" w:rsidP="00627FBD">
      <w:pPr>
        <w:pStyle w:val="DraCorstandard"/>
      </w:pPr>
      <w:r w:rsidRPr="000842B3">
        <w:t>Mundi incerta sudat arena,</w:t>
      </w:r>
    </w:p>
    <w:p w14:paraId="3E421EBC" w14:textId="77777777" w:rsidR="004C299B" w:rsidRPr="000842B3" w:rsidRDefault="00A35221" w:rsidP="00627FBD">
      <w:pPr>
        <w:pStyle w:val="DraCorstandard"/>
      </w:pPr>
      <w:r w:rsidRPr="000842B3">
        <w:t>Et se studio macerat acri.</w:t>
      </w:r>
    </w:p>
    <w:p w14:paraId="2B290372" w14:textId="198C811E" w:rsidR="002039B3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C 3</w:t>
      </w:r>
    </w:p>
    <w:p w14:paraId="240F4AD6" w14:textId="3F68B74B" w:rsidR="004C299B" w:rsidRPr="000842B3" w:rsidRDefault="00A35221" w:rsidP="00627FBD">
      <w:pPr>
        <w:pStyle w:val="DraCorstandard"/>
      </w:pPr>
      <w:r w:rsidRPr="000842B3">
        <w:rPr>
          <w:rStyle w:val="DraCorpagebeginning"/>
        </w:rPr>
        <w:t>38</w:t>
      </w:r>
    </w:p>
    <w:p w14:paraId="733EF2B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(1035)</w:t>
      </w:r>
      <w:r w:rsidRPr="000842B3">
        <w:t xml:space="preserve"> Nemo hos latices impunè bibit;</w:t>
      </w:r>
    </w:p>
    <w:p w14:paraId="7942685B" w14:textId="77777777" w:rsidR="004C299B" w:rsidRPr="000842B3" w:rsidRDefault="00A35221" w:rsidP="00627FBD">
      <w:pPr>
        <w:pStyle w:val="DraCorstandard"/>
      </w:pPr>
      <w:r w:rsidRPr="000842B3">
        <w:t>Noach superans omnibus vndis,</w:t>
      </w:r>
    </w:p>
    <w:p w14:paraId="3B99DE65" w14:textId="77777777" w:rsidR="004C299B" w:rsidRPr="000842B3" w:rsidRDefault="00A35221" w:rsidP="00627FBD">
      <w:pPr>
        <w:pStyle w:val="DraCorstandard"/>
      </w:pPr>
      <w:r w:rsidRPr="000842B3">
        <w:t>Nondum noto laesus Iaccho,</w:t>
      </w:r>
    </w:p>
    <w:p w14:paraId="229FAA9F" w14:textId="77777777" w:rsidR="004C299B" w:rsidRPr="000842B3" w:rsidRDefault="00A35221" w:rsidP="00627FBD">
      <w:pPr>
        <w:pStyle w:val="DraCorstandard"/>
      </w:pPr>
      <w:r w:rsidRPr="000842B3">
        <w:t>Nimiumque mera proditus vua</w:t>
      </w:r>
    </w:p>
    <w:p w14:paraId="4EB59C1C" w14:textId="77777777" w:rsidR="004C299B" w:rsidRPr="000842B3" w:rsidRDefault="00A35221" w:rsidP="00627FBD">
      <w:pPr>
        <w:pStyle w:val="DraCorstandard"/>
      </w:pPr>
      <w:r w:rsidRPr="000842B3">
        <w:t>Picto iacuit nudus in ostro,</w:t>
      </w:r>
    </w:p>
    <w:p w14:paraId="3C26442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(1040)</w:t>
      </w:r>
      <w:r w:rsidRPr="000842B3">
        <w:t xml:space="preserve"> Tota (indignum) pube retectus.</w:t>
      </w:r>
    </w:p>
    <w:p w14:paraId="5168501A" w14:textId="77777777" w:rsidR="004C299B" w:rsidRPr="000842B3" w:rsidRDefault="00A35221" w:rsidP="00627FBD">
      <w:pPr>
        <w:pStyle w:val="DraCorstandard"/>
      </w:pPr>
      <w:r w:rsidRPr="000842B3">
        <w:t>Lotus trepidis liber Sodomis,</w:t>
      </w:r>
    </w:p>
    <w:p w14:paraId="09B79E1E" w14:textId="77777777" w:rsidR="004C299B" w:rsidRPr="000842B3" w:rsidRDefault="00A35221" w:rsidP="00627FBD">
      <w:pPr>
        <w:pStyle w:val="DraCorstandard"/>
      </w:pPr>
      <w:r w:rsidRPr="000842B3">
        <w:t>Ille Angelico numine ductus,</w:t>
      </w:r>
    </w:p>
    <w:p w14:paraId="12E4B20A" w14:textId="77777777" w:rsidR="004C299B" w:rsidRPr="000842B3" w:rsidRDefault="00A35221" w:rsidP="00627FBD">
      <w:pPr>
        <w:pStyle w:val="DraCorstandard"/>
      </w:pPr>
      <w:r w:rsidRPr="000842B3">
        <w:t>Et securo clausus in antro</w:t>
      </w:r>
    </w:p>
    <w:p w14:paraId="05946F0C" w14:textId="77777777" w:rsidR="004C299B" w:rsidRPr="000842B3" w:rsidRDefault="00A35221" w:rsidP="00627FBD">
      <w:pPr>
        <w:pStyle w:val="DraCorstandard"/>
      </w:pPr>
      <w:r w:rsidRPr="000842B3">
        <w:t>Cum libaret dulce meracum</w:t>
      </w:r>
    </w:p>
    <w:p w14:paraId="5DB819B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(1045)</w:t>
      </w:r>
      <w:r w:rsidRPr="000842B3">
        <w:t xml:space="preserve"> Crebrò geminans vina culullo.</w:t>
      </w:r>
    </w:p>
    <w:p w14:paraId="043CC685" w14:textId="77777777" w:rsidR="004C299B" w:rsidRPr="000842B3" w:rsidRDefault="00A35221" w:rsidP="00627FBD">
      <w:pPr>
        <w:pStyle w:val="DraCorstandard"/>
      </w:pPr>
      <w:r w:rsidRPr="000842B3">
        <w:t>Heu! concepto protinus igni</w:t>
      </w:r>
    </w:p>
    <w:p w14:paraId="3BDC58E2" w14:textId="77777777" w:rsidR="004C299B" w:rsidRPr="000842B3" w:rsidRDefault="00A35221" w:rsidP="00627FBD">
      <w:pPr>
        <w:pStyle w:val="DraCorstandard"/>
      </w:pPr>
      <w:r w:rsidRPr="000842B3">
        <w:t>Implet geminas foetus alumnas,</w:t>
      </w:r>
    </w:p>
    <w:p w14:paraId="3C10A778" w14:textId="77777777" w:rsidR="004C299B" w:rsidRPr="000842B3" w:rsidRDefault="00A35221" w:rsidP="00627FBD">
      <w:pPr>
        <w:pStyle w:val="DraCorstandard"/>
      </w:pPr>
      <w:r w:rsidRPr="000842B3">
        <w:t>Et virosos seminat hydros,</w:t>
      </w:r>
    </w:p>
    <w:p w14:paraId="15DFB8EA" w14:textId="77777777" w:rsidR="004C299B" w:rsidRPr="000842B3" w:rsidRDefault="00A35221" w:rsidP="00627FBD">
      <w:pPr>
        <w:pStyle w:val="DraCorstandard"/>
      </w:pPr>
      <w:r w:rsidRPr="000842B3">
        <w:t>Digna incasto germina lecto.</w:t>
      </w:r>
    </w:p>
    <w:p w14:paraId="32788E10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(1050)</w:t>
      </w:r>
      <w:r w:rsidRPr="000842B3">
        <w:t xml:space="preserve"> Tum quoque Nabal Rusticus amens</w:t>
      </w:r>
    </w:p>
    <w:p w14:paraId="47397152" w14:textId="77777777" w:rsidR="004C299B" w:rsidRPr="000842B3" w:rsidRDefault="00A35221" w:rsidP="00627FBD">
      <w:pPr>
        <w:pStyle w:val="DraCorstandard"/>
      </w:pPr>
      <w:r w:rsidRPr="000842B3">
        <w:t>Tot camporum sordidus haeres,</w:t>
      </w:r>
    </w:p>
    <w:p w14:paraId="53E24C6F" w14:textId="77777777" w:rsidR="004C299B" w:rsidRPr="000842B3" w:rsidRDefault="00A35221" w:rsidP="00627FBD">
      <w:pPr>
        <w:pStyle w:val="DraCorstandard"/>
      </w:pPr>
      <w:r w:rsidRPr="000842B3">
        <w:t>Et Carmelo indignus, &amp; illâ</w:t>
      </w:r>
    </w:p>
    <w:p w14:paraId="77A4AFCF" w14:textId="77777777" w:rsidR="004C299B" w:rsidRPr="000842B3" w:rsidRDefault="00A35221" w:rsidP="00627FBD">
      <w:pPr>
        <w:pStyle w:val="DraCorstandard"/>
      </w:pPr>
      <w:r w:rsidRPr="000842B3">
        <w:t>Coniuge, quam nunc Regia adorat,</w:t>
      </w:r>
    </w:p>
    <w:p w14:paraId="19331AEC" w14:textId="77777777" w:rsidR="004C299B" w:rsidRPr="000842B3" w:rsidRDefault="00A35221" w:rsidP="00627FBD">
      <w:pPr>
        <w:pStyle w:val="DraCorstandard"/>
      </w:pPr>
      <w:r w:rsidRPr="000842B3">
        <w:lastRenderedPageBreak/>
        <w:t>Quam connubio iunxit propriam</w:t>
      </w:r>
    </w:p>
    <w:p w14:paraId="0BAF6EC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(1055)</w:t>
      </w:r>
      <w:r w:rsidRPr="000842B3">
        <w:t xml:space="preserve"> Nostrae Solymae septuchus herus.</w:t>
      </w:r>
    </w:p>
    <w:p w14:paraId="746BF950" w14:textId="77777777" w:rsidR="004C299B" w:rsidRPr="000842B3" w:rsidRDefault="00A35221" w:rsidP="00627FBD">
      <w:pPr>
        <w:pStyle w:val="DraCorstandard"/>
      </w:pPr>
      <w:r w:rsidRPr="000842B3">
        <w:t>Ille immenso captus Iaccho</w:t>
      </w:r>
    </w:p>
    <w:p w14:paraId="0C4F2F51" w14:textId="77777777" w:rsidR="004C299B" w:rsidRPr="000842B3" w:rsidRDefault="00A35221" w:rsidP="00627FBD">
      <w:pPr>
        <w:pStyle w:val="DraCorstandard"/>
      </w:pPr>
      <w:r w:rsidRPr="000842B3">
        <w:t>Inter notas sibilat agnas;</w:t>
      </w:r>
    </w:p>
    <w:p w14:paraId="55480409" w14:textId="77777777" w:rsidR="004C299B" w:rsidRPr="000842B3" w:rsidRDefault="00A35221" w:rsidP="00627FBD">
      <w:pPr>
        <w:pStyle w:val="DraCorstandard"/>
      </w:pPr>
      <w:r w:rsidRPr="000842B3">
        <w:t>Mox in tonso vellere stratus</w:t>
      </w:r>
    </w:p>
    <w:p w14:paraId="28A95F11" w14:textId="77777777" w:rsidR="004C299B" w:rsidRPr="000842B3" w:rsidRDefault="00A35221" w:rsidP="00627FBD">
      <w:pPr>
        <w:pStyle w:val="DraCorstandard"/>
      </w:pPr>
      <w:r w:rsidRPr="000842B3">
        <w:t>Vino grauidam dissipat animam,</w:t>
      </w:r>
    </w:p>
    <w:p w14:paraId="113B97E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(1060)</w:t>
      </w:r>
      <w:r w:rsidRPr="000842B3">
        <w:t xml:space="preserve"> Et purpureo flumine ructat.</w:t>
      </w:r>
    </w:p>
    <w:p w14:paraId="1C161C84" w14:textId="77777777" w:rsidR="004C299B" w:rsidRPr="000842B3" w:rsidRDefault="00A35221" w:rsidP="00627FBD">
      <w:pPr>
        <w:pStyle w:val="DraCorstandard"/>
      </w:pPr>
      <w:r w:rsidRPr="000842B3">
        <w:t>Potat musti dulce venenum</w:t>
      </w:r>
    </w:p>
    <w:p w14:paraId="0D02EF53" w14:textId="77777777" w:rsidR="004C299B" w:rsidRPr="000842B3" w:rsidRDefault="00A35221" w:rsidP="00627FBD">
      <w:pPr>
        <w:pStyle w:val="DraCorstandard"/>
      </w:pPr>
      <w:r w:rsidRPr="000842B3">
        <w:t>Quisquis nescit parcius vti,</w:t>
      </w:r>
    </w:p>
    <w:p w14:paraId="62AEFF59" w14:textId="77777777" w:rsidR="004C299B" w:rsidRPr="000842B3" w:rsidRDefault="00A35221" w:rsidP="00627FBD">
      <w:pPr>
        <w:pStyle w:val="DraCorstandard"/>
      </w:pPr>
      <w:r w:rsidRPr="000842B3">
        <w:t>Teleque magis saeuit acuto</w:t>
      </w:r>
    </w:p>
    <w:p w14:paraId="45828F1B" w14:textId="77777777" w:rsidR="004C299B" w:rsidRPr="000842B3" w:rsidRDefault="00A35221" w:rsidP="00627FBD">
      <w:pPr>
        <w:pStyle w:val="DraCorstandard"/>
      </w:pPr>
      <w:r w:rsidRPr="000842B3">
        <w:t>Clausa angusto crapula stomacho,</w:t>
      </w:r>
    </w:p>
    <w:p w14:paraId="18A73DA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(1065)</w:t>
      </w:r>
      <w:r w:rsidRPr="000842B3">
        <w:t xml:space="preserve"> Et se partes vexat in omnes.</w:t>
      </w:r>
    </w:p>
    <w:p w14:paraId="528D8805" w14:textId="77777777" w:rsidR="004C299B" w:rsidRPr="000842B3" w:rsidRDefault="00A35221" w:rsidP="00627FBD">
      <w:pPr>
        <w:pStyle w:val="DraCorstandard"/>
      </w:pPr>
      <w:r w:rsidRPr="000842B3">
        <w:t>Foelix animi, quem nulla iuuat</w:t>
      </w:r>
    </w:p>
    <w:p w14:paraId="3DB2B4E8" w14:textId="77777777" w:rsidR="004C299B" w:rsidRPr="000842B3" w:rsidRDefault="00A35221" w:rsidP="00627FBD">
      <w:pPr>
        <w:pStyle w:val="DraCorstandard"/>
      </w:pPr>
      <w:r w:rsidRPr="000842B3">
        <w:t>Indigestae Mattya coenae,</w:t>
      </w:r>
    </w:p>
    <w:p w14:paraId="37A680B6" w14:textId="77777777" w:rsidR="004C299B" w:rsidRPr="000842B3" w:rsidRDefault="00A35221" w:rsidP="00627FBD">
      <w:pPr>
        <w:pStyle w:val="DraCorstandard"/>
      </w:pPr>
      <w:r w:rsidRPr="000842B3">
        <w:t>Ridetque magis casto in thalamo</w:t>
      </w:r>
    </w:p>
    <w:p w14:paraId="0C234579" w14:textId="77777777" w:rsidR="004C299B" w:rsidRPr="000842B3" w:rsidRDefault="00A35221" w:rsidP="00627FBD">
      <w:pPr>
        <w:pStyle w:val="DraCorstandard"/>
      </w:pPr>
      <w:r w:rsidRPr="000842B3">
        <w:t>Mundi accubitus vile salinum,</w:t>
      </w:r>
    </w:p>
    <w:p w14:paraId="1499CD1F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(1070)</w:t>
      </w:r>
      <w:r w:rsidRPr="000842B3">
        <w:t xml:space="preserve"> Aut potus aquae, quam de gelidis</w:t>
      </w:r>
    </w:p>
    <w:p w14:paraId="30EE8255" w14:textId="25733448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39</w:t>
      </w:r>
    </w:p>
    <w:p w14:paraId="3C44138E" w14:textId="77777777" w:rsidR="004C299B" w:rsidRPr="000842B3" w:rsidRDefault="00A35221" w:rsidP="00627FBD">
      <w:pPr>
        <w:pStyle w:val="DraCorstandard"/>
      </w:pPr>
      <w:r w:rsidRPr="000842B3">
        <w:t>Verna pudicus fontibus hausit,</w:t>
      </w:r>
    </w:p>
    <w:p w14:paraId="468FDE88" w14:textId="77777777" w:rsidR="004C299B" w:rsidRPr="000842B3" w:rsidRDefault="00A35221" w:rsidP="00627FBD">
      <w:pPr>
        <w:pStyle w:val="DraCorstandard"/>
      </w:pPr>
      <w:r w:rsidRPr="000842B3">
        <w:t>Aut si mauult, hilari cyatho,</w:t>
      </w:r>
    </w:p>
    <w:p w14:paraId="22D795CE" w14:textId="77777777" w:rsidR="004C299B" w:rsidRPr="000842B3" w:rsidRDefault="00A35221" w:rsidP="00627FBD">
      <w:pPr>
        <w:pStyle w:val="DraCorstandard"/>
      </w:pPr>
      <w:r w:rsidRPr="000842B3">
        <w:t>Quas ipse suis legit manibus</w:t>
      </w:r>
    </w:p>
    <w:p w14:paraId="2389F6F5" w14:textId="77777777" w:rsidR="004C299B" w:rsidRPr="000842B3" w:rsidRDefault="00A35221" w:rsidP="00627FBD">
      <w:pPr>
        <w:pStyle w:val="DraCorstandard"/>
      </w:pPr>
      <w:r w:rsidRPr="000842B3">
        <w:t>Non immodicas imprimit vuas,</w:t>
      </w:r>
    </w:p>
    <w:p w14:paraId="202BCC6C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(1075)</w:t>
      </w:r>
      <w:r w:rsidRPr="000842B3">
        <w:t xml:space="preserve"> Semperque sibi constat &amp; animi</w:t>
      </w:r>
    </w:p>
    <w:p w14:paraId="0EBAA98B" w14:textId="77777777" w:rsidR="004C299B" w:rsidRPr="000842B3" w:rsidRDefault="00A35221" w:rsidP="00627FBD">
      <w:pPr>
        <w:pStyle w:val="DraCorstandard"/>
      </w:pPr>
      <w:r w:rsidRPr="000842B3">
        <w:t>Integer, aureos exigit annos.</w:t>
      </w:r>
    </w:p>
    <w:p w14:paraId="6A21F712" w14:textId="77777777" w:rsidR="004C299B" w:rsidRPr="000842B3" w:rsidRDefault="00A35221" w:rsidP="00627FBD">
      <w:pPr>
        <w:pStyle w:val="DraCorstandard"/>
      </w:pPr>
      <w:r w:rsidRPr="000842B3">
        <w:t>At tu infoelix optime Regum,</w:t>
      </w:r>
    </w:p>
    <w:p w14:paraId="72B401B2" w14:textId="77777777" w:rsidR="004C299B" w:rsidRPr="000842B3" w:rsidRDefault="00A35221" w:rsidP="00627FBD">
      <w:pPr>
        <w:pStyle w:val="DraCorstandard"/>
      </w:pPr>
      <w:r w:rsidRPr="000842B3">
        <w:t>Quem non vno funere mactat</w:t>
      </w:r>
    </w:p>
    <w:p w14:paraId="0EAD2159" w14:textId="77777777" w:rsidR="004C299B" w:rsidRPr="000842B3" w:rsidRDefault="00A35221" w:rsidP="00627FBD">
      <w:pPr>
        <w:pStyle w:val="DraCorstandard"/>
      </w:pPr>
      <w:r w:rsidRPr="000842B3">
        <w:lastRenderedPageBreak/>
        <w:t>Bustum miseri flebile Nati;</w:t>
      </w:r>
    </w:p>
    <w:p w14:paraId="47E9BD5F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(1080)</w:t>
      </w:r>
      <w:r w:rsidRPr="000842B3">
        <w:t xml:space="preserve"> Quis enim tanto modus in luctu?</w:t>
      </w:r>
    </w:p>
    <w:p w14:paraId="01DF4168" w14:textId="77777777" w:rsidR="004C299B" w:rsidRPr="000842B3" w:rsidRDefault="00A35221" w:rsidP="00627FBD">
      <w:pPr>
        <w:pStyle w:val="DraCorstandard"/>
      </w:pPr>
      <w:r w:rsidRPr="000842B3">
        <w:t>Lacrymat, queritur, postulat, vrget,</w:t>
      </w:r>
    </w:p>
    <w:p w14:paraId="73462EF5" w14:textId="77777777" w:rsidR="004C299B" w:rsidRPr="000842B3" w:rsidRDefault="00A35221" w:rsidP="00627FBD">
      <w:pPr>
        <w:pStyle w:val="DraCorstandard"/>
      </w:pPr>
      <w:r w:rsidRPr="000842B3">
        <w:t>Et se affectus mutat in omnes;</w:t>
      </w:r>
    </w:p>
    <w:p w14:paraId="7DEEC392" w14:textId="77777777" w:rsidR="004C299B" w:rsidRPr="000842B3" w:rsidRDefault="00A35221" w:rsidP="00627FBD">
      <w:pPr>
        <w:pStyle w:val="DraCorstandard"/>
      </w:pPr>
      <w:r w:rsidRPr="000842B3">
        <w:t>Et nunc obiens triste cadauer</w:t>
      </w:r>
    </w:p>
    <w:p w14:paraId="47D2517B" w14:textId="77777777" w:rsidR="004C299B" w:rsidRPr="000842B3" w:rsidRDefault="00A35221" w:rsidP="00627FBD">
      <w:pPr>
        <w:pStyle w:val="DraCorstandard"/>
      </w:pPr>
      <w:r w:rsidRPr="000842B3">
        <w:t>Votis superos inuocat aequos,</w:t>
      </w:r>
    </w:p>
    <w:p w14:paraId="3192D91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(1085)</w:t>
      </w:r>
      <w:r w:rsidRPr="000842B3">
        <w:t xml:space="preserve"> Et se insanis questibus explet,</w:t>
      </w:r>
    </w:p>
    <w:p w14:paraId="7A588B6F" w14:textId="77777777" w:rsidR="004C299B" w:rsidRPr="000842B3" w:rsidRDefault="00A35221" w:rsidP="00627FBD">
      <w:pPr>
        <w:pStyle w:val="DraCorstandard"/>
      </w:pPr>
      <w:r w:rsidRPr="000842B3">
        <w:t>Si forte velint; sed eum casso</w:t>
      </w:r>
    </w:p>
    <w:p w14:paraId="7F489C06" w14:textId="77777777" w:rsidR="004C299B" w:rsidRPr="000842B3" w:rsidRDefault="00A35221" w:rsidP="00627FBD">
      <w:pPr>
        <w:pStyle w:val="DraCorstandard"/>
      </w:pPr>
      <w:r w:rsidRPr="000842B3">
        <w:t>Murmure luget, nec respondent.</w:t>
      </w:r>
    </w:p>
    <w:p w14:paraId="6DA8B4DD" w14:textId="77777777" w:rsidR="004C299B" w:rsidRPr="000842B3" w:rsidRDefault="00A35221" w:rsidP="00627FBD">
      <w:pPr>
        <w:pStyle w:val="DraCorstandard"/>
      </w:pPr>
      <w:r w:rsidRPr="000842B3">
        <w:t>Omnibus aequi votis Superi.</w:t>
      </w:r>
    </w:p>
    <w:p w14:paraId="410A9CA5" w14:textId="77777777" w:rsidR="004C299B" w:rsidRPr="000842B3" w:rsidRDefault="00A35221" w:rsidP="00627FBD">
      <w:pPr>
        <w:pStyle w:val="DraCorstandard"/>
      </w:pPr>
      <w:r w:rsidRPr="000842B3">
        <w:t>Ergo luctus integrat amens,</w:t>
      </w:r>
    </w:p>
    <w:p w14:paraId="5485BFF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(1090)</w:t>
      </w:r>
      <w:r w:rsidRPr="000842B3">
        <w:t xml:space="preserve"> Aut fractis singultibus haerens</w:t>
      </w:r>
    </w:p>
    <w:p w14:paraId="6AB59D4E" w14:textId="77777777" w:rsidR="004C299B" w:rsidRPr="000842B3" w:rsidRDefault="00A35221" w:rsidP="00627FBD">
      <w:pPr>
        <w:pStyle w:val="DraCorstandard"/>
      </w:pPr>
      <w:r w:rsidRPr="000842B3">
        <w:t>Anima viduos occupat artus,</w:t>
      </w:r>
    </w:p>
    <w:p w14:paraId="1CE03EA3" w14:textId="77777777" w:rsidR="004C299B" w:rsidRPr="000842B3" w:rsidRDefault="00A35221" w:rsidP="00627FBD">
      <w:pPr>
        <w:pStyle w:val="DraCorstandard"/>
      </w:pPr>
      <w:r w:rsidRPr="000842B3">
        <w:t>Et cum lacrymis oscula figit.</w:t>
      </w:r>
    </w:p>
    <w:p w14:paraId="771ADBE2" w14:textId="77777777" w:rsidR="004C299B" w:rsidRPr="000842B3" w:rsidRDefault="00A35221" w:rsidP="00627FBD">
      <w:pPr>
        <w:pStyle w:val="DraCorstandard"/>
      </w:pPr>
      <w:r w:rsidRPr="000842B3">
        <w:t>Quid te exagitas maxime Regum?</w:t>
      </w:r>
    </w:p>
    <w:p w14:paraId="2A9934F3" w14:textId="77777777" w:rsidR="004C299B" w:rsidRPr="000842B3" w:rsidRDefault="00A35221" w:rsidP="00627FBD">
      <w:pPr>
        <w:pStyle w:val="DraCorstandard"/>
      </w:pPr>
      <w:r w:rsidRPr="000842B3">
        <w:t>Frustra pius es, nec suppliciis</w:t>
      </w:r>
    </w:p>
    <w:p w14:paraId="23C00F77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(1095)</w:t>
      </w:r>
      <w:r w:rsidRPr="000842B3">
        <w:t xml:space="preserve"> Flectitur vllis impia Clotho.</w:t>
      </w:r>
    </w:p>
    <w:p w14:paraId="0B51004D" w14:textId="77777777" w:rsidR="004C299B" w:rsidRPr="000842B3" w:rsidRDefault="00A35221" w:rsidP="00627FBD">
      <w:pPr>
        <w:pStyle w:val="DraCorstandard"/>
      </w:pPr>
      <w:r w:rsidRPr="000842B3">
        <w:t>Sed nec fletus audiet istos</w:t>
      </w:r>
    </w:p>
    <w:p w14:paraId="3AE3DE57" w14:textId="77777777" w:rsidR="004C299B" w:rsidRPr="000842B3" w:rsidRDefault="00A35221" w:rsidP="00627FBD">
      <w:pPr>
        <w:pStyle w:val="DraCorstandard"/>
      </w:pPr>
      <w:r w:rsidRPr="000842B3">
        <w:t>Durus miserae Frater Thamarae,</w:t>
      </w:r>
    </w:p>
    <w:p w14:paraId="62632A7A" w14:textId="77777777" w:rsidR="004C299B" w:rsidRPr="000842B3" w:rsidRDefault="00A35221" w:rsidP="00627FBD">
      <w:pPr>
        <w:pStyle w:val="DraCorstandard"/>
      </w:pPr>
      <w:r w:rsidRPr="000842B3">
        <w:t>Heu! cui lessum debes alium,</w:t>
      </w:r>
    </w:p>
    <w:p w14:paraId="61A25B2D" w14:textId="77777777" w:rsidR="004C299B" w:rsidRPr="000842B3" w:rsidRDefault="00A35221" w:rsidP="00627FBD">
      <w:pPr>
        <w:pStyle w:val="DraCorstandard"/>
      </w:pPr>
      <w:r w:rsidRPr="000842B3">
        <w:t>Et lamentum nobile, quando</w:t>
      </w:r>
    </w:p>
    <w:p w14:paraId="45988088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(1100)</w:t>
      </w:r>
      <w:r w:rsidRPr="000842B3">
        <w:t xml:space="preserve"> Toto fugiens aequore campi,</w:t>
      </w:r>
    </w:p>
    <w:p w14:paraId="1E7AE4D5" w14:textId="77777777" w:rsidR="004C299B" w:rsidRPr="000842B3" w:rsidRDefault="00A35221" w:rsidP="00627FBD">
      <w:pPr>
        <w:pStyle w:val="DraCorstandard"/>
      </w:pPr>
      <w:r w:rsidRPr="000842B3">
        <w:t>Mulae picto tergore fidens</w:t>
      </w:r>
    </w:p>
    <w:p w14:paraId="5E9F6D9E" w14:textId="77777777" w:rsidR="004C299B" w:rsidRPr="000842B3" w:rsidRDefault="00A35221" w:rsidP="00627FBD">
      <w:pPr>
        <w:pStyle w:val="DraCorstandard"/>
      </w:pPr>
      <w:r w:rsidRPr="000842B3">
        <w:t>Intricatus fortè capillum,</w:t>
      </w:r>
    </w:p>
    <w:p w14:paraId="36D68124" w14:textId="77777777" w:rsidR="004C299B" w:rsidRPr="000842B3" w:rsidRDefault="00A35221" w:rsidP="00627FBD">
      <w:pPr>
        <w:pStyle w:val="DraCorstandard"/>
      </w:pPr>
      <w:r w:rsidRPr="000842B3">
        <w:t>Dirum è quercu pendebit onus,</w:t>
      </w:r>
    </w:p>
    <w:p w14:paraId="4F87A53C" w14:textId="77777777" w:rsidR="004C299B" w:rsidRPr="000842B3" w:rsidRDefault="00A35221" w:rsidP="00627FBD">
      <w:pPr>
        <w:pStyle w:val="DraCorstandard"/>
      </w:pPr>
      <w:r w:rsidRPr="000842B3">
        <w:t>Et tergemina cuspide fixus</w:t>
      </w:r>
    </w:p>
    <w:p w14:paraId="60FF6A82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lastRenderedPageBreak/>
        <w:t>(1105)</w:t>
      </w:r>
      <w:r w:rsidRPr="000842B3">
        <w:t xml:space="preserve"> Soluet stolido pondere terras,</w:t>
      </w:r>
    </w:p>
    <w:p w14:paraId="1232B91C" w14:textId="77777777" w:rsidR="004C299B" w:rsidRPr="000842B3" w:rsidRDefault="00A35221" w:rsidP="00627FBD">
      <w:pPr>
        <w:pStyle w:val="DraCorstandard"/>
      </w:pPr>
      <w:r w:rsidRPr="000842B3">
        <w:t>Omnem natus perdere frugem:</w:t>
      </w:r>
    </w:p>
    <w:p w14:paraId="36DA1687" w14:textId="33BC6B5D" w:rsidR="004C299B" w:rsidRPr="000842B3" w:rsidRDefault="00A35221" w:rsidP="00627FBD">
      <w:pPr>
        <w:pStyle w:val="DraCorstandard"/>
        <w:rPr>
          <w:rStyle w:val="DraCorpagebeginning"/>
        </w:rPr>
      </w:pPr>
      <w:r w:rsidRPr="000842B3">
        <w:rPr>
          <w:rStyle w:val="DraCorpagebeginning"/>
        </w:rPr>
        <w:t>40</w:t>
      </w:r>
    </w:p>
    <w:p w14:paraId="5B9605EE" w14:textId="77777777" w:rsidR="004C299B" w:rsidRPr="000842B3" w:rsidRDefault="00A35221" w:rsidP="00627FBD">
      <w:pPr>
        <w:pStyle w:val="DraCorstandard"/>
      </w:pPr>
      <w:r w:rsidRPr="000842B3">
        <w:t>Hoc Saruiadae lancea debet.</w:t>
      </w:r>
    </w:p>
    <w:p w14:paraId="1549B6F5" w14:textId="77777777" w:rsidR="004C299B" w:rsidRPr="000842B3" w:rsidRDefault="00A35221" w:rsidP="00627FBD">
      <w:pPr>
        <w:pStyle w:val="DraCorstandard"/>
      </w:pPr>
      <w:r w:rsidRPr="000842B3">
        <w:t>Aliò lacrymas flectite vestras</w:t>
      </w:r>
    </w:p>
    <w:p w14:paraId="3F8DD707" w14:textId="77777777" w:rsidR="004C299B" w:rsidRPr="000842B3" w:rsidRDefault="00A35221" w:rsidP="00627FBD">
      <w:pPr>
        <w:pStyle w:val="DraCorstandard"/>
      </w:pPr>
      <w:r w:rsidRPr="000842B3">
        <w:t>Moestae Isacides; plangimus Amnon,</w:t>
      </w:r>
    </w:p>
    <w:p w14:paraId="040EF92D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(1110)</w:t>
      </w:r>
      <w:r w:rsidRPr="000842B3">
        <w:t xml:space="preserve"> Plangimus eheu! plangimus eheu!</w:t>
      </w:r>
    </w:p>
    <w:p w14:paraId="5A81A856" w14:textId="77777777" w:rsidR="004C299B" w:rsidRPr="000842B3" w:rsidRDefault="00A35221" w:rsidP="00627FBD">
      <w:pPr>
        <w:pStyle w:val="DraCorstandard"/>
      </w:pPr>
      <w:r w:rsidRPr="000842B3">
        <w:t>Et tibi nostrae stillant lacrymae.</w:t>
      </w:r>
    </w:p>
    <w:p w14:paraId="6A79D830" w14:textId="77777777" w:rsidR="004C299B" w:rsidRPr="000842B3" w:rsidRDefault="00A35221" w:rsidP="00627FBD">
      <w:pPr>
        <w:pStyle w:val="DraCorstandard"/>
      </w:pPr>
      <w:r w:rsidRPr="000842B3">
        <w:t>Plangimus Amnon, plangimus Amnon,</w:t>
      </w:r>
    </w:p>
    <w:p w14:paraId="270C0871" w14:textId="77777777" w:rsidR="004C299B" w:rsidRPr="000842B3" w:rsidRDefault="00A35221" w:rsidP="00627FBD">
      <w:pPr>
        <w:pStyle w:val="DraCorstandard"/>
      </w:pPr>
      <w:r w:rsidRPr="000842B3">
        <w:t>Et tibi crinem soluimus omnes;</w:t>
      </w:r>
    </w:p>
    <w:p w14:paraId="60140EA4" w14:textId="77777777" w:rsidR="004C299B" w:rsidRPr="000842B3" w:rsidRDefault="00A35221" w:rsidP="00627FBD">
      <w:pPr>
        <w:pStyle w:val="DraCorstandard"/>
      </w:pPr>
      <w:r w:rsidRPr="000842B3">
        <w:t>Aut si mauis vertice tonso</w:t>
      </w:r>
    </w:p>
    <w:p w14:paraId="37F81A86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(1115)</w:t>
      </w:r>
      <w:r w:rsidRPr="000842B3">
        <w:t xml:space="preserve"> Nos exequias ire dolentes,</w:t>
      </w:r>
    </w:p>
    <w:p w14:paraId="5BA628C8" w14:textId="77777777" w:rsidR="004C299B" w:rsidRPr="000842B3" w:rsidRDefault="00A35221" w:rsidP="00627FBD">
      <w:pPr>
        <w:pStyle w:val="DraCorstandard"/>
      </w:pPr>
      <w:r w:rsidRPr="000842B3">
        <w:t>Accipe crines, accipe lacrymas.</w:t>
      </w:r>
    </w:p>
    <w:p w14:paraId="4F86B869" w14:textId="77777777" w:rsidR="004C299B" w:rsidRPr="000842B3" w:rsidRDefault="00A35221" w:rsidP="00627FBD">
      <w:pPr>
        <w:pStyle w:val="DraCorstandard"/>
      </w:pPr>
      <w:r w:rsidRPr="000842B3">
        <w:t>Accipe crinos, accipe planctus</w:t>
      </w:r>
    </w:p>
    <w:p w14:paraId="6099367E" w14:textId="77777777" w:rsidR="004C299B" w:rsidRPr="000842B3" w:rsidRDefault="00A35221" w:rsidP="00627FBD">
      <w:pPr>
        <w:pStyle w:val="DraCorstandard"/>
      </w:pPr>
      <w:r w:rsidRPr="000842B3">
        <w:t>Fusco violas murice tinctas,</w:t>
      </w:r>
    </w:p>
    <w:p w14:paraId="6F92F449" w14:textId="77777777" w:rsidR="004C299B" w:rsidRPr="000842B3" w:rsidRDefault="00A35221" w:rsidP="00627FBD">
      <w:pPr>
        <w:pStyle w:val="DraCorstandard"/>
      </w:pPr>
      <w:r w:rsidRPr="000842B3">
        <w:t>Et supremo funeris actu,</w:t>
      </w:r>
    </w:p>
    <w:p w14:paraId="20F57D83" w14:textId="77777777" w:rsidR="004C299B" w:rsidRPr="000842B3" w:rsidRDefault="00A35221" w:rsidP="00627FBD">
      <w:pPr>
        <w:pStyle w:val="DraCorstandard"/>
      </w:pPr>
      <w:r w:rsidRPr="009D77CA">
        <w:rPr>
          <w:rStyle w:val="DraCorlinenumber"/>
        </w:rPr>
        <w:t>(1120)</w:t>
      </w:r>
      <w:r w:rsidRPr="000842B3">
        <w:t xml:space="preserve"> Rorida gelidis oscula labris.</w:t>
      </w:r>
    </w:p>
    <w:p w14:paraId="284E2BFB" w14:textId="77777777" w:rsidR="004C299B" w:rsidRPr="000842B3" w:rsidRDefault="00A35221" w:rsidP="00627FBD">
      <w:pPr>
        <w:pStyle w:val="DraCorstandard"/>
      </w:pPr>
      <w:r w:rsidRPr="000842B3">
        <w:t>Plangimus Amnon, plangimus eheu!</w:t>
      </w:r>
    </w:p>
    <w:p w14:paraId="67C49186" w14:textId="77777777" w:rsidR="004C299B" w:rsidRPr="000842B3" w:rsidRDefault="00A35221" w:rsidP="00627FBD">
      <w:pPr>
        <w:pStyle w:val="DraCorstandard"/>
      </w:pPr>
      <w:r w:rsidRPr="000842B3">
        <w:t>Et consumpto denique luctu</w:t>
      </w:r>
    </w:p>
    <w:p w14:paraId="5F75E4AF" w14:textId="0329CC14" w:rsidR="002039B3" w:rsidRPr="000842B3" w:rsidRDefault="00A35221" w:rsidP="00627FBD">
      <w:pPr>
        <w:pStyle w:val="DraCorstandard"/>
      </w:pPr>
      <w:r w:rsidRPr="000842B3">
        <w:t>Hunc tibi lessum claudimus, eheu!</w:t>
      </w:r>
    </w:p>
    <w:p w14:paraId="606323E4" w14:textId="348D4442" w:rsidR="002039B3" w:rsidRPr="000842B3" w:rsidRDefault="00A35221" w:rsidP="00627FBD">
      <w:pPr>
        <w:pStyle w:val="DraCorstandard"/>
      </w:pPr>
      <w:r w:rsidRPr="000842B3">
        <w:rPr>
          <w:rStyle w:val="DraCorstagedirectionsetc"/>
        </w:rPr>
        <w:t>FINIS.</w:t>
      </w:r>
    </w:p>
    <w:sectPr w:rsidR="002039B3" w:rsidRPr="000842B3">
      <w:pgSz w:w="11906" w:h="16838"/>
      <w:pgMar w:top="1440" w:right="1440" w:bottom="1440" w:left="1440" w:header="0" w:footer="0" w:gutter="0"/>
      <w:cols w:space="708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attachedTemplate r:id="rId1"/>
  <w:linkStyles/>
  <w:stylePaneSortMethod w:val="0000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B3"/>
    <w:rsid w:val="00017AAA"/>
    <w:rsid w:val="000842B3"/>
    <w:rsid w:val="00097576"/>
    <w:rsid w:val="00177788"/>
    <w:rsid w:val="002039B3"/>
    <w:rsid w:val="00211460"/>
    <w:rsid w:val="00214207"/>
    <w:rsid w:val="0029572E"/>
    <w:rsid w:val="002F600C"/>
    <w:rsid w:val="00332B65"/>
    <w:rsid w:val="00397EC5"/>
    <w:rsid w:val="003A0078"/>
    <w:rsid w:val="003C48DB"/>
    <w:rsid w:val="00407805"/>
    <w:rsid w:val="004627B8"/>
    <w:rsid w:val="004A415D"/>
    <w:rsid w:val="004C299B"/>
    <w:rsid w:val="004C4E43"/>
    <w:rsid w:val="004D60BC"/>
    <w:rsid w:val="004E1C8B"/>
    <w:rsid w:val="00555E3D"/>
    <w:rsid w:val="00563228"/>
    <w:rsid w:val="005B3CCD"/>
    <w:rsid w:val="00627FBD"/>
    <w:rsid w:val="00641FBA"/>
    <w:rsid w:val="006561A9"/>
    <w:rsid w:val="006A58D9"/>
    <w:rsid w:val="006C5539"/>
    <w:rsid w:val="00716E10"/>
    <w:rsid w:val="0075558A"/>
    <w:rsid w:val="00782FB7"/>
    <w:rsid w:val="007E0B48"/>
    <w:rsid w:val="007F48DB"/>
    <w:rsid w:val="00805B72"/>
    <w:rsid w:val="00820CD8"/>
    <w:rsid w:val="00862467"/>
    <w:rsid w:val="008A37CC"/>
    <w:rsid w:val="008B65B2"/>
    <w:rsid w:val="008D46DB"/>
    <w:rsid w:val="008D53D4"/>
    <w:rsid w:val="0093759F"/>
    <w:rsid w:val="00965AA4"/>
    <w:rsid w:val="009A3718"/>
    <w:rsid w:val="009C3294"/>
    <w:rsid w:val="009D77CA"/>
    <w:rsid w:val="00A35221"/>
    <w:rsid w:val="00B2307C"/>
    <w:rsid w:val="00B75CC7"/>
    <w:rsid w:val="00B80A3A"/>
    <w:rsid w:val="00B97BD5"/>
    <w:rsid w:val="00C43A25"/>
    <w:rsid w:val="00C75D9D"/>
    <w:rsid w:val="00CB764B"/>
    <w:rsid w:val="00D25CBA"/>
    <w:rsid w:val="00D90D93"/>
    <w:rsid w:val="00DB77A3"/>
    <w:rsid w:val="00DC0B3A"/>
    <w:rsid w:val="00E06177"/>
    <w:rsid w:val="00E37708"/>
    <w:rsid w:val="00E416E3"/>
    <w:rsid w:val="00E566B3"/>
    <w:rsid w:val="00E92DED"/>
    <w:rsid w:val="00E96DCB"/>
    <w:rsid w:val="00EF0788"/>
    <w:rsid w:val="00F268A0"/>
    <w:rsid w:val="00F32BD4"/>
    <w:rsid w:val="00FB728B"/>
    <w:rsid w:val="00FC489E"/>
    <w:rsid w:val="00FE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AAB74"/>
  <w15:docId w15:val="{2B97AB9D-F559-44C4-BE11-3530A594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21" w:qFormat="1"/>
    <w:lsdException w:name="Subtle Reference" w:semiHidden="1" w:unhideWhenUsed="1"/>
    <w:lsdException w:name="Intense Reference" w:semiHidden="1" w:uiPriority="32" w:unhideWhenUsed="1" w:qFormat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37CC"/>
    <w:pPr>
      <w:spacing w:after="160" w:line="259" w:lineRule="auto"/>
    </w:pPr>
    <w:rPr>
      <w:rFonts w:eastAsia="Times New Roman"/>
      <w:lang w:val="de-DE" w:eastAsia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D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D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D77C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D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77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  <w:rsid w:val="009D77CA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9D77CA"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841CD9"/>
  </w:style>
  <w:style w:type="character" w:customStyle="1" w:styleId="berschrift1Zchn">
    <w:name w:val="Überschrift 1 Zchn"/>
    <w:basedOn w:val="Absatz-Standardschriftart"/>
    <w:link w:val="berschrift1"/>
    <w:uiPriority w:val="9"/>
    <w:rsid w:val="009D77CA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de-DE" w:eastAsia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D77C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de-DE" w:eastAsia="en-GB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D77CA"/>
    <w:rPr>
      <w:rFonts w:eastAsiaTheme="majorEastAsia" w:cstheme="majorBidi"/>
      <w:color w:val="365F91" w:themeColor="accent1" w:themeShade="BF"/>
      <w:sz w:val="28"/>
      <w:szCs w:val="28"/>
      <w:lang w:val="de-DE" w:eastAsia="en-GB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D77CA"/>
    <w:rPr>
      <w:rFonts w:eastAsiaTheme="majorEastAsia" w:cstheme="majorBidi"/>
      <w:i/>
      <w:iCs/>
      <w:color w:val="365F91" w:themeColor="accent1" w:themeShade="BF"/>
      <w:lang w:val="de-DE" w:eastAsia="en-GB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77CA"/>
    <w:rPr>
      <w:rFonts w:eastAsiaTheme="majorEastAsia" w:cstheme="majorBidi"/>
      <w:color w:val="595959" w:themeColor="text1" w:themeTint="A6"/>
      <w:spacing w:val="15"/>
      <w:sz w:val="28"/>
      <w:szCs w:val="28"/>
      <w:lang w:val="de-DE" w:eastAsia="en-GB"/>
    </w:rPr>
  </w:style>
  <w:style w:type="character" w:customStyle="1" w:styleId="TitelZchn">
    <w:name w:val="Titel Zchn"/>
    <w:basedOn w:val="Absatz-Standardschriftart"/>
    <w:link w:val="Titel"/>
    <w:uiPriority w:val="10"/>
    <w:rsid w:val="009D77CA"/>
    <w:rPr>
      <w:rFonts w:asciiTheme="majorHAnsi" w:eastAsiaTheme="majorEastAsia" w:hAnsiTheme="majorHAnsi" w:cstheme="majorBidi"/>
      <w:spacing w:val="-10"/>
      <w:kern w:val="28"/>
      <w:sz w:val="56"/>
      <w:szCs w:val="56"/>
      <w:lang w:val="de-DE" w:eastAsia="en-GB"/>
    </w:rPr>
  </w:style>
  <w:style w:type="character" w:styleId="Hervorhebung">
    <w:name w:val="Emphasis"/>
    <w:basedOn w:val="Absatz-Standardschriftart"/>
    <w:uiPriority w:val="20"/>
    <w:qFormat/>
    <w:rsid w:val="00D1197D"/>
    <w:rPr>
      <w:i/>
      <w:iCs/>
    </w:rPr>
  </w:style>
  <w:style w:type="character" w:styleId="Hyperlink">
    <w:name w:val="Hyperlink"/>
    <w:basedOn w:val="Absatz-Standardschriftart"/>
    <w:uiPriority w:val="99"/>
    <w:unhideWhenUsed/>
    <w:rPr>
      <w:color w:val="0000FF" w:themeColor="hyperlink"/>
      <w:u w:val="singl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9C317C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Standard"/>
    <w:next w:val="Textkrper"/>
    <w:qFormat/>
    <w:rsid w:val="009D77CA"/>
    <w:pPr>
      <w:keepNext/>
      <w:spacing w:before="240"/>
    </w:pPr>
    <w:rPr>
      <w:rFonts w:ascii="Carlito" w:eastAsia="Noto Sans SC Regular" w:hAnsi="Carlito" w:cs="Noto Sans"/>
      <w:sz w:val="28"/>
      <w:szCs w:val="28"/>
    </w:rPr>
  </w:style>
  <w:style w:type="paragraph" w:styleId="Textkrper">
    <w:name w:val="Body Text"/>
    <w:basedOn w:val="Standard"/>
    <w:rsid w:val="009D77CA"/>
    <w:pPr>
      <w:spacing w:after="140" w:line="276" w:lineRule="auto"/>
    </w:pPr>
  </w:style>
  <w:style w:type="paragraph" w:styleId="Liste">
    <w:name w:val="List"/>
    <w:basedOn w:val="Textkrper"/>
    <w:rsid w:val="009D77CA"/>
    <w:rPr>
      <w:rFonts w:cs="Noto Sans"/>
    </w:rPr>
  </w:style>
  <w:style w:type="paragraph" w:styleId="Beschriftung">
    <w:name w:val="caption"/>
    <w:basedOn w:val="Standard"/>
    <w:qFormat/>
    <w:rsid w:val="009D77CA"/>
    <w:pPr>
      <w:suppressLineNumbers/>
      <w:spacing w:before="120"/>
    </w:pPr>
    <w:rPr>
      <w:rFonts w:cs="Noto Sans"/>
      <w:i/>
      <w:iCs/>
    </w:rPr>
  </w:style>
  <w:style w:type="paragraph" w:customStyle="1" w:styleId="Index">
    <w:name w:val="Index"/>
    <w:basedOn w:val="Standard"/>
    <w:qFormat/>
    <w:rsid w:val="009D77CA"/>
    <w:pPr>
      <w:suppressLineNumbers/>
    </w:pPr>
    <w:rPr>
      <w:rFonts w:cs="Noto Sans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841CD9"/>
    <w:pPr>
      <w:tabs>
        <w:tab w:val="center" w:pos="4680"/>
        <w:tab w:val="right" w:pos="9360"/>
      </w:tabs>
    </w:pPr>
  </w:style>
  <w:style w:type="paragraph" w:styleId="Standardeinzug">
    <w:name w:val="Normal Indent"/>
    <w:basedOn w:val="Standard"/>
    <w:uiPriority w:val="99"/>
    <w:unhideWhenUsed/>
    <w:qFormat/>
    <w:rsid w:val="00841CD9"/>
    <w:pPr>
      <w:ind w:left="720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9D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9D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ocDefaults">
    <w:name w:val="DocDefaults"/>
    <w:qFormat/>
    <w:pPr>
      <w:spacing w:after="200" w:line="276" w:lineRule="auto"/>
    </w:pPr>
    <w:rPr>
      <w:rFonts w:ascii="Calibri" w:eastAsiaTheme="minorHAnsi" w:hAnsi="Calibri"/>
      <w:lang w:val="en-US"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9C317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erarbeitung">
    <w:name w:val="Revision"/>
    <w:uiPriority w:val="99"/>
    <w:unhideWhenUsed/>
    <w:qFormat/>
    <w:rsid w:val="00514127"/>
  </w:style>
  <w:style w:type="table" w:styleId="Tabellenraster">
    <w:name w:val="Table Grid"/>
    <w:basedOn w:val="NormaleTabelle"/>
    <w:uiPriority w:val="59"/>
    <w:rsid w:val="009D77CA"/>
    <w:pPr>
      <w:suppressAutoHyphens w:val="0"/>
    </w:pPr>
    <w:rPr>
      <w:rFonts w:eastAsiaTheme="minorHAnsi"/>
      <w:lang w:val="de-DE" w:eastAsia="en-US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77CA"/>
    <w:rPr>
      <w:rFonts w:eastAsiaTheme="majorEastAsia" w:cstheme="majorBidi"/>
      <w:color w:val="365F91" w:themeColor="accent1" w:themeShade="BF"/>
      <w:lang w:val="de-DE" w:eastAsia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77CA"/>
    <w:rPr>
      <w:rFonts w:eastAsiaTheme="majorEastAsia" w:cstheme="majorBidi"/>
      <w:i/>
      <w:iCs/>
      <w:color w:val="595959" w:themeColor="text1" w:themeTint="A6"/>
      <w:lang w:val="de-DE" w:eastAsia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77CA"/>
    <w:rPr>
      <w:rFonts w:eastAsiaTheme="majorEastAsia" w:cstheme="majorBidi"/>
      <w:color w:val="595959" w:themeColor="text1" w:themeTint="A6"/>
      <w:lang w:val="de-DE" w:eastAsia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77CA"/>
    <w:rPr>
      <w:rFonts w:eastAsiaTheme="majorEastAsia" w:cstheme="majorBidi"/>
      <w:i/>
      <w:iCs/>
      <w:color w:val="272727" w:themeColor="text1" w:themeTint="D8"/>
      <w:lang w:val="de-DE" w:eastAsia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77CA"/>
    <w:rPr>
      <w:rFonts w:eastAsiaTheme="majorEastAsia" w:cstheme="majorBidi"/>
      <w:color w:val="272727" w:themeColor="text1" w:themeTint="D8"/>
      <w:lang w:val="de-DE" w:eastAsia="en-GB"/>
    </w:rPr>
  </w:style>
  <w:style w:type="paragraph" w:styleId="NurText">
    <w:name w:val="Plain Text"/>
    <w:basedOn w:val="Standard"/>
    <w:link w:val="NurTextZchn"/>
    <w:semiHidden/>
    <w:qFormat/>
    <w:rsid w:val="009D77CA"/>
    <w:rPr>
      <w:rFonts w:ascii="Courier New" w:hAnsi="Courier New" w:cs="Courier New"/>
    </w:rPr>
  </w:style>
  <w:style w:type="character" w:customStyle="1" w:styleId="NurTextZchn">
    <w:name w:val="Nur Text Zchn"/>
    <w:basedOn w:val="Absatz-Standardschriftart"/>
    <w:link w:val="NurText"/>
    <w:semiHidden/>
    <w:rsid w:val="006C5539"/>
    <w:rPr>
      <w:rFonts w:ascii="Courier New" w:eastAsia="Times New Roman" w:hAnsi="Courier New" w:cs="Courier New"/>
      <w:lang w:val="de-DE" w:eastAsia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9D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77CA"/>
    <w:rPr>
      <w:rFonts w:eastAsia="Times New Roman"/>
      <w:i/>
      <w:iCs/>
      <w:color w:val="404040" w:themeColor="text1" w:themeTint="BF"/>
      <w:lang w:val="de-DE" w:eastAsia="en-GB"/>
    </w:rPr>
  </w:style>
  <w:style w:type="paragraph" w:styleId="Listenabsatz">
    <w:name w:val="List Paragraph"/>
    <w:basedOn w:val="Standard"/>
    <w:uiPriority w:val="34"/>
    <w:qFormat/>
    <w:rsid w:val="009D77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77CA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77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77CA"/>
    <w:rPr>
      <w:rFonts w:eastAsia="Times New Roman"/>
      <w:i/>
      <w:iCs/>
      <w:color w:val="365F91" w:themeColor="accent1" w:themeShade="BF"/>
      <w:lang w:val="de-DE" w:eastAsia="en-GB"/>
    </w:rPr>
  </w:style>
  <w:style w:type="character" w:styleId="IntensiverVerweis">
    <w:name w:val="Intense Reference"/>
    <w:basedOn w:val="Absatz-Standardschriftart"/>
    <w:uiPriority w:val="32"/>
    <w:qFormat/>
    <w:rsid w:val="009D77CA"/>
    <w:rPr>
      <w:b/>
      <w:bCs/>
      <w:smallCaps/>
      <w:color w:val="365F91" w:themeColor="accent1" w:themeShade="BF"/>
      <w:spacing w:val="5"/>
    </w:rPr>
  </w:style>
  <w:style w:type="paragraph" w:customStyle="1" w:styleId="DraCorstandard">
    <w:name w:val="DraCor standard"/>
    <w:qFormat/>
    <w:rsid w:val="009D77CA"/>
    <w:pPr>
      <w:suppressAutoHyphens w:val="0"/>
      <w:spacing w:after="120" w:line="360" w:lineRule="auto"/>
    </w:pPr>
    <w:rPr>
      <w:rFonts w:ascii="Times New Roman" w:eastAsiaTheme="minorHAnsi" w:hAnsi="Times New Roman" w:cs="Times New Roman"/>
      <w:kern w:val="2"/>
      <w:sz w:val="24"/>
      <w:szCs w:val="20"/>
      <w:lang w:val="la-Latn" w:eastAsia="en-US"/>
      <w14:ligatures w14:val="standardContextual"/>
    </w:rPr>
  </w:style>
  <w:style w:type="paragraph" w:customStyle="1" w:styleId="DraCormetadata">
    <w:name w:val="DraCor metadata"/>
    <w:qFormat/>
    <w:rsid w:val="009D77CA"/>
    <w:pPr>
      <w:suppressAutoHyphens w:val="0"/>
      <w:spacing w:line="360" w:lineRule="auto"/>
    </w:pPr>
    <w:rPr>
      <w:rFonts w:ascii="Arial" w:eastAsiaTheme="minorHAnsi" w:hAnsi="Arial" w:cs="Times New Roman"/>
      <w:kern w:val="2"/>
      <w:sz w:val="24"/>
      <w:szCs w:val="20"/>
      <w:lang w:val="la-Latn" w:eastAsia="en-US"/>
      <w14:ligatures w14:val="standardContextual"/>
    </w:rPr>
  </w:style>
  <w:style w:type="paragraph" w:customStyle="1" w:styleId="DraCoradditions">
    <w:name w:val="DraCor additions"/>
    <w:qFormat/>
    <w:rsid w:val="009D77CA"/>
    <w:pPr>
      <w:suppressAutoHyphens w:val="0"/>
      <w:spacing w:after="120" w:line="360" w:lineRule="auto"/>
    </w:pPr>
    <w:rPr>
      <w:rFonts w:ascii="Arial" w:eastAsiaTheme="minorHAnsi" w:hAnsi="Arial" w:cs="Times New Roman"/>
      <w:color w:val="0099FF"/>
      <w:kern w:val="2"/>
      <w:sz w:val="24"/>
      <w:szCs w:val="20"/>
      <w:lang w:val="en-GB" w:eastAsia="en-US"/>
      <w14:ligatures w14:val="standardContextual"/>
    </w:rPr>
  </w:style>
  <w:style w:type="paragraph" w:customStyle="1" w:styleId="DraCorhead">
    <w:name w:val="DraCor head"/>
    <w:qFormat/>
    <w:rsid w:val="009D77CA"/>
    <w:pPr>
      <w:suppressAutoHyphens w:val="0"/>
      <w:spacing w:after="120" w:line="360" w:lineRule="auto"/>
    </w:pPr>
    <w:rPr>
      <w:rFonts w:ascii="Arial" w:eastAsiaTheme="minorHAnsi" w:hAnsi="Arial" w:cs="Times New Roman"/>
      <w:color w:val="A74FFF"/>
      <w:kern w:val="2"/>
      <w:sz w:val="28"/>
      <w:szCs w:val="20"/>
      <w:lang w:val="la-Latn" w:eastAsia="en-US"/>
      <w14:ligatures w14:val="standardContextual"/>
    </w:rPr>
  </w:style>
  <w:style w:type="character" w:customStyle="1" w:styleId="DraCorcharactername">
    <w:name w:val="DraCor character name"/>
    <w:uiPriority w:val="1"/>
    <w:qFormat/>
    <w:rsid w:val="009D77CA"/>
    <w:rPr>
      <w:rFonts w:ascii="Arial" w:hAnsi="Arial"/>
      <w:noProof w:val="0"/>
      <w:color w:val="FF3B3B"/>
      <w:sz w:val="24"/>
      <w:lang w:val="la-Latn"/>
    </w:rPr>
  </w:style>
  <w:style w:type="character" w:customStyle="1" w:styleId="DraCorroledescription">
    <w:name w:val="DraCor role description"/>
    <w:uiPriority w:val="1"/>
    <w:qFormat/>
    <w:rsid w:val="009D77CA"/>
    <w:rPr>
      <w:rFonts w:ascii="Arial" w:hAnsi="Arial"/>
      <w:noProof w:val="0"/>
      <w:color w:val="D09E00"/>
      <w:sz w:val="24"/>
      <w:lang w:val="la-Latn"/>
    </w:rPr>
  </w:style>
  <w:style w:type="character" w:customStyle="1" w:styleId="DraCorstagedirectionsetc">
    <w:name w:val="DraCor stage directions etc."/>
    <w:uiPriority w:val="1"/>
    <w:qFormat/>
    <w:rsid w:val="009D77CA"/>
    <w:rPr>
      <w:rFonts w:ascii="Arial" w:hAnsi="Arial"/>
      <w:noProof w:val="0"/>
      <w:color w:val="EE7700"/>
      <w:sz w:val="24"/>
      <w:lang w:val="la-Latn"/>
    </w:rPr>
  </w:style>
  <w:style w:type="character" w:customStyle="1" w:styleId="DraCorspeakerattribution">
    <w:name w:val="DraCor speaker attribution"/>
    <w:uiPriority w:val="1"/>
    <w:qFormat/>
    <w:rsid w:val="009D77CA"/>
    <w:rPr>
      <w:rFonts w:ascii="Arial" w:hAnsi="Arial"/>
      <w:noProof w:val="0"/>
      <w:color w:val="00C800"/>
      <w:sz w:val="24"/>
      <w:lang w:val="la-Latn"/>
    </w:rPr>
  </w:style>
  <w:style w:type="character" w:customStyle="1" w:styleId="DraCorforeignlanguage">
    <w:name w:val="DraCor foreign language"/>
    <w:uiPriority w:val="1"/>
    <w:qFormat/>
    <w:rsid w:val="009D77CA"/>
    <w:rPr>
      <w:rFonts w:ascii="Arial" w:hAnsi="Arial"/>
      <w:noProof w:val="0"/>
      <w:color w:val="15C0DD"/>
      <w:sz w:val="24"/>
      <w:lang w:val="la-Latn"/>
    </w:rPr>
  </w:style>
  <w:style w:type="character" w:customStyle="1" w:styleId="DraCorlinenumber">
    <w:name w:val="DraCor line number"/>
    <w:uiPriority w:val="1"/>
    <w:qFormat/>
    <w:rsid w:val="009D77CA"/>
    <w:rPr>
      <w:rFonts w:ascii="Arial" w:hAnsi="Arial"/>
      <w:noProof w:val="0"/>
      <w:color w:val="00C49F"/>
      <w:sz w:val="24"/>
      <w:lang w:val="la-Latn"/>
    </w:rPr>
  </w:style>
  <w:style w:type="character" w:customStyle="1" w:styleId="DraCormarkversepart">
    <w:name w:val="DraCor mark verse part"/>
    <w:basedOn w:val="Absatz-Standardschriftart"/>
    <w:uiPriority w:val="1"/>
    <w:qFormat/>
    <w:rsid w:val="009D77CA"/>
    <w:rPr>
      <w:noProof w:val="0"/>
      <w:color w:val="FF00FF"/>
      <w:lang w:val="en-GB"/>
    </w:rPr>
  </w:style>
  <w:style w:type="character" w:customStyle="1" w:styleId="DraCorpagebeginning">
    <w:name w:val="DraCor page beginning"/>
    <w:uiPriority w:val="1"/>
    <w:qFormat/>
    <w:rsid w:val="009D77CA"/>
    <w:rPr>
      <w:rFonts w:ascii="Arial" w:hAnsi="Arial"/>
      <w:noProof w:val="0"/>
      <w:color w:val="4BACC6" w:themeColor="accent5"/>
      <w:sz w:val="24"/>
      <w:lang w:val="la-La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lia\OneDrive\Desktop\NeoLatDraCor-stylesheet.dotx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5F872F-8FFF-45E5-9880-E949BDFEE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NeoLatDraCor-stylesheet.dotx</Template>
  <TotalTime>0</TotalTime>
  <Pages>50</Pages>
  <Words>6441</Words>
  <Characters>36715</Characters>
  <Application>Microsoft Office Word</Application>
  <DocSecurity>0</DocSecurity>
  <Lines>305</Lines>
  <Paragraphs>86</Paragraphs>
  <ScaleCrop>false</ScaleCrop>
  <Company/>
  <LinksUpToDate>false</LinksUpToDate>
  <CharactersWithSpaces>43070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Boers</dc:creator>
  <dc:description/>
  <cp:lastModifiedBy>Julia J. Beine</cp:lastModifiedBy>
  <cp:revision>65</cp:revision>
  <dcterms:created xsi:type="dcterms:W3CDTF">2024-11-24T08:01:00Z</dcterms:created>
  <dcterms:modified xsi:type="dcterms:W3CDTF">2026-02-07T17:00:00Z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7ffb0210-29f2-47c5-b6dd-138789a6bdcc</vt:lpwstr>
  </property>
</Properties>
</file>