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39" w:type="dxa"/>
        <w:tblLook w:val="04A0" w:firstRow="1" w:lastRow="0" w:firstColumn="1" w:lastColumn="0" w:noHBand="0" w:noVBand="1"/>
      </w:tblPr>
      <w:tblGrid>
        <w:gridCol w:w="3009"/>
        <w:gridCol w:w="6630"/>
      </w:tblGrid>
      <w:tr w:rsidR="00776B01" w14:paraId="6C759352" w14:textId="77777777" w:rsidTr="0021208F">
        <w:tc>
          <w:tcPr>
            <w:tcW w:w="2835" w:type="dxa"/>
          </w:tcPr>
          <w:p w14:paraId="49F4A350" w14:textId="77777777" w:rsidR="00776B01" w:rsidRDefault="00776B01" w:rsidP="0021208F">
            <w:pPr>
              <w:pStyle w:val="DraCormetadata"/>
            </w:pPr>
            <w:r>
              <w:t>Metadata type</w:t>
            </w:r>
          </w:p>
        </w:tc>
        <w:tc>
          <w:tcPr>
            <w:tcW w:w="3969" w:type="dxa"/>
          </w:tcPr>
          <w:p w14:paraId="492A07AF" w14:textId="77777777" w:rsidR="00776B01" w:rsidRDefault="00776B01" w:rsidP="0021208F">
            <w:pPr>
              <w:pStyle w:val="DraCormetadata"/>
            </w:pPr>
            <w:r>
              <w:t>Metadata</w:t>
            </w:r>
          </w:p>
        </w:tc>
      </w:tr>
      <w:tr w:rsidR="00776B01" w14:paraId="79818579" w14:textId="77777777" w:rsidTr="0021208F">
        <w:tc>
          <w:tcPr>
            <w:tcW w:w="2835" w:type="dxa"/>
          </w:tcPr>
          <w:p w14:paraId="75A1AD51" w14:textId="77777777" w:rsidR="00776B01" w:rsidRDefault="00776B01" w:rsidP="0021208F">
            <w:pPr>
              <w:pStyle w:val="DraCormetadata"/>
            </w:pPr>
            <w:r>
              <w:t>Work title</w:t>
            </w:r>
          </w:p>
        </w:tc>
        <w:tc>
          <w:tcPr>
            <w:tcW w:w="3969" w:type="dxa"/>
          </w:tcPr>
          <w:p w14:paraId="5682F86E" w14:textId="4DD0F27C" w:rsidR="00776B01" w:rsidRDefault="00295196" w:rsidP="00295196">
            <w:pPr>
              <w:pStyle w:val="DraCormetadata"/>
            </w:pPr>
            <w:r>
              <w:t>Carcer Babylonius</w:t>
            </w:r>
            <w:r>
              <w:t xml:space="preserve">. </w:t>
            </w:r>
            <w:r>
              <w:t>Tragaedia sacra</w:t>
            </w:r>
          </w:p>
        </w:tc>
      </w:tr>
      <w:tr w:rsidR="00776B01" w14:paraId="01AC4880" w14:textId="77777777" w:rsidTr="0021208F">
        <w:tc>
          <w:tcPr>
            <w:tcW w:w="2835" w:type="dxa"/>
          </w:tcPr>
          <w:p w14:paraId="78EA7A46" w14:textId="77777777" w:rsidR="00776B01" w:rsidRDefault="00776B01" w:rsidP="0021208F">
            <w:pPr>
              <w:pStyle w:val="DraCormetadata"/>
            </w:pPr>
            <w:r>
              <w:t>Work Wikidata ID</w:t>
            </w:r>
          </w:p>
        </w:tc>
        <w:tc>
          <w:tcPr>
            <w:tcW w:w="3969" w:type="dxa"/>
          </w:tcPr>
          <w:p w14:paraId="5661D16E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18599805" w14:textId="77777777" w:rsidTr="0021208F">
        <w:tc>
          <w:tcPr>
            <w:tcW w:w="2835" w:type="dxa"/>
          </w:tcPr>
          <w:p w14:paraId="4965FA51" w14:textId="77777777" w:rsidR="00776B01" w:rsidRDefault="00776B01" w:rsidP="0021208F">
            <w:pPr>
              <w:pStyle w:val="DraCormetadata"/>
            </w:pPr>
            <w:r>
              <w:t>Genre</w:t>
            </w:r>
          </w:p>
        </w:tc>
        <w:tc>
          <w:tcPr>
            <w:tcW w:w="3969" w:type="dxa"/>
          </w:tcPr>
          <w:p w14:paraId="6840C885" w14:textId="77777777" w:rsidR="00776B01" w:rsidRDefault="00776B01" w:rsidP="0021208F">
            <w:pPr>
              <w:pStyle w:val="DraCormetadata"/>
            </w:pPr>
            <w:r>
              <w:t>tragedy</w:t>
            </w:r>
          </w:p>
        </w:tc>
      </w:tr>
      <w:tr w:rsidR="00776B01" w14:paraId="5B1A5840" w14:textId="77777777" w:rsidTr="0021208F">
        <w:tc>
          <w:tcPr>
            <w:tcW w:w="2835" w:type="dxa"/>
          </w:tcPr>
          <w:p w14:paraId="4029BB67" w14:textId="77777777" w:rsidR="00776B01" w:rsidRDefault="00776B01" w:rsidP="0021208F">
            <w:pPr>
              <w:pStyle w:val="DraCormetadata"/>
            </w:pPr>
            <w:r>
              <w:t>Genre Wikidata ID</w:t>
            </w:r>
          </w:p>
        </w:tc>
        <w:tc>
          <w:tcPr>
            <w:tcW w:w="3969" w:type="dxa"/>
          </w:tcPr>
          <w:p w14:paraId="1C07321E" w14:textId="77777777" w:rsidR="00776B01" w:rsidRDefault="00776B01" w:rsidP="0021208F">
            <w:pPr>
              <w:pStyle w:val="DraCormetadata"/>
            </w:pPr>
            <w:r w:rsidRPr="00346D8A">
              <w:t>Q80930</w:t>
            </w:r>
          </w:p>
        </w:tc>
      </w:tr>
      <w:tr w:rsidR="00776B01" w14:paraId="2396CE53" w14:textId="77777777" w:rsidTr="0021208F">
        <w:tc>
          <w:tcPr>
            <w:tcW w:w="2835" w:type="dxa"/>
          </w:tcPr>
          <w:p w14:paraId="1CB887AA" w14:textId="77777777" w:rsidR="00776B01" w:rsidRDefault="00776B01" w:rsidP="0021208F">
            <w:pPr>
              <w:pStyle w:val="DraCormetadata"/>
            </w:pPr>
            <w:r>
              <w:t>Region</w:t>
            </w:r>
          </w:p>
        </w:tc>
        <w:tc>
          <w:tcPr>
            <w:tcW w:w="3969" w:type="dxa"/>
          </w:tcPr>
          <w:p w14:paraId="6E393443" w14:textId="77777777" w:rsidR="00776B01" w:rsidRDefault="00776B01" w:rsidP="0021208F">
            <w:pPr>
              <w:pStyle w:val="DraCormetadata"/>
            </w:pPr>
            <w:r w:rsidRPr="00631396">
              <w:t>Spanish Netherlands</w:t>
            </w:r>
          </w:p>
        </w:tc>
      </w:tr>
      <w:tr w:rsidR="00776B01" w14:paraId="77252F03" w14:textId="77777777" w:rsidTr="0021208F">
        <w:tc>
          <w:tcPr>
            <w:tcW w:w="2835" w:type="dxa"/>
          </w:tcPr>
          <w:p w14:paraId="6B7613DA" w14:textId="77777777" w:rsidR="00776B01" w:rsidRDefault="00776B01" w:rsidP="0021208F">
            <w:pPr>
              <w:pStyle w:val="DraCormetadata"/>
            </w:pPr>
            <w:r>
              <w:t>Region Wikidata ID</w:t>
            </w:r>
          </w:p>
        </w:tc>
        <w:tc>
          <w:tcPr>
            <w:tcW w:w="3969" w:type="dxa"/>
          </w:tcPr>
          <w:p w14:paraId="2BE479E6" w14:textId="77777777" w:rsidR="00776B01" w:rsidRDefault="00776B01" w:rsidP="0021208F">
            <w:pPr>
              <w:pStyle w:val="DraCormetadata"/>
            </w:pPr>
            <w:r w:rsidRPr="00AE159E">
              <w:t>Q622783</w:t>
            </w:r>
          </w:p>
        </w:tc>
      </w:tr>
      <w:tr w:rsidR="00776B01" w14:paraId="0529840E" w14:textId="77777777" w:rsidTr="0021208F">
        <w:tc>
          <w:tcPr>
            <w:tcW w:w="2835" w:type="dxa"/>
          </w:tcPr>
          <w:p w14:paraId="68898AB6" w14:textId="77777777" w:rsidR="00776B01" w:rsidRDefault="00776B01" w:rsidP="0021208F">
            <w:pPr>
              <w:pStyle w:val="DraCormetadata"/>
            </w:pPr>
            <w:r>
              <w:t>Printed</w:t>
            </w:r>
          </w:p>
        </w:tc>
        <w:tc>
          <w:tcPr>
            <w:tcW w:w="3969" w:type="dxa"/>
          </w:tcPr>
          <w:p w14:paraId="7F9B556F" w14:textId="2CB1BD70" w:rsidR="00776B01" w:rsidRDefault="00776B01" w:rsidP="0021208F">
            <w:pPr>
              <w:pStyle w:val="DraCormetadata"/>
            </w:pPr>
            <w:r>
              <w:t>16</w:t>
            </w:r>
            <w:r w:rsidR="005B1C41">
              <w:t>10</w:t>
            </w:r>
          </w:p>
        </w:tc>
      </w:tr>
      <w:tr w:rsidR="00776B01" w14:paraId="0EA64A71" w14:textId="77777777" w:rsidTr="0021208F">
        <w:tc>
          <w:tcPr>
            <w:tcW w:w="2835" w:type="dxa"/>
          </w:tcPr>
          <w:p w14:paraId="24BBC2F6" w14:textId="77777777" w:rsidR="00776B01" w:rsidRDefault="00776B01" w:rsidP="0021208F">
            <w:pPr>
              <w:pStyle w:val="DraCormetadata"/>
            </w:pPr>
            <w:r>
              <w:t>Premiered</w:t>
            </w:r>
          </w:p>
        </w:tc>
        <w:tc>
          <w:tcPr>
            <w:tcW w:w="3969" w:type="dxa"/>
          </w:tcPr>
          <w:p w14:paraId="523321D8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3F3F5753" w14:textId="77777777" w:rsidTr="0021208F">
        <w:tc>
          <w:tcPr>
            <w:tcW w:w="2835" w:type="dxa"/>
          </w:tcPr>
          <w:p w14:paraId="1C8284E7" w14:textId="77777777" w:rsidR="00776B01" w:rsidRDefault="00776B01" w:rsidP="0021208F">
            <w:pPr>
              <w:pStyle w:val="DraCormetadata"/>
            </w:pPr>
            <w:r>
              <w:t>Written</w:t>
            </w:r>
          </w:p>
        </w:tc>
        <w:tc>
          <w:tcPr>
            <w:tcW w:w="3969" w:type="dxa"/>
          </w:tcPr>
          <w:p w14:paraId="56316011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60451884" w14:textId="77777777" w:rsidTr="0021208F">
        <w:tc>
          <w:tcPr>
            <w:tcW w:w="2835" w:type="dxa"/>
          </w:tcPr>
          <w:p w14:paraId="7C05DB3F" w14:textId="77777777" w:rsidR="00776B01" w:rsidRDefault="00776B01" w:rsidP="0021208F">
            <w:pPr>
              <w:pStyle w:val="DraCormetadata"/>
            </w:pPr>
            <w:r>
              <w:t>Author</w:t>
            </w:r>
          </w:p>
        </w:tc>
        <w:tc>
          <w:tcPr>
            <w:tcW w:w="3969" w:type="dxa"/>
          </w:tcPr>
          <w:p w14:paraId="07B906C3" w14:textId="77777777" w:rsidR="00776B01" w:rsidRDefault="00776B01" w:rsidP="0021208F">
            <w:pPr>
              <w:pStyle w:val="DraCormetadata"/>
            </w:pPr>
            <w:r>
              <w:t>Jacobus Cornelius Lummenaeus a Marca</w:t>
            </w:r>
          </w:p>
        </w:tc>
      </w:tr>
      <w:tr w:rsidR="00776B01" w14:paraId="61B18250" w14:textId="77777777" w:rsidTr="0021208F">
        <w:tc>
          <w:tcPr>
            <w:tcW w:w="2835" w:type="dxa"/>
          </w:tcPr>
          <w:p w14:paraId="55CA6A33" w14:textId="77777777" w:rsidR="00776B01" w:rsidRDefault="00776B01" w:rsidP="0021208F">
            <w:pPr>
              <w:pStyle w:val="DraCormetadata"/>
            </w:pPr>
            <w:r>
              <w:t>Author Wikidata ID</w:t>
            </w:r>
          </w:p>
        </w:tc>
        <w:tc>
          <w:tcPr>
            <w:tcW w:w="3969" w:type="dxa"/>
          </w:tcPr>
          <w:p w14:paraId="51591618" w14:textId="77777777" w:rsidR="00776B01" w:rsidRDefault="00776B01" w:rsidP="0021208F">
            <w:pPr>
              <w:pStyle w:val="DraCormetadata"/>
            </w:pPr>
            <w:r w:rsidRPr="00771B72">
              <w:t>Q112481178</w:t>
            </w:r>
          </w:p>
        </w:tc>
      </w:tr>
      <w:tr w:rsidR="00776B01" w14:paraId="66176699" w14:textId="77777777" w:rsidTr="0021208F">
        <w:tc>
          <w:tcPr>
            <w:tcW w:w="2835" w:type="dxa"/>
          </w:tcPr>
          <w:p w14:paraId="71E130F8" w14:textId="77777777" w:rsidR="00776B01" w:rsidRDefault="00776B01" w:rsidP="0021208F">
            <w:pPr>
              <w:pStyle w:val="DraCormetadata"/>
            </w:pPr>
            <w:r>
              <w:t>Author GND ID</w:t>
            </w:r>
          </w:p>
        </w:tc>
        <w:tc>
          <w:tcPr>
            <w:tcW w:w="3969" w:type="dxa"/>
          </w:tcPr>
          <w:p w14:paraId="6720883C" w14:textId="77777777" w:rsidR="00776B01" w:rsidRDefault="00776B01" w:rsidP="0021208F">
            <w:pPr>
              <w:pStyle w:val="DraCormetadata"/>
            </w:pPr>
            <w:r w:rsidRPr="00E53D13">
              <w:t>131814397</w:t>
            </w:r>
          </w:p>
        </w:tc>
      </w:tr>
      <w:tr w:rsidR="00776B01" w14:paraId="48B4BB39" w14:textId="77777777" w:rsidTr="0021208F">
        <w:tc>
          <w:tcPr>
            <w:tcW w:w="2835" w:type="dxa"/>
          </w:tcPr>
          <w:p w14:paraId="2AC7DEA4" w14:textId="77777777" w:rsidR="00776B01" w:rsidRDefault="00776B01" w:rsidP="0021208F">
            <w:pPr>
              <w:pStyle w:val="DraCormetadata"/>
            </w:pPr>
            <w:r>
              <w:t>Editor(s) of the source critical edition or source online edition</w:t>
            </w:r>
          </w:p>
        </w:tc>
        <w:tc>
          <w:tcPr>
            <w:tcW w:w="3969" w:type="dxa"/>
          </w:tcPr>
          <w:p w14:paraId="50B4F200" w14:textId="77777777" w:rsidR="00776B01" w:rsidRDefault="00776B01" w:rsidP="0021208F">
            <w:pPr>
              <w:pStyle w:val="DraCormetadata"/>
            </w:pPr>
            <w:r>
              <w:t>Jan Bloemendal</w:t>
            </w:r>
          </w:p>
        </w:tc>
      </w:tr>
      <w:tr w:rsidR="00776B01" w14:paraId="7DA1FF7A" w14:textId="77777777" w:rsidTr="0021208F">
        <w:tc>
          <w:tcPr>
            <w:tcW w:w="2835" w:type="dxa"/>
          </w:tcPr>
          <w:p w14:paraId="587F4FA6" w14:textId="77777777" w:rsidR="00776B01" w:rsidRDefault="00776B01" w:rsidP="0021208F">
            <w:pPr>
              <w:pStyle w:val="DraCormetadata"/>
            </w:pPr>
            <w:r>
              <w:t>Transcribed under the supervision of</w:t>
            </w:r>
          </w:p>
        </w:tc>
        <w:tc>
          <w:tcPr>
            <w:tcW w:w="3969" w:type="dxa"/>
          </w:tcPr>
          <w:p w14:paraId="271F7A42" w14:textId="6B8A4EE6" w:rsidR="00776B01" w:rsidRDefault="00F81699" w:rsidP="0021208F">
            <w:pPr>
              <w:pStyle w:val="DraCormetadata"/>
            </w:pPr>
            <w:r>
              <w:t>/</w:t>
            </w:r>
          </w:p>
        </w:tc>
      </w:tr>
      <w:tr w:rsidR="00776B01" w14:paraId="6CF9867A" w14:textId="77777777" w:rsidTr="0021208F">
        <w:tc>
          <w:tcPr>
            <w:tcW w:w="2835" w:type="dxa"/>
          </w:tcPr>
          <w:p w14:paraId="4AD2F2CA" w14:textId="77777777" w:rsidR="00776B01" w:rsidRDefault="00776B01" w:rsidP="0021208F">
            <w:pPr>
              <w:pStyle w:val="DraCormetadata"/>
            </w:pPr>
            <w:r>
              <w:t>Transcribed by</w:t>
            </w:r>
          </w:p>
        </w:tc>
        <w:tc>
          <w:tcPr>
            <w:tcW w:w="3969" w:type="dxa"/>
          </w:tcPr>
          <w:p w14:paraId="19B918CF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116CA1DC" w14:textId="77777777" w:rsidTr="0021208F">
        <w:tc>
          <w:tcPr>
            <w:tcW w:w="2835" w:type="dxa"/>
          </w:tcPr>
          <w:p w14:paraId="3BA8E8E3" w14:textId="77777777" w:rsidR="00776B01" w:rsidRDefault="00776B01" w:rsidP="0021208F">
            <w:pPr>
              <w:pStyle w:val="DraCormetadata"/>
            </w:pPr>
            <w:r>
              <w:t>Transcription software</w:t>
            </w:r>
          </w:p>
        </w:tc>
        <w:tc>
          <w:tcPr>
            <w:tcW w:w="3969" w:type="dxa"/>
          </w:tcPr>
          <w:p w14:paraId="59FB1BF6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50D3DD75" w14:textId="77777777" w:rsidTr="0021208F">
        <w:tc>
          <w:tcPr>
            <w:tcW w:w="2835" w:type="dxa"/>
          </w:tcPr>
          <w:p w14:paraId="0F8A2135" w14:textId="77777777" w:rsidR="00776B01" w:rsidRDefault="00776B01" w:rsidP="0021208F">
            <w:pPr>
              <w:pStyle w:val="DraCormetadata"/>
            </w:pPr>
            <w:r>
              <w:t>Converted to TEI under the supervision of</w:t>
            </w:r>
          </w:p>
        </w:tc>
        <w:tc>
          <w:tcPr>
            <w:tcW w:w="3969" w:type="dxa"/>
          </w:tcPr>
          <w:p w14:paraId="4128AF24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6AE92C7D" w14:textId="77777777" w:rsidTr="0021208F">
        <w:tc>
          <w:tcPr>
            <w:tcW w:w="2835" w:type="dxa"/>
          </w:tcPr>
          <w:p w14:paraId="6AE3A220" w14:textId="77777777" w:rsidR="00776B01" w:rsidRDefault="00776B01" w:rsidP="0021208F">
            <w:pPr>
              <w:pStyle w:val="DraCormetadata"/>
            </w:pPr>
            <w:r>
              <w:t>Converted to TEI by</w:t>
            </w:r>
          </w:p>
        </w:tc>
        <w:tc>
          <w:tcPr>
            <w:tcW w:w="3969" w:type="dxa"/>
          </w:tcPr>
          <w:p w14:paraId="39CF908C" w14:textId="77777777" w:rsidR="00776B01" w:rsidRDefault="00776B01" w:rsidP="0021208F">
            <w:pPr>
              <w:pStyle w:val="DraCormetadata"/>
            </w:pPr>
            <w:r>
              <w:t>Julia Jennifer Beine</w:t>
            </w:r>
          </w:p>
        </w:tc>
      </w:tr>
      <w:tr w:rsidR="00776B01" w14:paraId="0BF61FEE" w14:textId="77777777" w:rsidTr="0021208F">
        <w:tc>
          <w:tcPr>
            <w:tcW w:w="2835" w:type="dxa"/>
          </w:tcPr>
          <w:p w14:paraId="0E5CAB41" w14:textId="77777777" w:rsidR="00776B01" w:rsidRDefault="00776B01" w:rsidP="0021208F">
            <w:pPr>
              <w:pStyle w:val="DraCormetadata"/>
            </w:pPr>
            <w:r>
              <w:t>Institution</w:t>
            </w:r>
          </w:p>
        </w:tc>
        <w:tc>
          <w:tcPr>
            <w:tcW w:w="3969" w:type="dxa"/>
          </w:tcPr>
          <w:p w14:paraId="14228933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4D17CC87" w14:textId="77777777" w:rsidTr="0021208F">
        <w:tc>
          <w:tcPr>
            <w:tcW w:w="2835" w:type="dxa"/>
          </w:tcPr>
          <w:p w14:paraId="7C339BFD" w14:textId="77777777" w:rsidR="00776B01" w:rsidRDefault="00776B01" w:rsidP="0021208F">
            <w:pPr>
              <w:pStyle w:val="DraCormetadata"/>
            </w:pPr>
            <w:r>
              <w:t>Funding organisation or institution</w:t>
            </w:r>
          </w:p>
        </w:tc>
        <w:tc>
          <w:tcPr>
            <w:tcW w:w="3969" w:type="dxa"/>
          </w:tcPr>
          <w:p w14:paraId="62F43165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6C1AF35D" w14:textId="77777777" w:rsidTr="0021208F">
        <w:tc>
          <w:tcPr>
            <w:tcW w:w="2835" w:type="dxa"/>
          </w:tcPr>
          <w:p w14:paraId="250E32E8" w14:textId="77777777" w:rsidR="00776B01" w:rsidRDefault="00776B01" w:rsidP="0021208F">
            <w:pPr>
              <w:pStyle w:val="DraCormetadata"/>
            </w:pPr>
            <w:r>
              <w:t>Funding line</w:t>
            </w:r>
          </w:p>
        </w:tc>
        <w:tc>
          <w:tcPr>
            <w:tcW w:w="3969" w:type="dxa"/>
          </w:tcPr>
          <w:p w14:paraId="2CC3BC48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55CD1C93" w14:textId="77777777" w:rsidTr="0021208F">
        <w:tc>
          <w:tcPr>
            <w:tcW w:w="2835" w:type="dxa"/>
          </w:tcPr>
          <w:p w14:paraId="60F7357D" w14:textId="77777777" w:rsidR="00776B01" w:rsidRDefault="00776B01" w:rsidP="0021208F">
            <w:pPr>
              <w:pStyle w:val="DraCormetadata"/>
            </w:pPr>
            <w:r>
              <w:t>Publisher</w:t>
            </w:r>
          </w:p>
        </w:tc>
        <w:tc>
          <w:tcPr>
            <w:tcW w:w="3969" w:type="dxa"/>
          </w:tcPr>
          <w:p w14:paraId="06CBDC3F" w14:textId="77777777" w:rsidR="00776B01" w:rsidRDefault="00776B01" w:rsidP="0021208F">
            <w:pPr>
              <w:pStyle w:val="DraCormetadata"/>
            </w:pPr>
            <w:r>
              <w:t>DraCor</w:t>
            </w:r>
          </w:p>
        </w:tc>
      </w:tr>
      <w:tr w:rsidR="00776B01" w14:paraId="2A354678" w14:textId="77777777" w:rsidTr="0021208F">
        <w:tc>
          <w:tcPr>
            <w:tcW w:w="2835" w:type="dxa"/>
          </w:tcPr>
          <w:p w14:paraId="38CE1C61" w14:textId="77777777" w:rsidR="00776B01" w:rsidRDefault="00776B01" w:rsidP="0021208F">
            <w:pPr>
              <w:pStyle w:val="DraCormetadata"/>
            </w:pPr>
            <w:r>
              <w:t>Licence of the TEI file</w:t>
            </w:r>
          </w:p>
        </w:tc>
        <w:tc>
          <w:tcPr>
            <w:tcW w:w="3969" w:type="dxa"/>
          </w:tcPr>
          <w:p w14:paraId="56237B12" w14:textId="77777777" w:rsidR="00776B01" w:rsidRDefault="00776B01" w:rsidP="0021208F">
            <w:pPr>
              <w:pStyle w:val="DraCormetadata"/>
            </w:pPr>
            <w:r>
              <w:t>CC0 1.0</w:t>
            </w:r>
          </w:p>
        </w:tc>
      </w:tr>
      <w:tr w:rsidR="00776B01" w14:paraId="24AC8A82" w14:textId="77777777" w:rsidTr="0021208F">
        <w:tc>
          <w:tcPr>
            <w:tcW w:w="2835" w:type="dxa"/>
          </w:tcPr>
          <w:p w14:paraId="58DD36C5" w14:textId="77777777" w:rsidR="00776B01" w:rsidRDefault="00776B01" w:rsidP="0021208F">
            <w:pPr>
              <w:pStyle w:val="DraCormetadata"/>
            </w:pPr>
            <w:r>
              <w:t>Copyright of the source text edition</w:t>
            </w:r>
          </w:p>
        </w:tc>
        <w:tc>
          <w:tcPr>
            <w:tcW w:w="3969" w:type="dxa"/>
          </w:tcPr>
          <w:p w14:paraId="398B00DA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58A8BB94" w14:textId="77777777" w:rsidTr="0021208F">
        <w:tc>
          <w:tcPr>
            <w:tcW w:w="2835" w:type="dxa"/>
          </w:tcPr>
          <w:p w14:paraId="0A4A5281" w14:textId="77777777" w:rsidR="00776B01" w:rsidRDefault="00776B01" w:rsidP="0021208F">
            <w:pPr>
              <w:pStyle w:val="DraCormetadata"/>
            </w:pPr>
            <w:r>
              <w:lastRenderedPageBreak/>
              <w:t>Source text edition</w:t>
            </w:r>
          </w:p>
        </w:tc>
        <w:tc>
          <w:tcPr>
            <w:tcW w:w="3969" w:type="dxa"/>
          </w:tcPr>
          <w:p w14:paraId="604BD7F5" w14:textId="6528BEB2" w:rsidR="00776B01" w:rsidRPr="00C34154" w:rsidRDefault="00F81699" w:rsidP="00C34154">
            <w:pPr>
              <w:pStyle w:val="DraCormetadata"/>
              <w:rPr>
                <w:lang w:val="en-GB"/>
              </w:rPr>
            </w:pPr>
            <w:r>
              <w:t>Carcer Babylonis. Tragaed. sacra auct. Iacobo Cornelio a Marca. G</w:t>
            </w:r>
            <w:r w:rsidR="00AF362B">
              <w:t>h</w:t>
            </w:r>
            <w:r>
              <w:t>ent:</w:t>
            </w:r>
            <w:r>
              <w:t xml:space="preserve"> </w:t>
            </w:r>
            <w:r>
              <w:t>Gualterus Manilius 1610.</w:t>
            </w:r>
            <w:r w:rsidR="00C34154">
              <w:t xml:space="preserve"> </w:t>
            </w:r>
            <w:r w:rsidR="00C34154" w:rsidRPr="00C34154">
              <w:rPr>
                <w:lang w:val="en-GB"/>
              </w:rPr>
              <w:t>https://books.google.com/books?id=Te4UAAAAQAAJ</w:t>
            </w:r>
          </w:p>
        </w:tc>
      </w:tr>
      <w:tr w:rsidR="00776B01" w14:paraId="4F5B2166" w14:textId="77777777" w:rsidTr="0021208F">
        <w:tc>
          <w:tcPr>
            <w:tcW w:w="2835" w:type="dxa"/>
          </w:tcPr>
          <w:p w14:paraId="5C30F3FB" w14:textId="77777777" w:rsidR="00776B01" w:rsidRDefault="00776B01" w:rsidP="0021208F">
            <w:pPr>
              <w:pStyle w:val="DraCormetadata"/>
            </w:pPr>
            <w:r>
              <w:t>Copyright of the source critical edition</w:t>
            </w:r>
          </w:p>
        </w:tc>
        <w:tc>
          <w:tcPr>
            <w:tcW w:w="3969" w:type="dxa"/>
          </w:tcPr>
          <w:p w14:paraId="5D0CCE81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3E28F0C7" w14:textId="77777777" w:rsidTr="0021208F">
        <w:tc>
          <w:tcPr>
            <w:tcW w:w="2835" w:type="dxa"/>
          </w:tcPr>
          <w:p w14:paraId="761D2D87" w14:textId="77777777" w:rsidR="00776B01" w:rsidRDefault="00776B01" w:rsidP="0021208F">
            <w:pPr>
              <w:pStyle w:val="DraCormetadata"/>
            </w:pPr>
            <w:r>
              <w:t>Source critical edition</w:t>
            </w:r>
          </w:p>
        </w:tc>
        <w:tc>
          <w:tcPr>
            <w:tcW w:w="3969" w:type="dxa"/>
          </w:tcPr>
          <w:p w14:paraId="58688E53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651838FB" w14:textId="77777777" w:rsidTr="0021208F">
        <w:tc>
          <w:tcPr>
            <w:tcW w:w="2835" w:type="dxa"/>
          </w:tcPr>
          <w:p w14:paraId="43A9C7FA" w14:textId="77777777" w:rsidR="00776B01" w:rsidRDefault="00776B01" w:rsidP="0021208F">
            <w:pPr>
              <w:pStyle w:val="DraCormetadata"/>
            </w:pPr>
            <w:r>
              <w:t>Copyright of the digital source</w:t>
            </w:r>
          </w:p>
        </w:tc>
        <w:tc>
          <w:tcPr>
            <w:tcW w:w="3969" w:type="dxa"/>
          </w:tcPr>
          <w:p w14:paraId="636998CF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6CED6ACC" w14:textId="77777777" w:rsidTr="0021208F">
        <w:tc>
          <w:tcPr>
            <w:tcW w:w="2835" w:type="dxa"/>
          </w:tcPr>
          <w:p w14:paraId="6D4ED1B8" w14:textId="77777777" w:rsidR="00776B01" w:rsidRDefault="00776B01" w:rsidP="0021208F">
            <w:pPr>
              <w:pStyle w:val="DraCormetadata"/>
            </w:pPr>
            <w:r>
              <w:t>Acknowledgements</w:t>
            </w:r>
          </w:p>
        </w:tc>
        <w:tc>
          <w:tcPr>
            <w:tcW w:w="3969" w:type="dxa"/>
          </w:tcPr>
          <w:p w14:paraId="03D06633" w14:textId="77777777" w:rsidR="00776B01" w:rsidRDefault="00776B01" w:rsidP="0021208F">
            <w:pPr>
              <w:pStyle w:val="DraCormetadata"/>
            </w:pPr>
            <w:r>
              <w:t>/</w:t>
            </w:r>
          </w:p>
        </w:tc>
      </w:tr>
      <w:tr w:rsidR="00776B01" w14:paraId="606DCE69" w14:textId="77777777" w:rsidTr="0021208F">
        <w:tc>
          <w:tcPr>
            <w:tcW w:w="2835" w:type="dxa"/>
          </w:tcPr>
          <w:p w14:paraId="6B26FDC2" w14:textId="77777777" w:rsidR="00776B01" w:rsidRDefault="00776B01" w:rsidP="0021208F">
            <w:pPr>
              <w:pStyle w:val="DraCormetadata"/>
            </w:pPr>
            <w:r>
              <w:t>Digital source</w:t>
            </w:r>
          </w:p>
        </w:tc>
        <w:tc>
          <w:tcPr>
            <w:tcW w:w="3969" w:type="dxa"/>
          </w:tcPr>
          <w:p w14:paraId="51E1D9CF" w14:textId="77777777" w:rsidR="00776B01" w:rsidRDefault="00776B01" w:rsidP="0021208F">
            <w:pPr>
              <w:pStyle w:val="DraCormetadata"/>
            </w:pPr>
            <w:r>
              <w:t>TransLatin</w:t>
            </w:r>
          </w:p>
        </w:tc>
      </w:tr>
      <w:tr w:rsidR="00776B01" w14:paraId="5225D73E" w14:textId="77777777" w:rsidTr="0021208F">
        <w:tc>
          <w:tcPr>
            <w:tcW w:w="2835" w:type="dxa"/>
          </w:tcPr>
          <w:p w14:paraId="6F9487C8" w14:textId="77777777" w:rsidR="00776B01" w:rsidRDefault="00776B01" w:rsidP="0021208F">
            <w:pPr>
              <w:pStyle w:val="DraCormetadata"/>
            </w:pPr>
            <w:r>
              <w:t>URL of digital source</w:t>
            </w:r>
          </w:p>
        </w:tc>
        <w:tc>
          <w:tcPr>
            <w:tcW w:w="3969" w:type="dxa"/>
          </w:tcPr>
          <w:p w14:paraId="3029E43D" w14:textId="5C302322" w:rsidR="00776B01" w:rsidRPr="00104D95" w:rsidRDefault="00104D95" w:rsidP="0021208F">
            <w:pPr>
              <w:pStyle w:val="DraCormetadata"/>
              <w:rPr>
                <w:lang w:val="en-GB"/>
              </w:rPr>
            </w:pPr>
            <w:r w:rsidRPr="00104D95">
              <w:rPr>
                <w:lang w:val="en-GB"/>
              </w:rPr>
              <w:t>https://gitlab.huc.knaw.nl/eDITem/translatin-dramas/-/blob/main/datasource/transcriptions/docx/Lummenaeus-Carcer.docx</w:t>
            </w:r>
          </w:p>
        </w:tc>
      </w:tr>
      <w:tr w:rsidR="00776B01" w14:paraId="79D843CA" w14:textId="77777777" w:rsidTr="0021208F">
        <w:tc>
          <w:tcPr>
            <w:tcW w:w="2835" w:type="dxa"/>
          </w:tcPr>
          <w:p w14:paraId="10BF529F" w14:textId="77777777" w:rsidR="00776B01" w:rsidRDefault="00776B01" w:rsidP="0021208F">
            <w:pPr>
              <w:pStyle w:val="DraCormetadata"/>
            </w:pPr>
            <w:r>
              <w:t>Availability status</w:t>
            </w:r>
          </w:p>
        </w:tc>
        <w:tc>
          <w:tcPr>
            <w:tcW w:w="3969" w:type="dxa"/>
          </w:tcPr>
          <w:p w14:paraId="16D16339" w14:textId="77777777" w:rsidR="00776B01" w:rsidRDefault="00776B01" w:rsidP="0021208F">
            <w:pPr>
              <w:pStyle w:val="DraCormetadata"/>
            </w:pPr>
            <w:r>
              <w:t>free</w:t>
            </w:r>
          </w:p>
        </w:tc>
      </w:tr>
      <w:tr w:rsidR="00776B01" w14:paraId="2DD3F501" w14:textId="77777777" w:rsidTr="0021208F">
        <w:tc>
          <w:tcPr>
            <w:tcW w:w="2835" w:type="dxa"/>
          </w:tcPr>
          <w:p w14:paraId="78ADA486" w14:textId="77777777" w:rsidR="00776B01" w:rsidRDefault="00776B01" w:rsidP="0021208F">
            <w:pPr>
              <w:pStyle w:val="DraCormetadata"/>
            </w:pPr>
            <w:r>
              <w:t>Notes on the availability status</w:t>
            </w:r>
          </w:p>
        </w:tc>
        <w:tc>
          <w:tcPr>
            <w:tcW w:w="3969" w:type="dxa"/>
          </w:tcPr>
          <w:p w14:paraId="388DAA88" w14:textId="77777777" w:rsidR="00776B01" w:rsidRDefault="00776B01" w:rsidP="0021208F">
            <w:pPr>
              <w:pStyle w:val="DraCormetadata"/>
            </w:pPr>
            <w:r w:rsidRPr="00B22CE1">
              <w:t>In the public domain.</w:t>
            </w:r>
          </w:p>
        </w:tc>
      </w:tr>
    </w:tbl>
    <w:p w14:paraId="6B19A92C" w14:textId="436C2E66" w:rsidR="00726C03" w:rsidRPr="008505C0" w:rsidRDefault="004C7223" w:rsidP="0088735F">
      <w:pPr>
        <w:pStyle w:val="DraCoradditions"/>
        <w:rPr>
          <w:lang w:val="la-Latn"/>
        </w:rPr>
      </w:pPr>
      <w:r w:rsidRPr="008505C0">
        <w:rPr>
          <w:lang w:val="la-Latn"/>
        </w:rPr>
        <w:t>/front/</w:t>
      </w:r>
    </w:p>
    <w:p w14:paraId="179924D9" w14:textId="77777777" w:rsidR="00EA15C7" w:rsidRPr="008505C0" w:rsidRDefault="00EA15C7" w:rsidP="0088735F">
      <w:pPr>
        <w:pStyle w:val="DraCoradditions"/>
        <w:rPr>
          <w:lang w:val="la-Latn"/>
        </w:rPr>
      </w:pPr>
      <w:r w:rsidRPr="008505C0">
        <w:rPr>
          <w:lang w:val="la-Latn"/>
        </w:rPr>
        <w:t>/titlepage_start/</w:t>
      </w:r>
    </w:p>
    <w:p w14:paraId="2800C122" w14:textId="244F771C" w:rsidR="009219B7" w:rsidRPr="008505C0" w:rsidRDefault="009219B7" w:rsidP="0088735F">
      <w:pPr>
        <w:pStyle w:val="DraCoradditions"/>
        <w:rPr>
          <w:lang w:val="la-Latn"/>
        </w:rPr>
      </w:pPr>
      <w:r w:rsidRPr="008505C0">
        <w:rPr>
          <w:lang w:val="la-Latn"/>
        </w:rPr>
        <w:t>/title_start/</w:t>
      </w:r>
    </w:p>
    <w:p w14:paraId="5E401D12" w14:textId="77777777" w:rsidR="00772EBE" w:rsidRPr="008505C0" w:rsidRDefault="004C7223" w:rsidP="00733B36">
      <w:pPr>
        <w:pStyle w:val="DraCorstandard"/>
      </w:pPr>
      <w:r w:rsidRPr="008505C0">
        <w:t>CARCER BABYLONIVS.</w:t>
      </w:r>
    </w:p>
    <w:p w14:paraId="36B66282" w14:textId="77777777" w:rsidR="00772EBE" w:rsidRPr="008505C0" w:rsidRDefault="004C7223" w:rsidP="00733B36">
      <w:pPr>
        <w:pStyle w:val="DraCorstandard"/>
      </w:pPr>
      <w:r w:rsidRPr="008505C0">
        <w:t>TRAGAED. SACRA,</w:t>
      </w:r>
    </w:p>
    <w:p w14:paraId="78E87427" w14:textId="77777777" w:rsidR="00772EBE" w:rsidRPr="008505C0" w:rsidRDefault="004C7223" w:rsidP="00733B36">
      <w:pPr>
        <w:pStyle w:val="DraCorstandard"/>
      </w:pPr>
      <w:r w:rsidRPr="008505C0">
        <w:t>AVCT.</w:t>
      </w:r>
    </w:p>
    <w:p w14:paraId="5139A794" w14:textId="77777777" w:rsidR="00772EBE" w:rsidRPr="008505C0" w:rsidRDefault="004C7223" w:rsidP="00733B36">
      <w:pPr>
        <w:pStyle w:val="DraCorstandard"/>
      </w:pPr>
      <w:r w:rsidRPr="008505C0">
        <w:t>IACOBO CORNELIO A</w:t>
      </w:r>
    </w:p>
    <w:p w14:paraId="17B36A4A" w14:textId="77777777" w:rsidR="00772EBE" w:rsidRPr="008505C0" w:rsidRDefault="004C7223" w:rsidP="00733B36">
      <w:pPr>
        <w:pStyle w:val="DraCorstandard"/>
      </w:pPr>
      <w:r w:rsidRPr="008505C0">
        <w:t>MARCA, REL. SACERD.</w:t>
      </w:r>
    </w:p>
    <w:p w14:paraId="2002AADD" w14:textId="370B372B" w:rsidR="00D91B30" w:rsidRPr="008505C0" w:rsidRDefault="00D91B30" w:rsidP="00D91B30">
      <w:pPr>
        <w:pStyle w:val="DraCoradditions"/>
        <w:rPr>
          <w:lang w:val="la-Latn"/>
        </w:rPr>
      </w:pPr>
      <w:r w:rsidRPr="008505C0">
        <w:rPr>
          <w:lang w:val="la-Latn"/>
        </w:rPr>
        <w:t>/title</w:t>
      </w:r>
      <w:r w:rsidRPr="008505C0">
        <w:rPr>
          <w:lang w:val="la-Latn"/>
        </w:rPr>
        <w:t>_end</w:t>
      </w:r>
      <w:r w:rsidRPr="008505C0">
        <w:rPr>
          <w:lang w:val="la-Latn"/>
        </w:rPr>
        <w:t>/</w:t>
      </w:r>
    </w:p>
    <w:p w14:paraId="6FF4DE57" w14:textId="69B81030" w:rsidR="00D91B30" w:rsidRPr="008505C0" w:rsidRDefault="00D91B30" w:rsidP="00D91B30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 w:rsidRPr="008505C0">
        <w:rPr>
          <w:lang w:val="la-Latn"/>
        </w:rPr>
        <w:t>imprint</w:t>
      </w:r>
      <w:r w:rsidRPr="008505C0">
        <w:rPr>
          <w:lang w:val="la-Latn"/>
        </w:rPr>
        <w:t>_start/</w:t>
      </w:r>
    </w:p>
    <w:p w14:paraId="7CFEB063" w14:textId="2BDEA6D8" w:rsidR="00772EBE" w:rsidRPr="008505C0" w:rsidRDefault="004C7223" w:rsidP="00733B36">
      <w:pPr>
        <w:pStyle w:val="DraCorstandard"/>
      </w:pPr>
      <w:r w:rsidRPr="008505C0">
        <w:t>ad D. Petri in Monte Blan¬</w:t>
      </w:r>
    </w:p>
    <w:p w14:paraId="7BE3A9DA" w14:textId="77777777" w:rsidR="003961CA" w:rsidRPr="008505C0" w:rsidRDefault="004C7223" w:rsidP="00733B36">
      <w:pPr>
        <w:pStyle w:val="DraCorstandard"/>
      </w:pPr>
      <w:r w:rsidRPr="008505C0">
        <w:t>dinio.</w:t>
      </w:r>
    </w:p>
    <w:p w14:paraId="265787B6" w14:textId="5C0D0E1F" w:rsidR="00772EBE" w:rsidRPr="008505C0" w:rsidRDefault="004C7223" w:rsidP="00733B36">
      <w:pPr>
        <w:pStyle w:val="DraCorstandard"/>
      </w:pPr>
      <w:r w:rsidRPr="008505C0">
        <w:t>GANDAVI,</w:t>
      </w:r>
    </w:p>
    <w:p w14:paraId="5AA125C7" w14:textId="77777777" w:rsidR="00772EBE" w:rsidRPr="008505C0" w:rsidRDefault="004C7223" w:rsidP="00733B36">
      <w:pPr>
        <w:pStyle w:val="DraCorstandard"/>
      </w:pPr>
      <w:r w:rsidRPr="008505C0">
        <w:t>Ex Officina Gualtéri Manilij, Typogr.</w:t>
      </w:r>
    </w:p>
    <w:p w14:paraId="0B674DB9" w14:textId="77777777" w:rsidR="00772EBE" w:rsidRPr="008505C0" w:rsidRDefault="004C7223" w:rsidP="00733B36">
      <w:pPr>
        <w:pStyle w:val="DraCorstandard"/>
      </w:pPr>
      <w:r w:rsidRPr="008505C0">
        <w:lastRenderedPageBreak/>
        <w:t>Iurati, ad signum albae Co¬</w:t>
      </w:r>
    </w:p>
    <w:p w14:paraId="10C879F1" w14:textId="77777777" w:rsidR="003961CA" w:rsidRPr="008505C0" w:rsidRDefault="004C7223" w:rsidP="00733B36">
      <w:pPr>
        <w:pStyle w:val="DraCorstandard"/>
      </w:pPr>
      <w:r w:rsidRPr="008505C0">
        <w:t>lumbae. 1610.</w:t>
      </w:r>
    </w:p>
    <w:p w14:paraId="55A65A4F" w14:textId="4F683F07" w:rsidR="00D91B30" w:rsidRPr="008505C0" w:rsidRDefault="00D91B30" w:rsidP="00D91B30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 w:rsidRPr="008505C0">
        <w:rPr>
          <w:lang w:val="la-Latn"/>
        </w:rPr>
        <w:t>imprint_end</w:t>
      </w:r>
      <w:r w:rsidRPr="008505C0">
        <w:rPr>
          <w:lang w:val="la-Latn"/>
        </w:rPr>
        <w:t>/</w:t>
      </w:r>
    </w:p>
    <w:p w14:paraId="4AF2ACDD" w14:textId="1D87A5F8" w:rsidR="00FD2488" w:rsidRPr="008505C0" w:rsidRDefault="00FD2488" w:rsidP="00D91B30">
      <w:pPr>
        <w:pStyle w:val="DraCoradditions"/>
        <w:rPr>
          <w:lang w:val="la-Latn"/>
        </w:rPr>
      </w:pPr>
      <w:r w:rsidRPr="008505C0">
        <w:rPr>
          <w:lang w:val="la-Latn"/>
        </w:rPr>
        <w:t>/titlepage_end/</w:t>
      </w:r>
    </w:p>
    <w:p w14:paraId="0DB98703" w14:textId="1D07622D" w:rsidR="009E4AFD" w:rsidRPr="008505C0" w:rsidRDefault="009E4AFD" w:rsidP="00D91B30">
      <w:pPr>
        <w:pStyle w:val="DraCoradditions"/>
        <w:rPr>
          <w:lang w:val="la-Latn"/>
        </w:rPr>
      </w:pPr>
      <w:r w:rsidRPr="008505C0">
        <w:rPr>
          <w:lang w:val="la-Latn"/>
        </w:rPr>
        <w:t>/dedication_start=verse/</w:t>
      </w:r>
    </w:p>
    <w:p w14:paraId="4A6E4BBD" w14:textId="7C2ACB5C" w:rsidR="00772EBE" w:rsidRPr="008505C0" w:rsidRDefault="004C7223" w:rsidP="00733B36">
      <w:pPr>
        <w:pStyle w:val="DraCorstandard"/>
      </w:pPr>
      <w:r w:rsidRPr="008505C0">
        <w:t>SERENIS</w:t>
      </w:r>
      <w:r w:rsidRPr="008505C0">
        <w:rPr>
          <w:vertAlign w:val="superscript"/>
        </w:rPr>
        <w:t>mo</w:t>
      </w:r>
      <w:r w:rsidRPr="008505C0">
        <w:t>. ARCHIDVCI ALBERTO BELGARVM PRINCIPI.</w:t>
      </w:r>
    </w:p>
    <w:p w14:paraId="57DBB8F5" w14:textId="77777777" w:rsidR="003961CA" w:rsidRPr="008505C0" w:rsidRDefault="004C7223" w:rsidP="00733B36">
      <w:pPr>
        <w:pStyle w:val="DraCorstandard"/>
      </w:pPr>
      <w:r w:rsidRPr="008505C0">
        <w:t>DIVA MELPOMENE C. D. D.</w:t>
      </w:r>
    </w:p>
    <w:p w14:paraId="28CD98BB" w14:textId="5DAD2E72" w:rsidR="00772EBE" w:rsidRPr="008505C0" w:rsidRDefault="004C7223" w:rsidP="00733B36">
      <w:pPr>
        <w:pStyle w:val="DraCorstandard"/>
      </w:pPr>
      <w:r w:rsidRPr="008505C0">
        <w:t>DIVE heros, nostri cui sudauere dolores,</w:t>
      </w:r>
    </w:p>
    <w:p w14:paraId="7C9EEA6E" w14:textId="02E8673F" w:rsidR="00772EBE" w:rsidRPr="008505C0" w:rsidRDefault="004C7223" w:rsidP="00733B36">
      <w:pPr>
        <w:pStyle w:val="DraCorstandard"/>
      </w:pPr>
      <w:r w:rsidRPr="008505C0">
        <w:t xml:space="preserve"> Accipe quae pullo syrmate MARCA vehit,</w:t>
      </w:r>
    </w:p>
    <w:p w14:paraId="71F1CA0D" w14:textId="77777777" w:rsidR="00772EBE" w:rsidRPr="008505C0" w:rsidRDefault="004C7223" w:rsidP="00733B36">
      <w:pPr>
        <w:pStyle w:val="DraCorstandard"/>
      </w:pPr>
      <w:r w:rsidRPr="008505C0">
        <w:t>Ille tuus vates, &amp; qui tibi debita sacrat</w:t>
      </w:r>
    </w:p>
    <w:p w14:paraId="2555AD66" w14:textId="5F8E5222" w:rsidR="00772EBE" w:rsidRPr="008505C0" w:rsidRDefault="004C7223" w:rsidP="00733B36">
      <w:pPr>
        <w:pStyle w:val="DraCorstandard"/>
      </w:pPr>
      <w:r w:rsidRPr="008505C0">
        <w:t xml:space="preserve"> Omnia, quae genio digerit hausta meo.</w:t>
      </w:r>
    </w:p>
    <w:p w14:paraId="5888B6DB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(5)</w:t>
      </w:r>
      <w:r w:rsidRPr="008505C0">
        <w:t xml:space="preserve"> Dum canit arma virûm, Solymamque á culmine lapsam,</w:t>
      </w:r>
    </w:p>
    <w:p w14:paraId="50E68D73" w14:textId="357805F1" w:rsidR="00772EBE" w:rsidRPr="008505C0" w:rsidRDefault="004C7223" w:rsidP="00733B36">
      <w:pPr>
        <w:pStyle w:val="DraCorstandard"/>
      </w:pPr>
      <w:r w:rsidRPr="008505C0">
        <w:t xml:space="preserve"> Quaeque sub offenso Principe damna tulit,</w:t>
      </w:r>
    </w:p>
    <w:p w14:paraId="001B4826" w14:textId="77777777" w:rsidR="00772EBE" w:rsidRPr="008505C0" w:rsidRDefault="004C7223" w:rsidP="00733B36">
      <w:pPr>
        <w:pStyle w:val="DraCorstandard"/>
      </w:pPr>
      <w:r w:rsidRPr="008505C0">
        <w:t>Templorum strages, orbi ludibria Regis,</w:t>
      </w:r>
    </w:p>
    <w:p w14:paraId="72E01ACE" w14:textId="4411F61B" w:rsidR="00772EBE" w:rsidRPr="008505C0" w:rsidRDefault="004C7223" w:rsidP="00733B36">
      <w:pPr>
        <w:pStyle w:val="DraCorstandard"/>
      </w:pPr>
      <w:r w:rsidRPr="008505C0">
        <w:t xml:space="preserve"> Cum Reblathae ante oculos exoculatus ijt,</w:t>
      </w:r>
    </w:p>
    <w:p w14:paraId="04A6E7C5" w14:textId="77777777" w:rsidR="00772EBE" w:rsidRPr="008505C0" w:rsidRDefault="004C7223" w:rsidP="00733B36">
      <w:pPr>
        <w:pStyle w:val="DraCorstandard"/>
      </w:pPr>
      <w:r w:rsidRPr="008505C0">
        <w:t>Defletum ad salices non retractabile fatum,</w:t>
      </w:r>
    </w:p>
    <w:p w14:paraId="73D3C9CC" w14:textId="7B9BC3E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(10)</w:t>
      </w:r>
      <w:r w:rsidR="008065C1" w:rsidRPr="008505C0">
        <w:t xml:space="preserve"> </w:t>
      </w:r>
      <w:r w:rsidRPr="008505C0">
        <w:t>Heu desperatas Isacidum lacrumas!</w:t>
      </w:r>
    </w:p>
    <w:p w14:paraId="1668B489" w14:textId="77777777" w:rsidR="00772EBE" w:rsidRPr="008505C0" w:rsidRDefault="004C7223" w:rsidP="00733B36">
      <w:pPr>
        <w:pStyle w:val="DraCorstandard"/>
      </w:pPr>
      <w:r w:rsidRPr="008505C0">
        <w:t>Siqua videbuntur docto minus apta cothurno,</w:t>
      </w:r>
    </w:p>
    <w:p w14:paraId="43BA81FD" w14:textId="73441864" w:rsidR="00772EBE" w:rsidRPr="008505C0" w:rsidRDefault="004C7223" w:rsidP="00733B36">
      <w:pPr>
        <w:pStyle w:val="DraCorstandard"/>
      </w:pPr>
      <w:r w:rsidRPr="008505C0">
        <w:t xml:space="preserve"> Si libet, hanc noxam diluet ipse dolor,</w:t>
      </w:r>
    </w:p>
    <w:p w14:paraId="24BEB9EF" w14:textId="77777777" w:rsidR="00772EBE" w:rsidRPr="008505C0" w:rsidRDefault="004C7223" w:rsidP="00733B36">
      <w:pPr>
        <w:pStyle w:val="DraCorstandard"/>
      </w:pPr>
      <w:r w:rsidRPr="008505C0">
        <w:t>Ignarus dolor &amp; qui tantum plangere possit</w:t>
      </w:r>
    </w:p>
    <w:p w14:paraId="0D005B48" w14:textId="2DA16C26" w:rsidR="00772EBE" w:rsidRPr="008505C0" w:rsidRDefault="004C7223" w:rsidP="00733B36">
      <w:pPr>
        <w:pStyle w:val="DraCorstandard"/>
      </w:pPr>
      <w:r w:rsidRPr="008505C0">
        <w:t xml:space="preserve"> Ad lebusaeae marcida fila lyrae.</w:t>
      </w:r>
    </w:p>
    <w:p w14:paraId="648EBAE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(15)</w:t>
      </w:r>
      <w:r w:rsidRPr="008505C0">
        <w:t xml:space="preserve"> Tempus erit quando teneros siccabit ocellos,</w:t>
      </w:r>
    </w:p>
    <w:p w14:paraId="2695BDC5" w14:textId="0751B4B8" w:rsidR="00772EBE" w:rsidRPr="008505C0" w:rsidRDefault="004C7223" w:rsidP="00733B36">
      <w:pPr>
        <w:pStyle w:val="DraCorstandard"/>
      </w:pPr>
      <w:r w:rsidRPr="008505C0">
        <w:t xml:space="preserve"> Quis scit an &amp; magno Principe digna canet?</w:t>
      </w:r>
    </w:p>
    <w:p w14:paraId="7B6E4643" w14:textId="77777777" w:rsidR="00772EBE" w:rsidRPr="008505C0" w:rsidRDefault="004C7223" w:rsidP="00733B36">
      <w:pPr>
        <w:pStyle w:val="DraCorstandard"/>
      </w:pPr>
      <w:r w:rsidRPr="008505C0">
        <w:t>Interea promptae veniant dum sponte Camaenae</w:t>
      </w:r>
    </w:p>
    <w:p w14:paraId="4CA624E9" w14:textId="5AF7BF7B" w:rsidR="003961CA" w:rsidRDefault="008065C1" w:rsidP="00733B36">
      <w:pPr>
        <w:pStyle w:val="DraCorstandard"/>
      </w:pPr>
      <w:r w:rsidRPr="008505C0">
        <w:t xml:space="preserve"> </w:t>
      </w:r>
      <w:r w:rsidR="004C7223" w:rsidRPr="008505C0">
        <w:t>Hic animus magni pignoris instar erit.</w:t>
      </w:r>
    </w:p>
    <w:p w14:paraId="029B7295" w14:textId="6FE0FE1A" w:rsidR="00CD647D" w:rsidRDefault="00911A2F" w:rsidP="00911A2F">
      <w:pPr>
        <w:pStyle w:val="DraCoradditions"/>
        <w:rPr>
          <w:lang w:val="la-Latn"/>
        </w:rPr>
      </w:pPr>
      <w:r w:rsidRPr="008505C0">
        <w:rPr>
          <w:lang w:val="la-Latn"/>
        </w:rPr>
        <w:t>/dedication_</w:t>
      </w:r>
      <w:r>
        <w:rPr>
          <w:lang w:val="la-Latn"/>
        </w:rPr>
        <w:t>end</w:t>
      </w:r>
      <w:r w:rsidR="00CD647D">
        <w:rPr>
          <w:lang w:val="la-Latn"/>
        </w:rPr>
        <w:t>/</w:t>
      </w:r>
    </w:p>
    <w:p w14:paraId="032AC554" w14:textId="1F1F8494" w:rsidR="00911A2F" w:rsidRPr="008505C0" w:rsidRDefault="00CD647D" w:rsidP="00911A2F">
      <w:pPr>
        <w:pStyle w:val="DraCoradditions"/>
        <w:rPr>
          <w:lang w:val="la-Latn"/>
        </w:rPr>
      </w:pPr>
      <w:r w:rsidRPr="008505C0">
        <w:rPr>
          <w:lang w:val="la-Latn"/>
        </w:rPr>
        <w:lastRenderedPageBreak/>
        <w:t>/</w:t>
      </w:r>
      <w:r w:rsidR="00CE3737">
        <w:rPr>
          <w:lang w:val="la-Latn"/>
        </w:rPr>
        <w:t>epistle</w:t>
      </w:r>
      <w:r w:rsidRPr="008505C0">
        <w:rPr>
          <w:lang w:val="la-Latn"/>
        </w:rPr>
        <w:t>_start=verse</w:t>
      </w:r>
      <w:r w:rsidR="00911A2F" w:rsidRPr="008505C0">
        <w:rPr>
          <w:lang w:val="la-Latn"/>
        </w:rPr>
        <w:t>/</w:t>
      </w:r>
    </w:p>
    <w:p w14:paraId="3863F7CB" w14:textId="1CFA629F" w:rsidR="00772EBE" w:rsidRPr="008505C0" w:rsidRDefault="004C7223" w:rsidP="00F21C5D">
      <w:pPr>
        <w:pStyle w:val="DraCorhead"/>
      </w:pPr>
      <w:r w:rsidRPr="008505C0">
        <w:t>CORNELIVS A MARCA</w:t>
      </w:r>
    </w:p>
    <w:p w14:paraId="43F6E065" w14:textId="77777777" w:rsidR="00772EBE" w:rsidRPr="008505C0" w:rsidRDefault="004C7223" w:rsidP="00F21C5D">
      <w:pPr>
        <w:pStyle w:val="DraCorhead"/>
      </w:pPr>
      <w:r w:rsidRPr="008505C0">
        <w:t>ANAGRAMMA.</w:t>
      </w:r>
    </w:p>
    <w:p w14:paraId="51147BB7" w14:textId="77777777" w:rsidR="003961CA" w:rsidRPr="008505C0" w:rsidRDefault="004C7223" w:rsidP="00733B36">
      <w:pPr>
        <w:pStyle w:val="DraCorstandard"/>
      </w:pPr>
      <w:r w:rsidRPr="008505C0">
        <w:t>Clarior Musâ cane.</w:t>
      </w:r>
    </w:p>
    <w:p w14:paraId="7A92C08F" w14:textId="568896F8" w:rsidR="00772EBE" w:rsidRPr="008505C0" w:rsidRDefault="004C7223" w:rsidP="00733B36">
      <w:pPr>
        <w:pStyle w:val="DraCorstandard"/>
      </w:pPr>
      <w:r w:rsidRPr="008505C0">
        <w:t>MElpomene genium, cytharam tibi pulcher Apollo,</w:t>
      </w:r>
    </w:p>
    <w:p w14:paraId="3C1D05A8" w14:textId="77777777" w:rsidR="003961CA" w:rsidRPr="008505C0" w:rsidRDefault="004C7223" w:rsidP="00733B36">
      <w:pPr>
        <w:pStyle w:val="DraCorstandard"/>
      </w:pPr>
      <w:r w:rsidRPr="008505C0">
        <w:t>Incipe &amp; ô MVSA CLARIOR vsque CANE.</w:t>
      </w:r>
    </w:p>
    <w:p w14:paraId="5C7253DD" w14:textId="0310F1E8" w:rsidR="00772EBE" w:rsidRPr="008505C0" w:rsidRDefault="004C7223" w:rsidP="00733B36">
      <w:pPr>
        <w:pStyle w:val="DraCorstandard"/>
      </w:pPr>
      <w:r w:rsidRPr="008505C0">
        <w:t>GODEFRIDVS LEMMENS</w:t>
      </w:r>
    </w:p>
    <w:p w14:paraId="5571D137" w14:textId="77777777" w:rsidR="003961CA" w:rsidRDefault="004C7223" w:rsidP="00733B36">
      <w:pPr>
        <w:pStyle w:val="DraCorstandard"/>
      </w:pPr>
      <w:r w:rsidRPr="008505C0">
        <w:t>ABBAS VLIERBEKANVS.</w:t>
      </w:r>
    </w:p>
    <w:p w14:paraId="4663DABE" w14:textId="77777777" w:rsidR="00CE3737" w:rsidRPr="008505C0" w:rsidRDefault="00CE3737" w:rsidP="00CE3737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>
        <w:rPr>
          <w:lang w:val="la-Latn"/>
        </w:rPr>
        <w:t>epistle</w:t>
      </w:r>
      <w:r w:rsidRPr="008505C0">
        <w:rPr>
          <w:lang w:val="la-Latn"/>
        </w:rPr>
        <w:t>_</w:t>
      </w:r>
      <w:r>
        <w:rPr>
          <w:lang w:val="la-Latn"/>
        </w:rPr>
        <w:t>end</w:t>
      </w:r>
      <w:r w:rsidRPr="008505C0">
        <w:rPr>
          <w:lang w:val="la-Latn"/>
        </w:rPr>
        <w:t>/</w:t>
      </w:r>
    </w:p>
    <w:p w14:paraId="7FCB96D7" w14:textId="77777777" w:rsidR="00CE3737" w:rsidRPr="008505C0" w:rsidRDefault="00CE3737" w:rsidP="00CE3737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>
        <w:rPr>
          <w:lang w:val="la-Latn"/>
        </w:rPr>
        <w:t>epistle</w:t>
      </w:r>
      <w:r w:rsidRPr="008505C0">
        <w:rPr>
          <w:lang w:val="la-Latn"/>
        </w:rPr>
        <w:t>_start=verse/</w:t>
      </w:r>
    </w:p>
    <w:p w14:paraId="06C77F4C" w14:textId="2AE6059B" w:rsidR="00772EBE" w:rsidRPr="008505C0" w:rsidRDefault="004C7223" w:rsidP="00733B36">
      <w:pPr>
        <w:pStyle w:val="DraCorstandard"/>
      </w:pPr>
      <w:r w:rsidRPr="008505C0">
        <w:t>Musis Doct</w:t>
      </w:r>
      <w:r w:rsidRPr="008505C0">
        <w:rPr>
          <w:vertAlign w:val="superscript"/>
        </w:rPr>
        <w:t>mi</w:t>
      </w:r>
      <w:r w:rsidRPr="008505C0">
        <w:t xml:space="preserve"> Poëtae Cornelij á Marca</w:t>
      </w:r>
    </w:p>
    <w:p w14:paraId="613BBFB3" w14:textId="77777777" w:rsidR="00772EBE" w:rsidRPr="008505C0" w:rsidRDefault="004C7223" w:rsidP="00733B36">
      <w:pPr>
        <w:pStyle w:val="DraCorstandard"/>
      </w:pPr>
      <w:r w:rsidRPr="008505C0">
        <w:t>Benedictus Sossagus Mediolanensis ex</w:t>
      </w:r>
    </w:p>
    <w:p w14:paraId="52D1B4E3" w14:textId="77777777" w:rsidR="00772EBE" w:rsidRPr="008505C0" w:rsidRDefault="004C7223" w:rsidP="00733B36">
      <w:pPr>
        <w:pStyle w:val="DraCorstandard"/>
      </w:pPr>
      <w:r w:rsidRPr="008505C0">
        <w:t>nutu IlI</w:t>
      </w:r>
      <w:r w:rsidRPr="008505C0">
        <w:rPr>
          <w:vertAlign w:val="superscript"/>
        </w:rPr>
        <w:t>mi</w:t>
      </w:r>
      <w:r w:rsidRPr="008505C0">
        <w:t>, Cardinalis Borromaei.</w:t>
      </w:r>
    </w:p>
    <w:p w14:paraId="14B47AFA" w14:textId="77777777" w:rsidR="00772EBE" w:rsidRPr="008505C0" w:rsidRDefault="004C7223" w:rsidP="00733B36">
      <w:pPr>
        <w:pStyle w:val="DraCorstandard"/>
      </w:pPr>
      <w:r w:rsidRPr="008505C0">
        <w:t>SI quando Parcas atque Fatorum vices</w:t>
      </w:r>
    </w:p>
    <w:p w14:paraId="7510F8BE" w14:textId="77777777" w:rsidR="00772EBE" w:rsidRPr="008505C0" w:rsidRDefault="004C7223" w:rsidP="00733B36">
      <w:pPr>
        <w:pStyle w:val="DraCorstandard"/>
      </w:pPr>
      <w:r w:rsidRPr="008505C0">
        <w:t>Phoebus recenset carmen attonitis bibit</w:t>
      </w:r>
    </w:p>
    <w:p w14:paraId="19F1B68B" w14:textId="77777777" w:rsidR="00772EBE" w:rsidRPr="008505C0" w:rsidRDefault="004C7223" w:rsidP="00733B36">
      <w:pPr>
        <w:pStyle w:val="DraCorstandard"/>
      </w:pPr>
      <w:r w:rsidRPr="008505C0">
        <w:t>Auribus &amp; animis lupiter tacitis probat,</w:t>
      </w:r>
    </w:p>
    <w:p w14:paraId="10E88115" w14:textId="77777777" w:rsidR="00772EBE" w:rsidRPr="008505C0" w:rsidRDefault="004C7223" w:rsidP="00733B36">
      <w:pPr>
        <w:pStyle w:val="DraCorstandard"/>
      </w:pPr>
      <w:r w:rsidRPr="008505C0">
        <w:t>Quin delibutum gaudio ad numeros hians</w:t>
      </w:r>
    </w:p>
    <w:p w14:paraId="79373FE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(5)</w:t>
      </w:r>
      <w:r w:rsidRPr="008505C0">
        <w:t xml:space="preserve"> Vulgus Deorum consono applausu exilit;</w:t>
      </w:r>
    </w:p>
    <w:p w14:paraId="2C919D78" w14:textId="77777777" w:rsidR="00772EBE" w:rsidRPr="008505C0" w:rsidRDefault="004C7223" w:rsidP="00733B36">
      <w:pPr>
        <w:pStyle w:val="DraCorstandard"/>
      </w:pPr>
      <w:r w:rsidRPr="008505C0">
        <w:t>Talis &amp; iambos, Belgicae vates, tuos</w:t>
      </w:r>
    </w:p>
    <w:p w14:paraId="27F8DEDB" w14:textId="77777777" w:rsidR="00772EBE" w:rsidRPr="008505C0" w:rsidRDefault="004C7223" w:rsidP="00733B36">
      <w:pPr>
        <w:pStyle w:val="DraCorstandard"/>
      </w:pPr>
      <w:r w:rsidRPr="008505C0">
        <w:t>Federicus hausit, dulce Musarum decus,</w:t>
      </w:r>
    </w:p>
    <w:p w14:paraId="001A01FC" w14:textId="77777777" w:rsidR="00772EBE" w:rsidRPr="008505C0" w:rsidRDefault="004C7223" w:rsidP="00733B36">
      <w:pPr>
        <w:pStyle w:val="DraCorstandard"/>
      </w:pPr>
      <w:r w:rsidRPr="008505C0">
        <w:t>Sancti Senatus columen, Insubrum Parens;</w:t>
      </w:r>
    </w:p>
    <w:p w14:paraId="7F06E96E" w14:textId="77777777" w:rsidR="00772EBE" w:rsidRPr="008505C0" w:rsidRDefault="004C7223" w:rsidP="00733B36">
      <w:pPr>
        <w:pStyle w:val="DraCorstandard"/>
      </w:pPr>
      <w:r w:rsidRPr="008505C0">
        <w:t>Et nos stupentes lumine immoto hausimus</w:t>
      </w:r>
    </w:p>
    <w:p w14:paraId="00949345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(10)</w:t>
      </w:r>
      <w:r w:rsidRPr="008505C0">
        <w:t xml:space="preserve"> Vt temperatos aure Phoebaeâ sonos</w:t>
      </w:r>
    </w:p>
    <w:p w14:paraId="3277F8A9" w14:textId="77777777" w:rsidR="00772EBE" w:rsidRPr="008505C0" w:rsidRDefault="004C7223" w:rsidP="00733B36">
      <w:pPr>
        <w:pStyle w:val="DraCorstandard"/>
      </w:pPr>
      <w:r w:rsidRPr="008505C0">
        <w:t>Simul ac ab ipso Principe acciti sumus.</w:t>
      </w:r>
    </w:p>
    <w:p w14:paraId="58B31118" w14:textId="77777777" w:rsidR="00772EBE" w:rsidRPr="008505C0" w:rsidRDefault="004C7223" w:rsidP="00733B36">
      <w:pPr>
        <w:pStyle w:val="DraCorstandard"/>
      </w:pPr>
      <w:r w:rsidRPr="008505C0">
        <w:t>Nunc quoniam ad aras ambo bacchamur pares</w:t>
      </w:r>
    </w:p>
    <w:p w14:paraId="6A5AA988" w14:textId="77777777" w:rsidR="00772EBE" w:rsidRPr="008505C0" w:rsidRDefault="004C7223" w:rsidP="00733B36">
      <w:pPr>
        <w:pStyle w:val="DraCorstandard"/>
      </w:pPr>
      <w:r w:rsidRPr="008505C0">
        <w:t>Socijsque fontes petimus Aönios labris</w:t>
      </w:r>
    </w:p>
    <w:p w14:paraId="6CB8D8BA" w14:textId="77777777" w:rsidR="00772EBE" w:rsidRPr="008505C0" w:rsidRDefault="004C7223" w:rsidP="00733B36">
      <w:pPr>
        <w:pStyle w:val="DraCorstandard"/>
      </w:pPr>
      <w:r w:rsidRPr="008505C0">
        <w:lastRenderedPageBreak/>
        <w:t>Coniunge dextrâm dexterae, aeternum &amp; ratum</w:t>
      </w:r>
    </w:p>
    <w:p w14:paraId="05B4645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(15)</w:t>
      </w:r>
      <w:r w:rsidRPr="008505C0">
        <w:t xml:space="preserve"> Coniunge foedus, sicque concordi tubâ</w:t>
      </w:r>
    </w:p>
    <w:p w14:paraId="6C40DA1B" w14:textId="77777777" w:rsidR="00772EBE" w:rsidRPr="008505C0" w:rsidRDefault="004C7223" w:rsidP="00733B36">
      <w:pPr>
        <w:pStyle w:val="DraCorstandard"/>
      </w:pPr>
      <w:r w:rsidRPr="008505C0">
        <w:t>Meum canamus Principem atque adeo tuum,</w:t>
      </w:r>
    </w:p>
    <w:p w14:paraId="7D59D10A" w14:textId="77777777" w:rsidR="00772EBE" w:rsidRPr="008505C0" w:rsidRDefault="004C7223" w:rsidP="00733B36">
      <w:pPr>
        <w:pStyle w:val="DraCorstandard"/>
      </w:pPr>
      <w:r w:rsidRPr="008505C0">
        <w:t>Nihil hoc tuetur maius aut illustrius</w:t>
      </w:r>
    </w:p>
    <w:p w14:paraId="7F4F9FDE" w14:textId="77777777" w:rsidR="003961CA" w:rsidRDefault="004C7223" w:rsidP="00733B36">
      <w:pPr>
        <w:pStyle w:val="DraCorstandard"/>
      </w:pPr>
      <w:r w:rsidRPr="008505C0">
        <w:t>Quacumque Titan aperit aut condit diem.</w:t>
      </w:r>
    </w:p>
    <w:p w14:paraId="73F7CB0B" w14:textId="71A95560" w:rsidR="00E245D4" w:rsidRPr="008505C0" w:rsidRDefault="00E245D4" w:rsidP="00E245D4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 w:rsidR="00635578">
        <w:rPr>
          <w:lang w:val="la-Latn"/>
        </w:rPr>
        <w:t>epistle</w:t>
      </w:r>
      <w:r w:rsidRPr="008505C0">
        <w:rPr>
          <w:lang w:val="la-Latn"/>
        </w:rPr>
        <w:t>_</w:t>
      </w:r>
      <w:r>
        <w:rPr>
          <w:lang w:val="la-Latn"/>
        </w:rPr>
        <w:t>end/</w:t>
      </w:r>
    </w:p>
    <w:p w14:paraId="73D327F6" w14:textId="77777777" w:rsidR="00635578" w:rsidRPr="008505C0" w:rsidRDefault="00635578" w:rsidP="00635578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>
        <w:rPr>
          <w:lang w:val="la-Latn"/>
        </w:rPr>
        <w:t>epistle</w:t>
      </w:r>
      <w:r w:rsidRPr="008505C0">
        <w:rPr>
          <w:lang w:val="la-Latn"/>
        </w:rPr>
        <w:t>_start=verse/</w:t>
      </w:r>
    </w:p>
    <w:p w14:paraId="2CFBDD28" w14:textId="77777777" w:rsidR="00215086" w:rsidRPr="008505C0" w:rsidRDefault="00215086" w:rsidP="00215086">
      <w:pPr>
        <w:pStyle w:val="DraCorhead"/>
      </w:pPr>
      <w:r w:rsidRPr="008505C0">
        <w:t>CORNELIVS A MARCA</w:t>
      </w:r>
    </w:p>
    <w:p w14:paraId="55601E99" w14:textId="77777777" w:rsidR="00215086" w:rsidRPr="008505C0" w:rsidRDefault="00215086" w:rsidP="00215086">
      <w:pPr>
        <w:pStyle w:val="DraCorhead"/>
      </w:pPr>
      <w:r w:rsidRPr="008505C0">
        <w:t>ANAGRAMMA.</w:t>
      </w:r>
    </w:p>
    <w:p w14:paraId="5E2C57C5" w14:textId="77777777" w:rsidR="003961CA" w:rsidRPr="008505C0" w:rsidRDefault="004C7223" w:rsidP="00733B36">
      <w:pPr>
        <w:pStyle w:val="DraCorstandard"/>
      </w:pPr>
      <w:r w:rsidRPr="008505C0">
        <w:t>O RARA LVCE MICANS!</w:t>
      </w:r>
    </w:p>
    <w:p w14:paraId="3ECE4AD6" w14:textId="2F6C05EE" w:rsidR="00772EBE" w:rsidRPr="008505C0" w:rsidRDefault="004C7223" w:rsidP="00733B36">
      <w:pPr>
        <w:pStyle w:val="DraCorstandard"/>
      </w:pPr>
      <w:r w:rsidRPr="008505C0">
        <w:t>MERSA foret stygijs soboles lephtaea tenebris,</w:t>
      </w:r>
    </w:p>
    <w:p w14:paraId="352AFB29" w14:textId="3B080C57" w:rsidR="00772EBE" w:rsidRPr="008505C0" w:rsidRDefault="004C7223" w:rsidP="00733B36">
      <w:pPr>
        <w:pStyle w:val="DraCorstandard"/>
      </w:pPr>
      <w:r w:rsidRPr="008505C0">
        <w:t xml:space="preserve"> Sed rediuiua nitet CARMINE CLARA SVO.</w:t>
      </w:r>
    </w:p>
    <w:p w14:paraId="28FCD8DB" w14:textId="77777777" w:rsidR="00772EBE" w:rsidRPr="008505C0" w:rsidRDefault="004C7223" w:rsidP="00733B36">
      <w:pPr>
        <w:pStyle w:val="DraCorstandard"/>
      </w:pPr>
      <w:r w:rsidRPr="008505C0">
        <w:t>Mersa foret coeco squallens Iudaea sub antro,</w:t>
      </w:r>
    </w:p>
    <w:p w14:paraId="69463759" w14:textId="4A0B27A6" w:rsidR="00772EBE" w:rsidRPr="008505C0" w:rsidRDefault="004C7223" w:rsidP="00733B36">
      <w:pPr>
        <w:pStyle w:val="DraCorstandard"/>
      </w:pPr>
      <w:r w:rsidRPr="008505C0">
        <w:t xml:space="preserve"> Sed viget O RARA LVCE redempta! MICANS,</w:t>
      </w:r>
    </w:p>
    <w:p w14:paraId="47134C6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(5)</w:t>
      </w:r>
      <w:r w:rsidRPr="008505C0">
        <w:t xml:space="preserve"> Scilicet A MARCA (docto cui Delius ore</w:t>
      </w:r>
    </w:p>
    <w:p w14:paraId="58809CE1" w14:textId="32BE3C12" w:rsidR="00772EBE" w:rsidRPr="008505C0" w:rsidRDefault="004C7223" w:rsidP="00733B36">
      <w:pPr>
        <w:pStyle w:val="DraCorstandard"/>
      </w:pPr>
      <w:r w:rsidRPr="008505C0">
        <w:t xml:space="preserve"> Viuificum tribuit posse animare melos)</w:t>
      </w:r>
    </w:p>
    <w:p w14:paraId="1FC7E1DA" w14:textId="77777777" w:rsidR="00772EBE" w:rsidRPr="008505C0" w:rsidRDefault="004C7223" w:rsidP="00733B36">
      <w:pPr>
        <w:pStyle w:val="DraCorstandard"/>
      </w:pPr>
      <w:r w:rsidRPr="008505C0">
        <w:t>Aeternam post vincla dedit post funera vitam</w:t>
      </w:r>
    </w:p>
    <w:p w14:paraId="2DD17F4F" w14:textId="2ADA9D0E" w:rsidR="00772EBE" w:rsidRPr="008505C0" w:rsidRDefault="004C7223" w:rsidP="00733B36">
      <w:pPr>
        <w:pStyle w:val="DraCorstandard"/>
      </w:pPr>
      <w:r w:rsidRPr="008505C0">
        <w:t xml:space="preserve"> Factus Phoebaeo carmine vtrisque dies;</w:t>
      </w:r>
    </w:p>
    <w:p w14:paraId="7F76C976" w14:textId="77777777" w:rsidR="00772EBE" w:rsidRPr="008505C0" w:rsidRDefault="004C7223" w:rsidP="00733B36">
      <w:pPr>
        <w:pStyle w:val="DraCorstandard"/>
      </w:pPr>
      <w:r w:rsidRPr="008505C0">
        <w:t>Ergo etiam Vati (si quid fert nominis omen)</w:t>
      </w:r>
    </w:p>
    <w:p w14:paraId="6E23B1DC" w14:textId="1787C741" w:rsidR="003961CA" w:rsidRPr="008505C0" w:rsidRDefault="004C7223" w:rsidP="00733B36">
      <w:pPr>
        <w:pStyle w:val="DraCorstandard"/>
      </w:pPr>
      <w:r w:rsidRPr="008505C0">
        <w:rPr>
          <w:rStyle w:val="DraCorlinenumber"/>
        </w:rPr>
        <w:t>(10)</w:t>
      </w:r>
      <w:r w:rsidR="008065C1" w:rsidRPr="008505C0">
        <w:t xml:space="preserve"> </w:t>
      </w:r>
      <w:r w:rsidRPr="008505C0">
        <w:t>Immortale decus fama corusca dabit.</w:t>
      </w:r>
    </w:p>
    <w:p w14:paraId="6B8682BA" w14:textId="77901933" w:rsidR="00772EBE" w:rsidRPr="008505C0" w:rsidRDefault="004C7223" w:rsidP="00733B36">
      <w:pPr>
        <w:pStyle w:val="DraCorstandard"/>
      </w:pPr>
      <w:r w:rsidRPr="008505C0">
        <w:t>GEORGIVS CHAMBERLAYNVS</w:t>
      </w:r>
    </w:p>
    <w:p w14:paraId="12B7B5C7" w14:textId="77777777" w:rsidR="003961CA" w:rsidRDefault="004C7223" w:rsidP="00733B36">
      <w:pPr>
        <w:pStyle w:val="DraCorstandard"/>
      </w:pPr>
      <w:r w:rsidRPr="008505C0">
        <w:t>CAN. AD S. B.</w:t>
      </w:r>
    </w:p>
    <w:p w14:paraId="0E147083" w14:textId="77777777" w:rsidR="00635578" w:rsidRPr="008505C0" w:rsidRDefault="00635578" w:rsidP="00635578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>
        <w:rPr>
          <w:lang w:val="la-Latn"/>
        </w:rPr>
        <w:t>epistle</w:t>
      </w:r>
      <w:r w:rsidRPr="008505C0">
        <w:rPr>
          <w:lang w:val="la-Latn"/>
        </w:rPr>
        <w:t>_</w:t>
      </w:r>
      <w:r>
        <w:rPr>
          <w:lang w:val="la-Latn"/>
        </w:rPr>
        <w:t>end</w:t>
      </w:r>
      <w:r w:rsidRPr="008505C0">
        <w:rPr>
          <w:lang w:val="la-Latn"/>
        </w:rPr>
        <w:t>/</w:t>
      </w:r>
    </w:p>
    <w:p w14:paraId="412D0D02" w14:textId="77777777" w:rsidR="00635578" w:rsidRPr="008505C0" w:rsidRDefault="00635578" w:rsidP="00635578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>
        <w:rPr>
          <w:lang w:val="la-Latn"/>
        </w:rPr>
        <w:t>epistle</w:t>
      </w:r>
      <w:r w:rsidRPr="008505C0">
        <w:rPr>
          <w:lang w:val="la-Latn"/>
        </w:rPr>
        <w:t>_start=verse/</w:t>
      </w:r>
    </w:p>
    <w:p w14:paraId="62DE40B0" w14:textId="439A54E5" w:rsidR="00772EBE" w:rsidRPr="008505C0" w:rsidRDefault="004C7223" w:rsidP="00733B36">
      <w:pPr>
        <w:pStyle w:val="DraCorstandard"/>
      </w:pPr>
      <w:r w:rsidRPr="008505C0">
        <w:t>CARCERI BABYLONIO</w:t>
      </w:r>
    </w:p>
    <w:p w14:paraId="61950DAC" w14:textId="77777777" w:rsidR="003961CA" w:rsidRPr="008505C0" w:rsidRDefault="004C7223" w:rsidP="00733B36">
      <w:pPr>
        <w:pStyle w:val="DraCorstandard"/>
      </w:pPr>
      <w:r w:rsidRPr="008505C0">
        <w:t>Venerabilis Viri &amp; Docti Poëtae D</w:t>
      </w:r>
      <w:r w:rsidRPr="008505C0">
        <w:rPr>
          <w:vertAlign w:val="superscript"/>
        </w:rPr>
        <w:t>ni</w:t>
      </w:r>
      <w:r w:rsidRPr="008505C0">
        <w:t>. IACOBI CORNELII A MARCA.</w:t>
      </w:r>
    </w:p>
    <w:p w14:paraId="63BBA0AB" w14:textId="7B0DF5A1" w:rsidR="00772EBE" w:rsidRPr="008505C0" w:rsidRDefault="004C7223" w:rsidP="00733B36">
      <w:pPr>
        <w:pStyle w:val="DraCorstandard"/>
      </w:pPr>
      <w:r w:rsidRPr="008505C0">
        <w:lastRenderedPageBreak/>
        <w:t>SIC nunquam metuant res magnae obliuia longi</w:t>
      </w:r>
    </w:p>
    <w:p w14:paraId="66972A3A" w14:textId="77777777" w:rsidR="00772EBE" w:rsidRPr="008505C0" w:rsidRDefault="004C7223" w:rsidP="00733B36">
      <w:pPr>
        <w:pStyle w:val="DraCorstandard"/>
      </w:pPr>
      <w:r w:rsidRPr="008505C0">
        <w:t>Temporis, aut odium populo exitiale Tyranni.</w:t>
      </w:r>
    </w:p>
    <w:p w14:paraId="26C5780B" w14:textId="77777777" w:rsidR="00772EBE" w:rsidRPr="008505C0" w:rsidRDefault="004C7223" w:rsidP="00733B36">
      <w:pPr>
        <w:pStyle w:val="DraCorstandard"/>
      </w:pPr>
      <w:r w:rsidRPr="008505C0">
        <w:t>llicet inuitâ proscindat Pallade Mauors</w:t>
      </w:r>
    </w:p>
    <w:p w14:paraId="56A0F8ED" w14:textId="77777777" w:rsidR="00772EBE" w:rsidRPr="008505C0" w:rsidRDefault="004C7223" w:rsidP="00733B36">
      <w:pPr>
        <w:pStyle w:val="DraCorstandard"/>
      </w:pPr>
      <w:r w:rsidRPr="008505C0">
        <w:t>Arces suspectu vastas &amp; maenia sternat [A iij]</w:t>
      </w:r>
    </w:p>
    <w:p w14:paraId="0D19B4A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(5)</w:t>
      </w:r>
      <w:r w:rsidRPr="008505C0">
        <w:t xml:space="preserve"> Neptuno indignante, ferox per tela, per ignes,</w:t>
      </w:r>
    </w:p>
    <w:p w14:paraId="4A17E393" w14:textId="77777777" w:rsidR="00772EBE" w:rsidRPr="008505C0" w:rsidRDefault="004C7223" w:rsidP="00733B36">
      <w:pPr>
        <w:pStyle w:val="DraCorstandard"/>
      </w:pPr>
      <w:r w:rsidRPr="008505C0">
        <w:t>Caenet Tantalides natos &amp; viscera matris</w:t>
      </w:r>
    </w:p>
    <w:p w14:paraId="4E976A2E" w14:textId="77777777" w:rsidR="00772EBE" w:rsidRPr="008505C0" w:rsidRDefault="004C7223" w:rsidP="00733B36">
      <w:pPr>
        <w:pStyle w:val="DraCorstandard"/>
      </w:pPr>
      <w:r w:rsidRPr="008505C0">
        <w:t>Impius eruncet Natus; noua vita (perennem</w:t>
      </w:r>
    </w:p>
    <w:p w14:paraId="75162256" w14:textId="77777777" w:rsidR="00772EBE" w:rsidRPr="008505C0" w:rsidRDefault="004C7223" w:rsidP="00733B36">
      <w:pPr>
        <w:pStyle w:val="DraCorstandard"/>
      </w:pPr>
      <w:r w:rsidRPr="008505C0">
        <w:t>Quam dat Musa suis) orbi spectanda reponet</w:t>
      </w:r>
    </w:p>
    <w:p w14:paraId="7010C061" w14:textId="77777777" w:rsidR="00772EBE" w:rsidRPr="008505C0" w:rsidRDefault="004C7223" w:rsidP="00733B36">
      <w:pPr>
        <w:pStyle w:val="DraCorstandard"/>
      </w:pPr>
      <w:r w:rsidRPr="008505C0">
        <w:t>Abdita terrarum pelagoque immersa profundo.</w:t>
      </w:r>
    </w:p>
    <w:p w14:paraId="25BD0167" w14:textId="0DDFAA59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(10)</w:t>
      </w:r>
      <w:r w:rsidR="008065C1" w:rsidRPr="008505C0">
        <w:t xml:space="preserve"> </w:t>
      </w:r>
      <w:r w:rsidRPr="008505C0">
        <w:t>Expugnans Vrbe incensâ Babylonius ipso</w:t>
      </w:r>
    </w:p>
    <w:p w14:paraId="0E900398" w14:textId="77777777" w:rsidR="00772EBE" w:rsidRPr="008505C0" w:rsidRDefault="004C7223" w:rsidP="00733B36">
      <w:pPr>
        <w:pStyle w:val="DraCorstandard"/>
      </w:pPr>
      <w:r w:rsidRPr="008505C0">
        <w:t>Dilectos caelo Abramidas, sacra lumina Regis</w:t>
      </w:r>
    </w:p>
    <w:p w14:paraId="3C6FA8CE" w14:textId="77777777" w:rsidR="00772EBE" w:rsidRPr="008505C0" w:rsidRDefault="004C7223" w:rsidP="00733B36">
      <w:pPr>
        <w:pStyle w:val="DraCorstandard"/>
      </w:pPr>
      <w:r w:rsidRPr="008505C0">
        <w:t>Commaculata pio Natorum sanguine vindex</w:t>
      </w:r>
    </w:p>
    <w:p w14:paraId="33CECA37" w14:textId="77777777" w:rsidR="00772EBE" w:rsidRPr="008505C0" w:rsidRDefault="004C7223" w:rsidP="00733B36">
      <w:pPr>
        <w:pStyle w:val="DraCorstandard"/>
      </w:pPr>
      <w:r w:rsidRPr="008505C0">
        <w:t>Exorbat, Ciues patrio procul orbe remotos</w:t>
      </w:r>
    </w:p>
    <w:p w14:paraId="227356D1" w14:textId="77777777" w:rsidR="00772EBE" w:rsidRPr="008505C0" w:rsidRDefault="004C7223" w:rsidP="00733B36">
      <w:pPr>
        <w:pStyle w:val="DraCorstandard"/>
      </w:pPr>
      <w:r w:rsidRPr="008505C0">
        <w:t>Seruitio premit &amp; vinclis ac carcere seruat</w:t>
      </w:r>
    </w:p>
    <w:p w14:paraId="6129697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(15)</w:t>
      </w:r>
      <w:r w:rsidRPr="008505C0">
        <w:t xml:space="preserve"> Assirio miseros fastu nutuque fatigans,</w:t>
      </w:r>
    </w:p>
    <w:p w14:paraId="46996B86" w14:textId="77777777" w:rsidR="00772EBE" w:rsidRPr="008505C0" w:rsidRDefault="004C7223" w:rsidP="00733B36">
      <w:pPr>
        <w:pStyle w:val="DraCorstandard"/>
      </w:pPr>
      <w:r w:rsidRPr="008505C0">
        <w:t>Et Ducis &amp; Populi frustra molitus auitum</w:t>
      </w:r>
    </w:p>
    <w:p w14:paraId="625D87C9" w14:textId="77777777" w:rsidR="00772EBE" w:rsidRPr="008505C0" w:rsidRDefault="004C7223" w:rsidP="00733B36">
      <w:pPr>
        <w:pStyle w:val="DraCorstandard"/>
      </w:pPr>
      <w:r w:rsidRPr="008505C0">
        <w:t>Extinxisse decus, lessaeum stemma silenti</w:t>
      </w:r>
    </w:p>
    <w:p w14:paraId="5FBBD22A" w14:textId="77777777" w:rsidR="00772EBE" w:rsidRPr="008505C0" w:rsidRDefault="004C7223" w:rsidP="00733B36">
      <w:pPr>
        <w:pStyle w:val="DraCorstandard"/>
      </w:pPr>
      <w:r w:rsidRPr="008505C0">
        <w:t>Obthurante cauo, sed docto lumine Phoebus,</w:t>
      </w:r>
    </w:p>
    <w:p w14:paraId="4D74A7B1" w14:textId="77777777" w:rsidR="00772EBE" w:rsidRPr="008505C0" w:rsidRDefault="004C7223" w:rsidP="00733B36">
      <w:pPr>
        <w:pStyle w:val="DraCorstandard"/>
      </w:pPr>
      <w:r w:rsidRPr="008505C0">
        <w:t>Pirithoum Stygijs clarum qui fecit ab vmbris,</w:t>
      </w:r>
    </w:p>
    <w:p w14:paraId="57A7EB16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(20)</w:t>
      </w:r>
      <w:r w:rsidRPr="008505C0">
        <w:t xml:space="preserve"> Inuidiae fugat hanc noctem lauruque coruscans</w:t>
      </w:r>
    </w:p>
    <w:p w14:paraId="79F7E1D8" w14:textId="77777777" w:rsidR="00772EBE" w:rsidRPr="008505C0" w:rsidRDefault="004C7223" w:rsidP="00733B36">
      <w:pPr>
        <w:pStyle w:val="DraCorstandard"/>
      </w:pPr>
      <w:r w:rsidRPr="008505C0">
        <w:t>Accendit Famam, toto quae didita mundo</w:t>
      </w:r>
    </w:p>
    <w:p w14:paraId="590D95EB" w14:textId="77777777" w:rsidR="00772EBE" w:rsidRPr="008505C0" w:rsidRDefault="004C7223" w:rsidP="00733B36">
      <w:pPr>
        <w:pStyle w:val="DraCorstandard"/>
      </w:pPr>
      <w:r w:rsidRPr="008505C0">
        <w:t>Et saeclo, tantae vulgaret nomina gentis.</w:t>
      </w:r>
    </w:p>
    <w:p w14:paraId="3E8D92D4" w14:textId="77777777" w:rsidR="00772EBE" w:rsidRPr="008505C0" w:rsidRDefault="004C7223" w:rsidP="00733B36">
      <w:pPr>
        <w:pStyle w:val="DraCorstandard"/>
      </w:pPr>
      <w:r w:rsidRPr="008505C0">
        <w:t>Virtus laesa, malis &amp; pessum pressa resurgit</w:t>
      </w:r>
    </w:p>
    <w:p w14:paraId="29F0E96C" w14:textId="77777777" w:rsidR="00772EBE" w:rsidRPr="008505C0" w:rsidRDefault="004C7223" w:rsidP="00733B36">
      <w:pPr>
        <w:pStyle w:val="DraCorstandard"/>
      </w:pPr>
      <w:r w:rsidRPr="008505C0">
        <w:t>Laetior &amp; nigrae maior superemicat vmbrae;</w:t>
      </w:r>
    </w:p>
    <w:p w14:paraId="622702B7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(25)</w:t>
      </w:r>
      <w:r w:rsidRPr="008505C0">
        <w:t xml:space="preserve"> Post Hyadas tristes, rigidi post frigora Cauri,</w:t>
      </w:r>
    </w:p>
    <w:p w14:paraId="5038C471" w14:textId="77777777" w:rsidR="00772EBE" w:rsidRPr="008505C0" w:rsidRDefault="004C7223" w:rsidP="00733B36">
      <w:pPr>
        <w:pStyle w:val="DraCorstandard"/>
      </w:pPr>
      <w:r w:rsidRPr="008505C0">
        <w:t>Ceu nitet extuberans venturum gemmula Bacchum</w:t>
      </w:r>
    </w:p>
    <w:p w14:paraId="0133114C" w14:textId="77777777" w:rsidR="00772EBE" w:rsidRPr="008505C0" w:rsidRDefault="004C7223" w:rsidP="00733B36">
      <w:pPr>
        <w:pStyle w:val="DraCorstandard"/>
      </w:pPr>
      <w:r w:rsidRPr="008505C0">
        <w:lastRenderedPageBreak/>
        <w:t>Granaque telluri tacitae commissa rigescunt</w:t>
      </w:r>
    </w:p>
    <w:p w14:paraId="5B8EFE44" w14:textId="77777777" w:rsidR="00772EBE" w:rsidRPr="008505C0" w:rsidRDefault="004C7223" w:rsidP="00733B36">
      <w:pPr>
        <w:pStyle w:val="DraCorstandard"/>
      </w:pPr>
      <w:r w:rsidRPr="008505C0">
        <w:t>Senta situ &amp; lentâ tabescunt morte, refundant</w:t>
      </w:r>
    </w:p>
    <w:p w14:paraId="55C8FAA1" w14:textId="77777777" w:rsidR="00772EBE" w:rsidRPr="008505C0" w:rsidRDefault="004C7223" w:rsidP="00733B36">
      <w:pPr>
        <w:pStyle w:val="DraCorstandard"/>
      </w:pPr>
      <w:r w:rsidRPr="008505C0">
        <w:t>Luxuriem vt multam segetum flauentibus aruis:</w:t>
      </w:r>
    </w:p>
    <w:p w14:paraId="38AEA56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(30)</w:t>
      </w:r>
      <w:r w:rsidRPr="008505C0">
        <w:t xml:space="preserve"> Sic Priamus cineres inter stragesque suorum</w:t>
      </w:r>
    </w:p>
    <w:p w14:paraId="3B506980" w14:textId="77777777" w:rsidR="00772EBE" w:rsidRPr="008505C0" w:rsidRDefault="004C7223" w:rsidP="00733B36">
      <w:pPr>
        <w:pStyle w:val="DraCorstandard"/>
      </w:pPr>
      <w:r w:rsidRPr="008505C0">
        <w:t>Demessus caput eductum caligine fati</w:t>
      </w:r>
    </w:p>
    <w:p w14:paraId="7C580280" w14:textId="77777777" w:rsidR="00772EBE" w:rsidRPr="008505C0" w:rsidRDefault="004C7223" w:rsidP="00733B36">
      <w:pPr>
        <w:pStyle w:val="DraCorstandard"/>
      </w:pPr>
      <w:r w:rsidRPr="008505C0">
        <w:t>Pulchrius attollet medijs ex ignibus Arcis;</w:t>
      </w:r>
    </w:p>
    <w:p w14:paraId="5420A012" w14:textId="77777777" w:rsidR="00772EBE" w:rsidRPr="008505C0" w:rsidRDefault="004C7223" w:rsidP="00733B36">
      <w:pPr>
        <w:pStyle w:val="DraCorstandard"/>
      </w:pPr>
      <w:r w:rsidRPr="008505C0">
        <w:t>Consona Maeonio dum Vati Musa Maronis</w:t>
      </w:r>
    </w:p>
    <w:p w14:paraId="2A10059A" w14:textId="77777777" w:rsidR="0079342B" w:rsidRPr="008505C0" w:rsidRDefault="004C7223" w:rsidP="00733B36">
      <w:pPr>
        <w:pStyle w:val="DraCorstandard"/>
      </w:pPr>
      <w:r w:rsidRPr="008505C0">
        <w:t>Arma virumque canet, nec Thebas longa vetustas</w:t>
      </w:r>
    </w:p>
    <w:p w14:paraId="41C57CBB" w14:textId="2720A2BD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[Aiijv]</w:t>
      </w:r>
    </w:p>
    <w:p w14:paraId="7DB25F5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(35)</w:t>
      </w:r>
      <w:r w:rsidRPr="008505C0">
        <w:t xml:space="preserve"> Erodet, doctas nec vincet tempus Athenas,</w:t>
      </w:r>
    </w:p>
    <w:p w14:paraId="3E6D0086" w14:textId="77777777" w:rsidR="00772EBE" w:rsidRPr="008505C0" w:rsidRDefault="004C7223" w:rsidP="00733B36">
      <w:pPr>
        <w:pStyle w:val="DraCorstandard"/>
      </w:pPr>
      <w:r w:rsidRPr="008505C0">
        <w:t>Semper Roma suis stabit rediuiua ruinis.</w:t>
      </w:r>
    </w:p>
    <w:p w14:paraId="56F48AFF" w14:textId="77777777" w:rsidR="00772EBE" w:rsidRPr="008505C0" w:rsidRDefault="004C7223" w:rsidP="00733B36">
      <w:pPr>
        <w:pStyle w:val="DraCorstandard"/>
      </w:pPr>
      <w:r w:rsidRPr="008505C0">
        <w:t>Sic Solymam Caeli curam, sic sacra Sionis</w:t>
      </w:r>
    </w:p>
    <w:p w14:paraId="561F4D4D" w14:textId="77777777" w:rsidR="00772EBE" w:rsidRPr="008505C0" w:rsidRDefault="004C7223" w:rsidP="00733B36">
      <w:pPr>
        <w:pStyle w:val="DraCorstandard"/>
      </w:pPr>
      <w:r w:rsidRPr="008505C0">
        <w:t>Templa, Dei sedem augustam, tot clara triumphis</w:t>
      </w:r>
    </w:p>
    <w:p w14:paraId="4353B920" w14:textId="77777777" w:rsidR="00772EBE" w:rsidRPr="008505C0" w:rsidRDefault="004C7223" w:rsidP="00733B36">
      <w:pPr>
        <w:pStyle w:val="DraCorstandard"/>
      </w:pPr>
      <w:r w:rsidRPr="008505C0">
        <w:t>Atria, christorum tot celsa palatia Regum</w:t>
      </w:r>
    </w:p>
    <w:p w14:paraId="427F171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(40)</w:t>
      </w:r>
      <w:r w:rsidRPr="008505C0">
        <w:t xml:space="preserve"> Aeterno discent versu ventura Nepotum</w:t>
      </w:r>
    </w:p>
    <w:p w14:paraId="10D4DAC4" w14:textId="77777777" w:rsidR="00772EBE" w:rsidRPr="008505C0" w:rsidRDefault="004C7223" w:rsidP="00733B36">
      <w:pPr>
        <w:pStyle w:val="DraCorstandard"/>
      </w:pPr>
      <w:r w:rsidRPr="008505C0">
        <w:t>Saecla, per &amp; tenebras nebulosae noctis &amp; atri</w:t>
      </w:r>
    </w:p>
    <w:p w14:paraId="3C2C41DD" w14:textId="77777777" w:rsidR="00772EBE" w:rsidRPr="008505C0" w:rsidRDefault="004C7223" w:rsidP="00733B36">
      <w:pPr>
        <w:pStyle w:val="DraCorstandard"/>
      </w:pPr>
      <w:r w:rsidRPr="008505C0">
        <w:t>Liuoris flammas, cernent extincta Parentum</w:t>
      </w:r>
    </w:p>
    <w:p w14:paraId="368D4718" w14:textId="77777777" w:rsidR="00772EBE" w:rsidRPr="008505C0" w:rsidRDefault="004C7223" w:rsidP="00733B36">
      <w:pPr>
        <w:pStyle w:val="DraCorstandard"/>
      </w:pPr>
      <w:r w:rsidRPr="008505C0">
        <w:t>Ornamenta nouo nunquam peritura decore:</w:t>
      </w:r>
    </w:p>
    <w:p w14:paraId="784ED76F" w14:textId="77777777" w:rsidR="00772EBE" w:rsidRPr="008505C0" w:rsidRDefault="004C7223" w:rsidP="00733B36">
      <w:pPr>
        <w:pStyle w:val="DraCorstandard"/>
      </w:pPr>
      <w:r w:rsidRPr="008505C0">
        <w:t>Tantum Dîa valet Phaebi per carmina virtus;</w:t>
      </w:r>
    </w:p>
    <w:p w14:paraId="6DDABE1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(45)</w:t>
      </w:r>
      <w:r w:rsidRPr="008505C0">
        <w:t xml:space="preserve"> Qualia magniloquo Sophoclaeus Marca cothurno</w:t>
      </w:r>
    </w:p>
    <w:p w14:paraId="3A10C44D" w14:textId="77777777" w:rsidR="00772EBE" w:rsidRPr="008505C0" w:rsidRDefault="004C7223" w:rsidP="00733B36">
      <w:pPr>
        <w:pStyle w:val="DraCorstandard"/>
      </w:pPr>
      <w:r w:rsidRPr="008505C0">
        <w:t>Hîc resonans, tragicis posita olim docta theatris</w:t>
      </w:r>
    </w:p>
    <w:p w14:paraId="44EB5FFE" w14:textId="77777777" w:rsidR="00772EBE" w:rsidRPr="008505C0" w:rsidRDefault="004C7223" w:rsidP="00733B36">
      <w:pPr>
        <w:pStyle w:val="DraCorstandard"/>
      </w:pPr>
      <w:r w:rsidRPr="008505C0">
        <w:t>Praemia debebat victor retulisse, dolebat</w:t>
      </w:r>
    </w:p>
    <w:p w14:paraId="50BAE67F" w14:textId="77777777" w:rsidR="00772EBE" w:rsidRPr="008505C0" w:rsidRDefault="004C7223" w:rsidP="00733B36">
      <w:pPr>
        <w:pStyle w:val="DraCorstandard"/>
      </w:pPr>
      <w:r w:rsidRPr="008505C0">
        <w:t>Dum lephtes votum infoelix per funus Hyanthae,</w:t>
      </w:r>
    </w:p>
    <w:p w14:paraId="2A88922F" w14:textId="77777777" w:rsidR="00772EBE" w:rsidRPr="008505C0" w:rsidRDefault="004C7223" w:rsidP="00733B36">
      <w:pPr>
        <w:pStyle w:val="DraCorstandard"/>
      </w:pPr>
      <w:r w:rsidRPr="008505C0">
        <w:t>Dumque opibus celebrem atque epulis damnabat Auarum.</w:t>
      </w:r>
    </w:p>
    <w:p w14:paraId="07FC4A16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(50)</w:t>
      </w:r>
      <w:r w:rsidRPr="008505C0">
        <w:t xml:space="preserve"> Scilicet hircino Vates hic maior honore,</w:t>
      </w:r>
    </w:p>
    <w:p w14:paraId="0DA308B8" w14:textId="77777777" w:rsidR="00772EBE" w:rsidRPr="008505C0" w:rsidRDefault="004C7223" w:rsidP="00733B36">
      <w:pPr>
        <w:pStyle w:val="DraCorstandard"/>
      </w:pPr>
      <w:r w:rsidRPr="008505C0">
        <w:t>Cui vetus Orchestra inuideat velaria scenae</w:t>
      </w:r>
    </w:p>
    <w:p w14:paraId="7B52E51D" w14:textId="77777777" w:rsidR="00772EBE" w:rsidRPr="008505C0" w:rsidRDefault="004C7223" w:rsidP="00733B36">
      <w:pPr>
        <w:pStyle w:val="DraCorstandard"/>
      </w:pPr>
      <w:r w:rsidRPr="008505C0">
        <w:lastRenderedPageBreak/>
        <w:t>Obscurasse suae melioris tegmine cultus.</w:t>
      </w:r>
    </w:p>
    <w:p w14:paraId="677E9474" w14:textId="77777777" w:rsidR="00772EBE" w:rsidRPr="008505C0" w:rsidRDefault="004C7223" w:rsidP="00733B36">
      <w:pPr>
        <w:pStyle w:val="DraCorstandard"/>
      </w:pPr>
      <w:r w:rsidRPr="008505C0">
        <w:t>Huius non hederae frontem, non laurea Dîum</w:t>
      </w:r>
    </w:p>
    <w:p w14:paraId="17FFBF08" w14:textId="77777777" w:rsidR="00772EBE" w:rsidRPr="008505C0" w:rsidRDefault="004C7223" w:rsidP="00733B36">
      <w:pPr>
        <w:pStyle w:val="DraCorstandard"/>
      </w:pPr>
      <w:r w:rsidRPr="008505C0">
        <w:t>Sat valeant cinxisse caput, sed sola perennis</w:t>
      </w:r>
    </w:p>
    <w:p w14:paraId="2C8E531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(55)</w:t>
      </w:r>
      <w:r w:rsidRPr="008505C0">
        <w:t xml:space="preserve"> Anna aeuo atque orbi &amp; Patriae tibi, Gaïa Ganda,</w:t>
      </w:r>
    </w:p>
    <w:p w14:paraId="2BE54AD0" w14:textId="77777777" w:rsidR="00772EBE" w:rsidRPr="008505C0" w:rsidRDefault="004C7223" w:rsidP="00733B36">
      <w:pPr>
        <w:pStyle w:val="DraCorstandard"/>
      </w:pPr>
      <w:r w:rsidRPr="008505C0">
        <w:t>Aeternet decus hoc Marcae indelebile Nomen;</w:t>
      </w:r>
    </w:p>
    <w:p w14:paraId="735F5BAE" w14:textId="77777777" w:rsidR="00772EBE" w:rsidRPr="008505C0" w:rsidRDefault="004C7223" w:rsidP="00733B36">
      <w:pPr>
        <w:pStyle w:val="DraCorstandard"/>
      </w:pPr>
      <w:r w:rsidRPr="008505C0">
        <w:t>Quod nec liuor edat, nec Vatibus aemula rodat</w:t>
      </w:r>
    </w:p>
    <w:p w14:paraId="3B971508" w14:textId="77777777" w:rsidR="003961CA" w:rsidRPr="008505C0" w:rsidRDefault="004C7223" w:rsidP="00733B36">
      <w:pPr>
        <w:pStyle w:val="DraCorstandard"/>
      </w:pPr>
      <w:r w:rsidRPr="008505C0">
        <w:t>Barbaries, nec Mars laedat, nec Mulciber vrat.</w:t>
      </w:r>
    </w:p>
    <w:p w14:paraId="0EE10FAF" w14:textId="6685F1B8" w:rsidR="00772EBE" w:rsidRPr="008505C0" w:rsidRDefault="004C7223" w:rsidP="00733B36">
      <w:pPr>
        <w:pStyle w:val="DraCorstandard"/>
      </w:pPr>
      <w:r w:rsidRPr="008505C0">
        <w:t>SIMON KERCKHOVIVS GANDENSIS</w:t>
      </w:r>
    </w:p>
    <w:p w14:paraId="526D3964" w14:textId="77777777" w:rsidR="003961CA" w:rsidRDefault="004C7223" w:rsidP="00733B36">
      <w:pPr>
        <w:pStyle w:val="DraCorstandard"/>
      </w:pPr>
      <w:r w:rsidRPr="008505C0">
        <w:t>PRESBYTER. L. C. D D.</w:t>
      </w:r>
    </w:p>
    <w:p w14:paraId="098CABDA" w14:textId="46BFE6BE" w:rsidR="003A4130" w:rsidRPr="008505C0" w:rsidRDefault="003A4130" w:rsidP="003A4130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>
        <w:rPr>
          <w:lang w:val="la-Latn"/>
        </w:rPr>
        <w:t>epistle</w:t>
      </w:r>
      <w:r w:rsidRPr="008505C0">
        <w:rPr>
          <w:lang w:val="la-Latn"/>
        </w:rPr>
        <w:t>_</w:t>
      </w:r>
      <w:r>
        <w:rPr>
          <w:lang w:val="la-Latn"/>
        </w:rPr>
        <w:t>end</w:t>
      </w:r>
      <w:r w:rsidRPr="008505C0">
        <w:rPr>
          <w:lang w:val="la-Latn"/>
        </w:rPr>
        <w:t>/</w:t>
      </w:r>
    </w:p>
    <w:p w14:paraId="06FC2C8A" w14:textId="69EC0C93" w:rsidR="003A4130" w:rsidRPr="008505C0" w:rsidRDefault="003A4130" w:rsidP="003A4130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>
        <w:rPr>
          <w:lang w:val="la-Latn"/>
        </w:rPr>
        <w:t>epistle</w:t>
      </w:r>
      <w:r w:rsidRPr="008505C0">
        <w:rPr>
          <w:lang w:val="la-Latn"/>
        </w:rPr>
        <w:t>_start=verse/</w:t>
      </w:r>
    </w:p>
    <w:p w14:paraId="2D9AE712" w14:textId="095664FF" w:rsidR="003961CA" w:rsidRPr="008505C0" w:rsidRDefault="004C7223" w:rsidP="00733B36">
      <w:pPr>
        <w:pStyle w:val="DraCorstandard"/>
      </w:pPr>
      <w:r w:rsidRPr="008505C0">
        <w:t>IN TRAGAEDIAS SACRAS R</w:t>
      </w:r>
      <w:r w:rsidRPr="008505C0">
        <w:rPr>
          <w:vertAlign w:val="superscript"/>
        </w:rPr>
        <w:t>di</w:t>
      </w:r>
      <w:r w:rsidRPr="008505C0">
        <w:t>. CORNELI A MARCA.</w:t>
      </w:r>
    </w:p>
    <w:p w14:paraId="327091C7" w14:textId="67366A5A" w:rsidR="00772EBE" w:rsidRPr="008505C0" w:rsidRDefault="004C7223" w:rsidP="00733B36">
      <w:pPr>
        <w:pStyle w:val="DraCorstandard"/>
      </w:pPr>
      <w:r w:rsidRPr="008505C0">
        <w:t>ISacidûm vindex, proles Mauortia IEPHTES</w:t>
      </w:r>
    </w:p>
    <w:p w14:paraId="7C25DAC3" w14:textId="768048AA" w:rsidR="00772EBE" w:rsidRPr="008505C0" w:rsidRDefault="004C7223" w:rsidP="00733B36">
      <w:pPr>
        <w:pStyle w:val="DraCorstandard"/>
      </w:pPr>
      <w:r w:rsidRPr="008505C0">
        <w:t xml:space="preserve"> Dum vouet, &amp; soluit vota cruenta Deo;</w:t>
      </w:r>
    </w:p>
    <w:p w14:paraId="54C91B08" w14:textId="77777777" w:rsidR="00772EBE" w:rsidRPr="008505C0" w:rsidRDefault="004C7223" w:rsidP="00733B36">
      <w:pPr>
        <w:pStyle w:val="DraCorstandard"/>
      </w:pPr>
      <w:r w:rsidRPr="008505C0">
        <w:t>Indoluit Tragico Marcani Musa cothurno</w:t>
      </w:r>
    </w:p>
    <w:p w14:paraId="2D1DF51D" w14:textId="7C8D537F" w:rsidR="00772EBE" w:rsidRPr="008505C0" w:rsidRDefault="004C7223" w:rsidP="00733B36">
      <w:pPr>
        <w:pStyle w:val="DraCorstandard"/>
      </w:pPr>
      <w:r w:rsidRPr="008505C0">
        <w:t xml:space="preserve"> Tristius Aeschyleo visa dolore queri.</w:t>
      </w:r>
    </w:p>
    <w:p w14:paraId="04BBF8BB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(5)</w:t>
      </w:r>
      <w:r w:rsidRPr="008505C0">
        <w:t xml:space="preserve"> Dum luit, atque EPVLO poenas epulatur in igne;</w:t>
      </w:r>
    </w:p>
    <w:p w14:paraId="4376542E" w14:textId="4603395A" w:rsidR="00772EBE" w:rsidRPr="008505C0" w:rsidRDefault="004C7223" w:rsidP="00733B36">
      <w:pPr>
        <w:pStyle w:val="DraCorstandard"/>
      </w:pPr>
      <w:r w:rsidRPr="008505C0">
        <w:t xml:space="preserve"> Marcani Euripides totus in ore calet.</w:t>
      </w:r>
    </w:p>
    <w:p w14:paraId="346AAEEE" w14:textId="77777777" w:rsidR="00772EBE" w:rsidRPr="008505C0" w:rsidRDefault="004C7223" w:rsidP="00733B36">
      <w:pPr>
        <w:pStyle w:val="DraCorstandard"/>
      </w:pPr>
      <w:r w:rsidRPr="008505C0">
        <w:t>Ille stylo Graius, sic altior iste Latinus,</w:t>
      </w:r>
    </w:p>
    <w:p w14:paraId="54E42B7D" w14:textId="08F4DA63" w:rsidR="00772EBE" w:rsidRPr="008505C0" w:rsidRDefault="004C7223" w:rsidP="00733B36">
      <w:pPr>
        <w:pStyle w:val="DraCorstandard"/>
      </w:pPr>
      <w:r w:rsidRPr="008505C0">
        <w:t>Vt pedes Euripides, Marca triumphet eques.</w:t>
      </w:r>
    </w:p>
    <w:p w14:paraId="54A0D7C9" w14:textId="77777777" w:rsidR="00772EBE" w:rsidRPr="008505C0" w:rsidRDefault="004C7223" w:rsidP="00733B36">
      <w:pPr>
        <w:pStyle w:val="DraCorstandard"/>
      </w:pPr>
      <w:r w:rsidRPr="008505C0">
        <w:t>Iudaeam Imperio BABYLONE premente superbo</w:t>
      </w:r>
    </w:p>
    <w:p w14:paraId="74AEEFD1" w14:textId="2A6C2903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(10)</w:t>
      </w:r>
      <w:r w:rsidR="008065C1" w:rsidRPr="008505C0">
        <w:t xml:space="preserve"> </w:t>
      </w:r>
      <w:r w:rsidRPr="008505C0">
        <w:t>Dum sua gens exul vincula lenta gemit;</w:t>
      </w:r>
    </w:p>
    <w:p w14:paraId="489B0E12" w14:textId="77777777" w:rsidR="00772EBE" w:rsidRPr="008505C0" w:rsidRDefault="004C7223" w:rsidP="00733B36">
      <w:pPr>
        <w:pStyle w:val="DraCorstandard"/>
      </w:pPr>
      <w:r w:rsidRPr="008505C0">
        <w:t>Ecce iterum lacrymis orchaestram incendit amaris</w:t>
      </w:r>
    </w:p>
    <w:p w14:paraId="5A81C2E0" w14:textId="620DDB18" w:rsidR="00772EBE" w:rsidRPr="008505C0" w:rsidRDefault="004C7223" w:rsidP="00733B36">
      <w:pPr>
        <w:pStyle w:val="DraCorstandard"/>
      </w:pPr>
      <w:r w:rsidRPr="008505C0">
        <w:t xml:space="preserve"> Et Sophoclem grandi Marca tumore sonat.</w:t>
      </w:r>
    </w:p>
    <w:p w14:paraId="78CD9C10" w14:textId="77777777" w:rsidR="00772EBE" w:rsidRPr="008505C0" w:rsidRDefault="004C7223" w:rsidP="00733B36">
      <w:pPr>
        <w:pStyle w:val="DraCorstandard"/>
      </w:pPr>
      <w:r w:rsidRPr="008505C0">
        <w:t>Audijt, atque hederas, Hircumque, &amp; Syrma Tragaedo</w:t>
      </w:r>
    </w:p>
    <w:p w14:paraId="60C81B96" w14:textId="77777777" w:rsidR="003961CA" w:rsidRDefault="004C7223" w:rsidP="00733B36">
      <w:pPr>
        <w:pStyle w:val="DraCorstandard"/>
      </w:pPr>
      <w:r w:rsidRPr="008505C0">
        <w:t xml:space="preserve"> Graecia victa nouo cessit, &amp; erubuit.</w:t>
      </w:r>
    </w:p>
    <w:p w14:paraId="2F36B961" w14:textId="77777777" w:rsidR="00B918CB" w:rsidRPr="008505C0" w:rsidRDefault="00B918CB" w:rsidP="00B918CB">
      <w:pPr>
        <w:pStyle w:val="DraCoradditions"/>
        <w:rPr>
          <w:lang w:val="la-Latn"/>
        </w:rPr>
      </w:pPr>
      <w:r w:rsidRPr="008505C0">
        <w:rPr>
          <w:lang w:val="la-Latn"/>
        </w:rPr>
        <w:lastRenderedPageBreak/>
        <w:t>/</w:t>
      </w:r>
      <w:r>
        <w:rPr>
          <w:lang w:val="la-Latn"/>
        </w:rPr>
        <w:t>epistle</w:t>
      </w:r>
      <w:r w:rsidRPr="008505C0">
        <w:rPr>
          <w:lang w:val="la-Latn"/>
        </w:rPr>
        <w:t>_</w:t>
      </w:r>
      <w:r>
        <w:rPr>
          <w:lang w:val="la-Latn"/>
        </w:rPr>
        <w:t>end</w:t>
      </w:r>
      <w:r w:rsidRPr="008505C0">
        <w:rPr>
          <w:lang w:val="la-Latn"/>
        </w:rPr>
        <w:t>/</w:t>
      </w:r>
    </w:p>
    <w:p w14:paraId="72EAA7DD" w14:textId="196309A1" w:rsidR="00B918CB" w:rsidRPr="008505C0" w:rsidRDefault="00B918CB" w:rsidP="00B918CB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>
        <w:rPr>
          <w:lang w:val="la-Latn"/>
        </w:rPr>
        <w:t>epistle</w:t>
      </w:r>
      <w:r w:rsidRPr="008505C0">
        <w:rPr>
          <w:lang w:val="la-Latn"/>
        </w:rPr>
        <w:t>_start=verse/</w:t>
      </w:r>
    </w:p>
    <w:p w14:paraId="68EBE8B2" w14:textId="77777777" w:rsidR="003961CA" w:rsidRPr="008505C0" w:rsidRDefault="004C7223" w:rsidP="00733B36">
      <w:pPr>
        <w:pStyle w:val="DraCorstandard"/>
      </w:pPr>
      <w:r w:rsidRPr="008505C0">
        <w:t>EPIGRAMMA.</w:t>
      </w:r>
    </w:p>
    <w:p w14:paraId="160770E6" w14:textId="5AD64397" w:rsidR="00772EBE" w:rsidRPr="008505C0" w:rsidRDefault="004C7223" w:rsidP="00733B36">
      <w:pPr>
        <w:pStyle w:val="DraCorstandard"/>
      </w:pPr>
      <w:r w:rsidRPr="008505C0">
        <w:t>Cedite Romanae, Graiorum cedite Scenae,</w:t>
      </w:r>
    </w:p>
    <w:p w14:paraId="56DDFBF0" w14:textId="77777777" w:rsidR="003961CA" w:rsidRPr="008505C0" w:rsidRDefault="004C7223" w:rsidP="00733B36">
      <w:pPr>
        <w:pStyle w:val="DraCorstandard"/>
      </w:pPr>
      <w:r w:rsidRPr="008505C0">
        <w:t>Nescio quid maius MARCA Tragaedus hiat.</w:t>
      </w:r>
    </w:p>
    <w:p w14:paraId="1BD72844" w14:textId="77777777" w:rsidR="003961CA" w:rsidRDefault="004C7223" w:rsidP="00733B36">
      <w:pPr>
        <w:pStyle w:val="DraCorstandard"/>
      </w:pPr>
      <w:r w:rsidRPr="008505C0">
        <w:t>MAXAEMILIANVS VRIENTIVS.</w:t>
      </w:r>
    </w:p>
    <w:p w14:paraId="1F181211" w14:textId="77777777" w:rsidR="00B918CB" w:rsidRPr="008505C0" w:rsidRDefault="00B918CB" w:rsidP="00B918CB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>
        <w:rPr>
          <w:lang w:val="la-Latn"/>
        </w:rPr>
        <w:t>epistle</w:t>
      </w:r>
      <w:r w:rsidRPr="008505C0">
        <w:rPr>
          <w:lang w:val="la-Latn"/>
        </w:rPr>
        <w:t>_</w:t>
      </w:r>
      <w:r>
        <w:rPr>
          <w:lang w:val="la-Latn"/>
        </w:rPr>
        <w:t>end</w:t>
      </w:r>
      <w:r w:rsidRPr="008505C0">
        <w:rPr>
          <w:lang w:val="la-Latn"/>
        </w:rPr>
        <w:t>/</w:t>
      </w:r>
    </w:p>
    <w:p w14:paraId="33E97AC8" w14:textId="61513E18" w:rsidR="00B918CB" w:rsidRPr="008505C0" w:rsidRDefault="00B918CB" w:rsidP="00B918CB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>
        <w:rPr>
          <w:lang w:val="la-Latn"/>
        </w:rPr>
        <w:t>dramatisPersonae_start/</w:t>
      </w:r>
    </w:p>
    <w:p w14:paraId="55F04155" w14:textId="77777777" w:rsidR="00772EBE" w:rsidRPr="005B4CDF" w:rsidRDefault="004C7223" w:rsidP="00733B36">
      <w:pPr>
        <w:pStyle w:val="DraCorstandard"/>
        <w:rPr>
          <w:rStyle w:val="DraCorcharactername"/>
        </w:rPr>
      </w:pPr>
      <w:r w:rsidRPr="005B4CDF">
        <w:rPr>
          <w:rStyle w:val="DraCorcharactername"/>
        </w:rPr>
        <w:t>NABVCHODONOSOR.</w:t>
      </w:r>
    </w:p>
    <w:p w14:paraId="79C180DB" w14:textId="55C08662" w:rsidR="00772EBE" w:rsidRPr="008505C0" w:rsidRDefault="004C7223" w:rsidP="00733B36">
      <w:pPr>
        <w:pStyle w:val="DraCorstandard"/>
      </w:pPr>
      <w:r w:rsidRPr="005B4CDF">
        <w:rPr>
          <w:rStyle w:val="DraCorcharactername"/>
        </w:rPr>
        <w:t>NABVZARDAN</w:t>
      </w:r>
      <w:r w:rsidRPr="008505C0">
        <w:t xml:space="preserve"> </w:t>
      </w:r>
      <w:r w:rsidRPr="005B4CDF">
        <w:rPr>
          <w:rStyle w:val="DraCorroledescription"/>
        </w:rPr>
        <w:t>PRINCEPS MILITIAE.</w:t>
      </w:r>
    </w:p>
    <w:p w14:paraId="5FB98677" w14:textId="2E367209" w:rsidR="00726C03" w:rsidRPr="008505C0" w:rsidRDefault="004C7223" w:rsidP="00733B36">
      <w:pPr>
        <w:pStyle w:val="DraCorstandard"/>
      </w:pPr>
      <w:r w:rsidRPr="005B4CDF">
        <w:rPr>
          <w:rStyle w:val="DraCorcharactername"/>
        </w:rPr>
        <w:t>HIEREMIAS</w:t>
      </w:r>
      <w:r w:rsidRPr="008505C0">
        <w:t xml:space="preserve"> </w:t>
      </w:r>
      <w:r w:rsidRPr="005B4CDF">
        <w:rPr>
          <w:rStyle w:val="DraCorroledescription"/>
        </w:rPr>
        <w:t>PROPHETA.</w:t>
      </w:r>
    </w:p>
    <w:p w14:paraId="6B68642F" w14:textId="77777777" w:rsidR="00726C03" w:rsidRPr="005B4CDF" w:rsidRDefault="004C7223" w:rsidP="00733B36">
      <w:pPr>
        <w:pStyle w:val="DraCorstandard"/>
        <w:rPr>
          <w:rStyle w:val="DraCorcharactername"/>
        </w:rPr>
      </w:pPr>
      <w:r w:rsidRPr="005B4CDF">
        <w:rPr>
          <w:rStyle w:val="DraCorcharactername"/>
        </w:rPr>
        <w:t>SATELLITIVM.</w:t>
      </w:r>
    </w:p>
    <w:p w14:paraId="16FC1B2B" w14:textId="77777777" w:rsidR="00772EBE" w:rsidRPr="00D90E12" w:rsidRDefault="004C7223" w:rsidP="00733B36">
      <w:pPr>
        <w:pStyle w:val="DraCorstandard"/>
        <w:rPr>
          <w:rStyle w:val="DraCorcharactername"/>
        </w:rPr>
      </w:pPr>
      <w:r w:rsidRPr="00D90E12">
        <w:rPr>
          <w:rStyle w:val="DraCorcharactername"/>
        </w:rPr>
        <w:t>SEDECHIAS.</w:t>
      </w:r>
    </w:p>
    <w:p w14:paraId="1951F588" w14:textId="77777777" w:rsidR="00772EBE" w:rsidRPr="00D90E12" w:rsidRDefault="004C7223" w:rsidP="00733B36">
      <w:pPr>
        <w:pStyle w:val="DraCorstandard"/>
        <w:rPr>
          <w:rStyle w:val="DraCorcharactername"/>
        </w:rPr>
      </w:pPr>
      <w:r w:rsidRPr="00D90E12">
        <w:rPr>
          <w:rStyle w:val="DraCorcharactername"/>
        </w:rPr>
        <w:t>FILII SEDECHIAE.</w:t>
      </w:r>
    </w:p>
    <w:p w14:paraId="1108A6E0" w14:textId="77777777" w:rsidR="00772EBE" w:rsidRPr="00D90E12" w:rsidRDefault="004C7223" w:rsidP="00733B36">
      <w:pPr>
        <w:pStyle w:val="DraCorstandard"/>
        <w:rPr>
          <w:rStyle w:val="DraCorcharactername"/>
        </w:rPr>
      </w:pPr>
      <w:r w:rsidRPr="00D90E12">
        <w:rPr>
          <w:rStyle w:val="DraCorcharactername"/>
        </w:rPr>
        <w:t>CHORVS CHALDAEORVM.</w:t>
      </w:r>
    </w:p>
    <w:p w14:paraId="254EE9EC" w14:textId="77777777" w:rsidR="003961CA" w:rsidRPr="00D90E12" w:rsidRDefault="004C7223" w:rsidP="00733B36">
      <w:pPr>
        <w:pStyle w:val="DraCorstandard"/>
        <w:rPr>
          <w:rStyle w:val="DraCorcharactername"/>
        </w:rPr>
      </w:pPr>
      <w:r w:rsidRPr="00D90E12">
        <w:rPr>
          <w:rStyle w:val="DraCorcharactername"/>
        </w:rPr>
        <w:t>CHORVS ISRAELITARVM.</w:t>
      </w:r>
    </w:p>
    <w:p w14:paraId="41F87D87" w14:textId="275411A0" w:rsidR="00B918CB" w:rsidRPr="008505C0" w:rsidRDefault="00B918CB" w:rsidP="00B918CB">
      <w:pPr>
        <w:pStyle w:val="DraCoradditions"/>
        <w:rPr>
          <w:lang w:val="la-Latn"/>
        </w:rPr>
      </w:pPr>
      <w:r w:rsidRPr="008505C0">
        <w:rPr>
          <w:lang w:val="la-Latn"/>
        </w:rPr>
        <w:t>/</w:t>
      </w:r>
      <w:r>
        <w:rPr>
          <w:lang w:val="la-Latn"/>
        </w:rPr>
        <w:t>dramatisPersonae_</w:t>
      </w:r>
      <w:r>
        <w:rPr>
          <w:lang w:val="la-Latn"/>
        </w:rPr>
        <w:t>end</w:t>
      </w:r>
      <w:r>
        <w:rPr>
          <w:lang w:val="la-Latn"/>
        </w:rPr>
        <w:t>/</w:t>
      </w:r>
    </w:p>
    <w:p w14:paraId="5F78F5E7" w14:textId="4C35922E" w:rsidR="0088735F" w:rsidRPr="008505C0" w:rsidRDefault="0088735F" w:rsidP="0088735F">
      <w:pPr>
        <w:pStyle w:val="DraCoradditions"/>
        <w:rPr>
          <w:lang w:val="la-Latn"/>
        </w:rPr>
      </w:pPr>
      <w:r w:rsidRPr="008505C0">
        <w:rPr>
          <w:lang w:val="la-Latn"/>
        </w:rPr>
        <w:t>/main</w:t>
      </w:r>
      <w:r w:rsidR="007D0583" w:rsidRPr="008505C0">
        <w:rPr>
          <w:lang w:val="la-Latn"/>
        </w:rPr>
        <w:t>=verse</w:t>
      </w:r>
      <w:r w:rsidRPr="008505C0">
        <w:rPr>
          <w:lang w:val="la-Latn"/>
        </w:rPr>
        <w:t>/</w:t>
      </w:r>
    </w:p>
    <w:p w14:paraId="3A9CDC75" w14:textId="77777777" w:rsidR="002A1305" w:rsidRPr="008505C0" w:rsidRDefault="002A1305" w:rsidP="002A1305">
      <w:pPr>
        <w:pStyle w:val="DraCorhead"/>
      </w:pPr>
      <w:r w:rsidRPr="008505C0">
        <w:t>CARCER BABYLONIVS.</w:t>
      </w:r>
    </w:p>
    <w:p w14:paraId="2EC24BA6" w14:textId="77777777" w:rsidR="002A1305" w:rsidRPr="008505C0" w:rsidRDefault="002A1305" w:rsidP="002A1305">
      <w:pPr>
        <w:pStyle w:val="DraCorhead"/>
      </w:pPr>
      <w:r w:rsidRPr="008505C0">
        <w:t>TRAGAEDIA SACRA.</w:t>
      </w:r>
    </w:p>
    <w:p w14:paraId="4F12710C" w14:textId="734E135F" w:rsidR="00480158" w:rsidRPr="008505C0" w:rsidRDefault="00480158" w:rsidP="0088735F">
      <w:pPr>
        <w:pStyle w:val="DraCoradditions"/>
        <w:rPr>
          <w:lang w:val="la-Latn"/>
        </w:rPr>
      </w:pPr>
      <w:r w:rsidRPr="008505C0">
        <w:rPr>
          <w:lang w:val="la-Latn"/>
        </w:rPr>
        <w:t>/act=1, scene=1/</w:t>
      </w:r>
    </w:p>
    <w:p w14:paraId="3B214BC4" w14:textId="6BE4C656" w:rsidR="00772EBE" w:rsidRPr="008505C0" w:rsidRDefault="004C7223" w:rsidP="00480158">
      <w:pPr>
        <w:pStyle w:val="DraCorhead"/>
      </w:pPr>
      <w:r w:rsidRPr="008505C0">
        <w:t xml:space="preserve">Actus primi. Scena </w:t>
      </w:r>
      <w:r w:rsidR="00063EE8" w:rsidRPr="008505C0">
        <w:t>Ia</w:t>
      </w:r>
      <w:r w:rsidRPr="008505C0">
        <w:t>.</w:t>
      </w:r>
    </w:p>
    <w:p w14:paraId="3455700F" w14:textId="77777777" w:rsidR="00772EBE" w:rsidRPr="008505C0" w:rsidRDefault="004C7223" w:rsidP="00733B36">
      <w:pPr>
        <w:pStyle w:val="DraCorstandard"/>
        <w:rPr>
          <w:rStyle w:val="DraCorstagedirectionsetc"/>
        </w:rPr>
      </w:pPr>
      <w:r w:rsidRPr="008505C0">
        <w:rPr>
          <w:rStyle w:val="DraCorstagedirectionsetc"/>
        </w:rPr>
        <w:t>NABVCHODONOZOR.</w:t>
      </w:r>
    </w:p>
    <w:p w14:paraId="64183B34" w14:textId="77777777" w:rsidR="00772EBE" w:rsidRPr="008505C0" w:rsidRDefault="004C7223" w:rsidP="00733B36">
      <w:pPr>
        <w:pStyle w:val="DraCorstandard"/>
      </w:pPr>
      <w:r w:rsidRPr="008505C0">
        <w:t>INFIDA semper Solyma! non vnquam semel</w:t>
      </w:r>
    </w:p>
    <w:p w14:paraId="06CE6279" w14:textId="77777777" w:rsidR="00772EBE" w:rsidRPr="008505C0" w:rsidRDefault="004C7223" w:rsidP="00733B36">
      <w:pPr>
        <w:pStyle w:val="DraCorstandard"/>
      </w:pPr>
      <w:r w:rsidRPr="008505C0">
        <w:t>Periura, perduellis! ingratum caput</w:t>
      </w:r>
    </w:p>
    <w:p w14:paraId="5D8A648A" w14:textId="77777777" w:rsidR="00772EBE" w:rsidRPr="008505C0" w:rsidRDefault="004C7223" w:rsidP="00733B36">
      <w:pPr>
        <w:pStyle w:val="DraCorstandard"/>
      </w:pPr>
      <w:r w:rsidRPr="008505C0">
        <w:t>O Sedecia! quò rapit praeceps furor</w:t>
      </w:r>
    </w:p>
    <w:p w14:paraId="2999149F" w14:textId="77777777" w:rsidR="00772EBE" w:rsidRPr="008505C0" w:rsidRDefault="004C7223" w:rsidP="00733B36">
      <w:pPr>
        <w:pStyle w:val="DraCorstandard"/>
      </w:pPr>
      <w:r w:rsidRPr="008505C0">
        <w:lastRenderedPageBreak/>
        <w:t>Vltrò ruentem? sentio, ignescunt fibrae,</w:t>
      </w:r>
    </w:p>
    <w:p w14:paraId="017599F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(5)</w:t>
      </w:r>
      <w:r w:rsidRPr="008505C0">
        <w:t xml:space="preserve"> Et iam citato pectore eluctans dolor</w:t>
      </w:r>
    </w:p>
    <w:p w14:paraId="247D47ED" w14:textId="77777777" w:rsidR="00772EBE" w:rsidRPr="008505C0" w:rsidRDefault="004C7223" w:rsidP="00733B36">
      <w:pPr>
        <w:pStyle w:val="DraCorstandard"/>
      </w:pPr>
      <w:r w:rsidRPr="008505C0">
        <w:t>Vrit medullas, nec satis flammam tego.</w:t>
      </w:r>
    </w:p>
    <w:p w14:paraId="40ED5F42" w14:textId="77777777" w:rsidR="00772EBE" w:rsidRPr="008505C0" w:rsidRDefault="004C7223" w:rsidP="00733B36">
      <w:pPr>
        <w:pStyle w:val="DraCorstandard"/>
      </w:pPr>
      <w:r w:rsidRPr="008505C0">
        <w:t>Vaeh Sedecia! testor aeternos Deos,</w:t>
      </w:r>
    </w:p>
    <w:p w14:paraId="6ED6CE63" w14:textId="77777777" w:rsidR="00772EBE" w:rsidRPr="008505C0" w:rsidRDefault="004C7223" w:rsidP="00733B36">
      <w:pPr>
        <w:pStyle w:val="DraCorstandard"/>
      </w:pPr>
      <w:r w:rsidRPr="008505C0">
        <w:t>Et quos Olympus aureo claudit sinu</w:t>
      </w:r>
    </w:p>
    <w:p w14:paraId="6119E8C0" w14:textId="77777777" w:rsidR="00772EBE" w:rsidRPr="008505C0" w:rsidRDefault="004C7223" w:rsidP="00733B36">
      <w:pPr>
        <w:pStyle w:val="DraCorstandard"/>
      </w:pPr>
      <w:r w:rsidRPr="008505C0">
        <w:t>Et quos tenêbrae desides vmbrâ tegunt,</w:t>
      </w:r>
    </w:p>
    <w:p w14:paraId="1F9D5973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(10)</w:t>
      </w:r>
      <w:r w:rsidRPr="008505C0">
        <w:t xml:space="preserve"> Improbe peribis, sanguine extinguam tuo</w:t>
      </w:r>
    </w:p>
    <w:p w14:paraId="4ACA221F" w14:textId="77777777" w:rsidR="00772EBE" w:rsidRPr="008505C0" w:rsidRDefault="004C7223" w:rsidP="00733B36">
      <w:pPr>
        <w:pStyle w:val="DraCorstandard"/>
      </w:pPr>
      <w:r w:rsidRPr="008505C0">
        <w:t>Quae me fatigat pectoris flammam mei.</w:t>
      </w:r>
    </w:p>
    <w:p w14:paraId="5B370A90" w14:textId="77777777" w:rsidR="00772EBE" w:rsidRPr="008505C0" w:rsidRDefault="004C7223" w:rsidP="00733B36">
      <w:pPr>
        <w:pStyle w:val="DraCorstandard"/>
      </w:pPr>
      <w:r w:rsidRPr="008505C0">
        <w:t>Cur nondum anhelat Martius litui fragor</w:t>
      </w:r>
    </w:p>
    <w:p w14:paraId="4D868B8A" w14:textId="77777777" w:rsidR="00772EBE" w:rsidRPr="008505C0" w:rsidRDefault="004C7223" w:rsidP="00733B36">
      <w:pPr>
        <w:pStyle w:val="DraCorstandard"/>
      </w:pPr>
      <w:r w:rsidRPr="008505C0">
        <w:t>Pauidamque Idumen impigro adsultu quatit</w:t>
      </w:r>
    </w:p>
    <w:p w14:paraId="5BBA2CF3" w14:textId="77777777" w:rsidR="00772EBE" w:rsidRPr="008505C0" w:rsidRDefault="004C7223" w:rsidP="00733B36">
      <w:pPr>
        <w:pStyle w:val="DraCorstandard"/>
      </w:pPr>
      <w:r w:rsidRPr="008505C0">
        <w:t>Armata Babylon? Iam meus passim terat</w:t>
      </w:r>
    </w:p>
    <w:p w14:paraId="1C241D9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(15)</w:t>
      </w:r>
      <w:r w:rsidRPr="008505C0">
        <w:t xml:space="preserve"> Damnata miles arua, &amp; infidos lares</w:t>
      </w:r>
    </w:p>
    <w:p w14:paraId="463A5C13" w14:textId="77777777" w:rsidR="00772EBE" w:rsidRPr="008505C0" w:rsidRDefault="004C7223" w:rsidP="00733B36">
      <w:pPr>
        <w:pStyle w:val="DraCorstandard"/>
      </w:pPr>
      <w:r w:rsidRPr="008505C0">
        <w:t>Fundo reuellat; Solyma supplicium dabis,</w:t>
      </w:r>
    </w:p>
    <w:p w14:paraId="24B351EB" w14:textId="77777777" w:rsidR="00772EBE" w:rsidRPr="008505C0" w:rsidRDefault="004C7223" w:rsidP="00733B36">
      <w:pPr>
        <w:pStyle w:val="DraCorstandard"/>
      </w:pPr>
      <w:r w:rsidRPr="008505C0">
        <w:t>Distracta, lacera, dissipata vno omnia</w:t>
      </w:r>
    </w:p>
    <w:p w14:paraId="3D55D592" w14:textId="77777777" w:rsidR="00772EBE" w:rsidRPr="008505C0" w:rsidRDefault="004C7223" w:rsidP="00733B36">
      <w:pPr>
        <w:pStyle w:val="DraCorstandard"/>
      </w:pPr>
      <w:r w:rsidRPr="008505C0">
        <w:t>Condes sepulcro, dira sepeliet cinis</w:t>
      </w:r>
    </w:p>
    <w:p w14:paraId="0ED126A4" w14:textId="77777777" w:rsidR="00772EBE" w:rsidRPr="008505C0" w:rsidRDefault="004C7223" w:rsidP="00733B36">
      <w:pPr>
        <w:pStyle w:val="DraCorstandard"/>
      </w:pPr>
      <w:r w:rsidRPr="008505C0">
        <w:t xml:space="preserve">Vrbis cadauer pallido inuoluens situ; </w:t>
      </w:r>
      <w:r w:rsidRPr="008505C0">
        <w:rPr>
          <w:rStyle w:val="DraCorpagebeginning"/>
        </w:rPr>
        <w:t>[B]</w:t>
      </w:r>
    </w:p>
    <w:p w14:paraId="6A851656" w14:textId="20EF13A3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[2]</w:t>
      </w:r>
    </w:p>
    <w:p w14:paraId="644918B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(20)</w:t>
      </w:r>
      <w:r w:rsidRPr="008505C0">
        <w:t xml:space="preserve"> Fugite, rebelles fugite, dum Aegyptus patet</w:t>
      </w:r>
    </w:p>
    <w:p w14:paraId="6B2F4098" w14:textId="77777777" w:rsidR="00772EBE" w:rsidRPr="008505C0" w:rsidRDefault="004C7223" w:rsidP="00733B36">
      <w:pPr>
        <w:pStyle w:val="DraCorstandard"/>
      </w:pPr>
      <w:r w:rsidRPr="008505C0">
        <w:t>Et amica Memphis obuios tendit sinus,</w:t>
      </w:r>
    </w:p>
    <w:p w14:paraId="0FEB9866" w14:textId="77777777" w:rsidR="00772EBE" w:rsidRPr="008505C0" w:rsidRDefault="004C7223" w:rsidP="00733B36">
      <w:pPr>
        <w:pStyle w:val="DraCorstandard"/>
      </w:pPr>
      <w:r w:rsidRPr="008505C0">
        <w:t>Sequar abeuntes, &amp; Parethonios agam</w:t>
      </w:r>
    </w:p>
    <w:p w14:paraId="75AC1722" w14:textId="77777777" w:rsidR="00772EBE" w:rsidRPr="008505C0" w:rsidRDefault="004C7223" w:rsidP="00733B36">
      <w:pPr>
        <w:pStyle w:val="DraCorstandard"/>
      </w:pPr>
      <w:r w:rsidRPr="008505C0">
        <w:t>Populator agros, militum, armorum potens,</w:t>
      </w:r>
    </w:p>
    <w:p w14:paraId="373BE457" w14:textId="77777777" w:rsidR="00772EBE" w:rsidRPr="008505C0" w:rsidRDefault="004C7223" w:rsidP="00733B36">
      <w:pPr>
        <w:pStyle w:val="DraCorstandard"/>
      </w:pPr>
      <w:r w:rsidRPr="008505C0">
        <w:t>Non me sonanti Nilus absterret vado,</w:t>
      </w:r>
    </w:p>
    <w:p w14:paraId="7C5504C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(25)</w:t>
      </w:r>
      <w:r w:rsidRPr="008505C0">
        <w:t xml:space="preserve"> Quamuis latratu grande septeno tonet</w:t>
      </w:r>
    </w:p>
    <w:p w14:paraId="51B44C91" w14:textId="77777777" w:rsidR="00772EBE" w:rsidRPr="008505C0" w:rsidRDefault="004C7223" w:rsidP="00733B36">
      <w:pPr>
        <w:pStyle w:val="DraCorstandard"/>
      </w:pPr>
      <w:r w:rsidRPr="008505C0">
        <w:t>Et vorticosum torqueat spumâ caput,</w:t>
      </w:r>
    </w:p>
    <w:p w14:paraId="128D0483" w14:textId="77777777" w:rsidR="00772EBE" w:rsidRPr="008505C0" w:rsidRDefault="004C7223" w:rsidP="00733B36">
      <w:pPr>
        <w:pStyle w:val="DraCorstandard"/>
      </w:pPr>
      <w:r w:rsidRPr="008505C0">
        <w:t>Ibo, ibo contrâ, quàque se maior vehit</w:t>
      </w:r>
    </w:p>
    <w:p w14:paraId="6C01385F" w14:textId="77777777" w:rsidR="00772EBE" w:rsidRPr="008505C0" w:rsidRDefault="004C7223" w:rsidP="00733B36">
      <w:pPr>
        <w:pStyle w:val="DraCorstandard"/>
      </w:pPr>
      <w:r w:rsidRPr="008505C0">
        <w:t>Scandam per vndas, spolia &amp; Aegypti legam,</w:t>
      </w:r>
    </w:p>
    <w:p w14:paraId="7628D181" w14:textId="77777777" w:rsidR="00772EBE" w:rsidRPr="008505C0" w:rsidRDefault="004C7223" w:rsidP="00733B36">
      <w:pPr>
        <w:pStyle w:val="DraCorstandard"/>
      </w:pPr>
      <w:r w:rsidRPr="008505C0">
        <w:lastRenderedPageBreak/>
        <w:t>Et porrò vbi olim veteris Isacidae genus,</w:t>
      </w:r>
    </w:p>
    <w:p w14:paraId="173E951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(30)</w:t>
      </w:r>
      <w:r w:rsidRPr="008505C0">
        <w:t xml:space="preserve"> Dum faeculento sordidè insudat luto,</w:t>
      </w:r>
    </w:p>
    <w:p w14:paraId="032B2418" w14:textId="77777777" w:rsidR="00772EBE" w:rsidRPr="008505C0" w:rsidRDefault="004C7223" w:rsidP="00733B36">
      <w:pPr>
        <w:pStyle w:val="DraCorstandard"/>
      </w:pPr>
      <w:r w:rsidRPr="008505C0">
        <w:t>Ceruice vinctâ vile tolerauit iugum,</w:t>
      </w:r>
    </w:p>
    <w:p w14:paraId="0F7E7B8A" w14:textId="77777777" w:rsidR="00772EBE" w:rsidRPr="008505C0" w:rsidRDefault="004C7223" w:rsidP="00733B36">
      <w:pPr>
        <w:pStyle w:val="DraCorstandard"/>
      </w:pPr>
      <w:r w:rsidRPr="008505C0">
        <w:t>Cogam recipere perfugas, cogam reos</w:t>
      </w:r>
    </w:p>
    <w:p w14:paraId="392FD4B5" w14:textId="77777777" w:rsidR="00772EBE" w:rsidRPr="008505C0" w:rsidRDefault="004C7223" w:rsidP="00733B36">
      <w:pPr>
        <w:pStyle w:val="DraCorstandard"/>
      </w:pPr>
      <w:r w:rsidRPr="008505C0">
        <w:t>Et luere iustam turpis obsequij notam;</w:t>
      </w:r>
    </w:p>
    <w:p w14:paraId="4B1508DB" w14:textId="77777777" w:rsidR="00772EBE" w:rsidRPr="008505C0" w:rsidRDefault="004C7223" w:rsidP="00733B36">
      <w:pPr>
        <w:pStyle w:val="DraCorstandard"/>
      </w:pPr>
      <w:r w:rsidRPr="008505C0">
        <w:t>Quò refugis anime? sanguinem &amp; vitam exspuant.</w:t>
      </w:r>
    </w:p>
    <w:p w14:paraId="36FEA50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(35)</w:t>
      </w:r>
      <w:r w:rsidRPr="008505C0">
        <w:t xml:space="preserve"> Vilis animus seruire pro lucro putat:</w:t>
      </w:r>
    </w:p>
    <w:p w14:paraId="379C6512" w14:textId="77777777" w:rsidR="00772EBE" w:rsidRPr="008505C0" w:rsidRDefault="004C7223" w:rsidP="00733B36">
      <w:pPr>
        <w:pStyle w:val="DraCorstandard"/>
      </w:pPr>
      <w:r w:rsidRPr="008505C0">
        <w:t>Indigna capita! quis mihi implebit manus</w:t>
      </w:r>
    </w:p>
    <w:p w14:paraId="3A27A0F0" w14:textId="77777777" w:rsidR="00772EBE" w:rsidRPr="008505C0" w:rsidRDefault="004C7223" w:rsidP="00733B36">
      <w:pPr>
        <w:pStyle w:val="DraCorstandard"/>
      </w:pPr>
      <w:r w:rsidRPr="008505C0">
        <w:t>Igni trisulco? Iupiter caelo tona</w:t>
      </w:r>
    </w:p>
    <w:p w14:paraId="02466B2A" w14:textId="77777777" w:rsidR="00772EBE" w:rsidRPr="008505C0" w:rsidRDefault="004C7223" w:rsidP="00733B36">
      <w:pPr>
        <w:pStyle w:val="DraCorstandard"/>
      </w:pPr>
      <w:r w:rsidRPr="008505C0">
        <w:t>Dirumque ab aure dexterâ librans malum</w:t>
      </w:r>
    </w:p>
    <w:p w14:paraId="5B4C06A8" w14:textId="77777777" w:rsidR="00772EBE" w:rsidRPr="008505C0" w:rsidRDefault="004C7223" w:rsidP="00733B36">
      <w:pPr>
        <w:pStyle w:val="DraCorstandard"/>
      </w:pPr>
      <w:r w:rsidRPr="008505C0">
        <w:t>Prosterne sontes, quosque non feriet mucro</w:t>
      </w:r>
    </w:p>
    <w:p w14:paraId="657726E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(40)</w:t>
      </w:r>
      <w:r w:rsidRPr="008505C0">
        <w:t xml:space="preserve"> Pauore gelidos fulmen arripiat tuum.</w:t>
      </w:r>
    </w:p>
    <w:p w14:paraId="72427238" w14:textId="77777777" w:rsidR="00772EBE" w:rsidRPr="008505C0" w:rsidRDefault="004C7223" w:rsidP="00733B36">
      <w:pPr>
        <w:pStyle w:val="DraCorstandard"/>
      </w:pPr>
      <w:r w:rsidRPr="008505C0">
        <w:t>Et quid minamur? segnis est animi minas</w:t>
      </w:r>
    </w:p>
    <w:p w14:paraId="714E2004" w14:textId="77777777" w:rsidR="00772EBE" w:rsidRPr="008505C0" w:rsidRDefault="004C7223" w:rsidP="00733B36">
      <w:pPr>
        <w:pStyle w:val="DraCorstandard"/>
      </w:pPr>
      <w:r w:rsidRPr="008505C0">
        <w:t>Praeferre tantum: tota debuerat cinis</w:t>
      </w:r>
    </w:p>
    <w:p w14:paraId="77E63239" w14:textId="77777777" w:rsidR="00772EBE" w:rsidRPr="008505C0" w:rsidRDefault="004C7223" w:rsidP="00733B36">
      <w:pPr>
        <w:pStyle w:val="DraCorstandard"/>
      </w:pPr>
      <w:r w:rsidRPr="008505C0">
        <w:t>lam stare Solyma sanguine imbuta impio,</w:t>
      </w:r>
    </w:p>
    <w:p w14:paraId="0876C85C" w14:textId="77777777" w:rsidR="00772EBE" w:rsidRPr="008505C0" w:rsidRDefault="004C7223" w:rsidP="00733B36">
      <w:pPr>
        <w:pStyle w:val="DraCorstandard"/>
      </w:pPr>
      <w:r w:rsidRPr="008505C0">
        <w:t>De quo cruentas terra concipiat feras,</w:t>
      </w:r>
    </w:p>
    <w:p w14:paraId="7094839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(45)</w:t>
      </w:r>
      <w:r w:rsidRPr="008505C0">
        <w:t xml:space="preserve"> Iterumque pauidis bella parturiat Deis</w:t>
      </w:r>
    </w:p>
    <w:p w14:paraId="5AAD4A28" w14:textId="77777777" w:rsidR="00772EBE" w:rsidRPr="008505C0" w:rsidRDefault="004C7223" w:rsidP="00733B36">
      <w:pPr>
        <w:pStyle w:val="DraCorstandard"/>
      </w:pPr>
      <w:r w:rsidRPr="008505C0">
        <w:t>Fratrum cohortes, ventre vipereo nocens.</w:t>
      </w:r>
    </w:p>
    <w:p w14:paraId="15753786" w14:textId="77777777" w:rsidR="00772EBE" w:rsidRPr="008505C0" w:rsidRDefault="004C7223" w:rsidP="00733B36">
      <w:pPr>
        <w:pStyle w:val="DraCorstandard"/>
      </w:pPr>
      <w:r w:rsidRPr="008505C0">
        <w:t>Testor Deos &amp; sacra, non vnquam quater</w:t>
      </w:r>
    </w:p>
    <w:p w14:paraId="3E1B150B" w14:textId="77777777" w:rsidR="00772EBE" w:rsidRPr="008505C0" w:rsidRDefault="004C7223" w:rsidP="00733B36">
      <w:pPr>
        <w:pStyle w:val="DraCorstandard"/>
      </w:pPr>
      <w:r w:rsidRPr="008505C0">
        <w:t>Cornuta plenam Diua formabit facem</w:t>
      </w:r>
    </w:p>
    <w:p w14:paraId="0015C5B1" w14:textId="77777777" w:rsidR="00772EBE" w:rsidRPr="008505C0" w:rsidRDefault="004C7223" w:rsidP="00733B36">
      <w:pPr>
        <w:pStyle w:val="DraCorstandard"/>
      </w:pPr>
      <w:r w:rsidRPr="008505C0">
        <w:t>Et tu peribis Solyma; iuraui Deos.</w:t>
      </w:r>
    </w:p>
    <w:p w14:paraId="3F17C016" w14:textId="30030CFB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[3]</w:t>
      </w:r>
    </w:p>
    <w:p w14:paraId="66470A0C" w14:textId="77777777" w:rsidR="00772EBE" w:rsidRPr="008505C0" w:rsidRDefault="004C7223" w:rsidP="00733B36">
      <w:pPr>
        <w:pStyle w:val="DraCorstandard"/>
        <w:rPr>
          <w:rStyle w:val="DraCorstagedirectionsetc"/>
        </w:rPr>
      </w:pPr>
      <w:r w:rsidRPr="008505C0">
        <w:rPr>
          <w:rStyle w:val="DraCorstagedirectionsetc"/>
        </w:rPr>
        <w:t>CHORVS CHALD.</w:t>
      </w:r>
    </w:p>
    <w:p w14:paraId="5402696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(50)</w:t>
      </w:r>
      <w:r w:rsidRPr="008505C0">
        <w:t xml:space="preserve"> ECQVIS strepitus? quae turba virûm?</w:t>
      </w:r>
    </w:p>
    <w:p w14:paraId="175AED3F" w14:textId="77777777" w:rsidR="00772EBE" w:rsidRPr="008505C0" w:rsidRDefault="004C7223" w:rsidP="00733B36">
      <w:pPr>
        <w:pStyle w:val="DraCorstandard"/>
      </w:pPr>
      <w:r w:rsidRPr="008505C0">
        <w:t>Vaeh! raucarum mille tubarum</w:t>
      </w:r>
    </w:p>
    <w:p w14:paraId="05063408" w14:textId="77777777" w:rsidR="00772EBE" w:rsidRPr="008505C0" w:rsidRDefault="004C7223" w:rsidP="00733B36">
      <w:pPr>
        <w:pStyle w:val="DraCorstandard"/>
      </w:pPr>
      <w:r w:rsidRPr="008505C0">
        <w:t>Furit attonitas clangor ad aures.</w:t>
      </w:r>
    </w:p>
    <w:p w14:paraId="5132E769" w14:textId="77777777" w:rsidR="00772EBE" w:rsidRPr="008505C0" w:rsidRDefault="004C7223" w:rsidP="00733B36">
      <w:pPr>
        <w:pStyle w:val="DraCorstandard"/>
      </w:pPr>
      <w:r w:rsidRPr="008505C0">
        <w:lastRenderedPageBreak/>
        <w:t>Quò tota simul Chaldaea ruit?</w:t>
      </w:r>
    </w:p>
    <w:p w14:paraId="63A7B906" w14:textId="77777777" w:rsidR="00772EBE" w:rsidRPr="008505C0" w:rsidRDefault="004C7223" w:rsidP="00733B36">
      <w:pPr>
        <w:pStyle w:val="DraCorstandard"/>
      </w:pPr>
      <w:r w:rsidRPr="008505C0">
        <w:t>Vidimus ipsum fulgere in armis</w:t>
      </w:r>
    </w:p>
    <w:p w14:paraId="1618ECBA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(55)</w:t>
      </w:r>
      <w:r w:rsidRPr="008505C0">
        <w:t xml:space="preserve"> Qui sceptra tenet latèque sitas</w:t>
      </w:r>
    </w:p>
    <w:p w14:paraId="55FD67E8" w14:textId="77777777" w:rsidR="00772EBE" w:rsidRPr="008505C0" w:rsidRDefault="004C7223" w:rsidP="00733B36">
      <w:pPr>
        <w:pStyle w:val="DraCorstandard"/>
      </w:pPr>
      <w:r w:rsidRPr="008505C0">
        <w:t>Temperat vrbes, ponè subibant</w:t>
      </w:r>
    </w:p>
    <w:p w14:paraId="7DD5C750" w14:textId="77777777" w:rsidR="00772EBE" w:rsidRPr="008505C0" w:rsidRDefault="004C7223" w:rsidP="00733B36">
      <w:pPr>
        <w:pStyle w:val="DraCorstandard"/>
      </w:pPr>
      <w:r w:rsidRPr="008505C0">
        <w:t>Mille cohortes, &amp; turma Ducum</w:t>
      </w:r>
    </w:p>
    <w:p w14:paraId="3F4CCF2E" w14:textId="77777777" w:rsidR="00772EBE" w:rsidRPr="008505C0" w:rsidRDefault="004C7223" w:rsidP="00733B36">
      <w:pPr>
        <w:pStyle w:val="DraCorstandard"/>
      </w:pPr>
      <w:r w:rsidRPr="008505C0">
        <w:t>Vtrumque tuens conferta latus,</w:t>
      </w:r>
    </w:p>
    <w:p w14:paraId="36C9353C" w14:textId="77777777" w:rsidR="00772EBE" w:rsidRPr="008505C0" w:rsidRDefault="004C7223" w:rsidP="00733B36">
      <w:pPr>
        <w:pStyle w:val="DraCorstandard"/>
      </w:pPr>
      <w:r w:rsidRPr="008505C0">
        <w:t>Porrò ille graues spirare minas,</w:t>
      </w:r>
    </w:p>
    <w:p w14:paraId="4973755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(60)</w:t>
      </w:r>
      <w:r w:rsidRPr="008505C0">
        <w:t xml:space="preserve"> Bis terque feram nutare comam,</w:t>
      </w:r>
    </w:p>
    <w:p w14:paraId="1F454A40" w14:textId="77777777" w:rsidR="00772EBE" w:rsidRPr="008505C0" w:rsidRDefault="004C7223" w:rsidP="00733B36">
      <w:pPr>
        <w:pStyle w:val="DraCorstandard"/>
      </w:pPr>
      <w:r w:rsidRPr="008505C0">
        <w:t>Superos, imos iurare Deos</w:t>
      </w:r>
    </w:p>
    <w:p w14:paraId="2FDE83DC" w14:textId="77777777" w:rsidR="00772EBE" w:rsidRPr="008505C0" w:rsidRDefault="004C7223" w:rsidP="00733B36">
      <w:pPr>
        <w:pStyle w:val="DraCorstandard"/>
      </w:pPr>
      <w:r w:rsidRPr="008505C0">
        <w:t>Atque instabili feruere vultu.</w:t>
      </w:r>
    </w:p>
    <w:p w14:paraId="5F07AC1E" w14:textId="77777777" w:rsidR="00772EBE" w:rsidRPr="008505C0" w:rsidRDefault="004C7223" w:rsidP="00733B36">
      <w:pPr>
        <w:pStyle w:val="DraCorstandard"/>
      </w:pPr>
      <w:r w:rsidRPr="008505C0">
        <w:t>Quo tanta mali properat moles?</w:t>
      </w:r>
    </w:p>
    <w:p w14:paraId="20039743" w14:textId="77777777" w:rsidR="00772EBE" w:rsidRPr="008505C0" w:rsidRDefault="004C7223" w:rsidP="00733B36">
      <w:pPr>
        <w:pStyle w:val="DraCorstandard"/>
      </w:pPr>
      <w:r w:rsidRPr="008505C0">
        <w:t>Vae tibi Solymé si quando tuos</w:t>
      </w:r>
    </w:p>
    <w:p w14:paraId="496F660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(65)</w:t>
      </w:r>
      <w:r w:rsidRPr="008505C0">
        <w:t xml:space="preserve"> Infesta petant agmina muros;</w:t>
      </w:r>
    </w:p>
    <w:p w14:paraId="2B4633A1" w14:textId="77777777" w:rsidR="00772EBE" w:rsidRPr="008505C0" w:rsidRDefault="004C7223" w:rsidP="00733B36">
      <w:pPr>
        <w:pStyle w:val="DraCorstandard"/>
      </w:pPr>
      <w:r w:rsidRPr="008505C0">
        <w:t>Venient breuibus tempora spatijs</w:t>
      </w:r>
    </w:p>
    <w:p w14:paraId="4D471DC2" w14:textId="77777777" w:rsidR="00772EBE" w:rsidRPr="008505C0" w:rsidRDefault="004C7223" w:rsidP="00733B36">
      <w:pPr>
        <w:pStyle w:val="DraCorstandard"/>
      </w:pPr>
      <w:r w:rsidRPr="008505C0">
        <w:t>Et tu celsum deiecta caput,</w:t>
      </w:r>
    </w:p>
    <w:p w14:paraId="04E4DBB8" w14:textId="77777777" w:rsidR="00772EBE" w:rsidRPr="008505C0" w:rsidRDefault="004C7223" w:rsidP="00733B36">
      <w:pPr>
        <w:pStyle w:val="DraCorstandard"/>
      </w:pPr>
      <w:r w:rsidRPr="008505C0">
        <w:t>Ah virgineos spurcata sinus!</w:t>
      </w:r>
    </w:p>
    <w:p w14:paraId="25EAB78C" w14:textId="77777777" w:rsidR="00772EBE" w:rsidRPr="008505C0" w:rsidRDefault="004C7223" w:rsidP="00733B36">
      <w:pPr>
        <w:pStyle w:val="DraCorstandard"/>
      </w:pPr>
      <w:r w:rsidRPr="008505C0">
        <w:t>Lambes propriam mersa ruinam.</w:t>
      </w:r>
    </w:p>
    <w:p w14:paraId="12C45DE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(70)</w:t>
      </w:r>
      <w:r w:rsidRPr="008505C0">
        <w:t xml:space="preserve"> Heu heu Solymé, Solymé infoelix!</w:t>
      </w:r>
    </w:p>
    <w:p w14:paraId="257C985E" w14:textId="77777777" w:rsidR="00772EBE" w:rsidRPr="008505C0" w:rsidRDefault="004C7223" w:rsidP="00733B36">
      <w:pPr>
        <w:pStyle w:val="DraCorstandard"/>
      </w:pPr>
      <w:r w:rsidRPr="008505C0">
        <w:t>Non tu liquidos amplius ignes</w:t>
      </w:r>
    </w:p>
    <w:p w14:paraId="40FAA636" w14:textId="77777777" w:rsidR="00772EBE" w:rsidRPr="008505C0" w:rsidRDefault="004C7223" w:rsidP="00733B36">
      <w:pPr>
        <w:pStyle w:val="DraCorstandard"/>
      </w:pPr>
      <w:r w:rsidRPr="008505C0">
        <w:t>Cernes rutilis flammare tholis</w:t>
      </w:r>
    </w:p>
    <w:p w14:paraId="77EE87C7" w14:textId="77777777" w:rsidR="00772EBE" w:rsidRPr="008505C0" w:rsidRDefault="004C7223" w:rsidP="00733B36">
      <w:pPr>
        <w:pStyle w:val="DraCorstandard"/>
      </w:pPr>
      <w:r w:rsidRPr="008505C0">
        <w:t>Cum nota tibi sabbatha current;</w:t>
      </w:r>
    </w:p>
    <w:p w14:paraId="50A23055" w14:textId="77777777" w:rsidR="00772EBE" w:rsidRPr="008505C0" w:rsidRDefault="004C7223" w:rsidP="00733B36">
      <w:pPr>
        <w:pStyle w:val="DraCorstandard"/>
      </w:pPr>
      <w:r w:rsidRPr="008505C0">
        <w:t>Non thuricremas ibis ad aras</w:t>
      </w:r>
    </w:p>
    <w:p w14:paraId="1E769BE3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(75)</w:t>
      </w:r>
      <w:r w:rsidRPr="008505C0">
        <w:t xml:space="preserve"> Cum noua Lunae cornua crescent;</w:t>
      </w:r>
    </w:p>
    <w:p w14:paraId="0BFBD08D" w14:textId="77777777" w:rsidR="00772EBE" w:rsidRPr="008505C0" w:rsidRDefault="004C7223" w:rsidP="00733B36">
      <w:pPr>
        <w:pStyle w:val="DraCorstandard"/>
      </w:pPr>
      <w:r w:rsidRPr="008505C0">
        <w:t>Non tu patrio paschata ritu,</w:t>
      </w:r>
    </w:p>
    <w:p w14:paraId="5CC2DDEF" w14:textId="77777777" w:rsidR="008505C0" w:rsidRPr="008505C0" w:rsidRDefault="004C7223" w:rsidP="00733B36">
      <w:pPr>
        <w:pStyle w:val="DraCorstandard"/>
      </w:pPr>
      <w:r w:rsidRPr="008505C0">
        <w:t>Epulumque Agni solenne sacrum</w:t>
      </w:r>
    </w:p>
    <w:p w14:paraId="7FD65A2D" w14:textId="58FC2922" w:rsidR="00772EBE" w:rsidRPr="008505C0" w:rsidRDefault="004C7223" w:rsidP="00733B36">
      <w:pPr>
        <w:pStyle w:val="DraCorstandard"/>
        <w:rPr>
          <w:rStyle w:val="DraCorpagebeginning"/>
        </w:rPr>
      </w:pPr>
      <w:r w:rsidRPr="008505C0">
        <w:rPr>
          <w:rStyle w:val="DraCorpagebeginning"/>
        </w:rPr>
        <w:t>[Bij]</w:t>
      </w:r>
    </w:p>
    <w:p w14:paraId="0D30DE58" w14:textId="567C7661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lastRenderedPageBreak/>
        <w:t>[4]</w:t>
      </w:r>
    </w:p>
    <w:p w14:paraId="2329FB07" w14:textId="77777777" w:rsidR="00772EBE" w:rsidRPr="008505C0" w:rsidRDefault="004C7223" w:rsidP="00733B36">
      <w:pPr>
        <w:pStyle w:val="DraCorstandard"/>
      </w:pPr>
      <w:r w:rsidRPr="008505C0">
        <w:t>Purisque coles Azyma caenis;</w:t>
      </w:r>
    </w:p>
    <w:p w14:paraId="59AEBA87" w14:textId="77777777" w:rsidR="00772EBE" w:rsidRPr="008505C0" w:rsidRDefault="004C7223" w:rsidP="00733B36">
      <w:pPr>
        <w:pStyle w:val="DraCorstandard"/>
      </w:pPr>
      <w:r w:rsidRPr="008505C0">
        <w:t>Nec iam vt totum Cynthius annum</w:t>
      </w:r>
    </w:p>
    <w:p w14:paraId="12CBEE5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(80)</w:t>
      </w:r>
      <w:r w:rsidRPr="008505C0">
        <w:t xml:space="preserve"> Inrequietis lustrârit equis</w:t>
      </w:r>
    </w:p>
    <w:p w14:paraId="034C086F" w14:textId="77777777" w:rsidR="00772EBE" w:rsidRPr="008505C0" w:rsidRDefault="004C7223" w:rsidP="00733B36">
      <w:pPr>
        <w:pStyle w:val="DraCorstandard"/>
      </w:pPr>
      <w:r w:rsidRPr="008505C0">
        <w:t>Olim steriles inter lucos,</w:t>
      </w:r>
    </w:p>
    <w:p w14:paraId="7FB856E5" w14:textId="77777777" w:rsidR="00772EBE" w:rsidRPr="008505C0" w:rsidRDefault="004C7223" w:rsidP="00733B36">
      <w:pPr>
        <w:pStyle w:val="DraCorstandard"/>
      </w:pPr>
      <w:r w:rsidRPr="008505C0">
        <w:t>Aut praefractae cautis in antro</w:t>
      </w:r>
    </w:p>
    <w:p w14:paraId="08D6FB19" w14:textId="77777777" w:rsidR="00772EBE" w:rsidRPr="008505C0" w:rsidRDefault="004C7223" w:rsidP="00733B36">
      <w:pPr>
        <w:pStyle w:val="DraCorstandard"/>
      </w:pPr>
      <w:r w:rsidRPr="008505C0">
        <w:t>Inuidiosam lephtida planges</w:t>
      </w:r>
    </w:p>
    <w:p w14:paraId="50FEBBA4" w14:textId="77777777" w:rsidR="00772EBE" w:rsidRPr="008505C0" w:rsidRDefault="004C7223" w:rsidP="00733B36">
      <w:pPr>
        <w:pStyle w:val="DraCorstandard"/>
      </w:pPr>
      <w:r w:rsidRPr="008505C0">
        <w:t>Deploratis vsque querelis;</w:t>
      </w:r>
    </w:p>
    <w:p w14:paraId="365FFF1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(85)</w:t>
      </w:r>
      <w:r w:rsidRPr="008505C0">
        <w:t xml:space="preserve"> Omnia festis denata tuis;</w:t>
      </w:r>
    </w:p>
    <w:p w14:paraId="39B42F89" w14:textId="77777777" w:rsidR="00772EBE" w:rsidRPr="008505C0" w:rsidRDefault="004C7223" w:rsidP="00733B36">
      <w:pPr>
        <w:pStyle w:val="DraCorstandard"/>
      </w:pPr>
      <w:r w:rsidRPr="008505C0">
        <w:t>Non tu grauidae vitis in vmbrâ,</w:t>
      </w:r>
    </w:p>
    <w:p w14:paraId="4EBCCE87" w14:textId="77777777" w:rsidR="00772EBE" w:rsidRPr="008505C0" w:rsidRDefault="004C7223" w:rsidP="00733B36">
      <w:pPr>
        <w:pStyle w:val="DraCorstandard"/>
      </w:pPr>
      <w:r w:rsidRPr="008505C0">
        <w:t>Non purpurei cespite campi</w:t>
      </w:r>
    </w:p>
    <w:p w14:paraId="47EECCBB" w14:textId="77777777" w:rsidR="00772EBE" w:rsidRPr="008505C0" w:rsidRDefault="004C7223" w:rsidP="00733B36">
      <w:pPr>
        <w:pStyle w:val="DraCorstandard"/>
      </w:pPr>
      <w:r w:rsidRPr="008505C0">
        <w:t>Propter vitreas lordanis aquas,</w:t>
      </w:r>
    </w:p>
    <w:p w14:paraId="040F99ED" w14:textId="77777777" w:rsidR="00772EBE" w:rsidRPr="008505C0" w:rsidRDefault="004C7223" w:rsidP="00733B36">
      <w:pPr>
        <w:pStyle w:val="DraCorstandard"/>
      </w:pPr>
      <w:r w:rsidRPr="008505C0">
        <w:t>Aut egelidi murmura ponti</w:t>
      </w:r>
    </w:p>
    <w:p w14:paraId="7F52919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(90)</w:t>
      </w:r>
      <w:r w:rsidRPr="008505C0">
        <w:t xml:space="preserve"> Quà littoream pulsat Iöppen</w:t>
      </w:r>
    </w:p>
    <w:p w14:paraId="4C0987F2" w14:textId="77777777" w:rsidR="00772EBE" w:rsidRPr="008505C0" w:rsidRDefault="004C7223" w:rsidP="00733B36">
      <w:pPr>
        <w:pStyle w:val="DraCorstandard"/>
      </w:pPr>
      <w:r w:rsidRPr="008505C0">
        <w:t>Ludes veterem laeta camaenam;</w:t>
      </w:r>
    </w:p>
    <w:p w14:paraId="3C585B92" w14:textId="77777777" w:rsidR="00772EBE" w:rsidRPr="008505C0" w:rsidRDefault="004C7223" w:rsidP="00733B36">
      <w:pPr>
        <w:pStyle w:val="DraCorstandard"/>
      </w:pPr>
      <w:r w:rsidRPr="008505C0">
        <w:t>Non vlla tibi gaudia restant;</w:t>
      </w:r>
    </w:p>
    <w:p w14:paraId="1D198F64" w14:textId="77777777" w:rsidR="00772EBE" w:rsidRPr="008505C0" w:rsidRDefault="004C7223" w:rsidP="00733B36">
      <w:pPr>
        <w:pStyle w:val="DraCorstandard"/>
      </w:pPr>
      <w:r w:rsidRPr="008505C0">
        <w:t>Et nunc sparsas admitte comas,</w:t>
      </w:r>
    </w:p>
    <w:p w14:paraId="7B091149" w14:textId="77777777" w:rsidR="00772EBE" w:rsidRPr="008505C0" w:rsidRDefault="004C7223" w:rsidP="00733B36">
      <w:pPr>
        <w:pStyle w:val="DraCorstandard"/>
      </w:pPr>
      <w:r w:rsidRPr="008505C0">
        <w:t>Abrumpe sinus, stringe lacertos</w:t>
      </w:r>
    </w:p>
    <w:p w14:paraId="7B65511B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(95)</w:t>
      </w:r>
      <w:r w:rsidRPr="008505C0">
        <w:t xml:space="preserve"> Et funeream vincta cupressum</w:t>
      </w:r>
    </w:p>
    <w:p w14:paraId="1543A691" w14:textId="77777777" w:rsidR="00772EBE" w:rsidRPr="008505C0" w:rsidRDefault="004C7223" w:rsidP="00733B36">
      <w:pPr>
        <w:pStyle w:val="DraCorstandard"/>
      </w:pPr>
      <w:r w:rsidRPr="008505C0">
        <w:t>Puerosque tuos, puerasque tuas</w:t>
      </w:r>
    </w:p>
    <w:p w14:paraId="142BCC75" w14:textId="77777777" w:rsidR="00772EBE" w:rsidRPr="008505C0" w:rsidRDefault="004C7223" w:rsidP="00733B36">
      <w:pPr>
        <w:pStyle w:val="DraCorstandard"/>
      </w:pPr>
      <w:r w:rsidRPr="008505C0">
        <w:t>Sepeli longo praefica luctu,</w:t>
      </w:r>
    </w:p>
    <w:p w14:paraId="5575A13F" w14:textId="77777777" w:rsidR="00772EBE" w:rsidRPr="008505C0" w:rsidRDefault="004C7223" w:rsidP="00733B36">
      <w:pPr>
        <w:pStyle w:val="DraCorstandard"/>
      </w:pPr>
      <w:r w:rsidRPr="008505C0">
        <w:t>Illos pauido raptos gremio</w:t>
      </w:r>
    </w:p>
    <w:p w14:paraId="52F16B2C" w14:textId="77777777" w:rsidR="00772EBE" w:rsidRPr="008505C0" w:rsidRDefault="004C7223" w:rsidP="00733B36">
      <w:pPr>
        <w:pStyle w:val="DraCorstandard"/>
      </w:pPr>
      <w:r w:rsidRPr="008505C0">
        <w:t>Hauriet irae vindicis aestrum</w:t>
      </w:r>
    </w:p>
    <w:p w14:paraId="0374CD0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(100)</w:t>
      </w:r>
      <w:r w:rsidRPr="008505C0">
        <w:t xml:space="preserve"> Cum sanguinei certa triumphi</w:t>
      </w:r>
    </w:p>
    <w:p w14:paraId="3952F3DA" w14:textId="77777777" w:rsidR="00772EBE" w:rsidRPr="008505C0" w:rsidRDefault="004C7223" w:rsidP="00733B36">
      <w:pPr>
        <w:pStyle w:val="DraCorstandard"/>
      </w:pPr>
      <w:r w:rsidRPr="008505C0">
        <w:t>Plaudent litui, tympana plodent,</w:t>
      </w:r>
    </w:p>
    <w:p w14:paraId="46BB1F83" w14:textId="77777777" w:rsidR="00772EBE" w:rsidRPr="008505C0" w:rsidRDefault="004C7223" w:rsidP="00733B36">
      <w:pPr>
        <w:pStyle w:val="DraCorstandard"/>
      </w:pPr>
      <w:r w:rsidRPr="008505C0">
        <w:t>Murosque tuos hostis habebit;</w:t>
      </w:r>
    </w:p>
    <w:p w14:paraId="1A44B941" w14:textId="77777777" w:rsidR="00772EBE" w:rsidRPr="008505C0" w:rsidRDefault="004C7223" w:rsidP="00733B36">
      <w:pPr>
        <w:pStyle w:val="DraCorstandard"/>
      </w:pPr>
      <w:r w:rsidRPr="008505C0">
        <w:lastRenderedPageBreak/>
        <w:t>Quid tunc animi, quid mentis erit</w:t>
      </w:r>
    </w:p>
    <w:p w14:paraId="2AF4CD1D" w14:textId="77777777" w:rsidR="00772EBE" w:rsidRPr="008505C0" w:rsidRDefault="004C7223" w:rsidP="00733B36">
      <w:pPr>
        <w:pStyle w:val="DraCorstandard"/>
      </w:pPr>
      <w:r w:rsidRPr="008505C0">
        <w:t>Cum multa ferae mortis imago</w:t>
      </w:r>
    </w:p>
    <w:p w14:paraId="65CA59C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(105)</w:t>
      </w:r>
      <w:r w:rsidRPr="008505C0">
        <w:t xml:space="preserve"> Passim ante oculos icta volabit?</w:t>
      </w:r>
    </w:p>
    <w:p w14:paraId="64058ABE" w14:textId="77777777" w:rsidR="00772EBE" w:rsidRPr="008505C0" w:rsidRDefault="004C7223" w:rsidP="00733B36">
      <w:pPr>
        <w:pStyle w:val="DraCorstandard"/>
      </w:pPr>
      <w:r w:rsidRPr="008505C0">
        <w:t>Cum tu laceram rapta per vrbem</w:t>
      </w:r>
    </w:p>
    <w:p w14:paraId="30D1915F" w14:textId="77777777" w:rsidR="00772EBE" w:rsidRPr="008505C0" w:rsidRDefault="004C7223" w:rsidP="00733B36">
      <w:pPr>
        <w:pStyle w:val="DraCorstandard"/>
      </w:pPr>
      <w:r w:rsidRPr="008505C0">
        <w:t>Et vincta manus &amp; passa comas,</w:t>
      </w:r>
    </w:p>
    <w:p w14:paraId="26CE7AFC" w14:textId="43A8765C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[5]</w:t>
      </w:r>
    </w:p>
    <w:p w14:paraId="33E16FF9" w14:textId="77777777" w:rsidR="00772EBE" w:rsidRPr="008505C0" w:rsidRDefault="004C7223" w:rsidP="00733B36">
      <w:pPr>
        <w:pStyle w:val="DraCorstandard"/>
      </w:pPr>
      <w:r w:rsidRPr="008505C0">
        <w:t>Tabida caelo lumina figens,</w:t>
      </w:r>
    </w:p>
    <w:p w14:paraId="6955ABBB" w14:textId="77777777" w:rsidR="00772EBE" w:rsidRPr="008505C0" w:rsidRDefault="004C7223" w:rsidP="00733B36">
      <w:pPr>
        <w:pStyle w:val="DraCorstandard"/>
      </w:pPr>
      <w:r w:rsidRPr="008505C0">
        <w:t>Heu nocturnos tracta per ignes!</w:t>
      </w:r>
    </w:p>
    <w:p w14:paraId="138B790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(110)</w:t>
      </w:r>
      <w:r w:rsidRPr="008505C0">
        <w:t xml:space="preserve"> Planges gelido cernua vultu</w:t>
      </w:r>
    </w:p>
    <w:p w14:paraId="6A2D9618" w14:textId="77777777" w:rsidR="00772EBE" w:rsidRPr="008505C0" w:rsidRDefault="004C7223" w:rsidP="00733B36">
      <w:pPr>
        <w:pStyle w:val="DraCorstandard"/>
      </w:pPr>
      <w:r w:rsidRPr="008505C0">
        <w:t>Veteris Solymae turpe cadauer.</w:t>
      </w:r>
    </w:p>
    <w:p w14:paraId="512BA8A3" w14:textId="77777777" w:rsidR="00772EBE" w:rsidRPr="008505C0" w:rsidRDefault="004C7223" w:rsidP="00733B36">
      <w:pPr>
        <w:pStyle w:val="DraCorstandard"/>
      </w:pPr>
      <w:r w:rsidRPr="008505C0">
        <w:t>Solymé Solymé, Solymé infoelix</w:t>
      </w:r>
    </w:p>
    <w:p w14:paraId="4F869158" w14:textId="77777777" w:rsidR="00772EBE" w:rsidRPr="008505C0" w:rsidRDefault="004C7223" w:rsidP="00733B36">
      <w:pPr>
        <w:pStyle w:val="DraCorstandard"/>
      </w:pPr>
      <w:r w:rsidRPr="008505C0">
        <w:t>Nunquam proprio damnata malo!</w:t>
      </w:r>
    </w:p>
    <w:p w14:paraId="47CECA57" w14:textId="77777777" w:rsidR="00772EBE" w:rsidRPr="008505C0" w:rsidRDefault="004C7223" w:rsidP="00733B36">
      <w:pPr>
        <w:pStyle w:val="DraCorstandard"/>
      </w:pPr>
      <w:r w:rsidRPr="008505C0">
        <w:t>Quicquid fatui ludunt Reges</w:t>
      </w:r>
    </w:p>
    <w:p w14:paraId="0CAD83F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(115)</w:t>
      </w:r>
      <w:r w:rsidRPr="008505C0">
        <w:t xml:space="preserve"> Luit immerito funere vulgus:</w:t>
      </w:r>
    </w:p>
    <w:p w14:paraId="4A01D42C" w14:textId="77777777" w:rsidR="00772EBE" w:rsidRPr="008505C0" w:rsidRDefault="004C7223" w:rsidP="00733B36">
      <w:pPr>
        <w:pStyle w:val="DraCorstandard"/>
      </w:pPr>
      <w:r w:rsidRPr="008505C0">
        <w:t>Foelix animi, qui sollicitos</w:t>
      </w:r>
    </w:p>
    <w:p w14:paraId="7568EC26" w14:textId="77777777" w:rsidR="00772EBE" w:rsidRPr="008505C0" w:rsidRDefault="004C7223" w:rsidP="00733B36">
      <w:pPr>
        <w:pStyle w:val="DraCorstandard"/>
      </w:pPr>
      <w:r w:rsidRPr="008505C0">
        <w:t>Vitat strepitus, turbâque procul</w:t>
      </w:r>
    </w:p>
    <w:p w14:paraId="6F1AE8E7" w14:textId="77777777" w:rsidR="00772EBE" w:rsidRPr="008505C0" w:rsidRDefault="004C7223" w:rsidP="00733B36">
      <w:pPr>
        <w:pStyle w:val="DraCorstandard"/>
      </w:pPr>
      <w:r w:rsidRPr="008505C0">
        <w:t>Auia solus rura frequentat,</w:t>
      </w:r>
    </w:p>
    <w:p w14:paraId="3F0BDB7E" w14:textId="77777777" w:rsidR="00772EBE" w:rsidRPr="008505C0" w:rsidRDefault="004C7223" w:rsidP="00733B36">
      <w:pPr>
        <w:pStyle w:val="DraCorstandard"/>
      </w:pPr>
      <w:r w:rsidRPr="008505C0">
        <w:t>Qui nec Regum crimina nouit,</w:t>
      </w:r>
    </w:p>
    <w:p w14:paraId="5245B0E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(120)</w:t>
      </w:r>
      <w:r w:rsidRPr="008505C0">
        <w:t xml:space="preserve"> Nec regalis funera noxae</w:t>
      </w:r>
    </w:p>
    <w:p w14:paraId="3F382814" w14:textId="77777777" w:rsidR="00772EBE" w:rsidRPr="008505C0" w:rsidRDefault="004C7223" w:rsidP="00733B36">
      <w:pPr>
        <w:pStyle w:val="DraCorstandard"/>
      </w:pPr>
      <w:r w:rsidRPr="008505C0">
        <w:t>Properata Deo vindice sensit,</w:t>
      </w:r>
    </w:p>
    <w:p w14:paraId="38AE313E" w14:textId="77777777" w:rsidR="00772EBE" w:rsidRPr="008505C0" w:rsidRDefault="004C7223" w:rsidP="00733B36">
      <w:pPr>
        <w:pStyle w:val="DraCorstandard"/>
      </w:pPr>
      <w:r w:rsidRPr="008505C0">
        <w:t>Tantumque sibi notus in vmbrâ</w:t>
      </w:r>
    </w:p>
    <w:p w14:paraId="64D41570" w14:textId="77777777" w:rsidR="00772EBE" w:rsidRPr="008505C0" w:rsidRDefault="004C7223" w:rsidP="00733B36">
      <w:pPr>
        <w:pStyle w:val="DraCorstandard"/>
      </w:pPr>
      <w:r w:rsidRPr="008505C0">
        <w:t>Fontis opaci captat querulae</w:t>
      </w:r>
    </w:p>
    <w:p w14:paraId="487FAF78" w14:textId="77777777" w:rsidR="00772EBE" w:rsidRPr="008505C0" w:rsidRDefault="004C7223" w:rsidP="00733B36">
      <w:pPr>
        <w:pStyle w:val="DraCorstandard"/>
      </w:pPr>
      <w:r w:rsidRPr="008505C0">
        <w:t>Murmura lymphae, foelix iterum,</w:t>
      </w:r>
    </w:p>
    <w:p w14:paraId="4806972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(125)</w:t>
      </w:r>
      <w:r w:rsidRPr="008505C0">
        <w:t xml:space="preserve"> Quem nulla grauis cura momordit,</w:t>
      </w:r>
    </w:p>
    <w:p w14:paraId="4E103330" w14:textId="77777777" w:rsidR="00772EBE" w:rsidRPr="008505C0" w:rsidRDefault="004C7223" w:rsidP="00733B36">
      <w:pPr>
        <w:pStyle w:val="DraCorstandard"/>
      </w:pPr>
      <w:r w:rsidRPr="008505C0">
        <w:t>Non ira tumens, non liuor edax</w:t>
      </w:r>
    </w:p>
    <w:p w14:paraId="37DC456A" w14:textId="77777777" w:rsidR="00772EBE" w:rsidRPr="008505C0" w:rsidRDefault="004C7223" w:rsidP="00733B36">
      <w:pPr>
        <w:pStyle w:val="DraCorstandard"/>
      </w:pPr>
      <w:r w:rsidRPr="008505C0">
        <w:t>Irrequietos pascitur artus,</w:t>
      </w:r>
    </w:p>
    <w:p w14:paraId="2DEE25A9" w14:textId="77777777" w:rsidR="00772EBE" w:rsidRPr="008505C0" w:rsidRDefault="004C7223" w:rsidP="00733B36">
      <w:pPr>
        <w:pStyle w:val="DraCorstandard"/>
      </w:pPr>
      <w:r w:rsidRPr="008505C0">
        <w:lastRenderedPageBreak/>
        <w:t>Non ille truces pauet Encelados</w:t>
      </w:r>
    </w:p>
    <w:p w14:paraId="1E197F0B" w14:textId="77777777" w:rsidR="00772EBE" w:rsidRPr="008505C0" w:rsidRDefault="004C7223" w:rsidP="00733B36">
      <w:pPr>
        <w:pStyle w:val="DraCorstandard"/>
      </w:pPr>
      <w:r w:rsidRPr="008505C0">
        <w:t>Quamuis caelo brachia iactent,</w:t>
      </w:r>
    </w:p>
    <w:p w14:paraId="45F703C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(130)</w:t>
      </w:r>
      <w:r w:rsidRPr="008505C0">
        <w:t xml:space="preserve"> Interque feros vescitur insons:</w:t>
      </w:r>
    </w:p>
    <w:p w14:paraId="49762B7A" w14:textId="77777777" w:rsidR="00772EBE" w:rsidRPr="008505C0" w:rsidRDefault="004C7223" w:rsidP="00733B36">
      <w:pPr>
        <w:pStyle w:val="DraCorstandard"/>
      </w:pPr>
      <w:r w:rsidRPr="008505C0">
        <w:t>At tu infoelix Solymé, manes</w:t>
      </w:r>
    </w:p>
    <w:p w14:paraId="127CB005" w14:textId="77777777" w:rsidR="00772EBE" w:rsidRPr="008505C0" w:rsidRDefault="004C7223" w:rsidP="00733B36">
      <w:pPr>
        <w:pStyle w:val="DraCorstandard"/>
      </w:pPr>
      <w:r w:rsidRPr="008505C0">
        <w:t>Visura tuos, candida nunquam</w:t>
      </w:r>
    </w:p>
    <w:p w14:paraId="53751CCB" w14:textId="77777777" w:rsidR="00772EBE" w:rsidRPr="008505C0" w:rsidRDefault="004C7223" w:rsidP="00733B36">
      <w:pPr>
        <w:pStyle w:val="DraCorstandard"/>
      </w:pPr>
      <w:r w:rsidRPr="008505C0">
        <w:t>Diana quater cornua iunget</w:t>
      </w:r>
    </w:p>
    <w:p w14:paraId="45BB648B" w14:textId="27D790A3" w:rsidR="00772EBE" w:rsidRPr="008505C0" w:rsidRDefault="004C7223" w:rsidP="00733B36">
      <w:pPr>
        <w:pStyle w:val="DraCorstandard"/>
      </w:pPr>
      <w:r w:rsidRPr="008505C0">
        <w:t>Et tu Solymé, Solymé</w:t>
      </w:r>
      <w:r w:rsidR="008065C1" w:rsidRPr="008505C0">
        <w:t xml:space="preserve"> </w:t>
      </w:r>
      <w:r w:rsidRPr="008505C0">
        <w:t>infoelix</w:t>
      </w:r>
    </w:p>
    <w:p w14:paraId="1D1FF0EA" w14:textId="77777777" w:rsidR="003961CA" w:rsidRPr="008505C0" w:rsidRDefault="004C7223" w:rsidP="00733B36">
      <w:pPr>
        <w:pStyle w:val="DraCorstandard"/>
      </w:pPr>
      <w:r w:rsidRPr="008505C0">
        <w:rPr>
          <w:rStyle w:val="DraCorlinenumber"/>
        </w:rPr>
        <w:t>(135)</w:t>
      </w:r>
      <w:r w:rsidRPr="008505C0">
        <w:t xml:space="preserve"> Et tu Solymè sparsa iacebis.</w:t>
      </w:r>
    </w:p>
    <w:p w14:paraId="660EC950" w14:textId="4C3008D1" w:rsidR="006A7F67" w:rsidRPr="008505C0" w:rsidRDefault="006A7F67" w:rsidP="006A7F67">
      <w:pPr>
        <w:pStyle w:val="DraCoradditions"/>
        <w:rPr>
          <w:lang w:val="la-Latn"/>
        </w:rPr>
      </w:pPr>
      <w:r w:rsidRPr="008505C0">
        <w:rPr>
          <w:lang w:val="la-Latn"/>
        </w:rPr>
        <w:t>/act=</w:t>
      </w:r>
      <w:r w:rsidRPr="008505C0">
        <w:rPr>
          <w:lang w:val="la-Latn"/>
        </w:rPr>
        <w:t>2</w:t>
      </w:r>
      <w:r w:rsidRPr="008505C0">
        <w:rPr>
          <w:lang w:val="la-Latn"/>
        </w:rPr>
        <w:t>, scene=1/</w:t>
      </w:r>
    </w:p>
    <w:p w14:paraId="04D5CD59" w14:textId="77777777" w:rsidR="006A7F67" w:rsidRPr="008505C0" w:rsidRDefault="004C7223" w:rsidP="006A7F67">
      <w:pPr>
        <w:pStyle w:val="DraCorhead"/>
      </w:pPr>
      <w:r w:rsidRPr="008505C0">
        <w:t>ACTVS 2.</w:t>
      </w:r>
    </w:p>
    <w:p w14:paraId="2382451B" w14:textId="11CD1CC8" w:rsidR="00772EBE" w:rsidRPr="00605752" w:rsidRDefault="004C7223" w:rsidP="00733B36">
      <w:pPr>
        <w:pStyle w:val="DraCorstandard"/>
        <w:rPr>
          <w:rStyle w:val="DraCorpagebeginning"/>
        </w:rPr>
      </w:pPr>
      <w:r w:rsidRPr="00605752">
        <w:rPr>
          <w:rStyle w:val="DraCorpagebeginning"/>
        </w:rPr>
        <w:t>[Biij]</w:t>
      </w:r>
    </w:p>
    <w:p w14:paraId="6C6FCC7B" w14:textId="4A185BB0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[6]</w:t>
      </w:r>
    </w:p>
    <w:p w14:paraId="7AD95779" w14:textId="77777777" w:rsidR="00772EBE" w:rsidRPr="00605752" w:rsidRDefault="004C7223" w:rsidP="00733B36">
      <w:pPr>
        <w:pStyle w:val="DraCorstandard"/>
        <w:rPr>
          <w:rStyle w:val="DraCorstagedirectionsetc"/>
        </w:rPr>
      </w:pPr>
      <w:r w:rsidRPr="00605752">
        <w:rPr>
          <w:rStyle w:val="DraCorstagedirectionsetc"/>
        </w:rPr>
        <w:t>Nabuzardan Princeps militiae.</w:t>
      </w:r>
    </w:p>
    <w:p w14:paraId="68909128" w14:textId="77777777" w:rsidR="00772EBE" w:rsidRPr="008505C0" w:rsidRDefault="004C7223" w:rsidP="00733B36">
      <w:pPr>
        <w:pStyle w:val="DraCorstandard"/>
      </w:pPr>
      <w:r w:rsidRPr="008505C0">
        <w:t>BENE est, tenentur, nullus effugio est locus,</w:t>
      </w:r>
    </w:p>
    <w:p w14:paraId="416155DF" w14:textId="77777777" w:rsidR="00772EBE" w:rsidRPr="008505C0" w:rsidRDefault="004C7223" w:rsidP="00733B36">
      <w:pPr>
        <w:pStyle w:val="DraCorstandard"/>
      </w:pPr>
      <w:r w:rsidRPr="008505C0">
        <w:t>Clausêre muros castra &amp; effossos trahent</w:t>
      </w:r>
    </w:p>
    <w:p w14:paraId="76B69D0D" w14:textId="77777777" w:rsidR="00772EBE" w:rsidRPr="008505C0" w:rsidRDefault="004C7223" w:rsidP="00733B36">
      <w:pPr>
        <w:pStyle w:val="DraCorstandard"/>
      </w:pPr>
      <w:r w:rsidRPr="008505C0">
        <w:t>Vt se repente totus excutiet furor</w:t>
      </w:r>
    </w:p>
    <w:p w14:paraId="51F7034B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(140)</w:t>
      </w:r>
      <w:r w:rsidRPr="008505C0">
        <w:t xml:space="preserve"> Armorum &amp; irae feruidâ instinctus tubâ.</w:t>
      </w:r>
    </w:p>
    <w:p w14:paraId="7AB37B8D" w14:textId="77777777" w:rsidR="00772EBE" w:rsidRPr="008505C0" w:rsidRDefault="004C7223" w:rsidP="00733B36">
      <w:pPr>
        <w:pStyle w:val="DraCorstandard"/>
      </w:pPr>
      <w:r w:rsidRPr="008505C0">
        <w:t>Iam ter citatam Phaebus expedijt viam</w:t>
      </w:r>
    </w:p>
    <w:p w14:paraId="228035AA" w14:textId="77777777" w:rsidR="00772EBE" w:rsidRPr="008505C0" w:rsidRDefault="004C7223" w:rsidP="00733B36">
      <w:pPr>
        <w:pStyle w:val="DraCorstandard"/>
      </w:pPr>
      <w:r w:rsidRPr="008505C0">
        <w:t>Iterumque volucer limpidum instaurat iubar</w:t>
      </w:r>
    </w:p>
    <w:p w14:paraId="6CC2D614" w14:textId="77777777" w:rsidR="00772EBE" w:rsidRPr="008505C0" w:rsidRDefault="004C7223" w:rsidP="00733B36">
      <w:pPr>
        <w:pStyle w:val="DraCorstandard"/>
      </w:pPr>
      <w:r w:rsidRPr="008505C0">
        <w:t>Vt clausa Solymé militem hic vidit meum</w:t>
      </w:r>
    </w:p>
    <w:p w14:paraId="322E8AE7" w14:textId="77777777" w:rsidR="00772EBE" w:rsidRPr="008505C0" w:rsidRDefault="004C7223" w:rsidP="00733B36">
      <w:pPr>
        <w:pStyle w:val="DraCorstandard"/>
      </w:pPr>
      <w:r w:rsidRPr="008505C0">
        <w:t>Et lenta durat, non sat indocilis pati.</w:t>
      </w:r>
    </w:p>
    <w:p w14:paraId="3DD22C6B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(145)</w:t>
      </w:r>
      <w:r w:rsidRPr="008505C0">
        <w:t xml:space="preserve"> Ignaua Babylon! ergóne impunes eant,</w:t>
      </w:r>
    </w:p>
    <w:p w14:paraId="46AA1E2D" w14:textId="77777777" w:rsidR="00772EBE" w:rsidRPr="008505C0" w:rsidRDefault="004C7223" w:rsidP="00733B36">
      <w:pPr>
        <w:pStyle w:val="DraCorstandard"/>
      </w:pPr>
      <w:r w:rsidRPr="008505C0">
        <w:t>Quos vna toties noxa damnauit reos?</w:t>
      </w:r>
    </w:p>
    <w:p w14:paraId="5142D48C" w14:textId="77777777" w:rsidR="00772EBE" w:rsidRPr="008505C0" w:rsidRDefault="004C7223" w:rsidP="00733B36">
      <w:pPr>
        <w:pStyle w:val="DraCorstandard"/>
      </w:pPr>
      <w:r w:rsidRPr="008505C0">
        <w:t>Non sic amamus scelera, vindictam luent,</w:t>
      </w:r>
    </w:p>
    <w:p w14:paraId="4B5F02C7" w14:textId="77777777" w:rsidR="00772EBE" w:rsidRPr="008505C0" w:rsidRDefault="004C7223" w:rsidP="00733B36">
      <w:pPr>
        <w:pStyle w:val="DraCorstandard"/>
      </w:pPr>
      <w:r w:rsidRPr="008505C0">
        <w:t>Et ne iacentem rideant vltrà moram,</w:t>
      </w:r>
    </w:p>
    <w:p w14:paraId="1F639592" w14:textId="77777777" w:rsidR="00772EBE" w:rsidRPr="008505C0" w:rsidRDefault="004C7223" w:rsidP="00733B36">
      <w:pPr>
        <w:pStyle w:val="DraCorstandard"/>
      </w:pPr>
      <w:r w:rsidRPr="008505C0">
        <w:t>Cum Sol recedens aureum merget caput</w:t>
      </w:r>
    </w:p>
    <w:p w14:paraId="6D8BBE1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lastRenderedPageBreak/>
        <w:t>(150)</w:t>
      </w:r>
      <w:r w:rsidRPr="008505C0">
        <w:t xml:space="preserve"> Pictosque campos furua caligo induet</w:t>
      </w:r>
    </w:p>
    <w:p w14:paraId="72E071DA" w14:textId="77777777" w:rsidR="00772EBE" w:rsidRPr="008505C0" w:rsidRDefault="004C7223" w:rsidP="00733B36">
      <w:pPr>
        <w:pStyle w:val="DraCorstandard"/>
      </w:pPr>
      <w:r w:rsidRPr="008505C0">
        <w:t>Tacitae per alta Cynthiae silentia</w:t>
      </w:r>
    </w:p>
    <w:p w14:paraId="73B5B5AA" w14:textId="77777777" w:rsidR="00772EBE" w:rsidRPr="008505C0" w:rsidRDefault="004C7223" w:rsidP="00733B36">
      <w:pPr>
        <w:pStyle w:val="DraCorstandard"/>
      </w:pPr>
      <w:r w:rsidRPr="008505C0">
        <w:t>Sternax repente miles attonitos aget,</w:t>
      </w:r>
    </w:p>
    <w:p w14:paraId="351B12FB" w14:textId="77777777" w:rsidR="00772EBE" w:rsidRPr="008505C0" w:rsidRDefault="004C7223" w:rsidP="00733B36">
      <w:pPr>
        <w:pStyle w:val="DraCorstandard"/>
      </w:pPr>
      <w:r w:rsidRPr="008505C0">
        <w:t>Ferroque &amp; igni incaesta miscebit sacris.</w:t>
      </w:r>
    </w:p>
    <w:p w14:paraId="14EBC820" w14:textId="77777777" w:rsidR="00772EBE" w:rsidRPr="008505C0" w:rsidRDefault="004C7223" w:rsidP="00733B36">
      <w:pPr>
        <w:pStyle w:val="DraCorstandard"/>
      </w:pPr>
      <w:r w:rsidRPr="008505C0">
        <w:t>Quid stamus etiam? prurit ad caedem manus,</w:t>
      </w:r>
    </w:p>
    <w:p w14:paraId="4105428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(155)</w:t>
      </w:r>
      <w:r w:rsidRPr="008505C0">
        <w:t xml:space="preserve"> Nec tempero animis, odit impatiens moram.</w:t>
      </w:r>
    </w:p>
    <w:p w14:paraId="6B505E7F" w14:textId="77777777" w:rsidR="00772EBE" w:rsidRPr="008505C0" w:rsidRDefault="004C7223" w:rsidP="00733B36">
      <w:pPr>
        <w:pStyle w:val="DraCorstandard"/>
      </w:pPr>
      <w:r w:rsidRPr="008505C0">
        <w:t>Hàc quà strepenti murmurat Cedron vado</w:t>
      </w:r>
    </w:p>
    <w:p w14:paraId="6FE58E6E" w14:textId="77777777" w:rsidR="00772EBE" w:rsidRPr="008505C0" w:rsidRDefault="004C7223" w:rsidP="00733B36">
      <w:pPr>
        <w:pStyle w:val="DraCorstandard"/>
      </w:pPr>
      <w:r w:rsidRPr="008505C0">
        <w:t>Paruosque latices cornibus pigris trahit</w:t>
      </w:r>
    </w:p>
    <w:p w14:paraId="1C29C83F" w14:textId="77777777" w:rsidR="00772EBE" w:rsidRPr="008505C0" w:rsidRDefault="004C7223" w:rsidP="00733B36">
      <w:pPr>
        <w:pStyle w:val="DraCorstandard"/>
      </w:pPr>
      <w:r w:rsidRPr="008505C0">
        <w:t>Tentare promptum est, hàc dabis Solymé viam,</w:t>
      </w:r>
    </w:p>
    <w:p w14:paraId="6AC86860" w14:textId="77777777" w:rsidR="00772EBE" w:rsidRPr="008505C0" w:rsidRDefault="004C7223" w:rsidP="00733B36">
      <w:pPr>
        <w:pStyle w:val="DraCorstandard"/>
      </w:pPr>
      <w:r w:rsidRPr="008505C0">
        <w:t>Hâc miles ibit, tacitus hîc aditum leget,</w:t>
      </w:r>
    </w:p>
    <w:p w14:paraId="65D6F277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(160)</w:t>
      </w:r>
      <w:r w:rsidRPr="008505C0">
        <w:t xml:space="preserve"> Hîc crispula aquilas signa vibrabit manu,</w:t>
      </w:r>
    </w:p>
    <w:p w14:paraId="3B770CDA" w14:textId="77777777" w:rsidR="00772EBE" w:rsidRPr="008505C0" w:rsidRDefault="004C7223" w:rsidP="00733B36">
      <w:pPr>
        <w:pStyle w:val="DraCorstandard"/>
      </w:pPr>
      <w:r w:rsidRPr="008505C0">
        <w:t>Et intrementem clanget oppressis tubam:</w:t>
      </w:r>
    </w:p>
    <w:p w14:paraId="457BD581" w14:textId="77777777" w:rsidR="00772EBE" w:rsidRPr="008505C0" w:rsidRDefault="004C7223" w:rsidP="00733B36">
      <w:pPr>
        <w:pStyle w:val="DraCorstandard"/>
      </w:pPr>
      <w:r w:rsidRPr="008505C0">
        <w:t>Qualis vbi densum retibus sepsit nemus</w:t>
      </w:r>
    </w:p>
    <w:p w14:paraId="21A38403" w14:textId="77777777" w:rsidR="00772EBE" w:rsidRPr="008505C0" w:rsidRDefault="004C7223" w:rsidP="00733B36">
      <w:pPr>
        <w:pStyle w:val="DraCorstandard"/>
      </w:pPr>
      <w:r w:rsidRPr="008505C0">
        <w:t>Venator audax, &amp; truces captat feras,</w:t>
      </w:r>
    </w:p>
    <w:p w14:paraId="05BC40CB" w14:textId="77777777" w:rsidR="00772EBE" w:rsidRPr="008505C0" w:rsidRDefault="004C7223" w:rsidP="00733B36">
      <w:pPr>
        <w:pStyle w:val="DraCorstandard"/>
      </w:pPr>
      <w:r w:rsidRPr="008505C0">
        <w:t>Vt forte pedicis haesit infrendens aper</w:t>
      </w:r>
    </w:p>
    <w:p w14:paraId="180483B2" w14:textId="190C3E3C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[7]</w:t>
      </w:r>
    </w:p>
    <w:p w14:paraId="1B9328F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(165)</w:t>
      </w:r>
      <w:r w:rsidRPr="008505C0">
        <w:t xml:space="preserve"> Totumque pressus induit venabulum,</w:t>
      </w:r>
    </w:p>
    <w:p w14:paraId="6EC570B5" w14:textId="77777777" w:rsidR="00772EBE" w:rsidRPr="008505C0" w:rsidRDefault="004C7223" w:rsidP="00733B36">
      <w:pPr>
        <w:pStyle w:val="DraCorstandard"/>
      </w:pPr>
      <w:r w:rsidRPr="008505C0">
        <w:t>Ferale carmen incito cornu strepit:</w:t>
      </w:r>
    </w:p>
    <w:p w14:paraId="36CC6184" w14:textId="77777777" w:rsidR="00772EBE" w:rsidRPr="008505C0" w:rsidRDefault="004C7223" w:rsidP="00733B36">
      <w:pPr>
        <w:pStyle w:val="DraCorstandard"/>
      </w:pPr>
      <w:r w:rsidRPr="008505C0">
        <w:t>Accendit animos lituus &amp; ciet viros,</w:t>
      </w:r>
    </w:p>
    <w:p w14:paraId="1457A212" w14:textId="77777777" w:rsidR="00772EBE" w:rsidRPr="008505C0" w:rsidRDefault="004C7223" w:rsidP="00733B36">
      <w:pPr>
        <w:pStyle w:val="DraCorstandard"/>
      </w:pPr>
      <w:r w:rsidRPr="008505C0">
        <w:t>Et dum superbos acuit, efflictos domat.</w:t>
      </w:r>
    </w:p>
    <w:p w14:paraId="44C3ED82" w14:textId="77777777" w:rsidR="00772EBE" w:rsidRPr="008505C0" w:rsidRDefault="004C7223" w:rsidP="00733B36">
      <w:pPr>
        <w:pStyle w:val="DraCorstandard"/>
      </w:pPr>
      <w:r w:rsidRPr="008505C0">
        <w:t>O quam libet saeuire &amp; excutere impetum</w:t>
      </w:r>
    </w:p>
    <w:p w14:paraId="3B76659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(170)</w:t>
      </w:r>
      <w:r w:rsidRPr="008505C0">
        <w:t xml:space="preserve"> Luctantis animi! Solyma, perfidiae caput</w:t>
      </w:r>
    </w:p>
    <w:p w14:paraId="06458B96" w14:textId="77777777" w:rsidR="003961CA" w:rsidRPr="008505C0" w:rsidRDefault="004C7223" w:rsidP="00733B36">
      <w:pPr>
        <w:pStyle w:val="DraCorstandard"/>
      </w:pPr>
      <w:r w:rsidRPr="008505C0">
        <w:t>Solyma, videbis sanguinem &amp; stupra &amp; faces.</w:t>
      </w:r>
    </w:p>
    <w:p w14:paraId="21A21095" w14:textId="487687D3" w:rsidR="00772EBE" w:rsidRPr="00605752" w:rsidRDefault="004C7223" w:rsidP="00733B36">
      <w:pPr>
        <w:pStyle w:val="DraCorstandard"/>
        <w:rPr>
          <w:rStyle w:val="DraCorstagedirectionsetc"/>
        </w:rPr>
      </w:pPr>
      <w:r w:rsidRPr="00605752">
        <w:rPr>
          <w:rStyle w:val="DraCorstagedirectionsetc"/>
        </w:rPr>
        <w:t>CHORVS CHALD.</w:t>
      </w:r>
    </w:p>
    <w:p w14:paraId="2C1DB722" w14:textId="77777777" w:rsidR="00772EBE" w:rsidRPr="008505C0" w:rsidRDefault="004C7223" w:rsidP="00733B36">
      <w:pPr>
        <w:pStyle w:val="DraCorstandard"/>
      </w:pPr>
      <w:r w:rsidRPr="008505C0">
        <w:t>SI vera canit docta vetustas,</w:t>
      </w:r>
    </w:p>
    <w:p w14:paraId="329974A7" w14:textId="77777777" w:rsidR="00772EBE" w:rsidRPr="008505C0" w:rsidRDefault="004C7223" w:rsidP="00733B36">
      <w:pPr>
        <w:pStyle w:val="DraCorstandard"/>
      </w:pPr>
      <w:r w:rsidRPr="008505C0">
        <w:t>Nec malè vates omnia fingunt,</w:t>
      </w:r>
    </w:p>
    <w:p w14:paraId="265A16E3" w14:textId="77777777" w:rsidR="00772EBE" w:rsidRPr="008505C0" w:rsidRDefault="004C7223" w:rsidP="00733B36">
      <w:pPr>
        <w:pStyle w:val="DraCorstandard"/>
      </w:pPr>
      <w:r w:rsidRPr="008505C0">
        <w:lastRenderedPageBreak/>
        <w:t>Legit Superis axibus ignem</w:t>
      </w:r>
    </w:p>
    <w:p w14:paraId="74BC9FAB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(175)</w:t>
      </w:r>
      <w:r w:rsidRPr="008505C0">
        <w:t xml:space="preserve"> Atque Empyreae secreta domus</w:t>
      </w:r>
    </w:p>
    <w:p w14:paraId="39FC2B56" w14:textId="77777777" w:rsidR="00772EBE" w:rsidRPr="008505C0" w:rsidRDefault="004C7223" w:rsidP="00733B36">
      <w:pPr>
        <w:pStyle w:val="DraCorstandard"/>
      </w:pPr>
      <w:r w:rsidRPr="008505C0">
        <w:t>Ardua scandens astra Promethêus;</w:t>
      </w:r>
    </w:p>
    <w:p w14:paraId="0D93560A" w14:textId="77777777" w:rsidR="00772EBE" w:rsidRPr="008505C0" w:rsidRDefault="004C7223" w:rsidP="00733B36">
      <w:pPr>
        <w:pStyle w:val="DraCorstandard"/>
      </w:pPr>
      <w:r w:rsidRPr="008505C0">
        <w:t>Hoc igne stetit fictile corpus,</w:t>
      </w:r>
    </w:p>
    <w:p w14:paraId="2528C323" w14:textId="77777777" w:rsidR="00772EBE" w:rsidRPr="008505C0" w:rsidRDefault="004C7223" w:rsidP="00733B36">
      <w:pPr>
        <w:pStyle w:val="DraCorstandard"/>
      </w:pPr>
      <w:r w:rsidRPr="008505C0">
        <w:t>Et quos liquidâ tornauit humo</w:t>
      </w:r>
    </w:p>
    <w:p w14:paraId="5FF286A3" w14:textId="77777777" w:rsidR="00772EBE" w:rsidRPr="008505C0" w:rsidRDefault="004C7223" w:rsidP="00733B36">
      <w:pPr>
        <w:pStyle w:val="DraCorstandard"/>
      </w:pPr>
      <w:r w:rsidRPr="008505C0">
        <w:t>Vigor informes vestijt artus,</w:t>
      </w:r>
    </w:p>
    <w:p w14:paraId="61ACF00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(180)</w:t>
      </w:r>
      <w:r w:rsidRPr="008505C0">
        <w:t xml:space="preserve"> Doluit tactam lupiter aethram</w:t>
      </w:r>
    </w:p>
    <w:p w14:paraId="5296B28D" w14:textId="77777777" w:rsidR="00772EBE" w:rsidRPr="008505C0" w:rsidRDefault="004C7223" w:rsidP="00733B36">
      <w:pPr>
        <w:pStyle w:val="DraCorstandard"/>
      </w:pPr>
      <w:r w:rsidRPr="008505C0">
        <w:t>Et raptorem paena secuta est,</w:t>
      </w:r>
    </w:p>
    <w:p w14:paraId="6AACD9BD" w14:textId="77777777" w:rsidR="00772EBE" w:rsidRPr="008505C0" w:rsidRDefault="004C7223" w:rsidP="00733B36">
      <w:pPr>
        <w:pStyle w:val="DraCorstandard"/>
      </w:pPr>
      <w:r w:rsidRPr="008505C0">
        <w:t>Sedet in gelidâ rupe ligatus</w:t>
      </w:r>
    </w:p>
    <w:p w14:paraId="5ECCAC07" w14:textId="77777777" w:rsidR="00772EBE" w:rsidRPr="008505C0" w:rsidRDefault="004C7223" w:rsidP="00733B36">
      <w:pPr>
        <w:pStyle w:val="DraCorstandard"/>
      </w:pPr>
      <w:r w:rsidRPr="008505C0">
        <w:t>Et faecundo pectore gliscens</w:t>
      </w:r>
    </w:p>
    <w:p w14:paraId="5DF25026" w14:textId="77777777" w:rsidR="00772EBE" w:rsidRPr="008505C0" w:rsidRDefault="004C7223" w:rsidP="00733B36">
      <w:pPr>
        <w:pStyle w:val="DraCorstandard"/>
      </w:pPr>
      <w:r w:rsidRPr="008505C0">
        <w:t>Nunquam saturas explet volucres;</w:t>
      </w:r>
    </w:p>
    <w:p w14:paraId="0E24A8F5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(185)</w:t>
      </w:r>
      <w:r w:rsidRPr="008505C0">
        <w:t xml:space="preserve"> Icarus alâ remige vectus</w:t>
      </w:r>
    </w:p>
    <w:p w14:paraId="531D7BAF" w14:textId="77777777" w:rsidR="00772EBE" w:rsidRPr="008505C0" w:rsidRDefault="004C7223" w:rsidP="00733B36">
      <w:pPr>
        <w:pStyle w:val="DraCorstandard"/>
      </w:pPr>
      <w:r w:rsidRPr="008505C0">
        <w:t>Secat aërios vagus anfractus</w:t>
      </w:r>
    </w:p>
    <w:p w14:paraId="124894D6" w14:textId="77777777" w:rsidR="00772EBE" w:rsidRPr="008505C0" w:rsidRDefault="004C7223" w:rsidP="00733B36">
      <w:pPr>
        <w:pStyle w:val="DraCorstandard"/>
      </w:pPr>
      <w:r w:rsidRPr="008505C0">
        <w:t>Et sinuoso nubila cursu,</w:t>
      </w:r>
    </w:p>
    <w:p w14:paraId="7B753F69" w14:textId="77777777" w:rsidR="00772EBE" w:rsidRPr="008505C0" w:rsidRDefault="004C7223" w:rsidP="00733B36">
      <w:pPr>
        <w:pStyle w:val="DraCorstandard"/>
      </w:pPr>
      <w:r w:rsidRPr="008505C0">
        <w:t>Mox ceratos tabidus humeros</w:t>
      </w:r>
    </w:p>
    <w:p w14:paraId="35F302E0" w14:textId="77777777" w:rsidR="00772EBE" w:rsidRPr="008505C0" w:rsidRDefault="004C7223" w:rsidP="00733B36">
      <w:pPr>
        <w:pStyle w:val="DraCorstandard"/>
      </w:pPr>
      <w:r w:rsidRPr="008505C0">
        <w:t>Fingit vitreo nomina ponto;</w:t>
      </w:r>
    </w:p>
    <w:p w14:paraId="20BBA4E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(190)</w:t>
      </w:r>
      <w:r w:rsidRPr="008505C0">
        <w:t xml:space="preserve"> Vindex sequitur natura reos</w:t>
      </w:r>
    </w:p>
    <w:p w14:paraId="388996FC" w14:textId="77777777" w:rsidR="00772EBE" w:rsidRPr="008505C0" w:rsidRDefault="004C7223" w:rsidP="00733B36">
      <w:pPr>
        <w:pStyle w:val="DraCorstandard"/>
      </w:pPr>
      <w:r w:rsidRPr="008505C0">
        <w:t>Et violati laesa tuetur</w:t>
      </w:r>
    </w:p>
    <w:p w14:paraId="5FA02D02" w14:textId="77777777" w:rsidR="00772EBE" w:rsidRPr="008505C0" w:rsidRDefault="004C7223" w:rsidP="00733B36">
      <w:pPr>
        <w:pStyle w:val="DraCorstandard"/>
      </w:pPr>
      <w:r w:rsidRPr="008505C0">
        <w:t>Faedera mundi;</w:t>
      </w:r>
    </w:p>
    <w:p w14:paraId="3FE75A79" w14:textId="11720E6D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[8]</w:t>
      </w:r>
    </w:p>
    <w:p w14:paraId="4ED3E974" w14:textId="77777777" w:rsidR="00772EBE" w:rsidRPr="008505C0" w:rsidRDefault="004C7223" w:rsidP="00733B36">
      <w:pPr>
        <w:pStyle w:val="DraCorstandard"/>
      </w:pPr>
      <w:r w:rsidRPr="008505C0">
        <w:t>Argô lectis instructa viris</w:t>
      </w:r>
    </w:p>
    <w:p w14:paraId="234ACCD8" w14:textId="77777777" w:rsidR="00772EBE" w:rsidRPr="008505C0" w:rsidRDefault="004C7223" w:rsidP="00733B36">
      <w:pPr>
        <w:pStyle w:val="DraCorstandard"/>
      </w:pPr>
      <w:r w:rsidRPr="008505C0">
        <w:t>Rupto vetiti iure profundi</w:t>
      </w:r>
    </w:p>
    <w:p w14:paraId="51A81DD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(195)</w:t>
      </w:r>
      <w:r w:rsidRPr="008505C0">
        <w:t xml:space="preserve"> Radere tumidas ausa procellas</w:t>
      </w:r>
    </w:p>
    <w:p w14:paraId="7A104DC4" w14:textId="77777777" w:rsidR="00772EBE" w:rsidRPr="008505C0" w:rsidRDefault="004C7223" w:rsidP="00733B36">
      <w:pPr>
        <w:pStyle w:val="DraCorstandard"/>
      </w:pPr>
      <w:r w:rsidRPr="008505C0">
        <w:t>Videt ignotos prima Cythaeos</w:t>
      </w:r>
    </w:p>
    <w:p w14:paraId="1665BDC6" w14:textId="77777777" w:rsidR="00772EBE" w:rsidRPr="008505C0" w:rsidRDefault="004C7223" w:rsidP="00733B36">
      <w:pPr>
        <w:pStyle w:val="DraCorstandard"/>
      </w:pPr>
      <w:r w:rsidRPr="008505C0">
        <w:t>Nec plena redit, iacet externo</w:t>
      </w:r>
    </w:p>
    <w:p w14:paraId="7C6C4844" w14:textId="77777777" w:rsidR="00772EBE" w:rsidRPr="008505C0" w:rsidRDefault="004C7223" w:rsidP="00733B36">
      <w:pPr>
        <w:pStyle w:val="DraCorstandard"/>
      </w:pPr>
      <w:r w:rsidRPr="008505C0">
        <w:t>Litore mersus, pascitque putri</w:t>
      </w:r>
    </w:p>
    <w:p w14:paraId="3AAF9312" w14:textId="77777777" w:rsidR="00772EBE" w:rsidRPr="008505C0" w:rsidRDefault="004C7223" w:rsidP="00733B36">
      <w:pPr>
        <w:pStyle w:val="DraCorstandard"/>
      </w:pPr>
      <w:r w:rsidRPr="008505C0">
        <w:lastRenderedPageBreak/>
        <w:t>Corpore phocas imberbis Hylas,</w:t>
      </w:r>
    </w:p>
    <w:p w14:paraId="1DDF4DF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(200)</w:t>
      </w:r>
      <w:r w:rsidRPr="008505C0">
        <w:t xml:space="preserve"> Ploratus Hylas; porrò clades</w:t>
      </w:r>
    </w:p>
    <w:p w14:paraId="7DDF8181" w14:textId="5935F97D" w:rsidR="00772EBE" w:rsidRPr="008505C0" w:rsidRDefault="004C7223" w:rsidP="00733B36">
      <w:pPr>
        <w:pStyle w:val="DraCorstandard"/>
      </w:pPr>
      <w:r w:rsidRPr="008505C0">
        <w:t>Obuia luuenes transît</w:t>
      </w:r>
      <w:r w:rsidR="008065C1" w:rsidRPr="008505C0">
        <w:t xml:space="preserve"> </w:t>
      </w:r>
      <w:r w:rsidRPr="008505C0">
        <w:t>in omnes,</w:t>
      </w:r>
    </w:p>
    <w:p w14:paraId="588183C8" w14:textId="77777777" w:rsidR="00772EBE" w:rsidRPr="008505C0" w:rsidRDefault="004C7223" w:rsidP="00733B36">
      <w:pPr>
        <w:pStyle w:val="DraCorstandard"/>
      </w:pPr>
      <w:r w:rsidRPr="008505C0">
        <w:t>Princeps taedas inter läson</w:t>
      </w:r>
    </w:p>
    <w:p w14:paraId="31770551" w14:textId="77777777" w:rsidR="00772EBE" w:rsidRPr="008505C0" w:rsidRDefault="004C7223" w:rsidP="00733B36">
      <w:pPr>
        <w:pStyle w:val="DraCorstandard"/>
      </w:pPr>
      <w:r w:rsidRPr="008505C0">
        <w:t>Fugit ambusti gaudia thalami,</w:t>
      </w:r>
    </w:p>
    <w:p w14:paraId="15CEFB8E" w14:textId="77777777" w:rsidR="00772EBE" w:rsidRPr="008505C0" w:rsidRDefault="004C7223" w:rsidP="00733B36">
      <w:pPr>
        <w:pStyle w:val="DraCorstandard"/>
      </w:pPr>
      <w:r w:rsidRPr="008505C0">
        <w:t>Et vipeream damnat lölchon;</w:t>
      </w:r>
    </w:p>
    <w:p w14:paraId="36AC2BC7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(205)</w:t>
      </w:r>
      <w:r w:rsidRPr="008505C0">
        <w:t xml:space="preserve"> Furit Oetaeo nemore Alcides</w:t>
      </w:r>
    </w:p>
    <w:p w14:paraId="6ABCC367" w14:textId="77777777" w:rsidR="00772EBE" w:rsidRPr="008505C0" w:rsidRDefault="004C7223" w:rsidP="00733B36">
      <w:pPr>
        <w:pStyle w:val="DraCorstandard"/>
      </w:pPr>
      <w:r w:rsidRPr="008505C0">
        <w:t>Et tabifico languidus igni</w:t>
      </w:r>
    </w:p>
    <w:p w14:paraId="538F59E6" w14:textId="77777777" w:rsidR="00772EBE" w:rsidRPr="008505C0" w:rsidRDefault="004C7223" w:rsidP="00733B36">
      <w:pPr>
        <w:pStyle w:val="DraCorstandard"/>
      </w:pPr>
      <w:r w:rsidRPr="008505C0">
        <w:t>Queritur diram serpere pestem</w:t>
      </w:r>
    </w:p>
    <w:p w14:paraId="5AA52A91" w14:textId="77777777" w:rsidR="00772EBE" w:rsidRPr="008505C0" w:rsidRDefault="004C7223" w:rsidP="00733B36">
      <w:pPr>
        <w:pStyle w:val="DraCorstandard"/>
      </w:pPr>
      <w:r w:rsidRPr="008505C0">
        <w:t>Longosque trahit morte dolores;</w:t>
      </w:r>
    </w:p>
    <w:p w14:paraId="0BA008E3" w14:textId="77777777" w:rsidR="00772EBE" w:rsidRPr="008505C0" w:rsidRDefault="004C7223" w:rsidP="00733B36">
      <w:pPr>
        <w:pStyle w:val="DraCorstandard"/>
      </w:pPr>
      <w:r w:rsidRPr="008505C0">
        <w:t>Orphêus gelido tractus ab Hebro,</w:t>
      </w:r>
    </w:p>
    <w:p w14:paraId="2766434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(210)</w:t>
      </w:r>
      <w:r w:rsidRPr="008505C0">
        <w:t xml:space="preserve"> Dum sollicitum carmen anhelat</w:t>
      </w:r>
    </w:p>
    <w:p w14:paraId="72F3488A" w14:textId="77777777" w:rsidR="00772EBE" w:rsidRPr="008505C0" w:rsidRDefault="004C7223" w:rsidP="00733B36">
      <w:pPr>
        <w:pStyle w:val="DraCorstandard"/>
      </w:pPr>
      <w:r w:rsidRPr="008505C0">
        <w:t>Tractatque suae damna Maritae,</w:t>
      </w:r>
    </w:p>
    <w:p w14:paraId="09E5838C" w14:textId="77777777" w:rsidR="00772EBE" w:rsidRPr="008505C0" w:rsidRDefault="004C7223" w:rsidP="00733B36">
      <w:pPr>
        <w:pStyle w:val="DraCorstandard"/>
      </w:pPr>
      <w:r w:rsidRPr="008505C0">
        <w:t>Imbuit alacres sanguine thyrsos</w:t>
      </w:r>
    </w:p>
    <w:p w14:paraId="69A1CB16" w14:textId="77777777" w:rsidR="00772EBE" w:rsidRPr="008505C0" w:rsidRDefault="004C7223" w:rsidP="00733B36">
      <w:pPr>
        <w:pStyle w:val="DraCorstandard"/>
      </w:pPr>
      <w:r w:rsidRPr="008505C0">
        <w:t>Et fatalem plangit arenam;</w:t>
      </w:r>
    </w:p>
    <w:p w14:paraId="2F133E2C" w14:textId="77777777" w:rsidR="00772EBE" w:rsidRPr="008505C0" w:rsidRDefault="004C7223" w:rsidP="00733B36">
      <w:pPr>
        <w:pStyle w:val="DraCorstandard"/>
      </w:pPr>
      <w:r w:rsidRPr="008505C0">
        <w:t>Sed piget animo longùm memori</w:t>
      </w:r>
    </w:p>
    <w:p w14:paraId="3CE4D95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(215)</w:t>
      </w:r>
      <w:r w:rsidRPr="008505C0">
        <w:t xml:space="preserve"> Ire per omnes; quos ille tamen</w:t>
      </w:r>
    </w:p>
    <w:p w14:paraId="19EC628A" w14:textId="77777777" w:rsidR="00772EBE" w:rsidRPr="008505C0" w:rsidRDefault="004C7223" w:rsidP="00733B36">
      <w:pPr>
        <w:pStyle w:val="DraCorstandard"/>
      </w:pPr>
      <w:r w:rsidRPr="008505C0">
        <w:t>Luet infoelix vndique manes,</w:t>
      </w:r>
    </w:p>
    <w:p w14:paraId="69694CA6" w14:textId="77777777" w:rsidR="00772EBE" w:rsidRPr="008505C0" w:rsidRDefault="004C7223" w:rsidP="00733B36">
      <w:pPr>
        <w:pStyle w:val="DraCorstandard"/>
      </w:pPr>
      <w:r w:rsidRPr="008505C0">
        <w:t>Qui ferali demens studio</w:t>
      </w:r>
    </w:p>
    <w:p w14:paraId="4AC62617" w14:textId="77777777" w:rsidR="00772EBE" w:rsidRPr="008505C0" w:rsidRDefault="004C7223" w:rsidP="00733B36">
      <w:pPr>
        <w:pStyle w:val="DraCorstandard"/>
      </w:pPr>
      <w:r w:rsidRPr="008505C0">
        <w:t>Fodit gelidae viscera matris,</w:t>
      </w:r>
    </w:p>
    <w:p w14:paraId="34994575" w14:textId="77777777" w:rsidR="00772EBE" w:rsidRPr="008505C0" w:rsidRDefault="004C7223" w:rsidP="00733B36">
      <w:pPr>
        <w:pStyle w:val="DraCorstandard"/>
      </w:pPr>
      <w:r w:rsidRPr="008505C0">
        <w:t>Et sollicito rapuit gremio</w:t>
      </w:r>
    </w:p>
    <w:p w14:paraId="66F208E6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(220)</w:t>
      </w:r>
      <w:r w:rsidRPr="008505C0">
        <w:t xml:space="preserve"> In multorum vulnera ferrum?</w:t>
      </w:r>
    </w:p>
    <w:p w14:paraId="7E6D9BE9" w14:textId="77777777" w:rsidR="00772EBE" w:rsidRPr="008505C0" w:rsidRDefault="004C7223" w:rsidP="00733B36">
      <w:pPr>
        <w:pStyle w:val="DraCorstandard"/>
      </w:pPr>
      <w:r w:rsidRPr="008505C0">
        <w:t>O quam ille ferus, ferreus ille,</w:t>
      </w:r>
    </w:p>
    <w:p w14:paraId="6BC69779" w14:textId="77777777" w:rsidR="00772EBE" w:rsidRPr="008505C0" w:rsidRDefault="004C7223" w:rsidP="00733B36">
      <w:pPr>
        <w:pStyle w:val="DraCorstandard"/>
      </w:pPr>
      <w:r w:rsidRPr="008505C0">
        <w:t>Et non vno dignus Auerno</w:t>
      </w:r>
    </w:p>
    <w:p w14:paraId="2986A076" w14:textId="4E0332F4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[9]</w:t>
      </w:r>
    </w:p>
    <w:p w14:paraId="7A237C39" w14:textId="77777777" w:rsidR="00772EBE" w:rsidRPr="008505C0" w:rsidRDefault="004C7223" w:rsidP="00733B36">
      <w:pPr>
        <w:pStyle w:val="DraCorstandard"/>
      </w:pPr>
      <w:r w:rsidRPr="008505C0">
        <w:t>Quem multiplici torqueat Hydro</w:t>
      </w:r>
    </w:p>
    <w:p w14:paraId="3DBF7ECF" w14:textId="77777777" w:rsidR="00772EBE" w:rsidRPr="008505C0" w:rsidRDefault="004C7223" w:rsidP="00733B36">
      <w:pPr>
        <w:pStyle w:val="DraCorstandard"/>
      </w:pPr>
      <w:r w:rsidRPr="008505C0">
        <w:lastRenderedPageBreak/>
        <w:t>Inferna canis, quem Tisiphone</w:t>
      </w:r>
    </w:p>
    <w:p w14:paraId="57CF00F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(225)</w:t>
      </w:r>
      <w:r w:rsidRPr="008505C0">
        <w:t xml:space="preserve"> Vectum furijs plectat triplici</w:t>
      </w:r>
    </w:p>
    <w:p w14:paraId="18EAE49D" w14:textId="77777777" w:rsidR="00772EBE" w:rsidRPr="008505C0" w:rsidRDefault="004C7223" w:rsidP="00733B36">
      <w:pPr>
        <w:pStyle w:val="DraCorstandard"/>
      </w:pPr>
      <w:r w:rsidRPr="008505C0">
        <w:t>Saeua flagello,</w:t>
      </w:r>
    </w:p>
    <w:p w14:paraId="704476A3" w14:textId="77777777" w:rsidR="00772EBE" w:rsidRPr="008505C0" w:rsidRDefault="004C7223" w:rsidP="00733B36">
      <w:pPr>
        <w:pStyle w:val="DraCorstandard"/>
      </w:pPr>
      <w:r w:rsidRPr="008505C0">
        <w:t>lacet extremâ locus Hespériâ</w:t>
      </w:r>
    </w:p>
    <w:p w14:paraId="3DFEF96F" w14:textId="77777777" w:rsidR="00772EBE" w:rsidRPr="008505C0" w:rsidRDefault="004C7223" w:rsidP="00733B36">
      <w:pPr>
        <w:pStyle w:val="DraCorstandard"/>
      </w:pPr>
      <w:r w:rsidRPr="008505C0">
        <w:t>Hîc prima noui ramenta mali</w:t>
      </w:r>
    </w:p>
    <w:p w14:paraId="04E4A4B4" w14:textId="77777777" w:rsidR="00772EBE" w:rsidRPr="008505C0" w:rsidRDefault="004C7223" w:rsidP="00733B36">
      <w:pPr>
        <w:pStyle w:val="DraCorstandard"/>
      </w:pPr>
      <w:r w:rsidRPr="008505C0">
        <w:t>Nudi Chalybes traxêre cauo,</w:t>
      </w:r>
    </w:p>
    <w:p w14:paraId="5E05C75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(230)</w:t>
      </w:r>
      <w:r w:rsidRPr="008505C0">
        <w:t xml:space="preserve"> Porro igniuomis Aetna sub antris</w:t>
      </w:r>
    </w:p>
    <w:p w14:paraId="3B354775" w14:textId="77777777" w:rsidR="00772EBE" w:rsidRPr="008505C0" w:rsidRDefault="004C7223" w:rsidP="00733B36">
      <w:pPr>
        <w:pStyle w:val="DraCorstandard"/>
      </w:pPr>
      <w:r w:rsidRPr="008505C0">
        <w:t>Scoriam informem, raudamque nimis</w:t>
      </w:r>
    </w:p>
    <w:p w14:paraId="42D85BAD" w14:textId="77777777" w:rsidR="00772EBE" w:rsidRPr="008505C0" w:rsidRDefault="004C7223" w:rsidP="00733B36">
      <w:pPr>
        <w:pStyle w:val="DraCorstandard"/>
      </w:pPr>
      <w:r w:rsidRPr="008505C0">
        <w:t>Primùm liqûidos cudit in enses,</w:t>
      </w:r>
    </w:p>
    <w:p w14:paraId="54CF5CB2" w14:textId="77777777" w:rsidR="00772EBE" w:rsidRPr="008505C0" w:rsidRDefault="004C7223" w:rsidP="00733B36">
      <w:pPr>
        <w:pStyle w:val="DraCorstandard"/>
      </w:pPr>
      <w:r w:rsidRPr="008505C0">
        <w:t>Spicula nexis induit hamis,</w:t>
      </w:r>
    </w:p>
    <w:p w14:paraId="2A3783B0" w14:textId="77777777" w:rsidR="00772EBE" w:rsidRPr="008505C0" w:rsidRDefault="004C7223" w:rsidP="00733B36">
      <w:pPr>
        <w:pStyle w:val="DraCorstandard"/>
      </w:pPr>
      <w:r w:rsidRPr="008505C0">
        <w:t>Longosque breui cuspide contos</w:t>
      </w:r>
    </w:p>
    <w:p w14:paraId="26C8EF83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(235)</w:t>
      </w:r>
      <w:r w:rsidRPr="008505C0">
        <w:t xml:space="preserve"> Fudit clypeos, finxit galeas,</w:t>
      </w:r>
    </w:p>
    <w:p w14:paraId="64A20C4C" w14:textId="77777777" w:rsidR="00772EBE" w:rsidRPr="008505C0" w:rsidRDefault="004C7223" w:rsidP="00733B36">
      <w:pPr>
        <w:pStyle w:val="DraCorstandard"/>
      </w:pPr>
      <w:r w:rsidRPr="008505C0">
        <w:t>Et loricam &amp; retia duri</w:t>
      </w:r>
    </w:p>
    <w:p w14:paraId="2722B62A" w14:textId="77777777" w:rsidR="00772EBE" w:rsidRPr="008505C0" w:rsidRDefault="004C7223" w:rsidP="00733B36">
      <w:pPr>
        <w:pStyle w:val="DraCorstandard"/>
      </w:pPr>
      <w:r w:rsidRPr="008505C0">
        <w:t>Omnia martis;</w:t>
      </w:r>
    </w:p>
    <w:p w14:paraId="6BE2D61B" w14:textId="77777777" w:rsidR="00772EBE" w:rsidRPr="008505C0" w:rsidRDefault="004C7223" w:rsidP="00733B36">
      <w:pPr>
        <w:pStyle w:val="DraCorstandard"/>
      </w:pPr>
      <w:r w:rsidRPr="008505C0">
        <w:t>Hîc prima cauas clanxit ad auras</w:t>
      </w:r>
    </w:p>
    <w:p w14:paraId="4EA02C87" w14:textId="77777777" w:rsidR="00772EBE" w:rsidRPr="008505C0" w:rsidRDefault="004C7223" w:rsidP="00733B36">
      <w:pPr>
        <w:pStyle w:val="DraCorstandard"/>
      </w:pPr>
      <w:r w:rsidRPr="008505C0">
        <w:t>Tuba ferali stridula cantu</w:t>
      </w:r>
    </w:p>
    <w:p w14:paraId="2ED4068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(240)</w:t>
      </w:r>
      <w:r w:rsidRPr="008505C0">
        <w:t xml:space="preserve"> Et sollicitas pupugit matres,</w:t>
      </w:r>
    </w:p>
    <w:p w14:paraId="7B669535" w14:textId="77777777" w:rsidR="00772EBE" w:rsidRPr="008505C0" w:rsidRDefault="004C7223" w:rsidP="00733B36">
      <w:pPr>
        <w:pStyle w:val="DraCorstandard"/>
      </w:pPr>
      <w:r w:rsidRPr="008505C0">
        <w:t>Micat á toto Lemnius antró</w:t>
      </w:r>
    </w:p>
    <w:p w14:paraId="59259793" w14:textId="77777777" w:rsidR="00772EBE" w:rsidRPr="008505C0" w:rsidRDefault="004C7223" w:rsidP="00733B36">
      <w:pPr>
        <w:pStyle w:val="DraCorstandard"/>
      </w:pPr>
      <w:r w:rsidRPr="008505C0">
        <w:t>Et terrigenas sonuisse putat</w:t>
      </w:r>
    </w:p>
    <w:p w14:paraId="0FD81DA6" w14:textId="77777777" w:rsidR="00772EBE" w:rsidRPr="008505C0" w:rsidRDefault="004C7223" w:rsidP="00733B36">
      <w:pPr>
        <w:pStyle w:val="DraCorstandard"/>
      </w:pPr>
      <w:r w:rsidRPr="008505C0">
        <w:t>Diuisque nouum surgere bellum,</w:t>
      </w:r>
    </w:p>
    <w:p w14:paraId="30726B86" w14:textId="77777777" w:rsidR="00772EBE" w:rsidRPr="008505C0" w:rsidRDefault="004C7223" w:rsidP="00733B36">
      <w:pPr>
        <w:pStyle w:val="DraCorstandard"/>
      </w:pPr>
      <w:r w:rsidRPr="008505C0">
        <w:t>Timet Encelados ire reuinctos</w:t>
      </w:r>
    </w:p>
    <w:p w14:paraId="2DFE9E7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(245)</w:t>
      </w:r>
      <w:r w:rsidRPr="008505C0">
        <w:t xml:space="preserve"> Quamvis penitus viderat ictos</w:t>
      </w:r>
    </w:p>
    <w:p w14:paraId="25CC4C66" w14:textId="77777777" w:rsidR="00772EBE" w:rsidRPr="008505C0" w:rsidRDefault="004C7223" w:rsidP="00733B36">
      <w:pPr>
        <w:pStyle w:val="DraCorstandard"/>
      </w:pPr>
      <w:r w:rsidRPr="008505C0">
        <w:t>Quamvis Aetna monte sepultos</w:t>
      </w:r>
    </w:p>
    <w:p w14:paraId="52AD1A44" w14:textId="77777777" w:rsidR="00772EBE" w:rsidRPr="008505C0" w:rsidRDefault="004C7223" w:rsidP="00733B36">
      <w:pPr>
        <w:pStyle w:val="DraCorstandard"/>
      </w:pPr>
      <w:r w:rsidRPr="008505C0">
        <w:t>Diroque metu pallidus haeret;</w:t>
      </w:r>
    </w:p>
    <w:p w14:paraId="7A3A309D" w14:textId="77777777" w:rsidR="00772EBE" w:rsidRPr="008505C0" w:rsidRDefault="004C7223" w:rsidP="00733B36">
      <w:pPr>
        <w:pStyle w:val="DraCorstandard"/>
      </w:pPr>
      <w:r w:rsidRPr="008505C0">
        <w:t>Tu nunc lituos, interque tubas</w:t>
      </w:r>
    </w:p>
    <w:p w14:paraId="1ECA04D3" w14:textId="77777777" w:rsidR="00772EBE" w:rsidRPr="008505C0" w:rsidRDefault="004C7223" w:rsidP="00733B36">
      <w:pPr>
        <w:pStyle w:val="DraCorstandard"/>
      </w:pPr>
      <w:r w:rsidRPr="008505C0">
        <w:t>Heu incensi murmura belli</w:t>
      </w:r>
    </w:p>
    <w:p w14:paraId="6001E27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lastRenderedPageBreak/>
        <w:t>(250)</w:t>
      </w:r>
      <w:r w:rsidRPr="008505C0">
        <w:t xml:space="preserve"> Inter dubiae spicula pugnae</w:t>
      </w:r>
    </w:p>
    <w:p w14:paraId="59BF3C41" w14:textId="77777777" w:rsidR="00772EBE" w:rsidRPr="008505C0" w:rsidRDefault="004C7223" w:rsidP="00733B36">
      <w:pPr>
        <w:pStyle w:val="DraCorstandard"/>
      </w:pPr>
      <w:r w:rsidRPr="008505C0">
        <w:t>Et clypeatas mille cohortes</w:t>
      </w:r>
    </w:p>
    <w:p w14:paraId="3A3FB70E" w14:textId="77777777" w:rsidR="00605752" w:rsidRDefault="004C7223" w:rsidP="00733B36">
      <w:pPr>
        <w:pStyle w:val="DraCorstandard"/>
      </w:pPr>
      <w:r w:rsidRPr="008505C0">
        <w:t>Repetis lentam tabida curam</w:t>
      </w:r>
    </w:p>
    <w:p w14:paraId="37EA0268" w14:textId="4BDEB7D8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[C]</w:t>
      </w:r>
    </w:p>
    <w:p w14:paraId="2CC6A230" w14:textId="18776853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[10]</w:t>
      </w:r>
    </w:p>
    <w:p w14:paraId="55312A0B" w14:textId="77777777" w:rsidR="00772EBE" w:rsidRPr="008505C0" w:rsidRDefault="004C7223" w:rsidP="00733B36">
      <w:pPr>
        <w:pStyle w:val="DraCorstandard"/>
      </w:pPr>
      <w:r w:rsidRPr="008505C0">
        <w:t>O Iessaeae Nympha Sionis,</w:t>
      </w:r>
    </w:p>
    <w:p w14:paraId="1FBB3451" w14:textId="77777777" w:rsidR="00772EBE" w:rsidRPr="008505C0" w:rsidRDefault="004C7223" w:rsidP="00733B36">
      <w:pPr>
        <w:pStyle w:val="DraCorstandard"/>
      </w:pPr>
      <w:r w:rsidRPr="008505C0">
        <w:t>Furit attonitam miles ad vrbem</w:t>
      </w:r>
    </w:p>
    <w:p w14:paraId="106709E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(255)</w:t>
      </w:r>
      <w:r w:rsidRPr="008505C0">
        <w:t xml:space="preserve"> Vastatque tuos impete muros,</w:t>
      </w:r>
    </w:p>
    <w:p w14:paraId="4F448F17" w14:textId="77777777" w:rsidR="00772EBE" w:rsidRPr="008505C0" w:rsidRDefault="004C7223" w:rsidP="00733B36">
      <w:pPr>
        <w:pStyle w:val="DraCorstandard"/>
      </w:pPr>
      <w:r w:rsidRPr="008505C0">
        <w:t>Vndique luctus, vndique curae</w:t>
      </w:r>
    </w:p>
    <w:p w14:paraId="651CC4F1" w14:textId="77777777" w:rsidR="00772EBE" w:rsidRPr="008505C0" w:rsidRDefault="004C7223" w:rsidP="00733B36">
      <w:pPr>
        <w:pStyle w:val="DraCorstandard"/>
      </w:pPr>
      <w:r w:rsidRPr="008505C0">
        <w:t>Et solliciti poena timoris</w:t>
      </w:r>
    </w:p>
    <w:p w14:paraId="1D01AB31" w14:textId="77777777" w:rsidR="00772EBE" w:rsidRPr="008505C0" w:rsidRDefault="004C7223" w:rsidP="00733B36">
      <w:pPr>
        <w:pStyle w:val="DraCorstandard"/>
      </w:pPr>
      <w:r w:rsidRPr="008505C0">
        <w:t>Vndique Mauors, vndique Erynnes,</w:t>
      </w:r>
    </w:p>
    <w:p w14:paraId="04589765" w14:textId="77777777" w:rsidR="00772EBE" w:rsidRPr="008505C0" w:rsidRDefault="004C7223" w:rsidP="00733B36">
      <w:pPr>
        <w:pStyle w:val="DraCorstandard"/>
      </w:pPr>
      <w:r w:rsidRPr="008505C0">
        <w:t>Et purpureos lacerata sinus</w:t>
      </w:r>
    </w:p>
    <w:p w14:paraId="11FD3947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(260)</w:t>
      </w:r>
      <w:r w:rsidRPr="008505C0">
        <w:t xml:space="preserve"> Vxor calidi Martis Enyo</w:t>
      </w:r>
    </w:p>
    <w:p w14:paraId="029F0D89" w14:textId="77777777" w:rsidR="00772EBE" w:rsidRPr="008505C0" w:rsidRDefault="004C7223" w:rsidP="00733B36">
      <w:pPr>
        <w:pStyle w:val="DraCorstandard"/>
      </w:pPr>
      <w:r w:rsidRPr="008505C0">
        <w:t>Et tu pauido septa tumultu</w:t>
      </w:r>
    </w:p>
    <w:p w14:paraId="1514132A" w14:textId="77777777" w:rsidR="00772EBE" w:rsidRPr="008505C0" w:rsidRDefault="004C7223" w:rsidP="00733B36">
      <w:pPr>
        <w:pStyle w:val="DraCorstandard"/>
      </w:pPr>
      <w:r w:rsidRPr="008505C0">
        <w:t>Ploras longam fessa ruinam,</w:t>
      </w:r>
    </w:p>
    <w:p w14:paraId="5147AF8B" w14:textId="77777777" w:rsidR="00772EBE" w:rsidRPr="008505C0" w:rsidRDefault="004C7223" w:rsidP="00733B36">
      <w:pPr>
        <w:pStyle w:val="DraCorstandard"/>
      </w:pPr>
      <w:r w:rsidRPr="008505C0">
        <w:t>Spectasque tuos obruta manes:</w:t>
      </w:r>
    </w:p>
    <w:p w14:paraId="43FBB98B" w14:textId="77777777" w:rsidR="00772EBE" w:rsidRPr="008505C0" w:rsidRDefault="004C7223" w:rsidP="00733B36">
      <w:pPr>
        <w:pStyle w:val="DraCorstandard"/>
      </w:pPr>
      <w:r w:rsidRPr="008505C0">
        <w:t>Qualis trepido vagus Icario</w:t>
      </w:r>
    </w:p>
    <w:p w14:paraId="3743365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(265)</w:t>
      </w:r>
      <w:r w:rsidRPr="008505C0">
        <w:t xml:space="preserve"> Secat iratos nauita fluctus</w:t>
      </w:r>
    </w:p>
    <w:p w14:paraId="75A42E24" w14:textId="77777777" w:rsidR="00772EBE" w:rsidRPr="008505C0" w:rsidRDefault="004C7223" w:rsidP="00733B36">
      <w:pPr>
        <w:pStyle w:val="DraCorstandard"/>
      </w:pPr>
      <w:r w:rsidRPr="008505C0">
        <w:t>Et iam rapido gurgite vinctus</w:t>
      </w:r>
    </w:p>
    <w:p w14:paraId="0DA03927" w14:textId="77777777" w:rsidR="00772EBE" w:rsidRPr="008505C0" w:rsidRDefault="004C7223" w:rsidP="00733B36">
      <w:pPr>
        <w:pStyle w:val="DraCorstandard"/>
      </w:pPr>
      <w:r w:rsidRPr="008505C0">
        <w:t>Adsilientes excipit vndas,</w:t>
      </w:r>
    </w:p>
    <w:p w14:paraId="33ADFF67" w14:textId="77777777" w:rsidR="00772EBE" w:rsidRPr="008505C0" w:rsidRDefault="004C7223" w:rsidP="00733B36">
      <w:pPr>
        <w:pStyle w:val="DraCorstandard"/>
      </w:pPr>
      <w:r w:rsidRPr="008505C0">
        <w:t>Videt obscuros gliscere nimbos</w:t>
      </w:r>
    </w:p>
    <w:p w14:paraId="6DC377CC" w14:textId="77777777" w:rsidR="00772EBE" w:rsidRPr="008505C0" w:rsidRDefault="004C7223" w:rsidP="00733B36">
      <w:pPr>
        <w:pStyle w:val="DraCorstandard"/>
      </w:pPr>
      <w:r w:rsidRPr="008505C0">
        <w:t>Pullamque hyemem surgere caelo,</w:t>
      </w:r>
    </w:p>
    <w:p w14:paraId="3611FD3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(270)</w:t>
      </w:r>
      <w:r w:rsidRPr="008505C0">
        <w:t xml:space="preserve"> Videt ingentem feruere pontum</w:t>
      </w:r>
    </w:p>
    <w:p w14:paraId="1E1AC05C" w14:textId="77777777" w:rsidR="00772EBE" w:rsidRPr="008505C0" w:rsidRDefault="004C7223" w:rsidP="00733B36">
      <w:pPr>
        <w:pStyle w:val="DraCorstandard"/>
      </w:pPr>
      <w:r w:rsidRPr="008505C0">
        <w:t>Et decumanas stare procellas</w:t>
      </w:r>
    </w:p>
    <w:p w14:paraId="08F66731" w14:textId="77777777" w:rsidR="00772EBE" w:rsidRPr="008505C0" w:rsidRDefault="004C7223" w:rsidP="00733B36">
      <w:pPr>
        <w:pStyle w:val="DraCorstandard"/>
      </w:pPr>
      <w:r w:rsidRPr="008505C0">
        <w:t>Torpensque animo mittit habenas:</w:t>
      </w:r>
    </w:p>
    <w:p w14:paraId="360DBB46" w14:textId="77777777" w:rsidR="00772EBE" w:rsidRPr="008505C0" w:rsidRDefault="004C7223" w:rsidP="00733B36">
      <w:pPr>
        <w:pStyle w:val="DraCorstandard"/>
      </w:pPr>
      <w:r w:rsidRPr="008505C0">
        <w:t>Qualis stabuli capta recessu</w:t>
      </w:r>
    </w:p>
    <w:p w14:paraId="7E6A43BD" w14:textId="77777777" w:rsidR="00772EBE" w:rsidRPr="008505C0" w:rsidRDefault="004C7223" w:rsidP="00733B36">
      <w:pPr>
        <w:pStyle w:val="DraCorstandard"/>
      </w:pPr>
      <w:r w:rsidRPr="008505C0">
        <w:lastRenderedPageBreak/>
        <w:t>Circumeuntem timet agna lupum,</w:t>
      </w:r>
    </w:p>
    <w:p w14:paraId="4F647C76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(275)</w:t>
      </w:r>
      <w:r w:rsidRPr="008505C0">
        <w:t xml:space="preserve"> Ille impulso limine frendens</w:t>
      </w:r>
    </w:p>
    <w:p w14:paraId="057F2556" w14:textId="77777777" w:rsidR="00772EBE" w:rsidRPr="008505C0" w:rsidRDefault="004C7223" w:rsidP="00733B36">
      <w:pPr>
        <w:pStyle w:val="DraCorstandard"/>
      </w:pPr>
      <w:r w:rsidRPr="008505C0">
        <w:t>Duram pedibus spargit arenam</w:t>
      </w:r>
    </w:p>
    <w:p w14:paraId="0B050233" w14:textId="77777777" w:rsidR="00772EBE" w:rsidRPr="008505C0" w:rsidRDefault="004C7223" w:rsidP="00733B36">
      <w:pPr>
        <w:pStyle w:val="DraCorstandard"/>
      </w:pPr>
      <w:r w:rsidRPr="008505C0">
        <w:t>Et si qua patet rima dehiscens</w:t>
      </w:r>
    </w:p>
    <w:p w14:paraId="4D7C46F3" w14:textId="77777777" w:rsidR="00772EBE" w:rsidRPr="008505C0" w:rsidRDefault="004C7223" w:rsidP="00733B36">
      <w:pPr>
        <w:pStyle w:val="DraCorstandard"/>
      </w:pPr>
      <w:r w:rsidRPr="008505C0">
        <w:t>Protinus instat, quaeritque viam,</w:t>
      </w:r>
    </w:p>
    <w:p w14:paraId="1CB775EB" w14:textId="77777777" w:rsidR="00772EBE" w:rsidRPr="008505C0" w:rsidRDefault="004C7223" w:rsidP="00733B36">
      <w:pPr>
        <w:pStyle w:val="DraCorstandard"/>
      </w:pPr>
      <w:r w:rsidRPr="008505C0">
        <w:t>Quò se rapiat pecus infoelix?</w:t>
      </w:r>
    </w:p>
    <w:p w14:paraId="616F6D7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(280)</w:t>
      </w:r>
      <w:r w:rsidRPr="008505C0">
        <w:t xml:space="preserve"> Inter socias balitat agnas</w:t>
      </w:r>
    </w:p>
    <w:p w14:paraId="38C64B69" w14:textId="77777777" w:rsidR="00772EBE" w:rsidRPr="008505C0" w:rsidRDefault="004C7223" w:rsidP="00733B36">
      <w:pPr>
        <w:pStyle w:val="DraCorstandard"/>
      </w:pPr>
      <w:r w:rsidRPr="008505C0">
        <w:t>Notamque premit subruma Matrem</w:t>
      </w:r>
    </w:p>
    <w:p w14:paraId="206C5D1A" w14:textId="77777777" w:rsidR="00772EBE" w:rsidRPr="008505C0" w:rsidRDefault="004C7223" w:rsidP="00733B36">
      <w:pPr>
        <w:pStyle w:val="DraCorstandard"/>
      </w:pPr>
      <w:r w:rsidRPr="008505C0">
        <w:t>Nimium certo docta perîclo:</w:t>
      </w:r>
    </w:p>
    <w:p w14:paraId="5B48E4AD" w14:textId="2A47D2BD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[11]</w:t>
      </w:r>
    </w:p>
    <w:p w14:paraId="40BBDE70" w14:textId="77777777" w:rsidR="00772EBE" w:rsidRPr="008505C0" w:rsidRDefault="004C7223" w:rsidP="00733B36">
      <w:pPr>
        <w:pStyle w:val="DraCorstandard"/>
      </w:pPr>
      <w:r w:rsidRPr="008505C0">
        <w:t>Quos tu orba sinus, quos tu aegra Deos</w:t>
      </w:r>
    </w:p>
    <w:p w14:paraId="05971ADB" w14:textId="77777777" w:rsidR="00772EBE" w:rsidRPr="008505C0" w:rsidRDefault="004C7223" w:rsidP="00733B36">
      <w:pPr>
        <w:pStyle w:val="DraCorstandard"/>
      </w:pPr>
      <w:r w:rsidRPr="008505C0">
        <w:t>Casso implores gemitu fatis</w:t>
      </w:r>
    </w:p>
    <w:p w14:paraId="1150DDC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(285)</w:t>
      </w:r>
      <w:r w:rsidRPr="008505C0">
        <w:t xml:space="preserve"> Euersa tuis turrita Salem?</w:t>
      </w:r>
    </w:p>
    <w:p w14:paraId="072E0E75" w14:textId="77777777" w:rsidR="00772EBE" w:rsidRPr="008505C0" w:rsidRDefault="004C7223" w:rsidP="00733B36">
      <w:pPr>
        <w:pStyle w:val="DraCorstandard"/>
      </w:pPr>
      <w:r w:rsidRPr="008505C0">
        <w:t>Solymé ô Solymé quantulum ab illâ</w:t>
      </w:r>
    </w:p>
    <w:p w14:paraId="0932278E" w14:textId="77777777" w:rsidR="00772EBE" w:rsidRPr="008505C0" w:rsidRDefault="004C7223" w:rsidP="00733B36">
      <w:pPr>
        <w:pStyle w:val="DraCorstandard"/>
      </w:pPr>
      <w:r w:rsidRPr="008505C0">
        <w:t>Seruas Solymâ, quae foeta virûm</w:t>
      </w:r>
    </w:p>
    <w:p w14:paraId="5A8A1D56" w14:textId="77777777" w:rsidR="00772EBE" w:rsidRPr="008505C0" w:rsidRDefault="004C7223" w:rsidP="00733B36">
      <w:pPr>
        <w:pStyle w:val="DraCorstandard"/>
      </w:pPr>
      <w:r w:rsidRPr="008505C0">
        <w:t>Bellique potens vidit profugos</w:t>
      </w:r>
    </w:p>
    <w:p w14:paraId="779636AF" w14:textId="77777777" w:rsidR="00772EBE" w:rsidRPr="008505C0" w:rsidRDefault="004C7223" w:rsidP="00733B36">
      <w:pPr>
        <w:pStyle w:val="DraCorstandard"/>
      </w:pPr>
      <w:r w:rsidRPr="008505C0">
        <w:t>Cedere populos, curruque vehi</w:t>
      </w:r>
    </w:p>
    <w:p w14:paraId="5ED448D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(290)</w:t>
      </w:r>
      <w:r w:rsidRPr="008505C0">
        <w:t xml:space="preserve"> Ad sacra patrij delubra Dei</w:t>
      </w:r>
    </w:p>
    <w:p w14:paraId="3B1484F8" w14:textId="77777777" w:rsidR="00772EBE" w:rsidRPr="008505C0" w:rsidRDefault="004C7223" w:rsidP="00733B36">
      <w:pPr>
        <w:pStyle w:val="DraCorstandard"/>
      </w:pPr>
      <w:r w:rsidRPr="008505C0">
        <w:t>Domito Reges hoste superbos</w:t>
      </w:r>
    </w:p>
    <w:p w14:paraId="6B2CD6B6" w14:textId="77777777" w:rsidR="00772EBE" w:rsidRPr="008505C0" w:rsidRDefault="004C7223" w:rsidP="00733B36">
      <w:pPr>
        <w:pStyle w:val="DraCorstandard"/>
      </w:pPr>
      <w:r w:rsidRPr="008505C0">
        <w:t>Veteris Iudae sanguine cretos,</w:t>
      </w:r>
    </w:p>
    <w:p w14:paraId="5CF1B3E1" w14:textId="77777777" w:rsidR="00772EBE" w:rsidRPr="008505C0" w:rsidRDefault="004C7223" w:rsidP="00733B36">
      <w:pPr>
        <w:pStyle w:val="DraCorstandard"/>
      </w:pPr>
      <w:r w:rsidRPr="008505C0">
        <w:t>Cum tibi vinctus seruijt Ammon</w:t>
      </w:r>
    </w:p>
    <w:p w14:paraId="5BE7DE4A" w14:textId="77777777" w:rsidR="00772EBE" w:rsidRPr="008505C0" w:rsidRDefault="004C7223" w:rsidP="00733B36">
      <w:pPr>
        <w:pStyle w:val="DraCorstandard"/>
      </w:pPr>
      <w:r w:rsidRPr="008505C0">
        <w:t>Et submisit colla Möabus,</w:t>
      </w:r>
    </w:p>
    <w:p w14:paraId="7E593BB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(295)</w:t>
      </w:r>
      <w:r w:rsidRPr="008505C0">
        <w:t xml:space="preserve"> Cum sua pugnax arma Philistes</w:t>
      </w:r>
    </w:p>
    <w:p w14:paraId="37D80C21" w14:textId="77777777" w:rsidR="00772EBE" w:rsidRPr="008505C0" w:rsidRDefault="004C7223" w:rsidP="00733B36">
      <w:pPr>
        <w:pStyle w:val="DraCorstandard"/>
      </w:pPr>
      <w:r w:rsidRPr="008505C0">
        <w:t>Intrà Syrium maximus orbem:</w:t>
      </w:r>
    </w:p>
    <w:p w14:paraId="62066467" w14:textId="77777777" w:rsidR="00772EBE" w:rsidRPr="008505C0" w:rsidRDefault="004C7223" w:rsidP="00733B36">
      <w:pPr>
        <w:pStyle w:val="DraCorstandard"/>
      </w:pPr>
      <w:r w:rsidRPr="008505C0">
        <w:t>Nunquam stabili fortuna loco</w:t>
      </w:r>
    </w:p>
    <w:p w14:paraId="7375EE5A" w14:textId="77777777" w:rsidR="00772EBE" w:rsidRPr="008505C0" w:rsidRDefault="004C7223" w:rsidP="00733B36">
      <w:pPr>
        <w:pStyle w:val="DraCorstandard"/>
      </w:pPr>
      <w:r w:rsidRPr="008505C0">
        <w:t>Fixit vitreos insana pedes</w:t>
      </w:r>
    </w:p>
    <w:p w14:paraId="295F5784" w14:textId="77777777" w:rsidR="00772EBE" w:rsidRPr="008505C0" w:rsidRDefault="004C7223" w:rsidP="00733B36">
      <w:pPr>
        <w:pStyle w:val="DraCorstandard"/>
      </w:pPr>
      <w:r w:rsidRPr="008505C0">
        <w:lastRenderedPageBreak/>
        <w:t>Et quos liquidas vexit ad auras</w:t>
      </w:r>
    </w:p>
    <w:p w14:paraId="11AF5B36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(300)</w:t>
      </w:r>
      <w:r w:rsidRPr="008505C0">
        <w:t xml:space="preserve"> Iterum obscurâ mergit in vmbrâ</w:t>
      </w:r>
    </w:p>
    <w:p w14:paraId="479A6580" w14:textId="77777777" w:rsidR="00772EBE" w:rsidRPr="008505C0" w:rsidRDefault="004C7223" w:rsidP="00733B36">
      <w:pPr>
        <w:pStyle w:val="DraCorstandard"/>
      </w:pPr>
      <w:r w:rsidRPr="008505C0">
        <w:t>Monstrum infidum variumque nimis,</w:t>
      </w:r>
    </w:p>
    <w:p w14:paraId="4691B1F5" w14:textId="77777777" w:rsidR="00772EBE" w:rsidRPr="008505C0" w:rsidRDefault="004C7223" w:rsidP="00733B36">
      <w:pPr>
        <w:pStyle w:val="DraCorstandard"/>
      </w:pPr>
      <w:r w:rsidRPr="008505C0">
        <w:t>Instat celeri subnixa pilae</w:t>
      </w:r>
    </w:p>
    <w:p w14:paraId="60D5BFA9" w14:textId="77777777" w:rsidR="00772EBE" w:rsidRPr="008505C0" w:rsidRDefault="004C7223" w:rsidP="00733B36">
      <w:pPr>
        <w:pStyle w:val="DraCorstandard"/>
      </w:pPr>
      <w:r w:rsidRPr="008505C0">
        <w:t>Et talari cingitur alâ</w:t>
      </w:r>
    </w:p>
    <w:p w14:paraId="7E3808C3" w14:textId="77777777" w:rsidR="00772EBE" w:rsidRPr="008505C0" w:rsidRDefault="004C7223" w:rsidP="00733B36">
      <w:pPr>
        <w:pStyle w:val="DraCorstandard"/>
      </w:pPr>
      <w:r w:rsidRPr="008505C0">
        <w:t>Vt se faciles libret in auras;</w:t>
      </w:r>
    </w:p>
    <w:p w14:paraId="2B29899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(305)</w:t>
      </w:r>
      <w:r w:rsidRPr="008505C0">
        <w:t xml:space="preserve"> Non tam crebros Euripus agit</w:t>
      </w:r>
    </w:p>
    <w:p w14:paraId="2C73804D" w14:textId="77777777" w:rsidR="00772EBE" w:rsidRPr="008505C0" w:rsidRDefault="004C7223" w:rsidP="00733B36">
      <w:pPr>
        <w:pStyle w:val="DraCorstandard"/>
      </w:pPr>
      <w:r w:rsidRPr="008505C0">
        <w:t>Aequore motus, quamvis rapidum</w:t>
      </w:r>
    </w:p>
    <w:p w14:paraId="3D093E52" w14:textId="77777777" w:rsidR="00772EBE" w:rsidRPr="008505C0" w:rsidRDefault="004C7223" w:rsidP="00733B36">
      <w:pPr>
        <w:pStyle w:val="DraCorstandard"/>
      </w:pPr>
      <w:r w:rsidRPr="008505C0">
        <w:t>Sistat pelagus, retroque vehat</w:t>
      </w:r>
    </w:p>
    <w:p w14:paraId="319CBED9" w14:textId="77777777" w:rsidR="00772EBE" w:rsidRPr="008505C0" w:rsidRDefault="004C7223" w:rsidP="00733B36">
      <w:pPr>
        <w:pStyle w:val="DraCorstandard"/>
      </w:pPr>
      <w:r w:rsidRPr="008505C0">
        <w:t>Et praecipites torqueat vndas;</w:t>
      </w:r>
    </w:p>
    <w:p w14:paraId="23BC39DE" w14:textId="77777777" w:rsidR="00772EBE" w:rsidRPr="008505C0" w:rsidRDefault="004C7223" w:rsidP="00733B36">
      <w:pPr>
        <w:pStyle w:val="DraCorstandard"/>
      </w:pPr>
      <w:r w:rsidRPr="008505C0">
        <w:t>Illa illa Salem Syriae columen</w:t>
      </w:r>
    </w:p>
    <w:p w14:paraId="5B9A5D77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(310)</w:t>
      </w:r>
      <w:r w:rsidRPr="008505C0">
        <w:t xml:space="preserve"> Illa antiquis edita muris</w:t>
      </w:r>
    </w:p>
    <w:p w14:paraId="4B21C428" w14:textId="77777777" w:rsidR="00772EBE" w:rsidRPr="008505C0" w:rsidRDefault="004C7223" w:rsidP="00733B36">
      <w:pPr>
        <w:pStyle w:val="DraCorstandard"/>
      </w:pPr>
      <w:r w:rsidRPr="008505C0">
        <w:t>Sceptroque potens iacet aeterno</w:t>
      </w:r>
    </w:p>
    <w:p w14:paraId="6445E9AA" w14:textId="77777777" w:rsidR="00772EBE" w:rsidRPr="008505C0" w:rsidRDefault="004C7223" w:rsidP="00733B36">
      <w:pPr>
        <w:pStyle w:val="DraCorstandard"/>
      </w:pPr>
      <w:r w:rsidRPr="008505C0">
        <w:t>Tumulata situ, veteremque trahit</w:t>
      </w:r>
    </w:p>
    <w:p w14:paraId="11138070" w14:textId="77777777" w:rsidR="001311F9" w:rsidRDefault="004C7223" w:rsidP="00733B36">
      <w:pPr>
        <w:pStyle w:val="DraCorstandard"/>
      </w:pPr>
      <w:r w:rsidRPr="008505C0">
        <w:t>Obruta fastûm,</w:t>
      </w:r>
    </w:p>
    <w:p w14:paraId="1679A781" w14:textId="21FA0EB8" w:rsidR="00726C03" w:rsidRPr="001311F9" w:rsidRDefault="004C7223" w:rsidP="00733B36">
      <w:pPr>
        <w:pStyle w:val="DraCorstandard"/>
        <w:rPr>
          <w:rStyle w:val="DraCorpagebeginning"/>
        </w:rPr>
      </w:pPr>
      <w:r w:rsidRPr="001311F9">
        <w:rPr>
          <w:rStyle w:val="DraCorpagebeginning"/>
        </w:rPr>
        <w:t>[C ij]</w:t>
      </w:r>
    </w:p>
    <w:p w14:paraId="541BAD7E" w14:textId="77777777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[12]</w:t>
      </w:r>
    </w:p>
    <w:p w14:paraId="5A80F244" w14:textId="77777777" w:rsidR="00772EBE" w:rsidRPr="008505C0" w:rsidRDefault="004C7223" w:rsidP="00733B36">
      <w:pPr>
        <w:pStyle w:val="DraCorstandard"/>
      </w:pPr>
      <w:r w:rsidRPr="008505C0">
        <w:t>Nec si veniat lupiter alto</w:t>
      </w:r>
    </w:p>
    <w:p w14:paraId="2F6B3895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(315)</w:t>
      </w:r>
      <w:r w:rsidRPr="008505C0">
        <w:t xml:space="preserve"> Rubramque animet fulmine dextram</w:t>
      </w:r>
    </w:p>
    <w:p w14:paraId="579C35E4" w14:textId="77777777" w:rsidR="00772EBE" w:rsidRPr="008505C0" w:rsidRDefault="004C7223" w:rsidP="00733B36">
      <w:pPr>
        <w:pStyle w:val="DraCorstandard"/>
      </w:pPr>
      <w:r w:rsidRPr="008505C0">
        <w:t>Aut Thrëciam forte bipennem</w:t>
      </w:r>
    </w:p>
    <w:p w14:paraId="1E73F8F7" w14:textId="77777777" w:rsidR="00772EBE" w:rsidRPr="008505C0" w:rsidRDefault="004C7223" w:rsidP="00733B36">
      <w:pPr>
        <w:pStyle w:val="DraCorstandard"/>
      </w:pPr>
      <w:r w:rsidRPr="008505C0">
        <w:t>Versare velit ferat ipse sacram</w:t>
      </w:r>
    </w:p>
    <w:p w14:paraId="7130FF59" w14:textId="77777777" w:rsidR="00772EBE" w:rsidRPr="008505C0" w:rsidRDefault="004C7223" w:rsidP="00733B36">
      <w:pPr>
        <w:pStyle w:val="DraCorstandard"/>
      </w:pPr>
      <w:r w:rsidRPr="008505C0">
        <w:t>Adiutor opem desperatis</w:t>
      </w:r>
    </w:p>
    <w:p w14:paraId="2737E548" w14:textId="77777777" w:rsidR="00772EBE" w:rsidRPr="008505C0" w:rsidRDefault="004C7223" w:rsidP="00733B36">
      <w:pPr>
        <w:pStyle w:val="DraCorstandard"/>
      </w:pPr>
      <w:r w:rsidRPr="008505C0">
        <w:t>Vndique rebus;</w:t>
      </w:r>
    </w:p>
    <w:p w14:paraId="59A24959" w14:textId="50A3CDC4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(320)</w:t>
      </w:r>
      <w:r w:rsidRPr="008505C0">
        <w:t xml:space="preserve"> Ergóne</w:t>
      </w:r>
      <w:r w:rsidR="008065C1" w:rsidRPr="008505C0">
        <w:t xml:space="preserve"> </w:t>
      </w:r>
      <w:r w:rsidRPr="008505C0">
        <w:t>iaces nobile regnum?</w:t>
      </w:r>
    </w:p>
    <w:p w14:paraId="0200BCE1" w14:textId="77777777" w:rsidR="00772EBE" w:rsidRPr="008505C0" w:rsidRDefault="004C7223" w:rsidP="00733B36">
      <w:pPr>
        <w:pStyle w:val="DraCorstandard"/>
      </w:pPr>
      <w:r w:rsidRPr="008505C0">
        <w:t>Ergo resides ibis in vmbras</w:t>
      </w:r>
    </w:p>
    <w:p w14:paraId="3FFA0D3E" w14:textId="77777777" w:rsidR="00772EBE" w:rsidRPr="008505C0" w:rsidRDefault="004C7223" w:rsidP="00733B36">
      <w:pPr>
        <w:pStyle w:val="DraCorstandard"/>
      </w:pPr>
      <w:r w:rsidRPr="008505C0">
        <w:t>Clarum antiquo fulgore nimis?</w:t>
      </w:r>
    </w:p>
    <w:p w14:paraId="43E9DBC9" w14:textId="77777777" w:rsidR="00772EBE" w:rsidRPr="008505C0" w:rsidRDefault="004C7223" w:rsidP="00733B36">
      <w:pPr>
        <w:pStyle w:val="DraCorstandard"/>
      </w:pPr>
      <w:r w:rsidRPr="008505C0">
        <w:lastRenderedPageBreak/>
        <w:t>Sic fata volunt, fatis agimur</w:t>
      </w:r>
    </w:p>
    <w:p w14:paraId="3B193B3F" w14:textId="77777777" w:rsidR="00772EBE" w:rsidRPr="008505C0" w:rsidRDefault="004C7223" w:rsidP="00733B36">
      <w:pPr>
        <w:pStyle w:val="DraCorstandard"/>
      </w:pPr>
      <w:r w:rsidRPr="008505C0">
        <w:t>Mortale genus: qualis dubias</w:t>
      </w:r>
    </w:p>
    <w:p w14:paraId="4D3FEA6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(325)</w:t>
      </w:r>
      <w:r w:rsidRPr="008505C0">
        <w:t xml:space="preserve"> Cymba per vndas flantibus Austris</w:t>
      </w:r>
    </w:p>
    <w:p w14:paraId="741825BE" w14:textId="77777777" w:rsidR="00772EBE" w:rsidRPr="008505C0" w:rsidRDefault="004C7223" w:rsidP="00733B36">
      <w:pPr>
        <w:pStyle w:val="DraCorstandard"/>
      </w:pPr>
      <w:r w:rsidRPr="008505C0">
        <w:t>Distracta volat: quicquid Superi</w:t>
      </w:r>
    </w:p>
    <w:p w14:paraId="33EA2145" w14:textId="77777777" w:rsidR="00772EBE" w:rsidRPr="008505C0" w:rsidRDefault="004C7223" w:rsidP="00733B36">
      <w:pPr>
        <w:pStyle w:val="DraCorstandard"/>
      </w:pPr>
      <w:r w:rsidRPr="008505C0">
        <w:t>Statuêre semel solido sculptum</w:t>
      </w:r>
    </w:p>
    <w:p w14:paraId="1ECA9C04" w14:textId="77777777" w:rsidR="00772EBE" w:rsidRPr="008505C0" w:rsidRDefault="004C7223" w:rsidP="00733B36">
      <w:pPr>
        <w:pStyle w:val="DraCorstandard"/>
      </w:pPr>
      <w:r w:rsidRPr="008505C0">
        <w:t>Adamante riget, rerumque stato</w:t>
      </w:r>
    </w:p>
    <w:p w14:paraId="135EBCA8" w14:textId="77777777" w:rsidR="00772EBE" w:rsidRPr="008505C0" w:rsidRDefault="004C7223" w:rsidP="00733B36">
      <w:pPr>
        <w:pStyle w:val="DraCorstandard"/>
      </w:pPr>
      <w:r w:rsidRPr="008505C0">
        <w:t>Ordine currit: fatis agimur</w:t>
      </w:r>
    </w:p>
    <w:p w14:paraId="00C36F3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(330)</w:t>
      </w:r>
      <w:r w:rsidRPr="008505C0">
        <w:t xml:space="preserve"> Cedite fatis fessae Abräides</w:t>
      </w:r>
    </w:p>
    <w:p w14:paraId="64D65034" w14:textId="77777777" w:rsidR="00772EBE" w:rsidRPr="008505C0" w:rsidRDefault="004C7223" w:rsidP="00733B36">
      <w:pPr>
        <w:pStyle w:val="DraCorstandard"/>
      </w:pPr>
      <w:r w:rsidRPr="008505C0">
        <w:t>Et iam summo margine rerum</w:t>
      </w:r>
    </w:p>
    <w:p w14:paraId="19CD9F28" w14:textId="77777777" w:rsidR="00772EBE" w:rsidRPr="008505C0" w:rsidRDefault="004C7223" w:rsidP="00733B36">
      <w:pPr>
        <w:pStyle w:val="DraCorstandard"/>
      </w:pPr>
      <w:r w:rsidRPr="008505C0">
        <w:t>Fletibus haustis claudite longos</w:t>
      </w:r>
    </w:p>
    <w:p w14:paraId="68AD301A" w14:textId="77777777" w:rsidR="003961CA" w:rsidRPr="008505C0" w:rsidRDefault="004C7223" w:rsidP="00733B36">
      <w:pPr>
        <w:pStyle w:val="DraCorstandard"/>
      </w:pPr>
      <w:r w:rsidRPr="008505C0">
        <w:t>Complorato funere manes.</w:t>
      </w:r>
    </w:p>
    <w:p w14:paraId="4AF37852" w14:textId="05A2995D" w:rsidR="006A7F67" w:rsidRPr="008505C0" w:rsidRDefault="006A7F67" w:rsidP="006A7F67">
      <w:pPr>
        <w:pStyle w:val="DraCoradditions"/>
        <w:rPr>
          <w:lang w:val="la-Latn"/>
        </w:rPr>
      </w:pPr>
      <w:r w:rsidRPr="008505C0">
        <w:rPr>
          <w:lang w:val="la-Latn"/>
        </w:rPr>
        <w:t>/act=</w:t>
      </w:r>
      <w:r w:rsidRPr="008505C0">
        <w:rPr>
          <w:lang w:val="la-Latn"/>
        </w:rPr>
        <w:t>3</w:t>
      </w:r>
      <w:r w:rsidRPr="008505C0">
        <w:rPr>
          <w:lang w:val="la-Latn"/>
        </w:rPr>
        <w:t>, scene=1/</w:t>
      </w:r>
    </w:p>
    <w:p w14:paraId="6B23C7DC" w14:textId="210F72A0" w:rsidR="00772EBE" w:rsidRPr="008505C0" w:rsidRDefault="004C7223" w:rsidP="006A7F67">
      <w:pPr>
        <w:pStyle w:val="DraCorhead"/>
      </w:pPr>
      <w:r w:rsidRPr="008505C0">
        <w:t>ACTVS 3.</w:t>
      </w:r>
    </w:p>
    <w:p w14:paraId="4C5B2801" w14:textId="77777777" w:rsidR="00772EBE" w:rsidRPr="000B09FB" w:rsidRDefault="004C7223" w:rsidP="00733B36">
      <w:pPr>
        <w:pStyle w:val="DraCorstandard"/>
        <w:rPr>
          <w:rStyle w:val="DraCorstagedirectionsetc"/>
        </w:rPr>
      </w:pPr>
      <w:r w:rsidRPr="000B09FB">
        <w:rPr>
          <w:rStyle w:val="DraCorstagedirectionsetc"/>
        </w:rPr>
        <w:t>PROPHETA.</w:t>
      </w:r>
    </w:p>
    <w:p w14:paraId="74CE25B9" w14:textId="77777777" w:rsidR="00772EBE" w:rsidRPr="008505C0" w:rsidRDefault="004C7223" w:rsidP="00733B36">
      <w:pPr>
        <w:pStyle w:val="DraCorstandard"/>
      </w:pPr>
      <w:r w:rsidRPr="008505C0">
        <w:t>QUO fugimus iterum? scilicet non est nouum</w:t>
      </w:r>
    </w:p>
    <w:p w14:paraId="0647B2CB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(335)</w:t>
      </w:r>
      <w:r w:rsidRPr="008505C0">
        <w:t xml:space="preserve"> Mutare sedes, fecit hoc Solymé prior</w:t>
      </w:r>
    </w:p>
    <w:p w14:paraId="0DB1E2FE" w14:textId="77777777" w:rsidR="00772EBE" w:rsidRPr="008505C0" w:rsidRDefault="004C7223" w:rsidP="00733B36">
      <w:pPr>
        <w:pStyle w:val="DraCorstandard"/>
      </w:pPr>
      <w:r w:rsidRPr="008505C0">
        <w:t>Et cum Manassen vidit inclusum specu</w:t>
      </w:r>
    </w:p>
    <w:p w14:paraId="3698515D" w14:textId="71D58A63" w:rsidR="00772EBE" w:rsidRPr="008505C0" w:rsidRDefault="004C7223" w:rsidP="00733B36">
      <w:pPr>
        <w:pStyle w:val="DraCorstandard"/>
      </w:pPr>
      <w:r w:rsidRPr="008505C0">
        <w:t>Vinctumque loachin imperî</w:t>
      </w:r>
      <w:r w:rsidR="008065C1" w:rsidRPr="008505C0">
        <w:t xml:space="preserve"> </w:t>
      </w:r>
      <w:r w:rsidRPr="008505C0">
        <w:t>exutum notâ</w:t>
      </w:r>
    </w:p>
    <w:p w14:paraId="2E7665A9" w14:textId="77777777" w:rsidR="00772EBE" w:rsidRPr="008505C0" w:rsidRDefault="004C7223" w:rsidP="00733B36">
      <w:pPr>
        <w:pStyle w:val="DraCorstandard"/>
      </w:pPr>
      <w:r w:rsidRPr="008505C0">
        <w:t>Trepidare noxae conscium, poenae reum;</w:t>
      </w:r>
    </w:p>
    <w:p w14:paraId="5E935336" w14:textId="77777777" w:rsidR="00772EBE" w:rsidRPr="008505C0" w:rsidRDefault="004C7223" w:rsidP="00733B36">
      <w:pPr>
        <w:pStyle w:val="DraCorstandard"/>
      </w:pPr>
      <w:r w:rsidRPr="008505C0">
        <w:t>Et iam biennem trahimus obsessi moram</w:t>
      </w:r>
    </w:p>
    <w:p w14:paraId="0248447D" w14:textId="0F26CD01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[13]</w:t>
      </w:r>
    </w:p>
    <w:p w14:paraId="0472642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(340)</w:t>
      </w:r>
      <w:r w:rsidRPr="008505C0">
        <w:t xml:space="preserve"> Nec patimur vltrà; scelera nos agitant foras:</w:t>
      </w:r>
    </w:p>
    <w:p w14:paraId="2C73A612" w14:textId="77777777" w:rsidR="00772EBE" w:rsidRPr="008505C0" w:rsidRDefault="004C7223" w:rsidP="00733B36">
      <w:pPr>
        <w:pStyle w:val="DraCorstandard"/>
      </w:pPr>
      <w:r w:rsidRPr="008505C0">
        <w:t>Qualis vbi pigro grauida putrescit situ</w:t>
      </w:r>
    </w:p>
    <w:p w14:paraId="609F9003" w14:textId="77777777" w:rsidR="00772EBE" w:rsidRPr="008505C0" w:rsidRDefault="004C7223" w:rsidP="00733B36">
      <w:pPr>
        <w:pStyle w:val="DraCorstandard"/>
      </w:pPr>
      <w:r w:rsidRPr="008505C0">
        <w:t>Sentina fundo hauritur, &amp; saniem exspuit:</w:t>
      </w:r>
    </w:p>
    <w:p w14:paraId="062C8260" w14:textId="77777777" w:rsidR="00772EBE" w:rsidRPr="008505C0" w:rsidRDefault="004C7223" w:rsidP="00733B36">
      <w:pPr>
        <w:pStyle w:val="DraCorstandard"/>
      </w:pPr>
      <w:r w:rsidRPr="008505C0">
        <w:t>Qualis Mephitim terra corruptam vomit</w:t>
      </w:r>
    </w:p>
    <w:p w14:paraId="29F3B775" w14:textId="77777777" w:rsidR="00772EBE" w:rsidRPr="008505C0" w:rsidRDefault="004C7223" w:rsidP="00733B36">
      <w:pPr>
        <w:pStyle w:val="DraCorstandard"/>
      </w:pPr>
      <w:r w:rsidRPr="008505C0">
        <w:t>Spargitque in auras &amp; malam purgat luem:</w:t>
      </w:r>
    </w:p>
    <w:p w14:paraId="5E285605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lastRenderedPageBreak/>
        <w:t>(345)</w:t>
      </w:r>
      <w:r w:rsidRPr="008505C0">
        <w:t xml:space="preserve"> Nunquam rubenti fulmen intorquet manu,</w:t>
      </w:r>
    </w:p>
    <w:p w14:paraId="557FBC79" w14:textId="77777777" w:rsidR="00772EBE" w:rsidRPr="008505C0" w:rsidRDefault="004C7223" w:rsidP="00733B36">
      <w:pPr>
        <w:pStyle w:val="DraCorstandard"/>
      </w:pPr>
      <w:r w:rsidRPr="008505C0">
        <w:t>Nunquam sonantes increpat nimbos Deus</w:t>
      </w:r>
    </w:p>
    <w:p w14:paraId="45DB7FB5" w14:textId="77777777" w:rsidR="00772EBE" w:rsidRPr="008505C0" w:rsidRDefault="004C7223" w:rsidP="00733B36">
      <w:pPr>
        <w:pStyle w:val="DraCorstandard"/>
      </w:pPr>
      <w:r w:rsidRPr="008505C0">
        <w:t>Vbi culpa non est, illa nos damnat reos,</w:t>
      </w:r>
    </w:p>
    <w:p w14:paraId="0E120C65" w14:textId="77777777" w:rsidR="00772EBE" w:rsidRPr="008505C0" w:rsidRDefault="004C7223" w:rsidP="00733B36">
      <w:pPr>
        <w:pStyle w:val="DraCorstandard"/>
      </w:pPr>
      <w:r w:rsidRPr="008505C0">
        <w:t>Et fulminantem cogit Astraeam polo.</w:t>
      </w:r>
    </w:p>
    <w:p w14:paraId="6A3D5ECE" w14:textId="77777777" w:rsidR="00772EBE" w:rsidRPr="008505C0" w:rsidRDefault="004C7223" w:rsidP="00733B36">
      <w:pPr>
        <w:pStyle w:val="DraCorstandard"/>
      </w:pPr>
      <w:r w:rsidRPr="008505C0">
        <w:t>Hoc est quod ipse mente praesagâ nimis</w:t>
      </w:r>
    </w:p>
    <w:p w14:paraId="576DE526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(350)</w:t>
      </w:r>
      <w:r w:rsidRPr="008505C0">
        <w:t xml:space="preserve"> Testabar olim Solyma, cum luctu ebrius</w:t>
      </w:r>
    </w:p>
    <w:p w14:paraId="55E34055" w14:textId="77777777" w:rsidR="00772EBE" w:rsidRPr="008505C0" w:rsidRDefault="004C7223" w:rsidP="00733B36">
      <w:pPr>
        <w:pStyle w:val="DraCorstandard"/>
      </w:pPr>
      <w:r w:rsidRPr="008505C0">
        <w:t>Dias tremente classico tonui minas,</w:t>
      </w:r>
    </w:p>
    <w:p w14:paraId="39253752" w14:textId="77777777" w:rsidR="00772EBE" w:rsidRPr="008505C0" w:rsidRDefault="004C7223" w:rsidP="00733B36">
      <w:pPr>
        <w:pStyle w:val="DraCorstandard"/>
      </w:pPr>
      <w:r w:rsidRPr="008505C0">
        <w:t>Et tu cachinno feruidum excipiens Deum</w:t>
      </w:r>
    </w:p>
    <w:p w14:paraId="0FECD0EC" w14:textId="77777777" w:rsidR="00772EBE" w:rsidRPr="008505C0" w:rsidRDefault="004C7223" w:rsidP="00733B36">
      <w:pPr>
        <w:pStyle w:val="DraCorstandard"/>
      </w:pPr>
      <w:r w:rsidRPr="008505C0">
        <w:t>Ibas ad aras Numini alieno sacras</w:t>
      </w:r>
    </w:p>
    <w:p w14:paraId="2468281A" w14:textId="77777777" w:rsidR="00772EBE" w:rsidRPr="008505C0" w:rsidRDefault="004C7223" w:rsidP="00733B36">
      <w:pPr>
        <w:pStyle w:val="DraCorstandard"/>
      </w:pPr>
      <w:r w:rsidRPr="008505C0">
        <w:t>Veteresque lucos, fanaque Astartes Deae,</w:t>
      </w:r>
    </w:p>
    <w:p w14:paraId="3CEB2ED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(355)</w:t>
      </w:r>
      <w:r w:rsidRPr="008505C0">
        <w:t xml:space="preserve"> Ibi inter vmbras lurido horrentes metu</w:t>
      </w:r>
    </w:p>
    <w:p w14:paraId="4FBC334E" w14:textId="77777777" w:rsidR="00772EBE" w:rsidRPr="008505C0" w:rsidRDefault="004C7223" w:rsidP="00733B36">
      <w:pPr>
        <w:pStyle w:val="DraCorstandard"/>
      </w:pPr>
      <w:r w:rsidRPr="008505C0">
        <w:t>Dulcem sonare fistulam volupe fuit,</w:t>
      </w:r>
    </w:p>
    <w:p w14:paraId="33C49BEA" w14:textId="77777777" w:rsidR="00772EBE" w:rsidRPr="008505C0" w:rsidRDefault="004C7223" w:rsidP="00733B36">
      <w:pPr>
        <w:pStyle w:val="DraCorstandard"/>
      </w:pPr>
      <w:r w:rsidRPr="008505C0">
        <w:t>Mulcere blandas pollice eneruo fides</w:t>
      </w:r>
    </w:p>
    <w:p w14:paraId="062D0465" w14:textId="77777777" w:rsidR="00772EBE" w:rsidRPr="008505C0" w:rsidRDefault="004C7223" w:rsidP="00733B36">
      <w:pPr>
        <w:pStyle w:val="DraCorstandard"/>
      </w:pPr>
      <w:r w:rsidRPr="008505C0">
        <w:t>Agere frequentes agmine insano choros,</w:t>
      </w:r>
    </w:p>
    <w:p w14:paraId="26A7CC26" w14:textId="77777777" w:rsidR="00772EBE" w:rsidRPr="008505C0" w:rsidRDefault="004C7223" w:rsidP="00733B36">
      <w:pPr>
        <w:pStyle w:val="DraCorstandard"/>
      </w:pPr>
      <w:r w:rsidRPr="008505C0">
        <w:t>Non te Azymorum mensa, non pascha inclyto</w:t>
      </w:r>
    </w:p>
    <w:p w14:paraId="1F0AABB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(360)</w:t>
      </w:r>
      <w:r w:rsidRPr="008505C0">
        <w:t xml:space="preserve"> Solenne ritu, non recentis Deliae</w:t>
      </w:r>
    </w:p>
    <w:p w14:paraId="281C58C6" w14:textId="77777777" w:rsidR="00772EBE" w:rsidRPr="008505C0" w:rsidRDefault="004C7223" w:rsidP="00733B36">
      <w:pPr>
        <w:pStyle w:val="DraCorstandard"/>
      </w:pPr>
      <w:r w:rsidRPr="008505C0">
        <w:t>Nouale festum, non sacer ramalium</w:t>
      </w:r>
    </w:p>
    <w:p w14:paraId="5A439AE1" w14:textId="77777777" w:rsidR="00772EBE" w:rsidRPr="008505C0" w:rsidRDefault="004C7223" w:rsidP="00733B36">
      <w:pPr>
        <w:pStyle w:val="DraCorstandard"/>
      </w:pPr>
      <w:r w:rsidRPr="008505C0">
        <w:t>Cultus domorum nuda scaenopaegia,</w:t>
      </w:r>
    </w:p>
    <w:p w14:paraId="13060EAE" w14:textId="77777777" w:rsidR="00772EBE" w:rsidRPr="008505C0" w:rsidRDefault="004C7223" w:rsidP="00733B36">
      <w:pPr>
        <w:pStyle w:val="DraCorstandard"/>
      </w:pPr>
      <w:r w:rsidRPr="008505C0">
        <w:t>Neque lubilaei lituus auersam abstulit;</w:t>
      </w:r>
    </w:p>
    <w:p w14:paraId="16DCF967" w14:textId="77777777" w:rsidR="00772EBE" w:rsidRPr="008505C0" w:rsidRDefault="004C7223" w:rsidP="00733B36">
      <w:pPr>
        <w:pStyle w:val="DraCorstandard"/>
      </w:pPr>
      <w:r w:rsidRPr="008505C0">
        <w:t>Et iam subactis imminet ceruicibus!</w:t>
      </w:r>
    </w:p>
    <w:p w14:paraId="7F43C3C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(365)</w:t>
      </w:r>
      <w:r w:rsidRPr="008505C0">
        <w:t xml:space="preserve"> Crudelis Assur, torpidae impatiens morae,</w:t>
      </w:r>
    </w:p>
    <w:p w14:paraId="729BB1D1" w14:textId="77777777" w:rsidR="00772EBE" w:rsidRPr="008505C0" w:rsidRDefault="004C7223" w:rsidP="00733B36">
      <w:pPr>
        <w:pStyle w:val="DraCorstandard"/>
      </w:pPr>
      <w:r w:rsidRPr="008505C0">
        <w:t>Et quò morantur marcidi? ô lenti nimis!</w:t>
      </w:r>
    </w:p>
    <w:p w14:paraId="0B79245B" w14:textId="77777777" w:rsidR="00772EBE" w:rsidRPr="008505C0" w:rsidRDefault="004C7223" w:rsidP="00733B36">
      <w:pPr>
        <w:pStyle w:val="DraCorstandard"/>
      </w:pPr>
      <w:r w:rsidRPr="008505C0">
        <w:t>Properate flammas, tela proijcite, citò</w:t>
      </w:r>
    </w:p>
    <w:p w14:paraId="2BF0E6E1" w14:textId="77777777" w:rsidR="00772EBE" w:rsidRPr="008505C0" w:rsidRDefault="004C7223" w:rsidP="00733B36">
      <w:pPr>
        <w:pStyle w:val="DraCorstandard"/>
      </w:pPr>
      <w:r w:rsidRPr="008505C0">
        <w:t>Scandite, praeiuit laesus ad caedem Deus,</w:t>
      </w:r>
    </w:p>
    <w:p w14:paraId="37ED4166" w14:textId="77777777" w:rsidR="000B09FB" w:rsidRDefault="004C7223" w:rsidP="00733B36">
      <w:pPr>
        <w:pStyle w:val="DraCorstandard"/>
      </w:pPr>
      <w:r w:rsidRPr="008505C0">
        <w:t>Et nocte densâ nubilum cinctus caput</w:t>
      </w:r>
    </w:p>
    <w:p w14:paraId="57FF2884" w14:textId="0F908FE7" w:rsidR="00772EBE" w:rsidRPr="000B09FB" w:rsidRDefault="004C7223" w:rsidP="00733B36">
      <w:pPr>
        <w:pStyle w:val="DraCorstandard"/>
        <w:rPr>
          <w:rStyle w:val="DraCorpagebeginning"/>
        </w:rPr>
      </w:pPr>
      <w:r w:rsidRPr="000B09FB">
        <w:rPr>
          <w:rStyle w:val="DraCorpagebeginning"/>
        </w:rPr>
        <w:t>[C iij]</w:t>
      </w:r>
    </w:p>
    <w:p w14:paraId="29781AF2" w14:textId="53D61C0E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lastRenderedPageBreak/>
        <w:t>[14]</w:t>
      </w:r>
    </w:p>
    <w:p w14:paraId="1E00BFF7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(370)</w:t>
      </w:r>
      <w:r w:rsidRPr="008505C0">
        <w:t xml:space="preserve"> In fata Solymae ferream arrexit manum.</w:t>
      </w:r>
    </w:p>
    <w:p w14:paraId="799C7849" w14:textId="77777777" w:rsidR="00772EBE" w:rsidRPr="008505C0" w:rsidRDefault="004C7223" w:rsidP="00733B36">
      <w:pPr>
        <w:pStyle w:val="DraCorstandard"/>
      </w:pPr>
      <w:r w:rsidRPr="008505C0">
        <w:t>Ergóne in ignes ibit, &amp; fumum &amp; putrem</w:t>
      </w:r>
    </w:p>
    <w:p w14:paraId="07AB0171" w14:textId="77777777" w:rsidR="00772EBE" w:rsidRPr="008505C0" w:rsidRDefault="004C7223" w:rsidP="00733B36">
      <w:pPr>
        <w:pStyle w:val="DraCorstandard"/>
      </w:pPr>
      <w:r w:rsidRPr="008505C0">
        <w:t>Nebulam superba Gentium &amp; Regum parens?</w:t>
      </w:r>
    </w:p>
    <w:p w14:paraId="6019D963" w14:textId="77777777" w:rsidR="00772EBE" w:rsidRPr="008505C0" w:rsidRDefault="004C7223" w:rsidP="00733B36">
      <w:pPr>
        <w:pStyle w:val="DraCorstandard"/>
      </w:pPr>
      <w:r w:rsidRPr="008505C0">
        <w:t>O magne rerum Genitor, ô mundi arbiter!</w:t>
      </w:r>
    </w:p>
    <w:p w14:paraId="025E115F" w14:textId="77777777" w:rsidR="00772EBE" w:rsidRPr="008505C0" w:rsidRDefault="004C7223" w:rsidP="00733B36">
      <w:pPr>
        <w:pStyle w:val="DraCorstandard"/>
      </w:pPr>
      <w:r w:rsidRPr="008505C0">
        <w:t>Ille ille populus Principe Abrâmo satus</w:t>
      </w:r>
    </w:p>
    <w:p w14:paraId="716221A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(375)</w:t>
      </w:r>
      <w:r w:rsidRPr="008505C0">
        <w:t xml:space="preserve"> Qui densa caeli sidera &amp; guttas maris</w:t>
      </w:r>
    </w:p>
    <w:p w14:paraId="1587361D" w14:textId="77777777" w:rsidR="00772EBE" w:rsidRPr="008505C0" w:rsidRDefault="004C7223" w:rsidP="00733B36">
      <w:pPr>
        <w:pStyle w:val="DraCorstandard"/>
      </w:pPr>
      <w:r w:rsidRPr="008505C0">
        <w:t>Arabumque arenas vinceret numero amplior</w:t>
      </w:r>
    </w:p>
    <w:p w14:paraId="7EF68543" w14:textId="77777777" w:rsidR="00772EBE" w:rsidRPr="008505C0" w:rsidRDefault="004C7223" w:rsidP="00733B36">
      <w:pPr>
        <w:pStyle w:val="DraCorstandard"/>
      </w:pPr>
      <w:r w:rsidRPr="008505C0">
        <w:t>Ibit per enses strage condensâ ruet?</w:t>
      </w:r>
    </w:p>
    <w:p w14:paraId="49B2EA1F" w14:textId="77777777" w:rsidR="00772EBE" w:rsidRPr="008505C0" w:rsidRDefault="004C7223" w:rsidP="00733B36">
      <w:pPr>
        <w:pStyle w:val="DraCorstandard"/>
      </w:pPr>
      <w:r w:rsidRPr="008505C0">
        <w:t>O parce Genitor, aure quid surdâ abnuis,</w:t>
      </w:r>
    </w:p>
    <w:p w14:paraId="131CF8A6" w14:textId="77777777" w:rsidR="00772EBE" w:rsidRPr="008505C0" w:rsidRDefault="004C7223" w:rsidP="00733B36">
      <w:pPr>
        <w:pStyle w:val="DraCorstandard"/>
      </w:pPr>
      <w:r w:rsidRPr="008505C0">
        <w:t>Durumque nostris pectus obstinas malis?</w:t>
      </w:r>
    </w:p>
    <w:p w14:paraId="7709F9E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(380)</w:t>
      </w:r>
      <w:r w:rsidRPr="008505C0">
        <w:t xml:space="preserve"> Hoc ergo fuerat ire deserto vagos</w:t>
      </w:r>
    </w:p>
    <w:p w14:paraId="037BBCA2" w14:textId="77777777" w:rsidR="00772EBE" w:rsidRPr="008505C0" w:rsidRDefault="004C7223" w:rsidP="00733B36">
      <w:pPr>
        <w:pStyle w:val="DraCorstandard"/>
      </w:pPr>
      <w:r w:rsidRPr="008505C0">
        <w:t>Reperire terram lacte manantem &amp; fauis</w:t>
      </w:r>
    </w:p>
    <w:p w14:paraId="4C15D307" w14:textId="77777777" w:rsidR="00772EBE" w:rsidRPr="008505C0" w:rsidRDefault="004C7223" w:rsidP="00733B36">
      <w:pPr>
        <w:pStyle w:val="DraCorstandard"/>
      </w:pPr>
      <w:r w:rsidRPr="008505C0">
        <w:t>Captasse Pharios vt probrum Assyrijs eant</w:t>
      </w:r>
    </w:p>
    <w:p w14:paraId="45E25E06" w14:textId="77777777" w:rsidR="00772EBE" w:rsidRPr="008505C0" w:rsidRDefault="004C7223" w:rsidP="00733B36">
      <w:pPr>
        <w:pStyle w:val="DraCorstandard"/>
      </w:pPr>
      <w:r w:rsidRPr="008505C0">
        <w:t>Opstipa vincti colla seruili iugo?</w:t>
      </w:r>
    </w:p>
    <w:p w14:paraId="1A495882" w14:textId="77777777" w:rsidR="00772EBE" w:rsidRPr="008505C0" w:rsidRDefault="004C7223" w:rsidP="00733B36">
      <w:pPr>
        <w:pStyle w:val="DraCorstandard"/>
      </w:pPr>
      <w:r w:rsidRPr="008505C0">
        <w:t>Heu quam timendum est degere inuisum Deo</w:t>
      </w:r>
    </w:p>
    <w:p w14:paraId="2F4E8CA6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(385)</w:t>
      </w:r>
      <w:r w:rsidRPr="008505C0">
        <w:t xml:space="preserve"> Tentare foetam numinis diri manum!</w:t>
      </w:r>
    </w:p>
    <w:p w14:paraId="258DB095" w14:textId="77777777" w:rsidR="00772EBE" w:rsidRPr="008505C0" w:rsidRDefault="004C7223" w:rsidP="00733B36">
      <w:pPr>
        <w:pStyle w:val="DraCorstandard"/>
      </w:pPr>
      <w:r w:rsidRPr="008505C0">
        <w:t>Sensit rebellis, sentiet porrò magis</w:t>
      </w:r>
    </w:p>
    <w:p w14:paraId="15CE10AB" w14:textId="77777777" w:rsidR="00772EBE" w:rsidRPr="008505C0" w:rsidRDefault="004C7223" w:rsidP="00733B36">
      <w:pPr>
        <w:pStyle w:val="DraCorstandard"/>
      </w:pPr>
      <w:r w:rsidRPr="008505C0">
        <w:t>Euersa Solymé quid sit offensa &amp; Deus</w:t>
      </w:r>
    </w:p>
    <w:p w14:paraId="583EBECA" w14:textId="77777777" w:rsidR="00772EBE" w:rsidRPr="008505C0" w:rsidRDefault="004C7223" w:rsidP="00733B36">
      <w:pPr>
        <w:pStyle w:val="DraCorstandard"/>
      </w:pPr>
      <w:r w:rsidRPr="008505C0">
        <w:t>Cum lapsa ab alto tota fumabit cinis</w:t>
      </w:r>
    </w:p>
    <w:p w14:paraId="3E55C835" w14:textId="77777777" w:rsidR="00772EBE" w:rsidRPr="008505C0" w:rsidRDefault="004C7223" w:rsidP="00733B36">
      <w:pPr>
        <w:pStyle w:val="DraCorstandard"/>
      </w:pPr>
      <w:r w:rsidRPr="008505C0">
        <w:t>Et tot suorum Ciuium accendet rogos,</w:t>
      </w:r>
    </w:p>
    <w:p w14:paraId="0401C59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(390)</w:t>
      </w:r>
      <w:r w:rsidRPr="008505C0">
        <w:t xml:space="preserve"> Cum mersa fundo sanguinem largum bibet</w:t>
      </w:r>
    </w:p>
    <w:p w14:paraId="060D1B2F" w14:textId="77777777" w:rsidR="00772EBE" w:rsidRPr="008505C0" w:rsidRDefault="004C7223" w:rsidP="00733B36">
      <w:pPr>
        <w:pStyle w:val="DraCorstandard"/>
      </w:pPr>
      <w:r w:rsidRPr="008505C0">
        <w:t>Et tot suarum Virginum stupra obruet,</w:t>
      </w:r>
    </w:p>
    <w:p w14:paraId="7039FD39" w14:textId="77777777" w:rsidR="00772EBE" w:rsidRPr="008505C0" w:rsidRDefault="004C7223" w:rsidP="00733B36">
      <w:pPr>
        <w:pStyle w:val="DraCorstandard"/>
      </w:pPr>
      <w:r w:rsidRPr="008505C0">
        <w:t>Heu tot suarum Virginum! ô faciles meae</w:t>
      </w:r>
    </w:p>
    <w:p w14:paraId="51432C42" w14:textId="77777777" w:rsidR="00772EBE" w:rsidRPr="008505C0" w:rsidRDefault="004C7223" w:rsidP="00733B36">
      <w:pPr>
        <w:pStyle w:val="DraCorstandard"/>
      </w:pPr>
      <w:r w:rsidRPr="008505C0">
        <w:t>Nymphae Sionis soluite admissam comam</w:t>
      </w:r>
    </w:p>
    <w:p w14:paraId="0C62D0D7" w14:textId="77777777" w:rsidR="00772EBE" w:rsidRPr="008505C0" w:rsidRDefault="004C7223" w:rsidP="00733B36">
      <w:pPr>
        <w:pStyle w:val="DraCorstandard"/>
      </w:pPr>
      <w:r w:rsidRPr="008505C0">
        <w:t>Vtrosque in humeros sparsa caesaries eat,</w:t>
      </w:r>
    </w:p>
    <w:p w14:paraId="059AF0DA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lastRenderedPageBreak/>
        <w:t>(395)</w:t>
      </w:r>
      <w:r w:rsidRPr="008505C0">
        <w:t xml:space="preserve"> Nudate pectus, rumpite intactos sinus,</w:t>
      </w:r>
    </w:p>
    <w:p w14:paraId="112425E2" w14:textId="77777777" w:rsidR="00772EBE" w:rsidRPr="008505C0" w:rsidRDefault="004C7223" w:rsidP="00733B36">
      <w:pPr>
        <w:pStyle w:val="DraCorstandard"/>
      </w:pPr>
      <w:r w:rsidRPr="008505C0">
        <w:t>Vlulate, talis habitus oppressas decet.</w:t>
      </w:r>
    </w:p>
    <w:p w14:paraId="24EC71F0" w14:textId="77777777" w:rsidR="00772EBE" w:rsidRPr="008505C0" w:rsidRDefault="004C7223" w:rsidP="00733B36">
      <w:pPr>
        <w:pStyle w:val="DraCorstandard"/>
      </w:pPr>
      <w:r w:rsidRPr="008505C0">
        <w:t>O si profundâ rupe me statuat Deus,</w:t>
      </w:r>
    </w:p>
    <w:p w14:paraId="157D1441" w14:textId="77777777" w:rsidR="00772EBE" w:rsidRPr="008505C0" w:rsidRDefault="004C7223" w:rsidP="00733B36">
      <w:pPr>
        <w:pStyle w:val="DraCorstandard"/>
      </w:pPr>
      <w:r w:rsidRPr="008505C0">
        <w:t>Aut sibili antro nemoris á turba procul</w:t>
      </w:r>
    </w:p>
    <w:p w14:paraId="6BBC3097" w14:textId="77777777" w:rsidR="00772EBE" w:rsidRPr="008505C0" w:rsidRDefault="004C7223" w:rsidP="00733B36">
      <w:pPr>
        <w:pStyle w:val="DraCorstandard"/>
      </w:pPr>
      <w:r w:rsidRPr="008505C0">
        <w:t>Et flebo Solymae fata dementer meae:</w:t>
      </w:r>
    </w:p>
    <w:p w14:paraId="172F3D2A" w14:textId="77777777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[15]</w:t>
      </w:r>
    </w:p>
    <w:p w14:paraId="5BAC346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(400)</w:t>
      </w:r>
      <w:r w:rsidRPr="008505C0">
        <w:t xml:space="preserve"> Silentio alitur &amp; viget solus dolor</w:t>
      </w:r>
    </w:p>
    <w:p w14:paraId="1504B284" w14:textId="77777777" w:rsidR="00772EBE" w:rsidRPr="008505C0" w:rsidRDefault="004C7223" w:rsidP="00733B36">
      <w:pPr>
        <w:pStyle w:val="DraCorstandard"/>
      </w:pPr>
      <w:r w:rsidRPr="008505C0">
        <w:t>Cum nemo testis, nemo subrepit comes,</w:t>
      </w:r>
    </w:p>
    <w:p w14:paraId="0E7F3C0D" w14:textId="77777777" w:rsidR="00772EBE" w:rsidRPr="008505C0" w:rsidRDefault="004C7223" w:rsidP="00733B36">
      <w:pPr>
        <w:pStyle w:val="DraCorstandard"/>
      </w:pPr>
      <w:r w:rsidRPr="008505C0">
        <w:t>Et post querelam mutus, elinguis iacet:</w:t>
      </w:r>
    </w:p>
    <w:p w14:paraId="3056EA8C" w14:textId="77777777" w:rsidR="00772EBE" w:rsidRPr="008505C0" w:rsidRDefault="004C7223" w:rsidP="00733B36">
      <w:pPr>
        <w:pStyle w:val="DraCorstandard"/>
      </w:pPr>
      <w:r w:rsidRPr="008505C0">
        <w:t>Plorate Solymi, si mihi verax Deus</w:t>
      </w:r>
    </w:p>
    <w:p w14:paraId="2E823E60" w14:textId="77777777" w:rsidR="00772EBE" w:rsidRPr="008505C0" w:rsidRDefault="004C7223" w:rsidP="00733B36">
      <w:pPr>
        <w:pStyle w:val="DraCorstandard"/>
      </w:pPr>
      <w:r w:rsidRPr="008505C0">
        <w:t>Tonuit ad aurem, magna pernicies adest,</w:t>
      </w:r>
    </w:p>
    <w:p w14:paraId="6CDB39B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(405)</w:t>
      </w:r>
      <w:r w:rsidRPr="008505C0">
        <w:t xml:space="preserve"> Conferta strages, ô Deus! vindex Deus!</w:t>
      </w:r>
    </w:p>
    <w:p w14:paraId="3BAC3ED1" w14:textId="77777777" w:rsidR="00772EBE" w:rsidRPr="008505C0" w:rsidRDefault="004C7223" w:rsidP="00733B36">
      <w:pPr>
        <w:pStyle w:val="DraCorstandard"/>
      </w:pPr>
      <w:r w:rsidRPr="008505C0">
        <w:t>O sancte I’Houa! summa iam venit dies</w:t>
      </w:r>
    </w:p>
    <w:p w14:paraId="4E1EE36F" w14:textId="77777777" w:rsidR="00772EBE" w:rsidRPr="008505C0" w:rsidRDefault="004C7223" w:rsidP="00733B36">
      <w:pPr>
        <w:pStyle w:val="DraCorstandard"/>
      </w:pPr>
      <w:r w:rsidRPr="008505C0">
        <w:t>Et hora praegnans, quam tamen vidi prior,</w:t>
      </w:r>
    </w:p>
    <w:p w14:paraId="59865BB5" w14:textId="77777777" w:rsidR="00772EBE" w:rsidRPr="008505C0" w:rsidRDefault="004C7223" w:rsidP="00733B36">
      <w:pPr>
        <w:pStyle w:val="DraCorstandard"/>
      </w:pPr>
      <w:r w:rsidRPr="008505C0">
        <w:t>Quam nunciaui; quid mihi rursum Deus</w:t>
      </w:r>
    </w:p>
    <w:p w14:paraId="4BA13A7B" w14:textId="77777777" w:rsidR="00772EBE" w:rsidRPr="008505C0" w:rsidRDefault="004C7223" w:rsidP="00733B36">
      <w:pPr>
        <w:pStyle w:val="DraCorstandard"/>
      </w:pPr>
      <w:r w:rsidRPr="008505C0">
        <w:t>Inspirat animos? Solyma collapsa est mea</w:t>
      </w:r>
    </w:p>
    <w:p w14:paraId="270C729E" w14:textId="77777777" w:rsidR="003961CA" w:rsidRPr="008505C0" w:rsidRDefault="004C7223" w:rsidP="00733B36">
      <w:pPr>
        <w:pStyle w:val="DraCorstandard"/>
      </w:pPr>
      <w:r w:rsidRPr="008505C0">
        <w:rPr>
          <w:rStyle w:val="DraCorlinenumber"/>
        </w:rPr>
        <w:t>(410)</w:t>
      </w:r>
      <w:r w:rsidRPr="008505C0">
        <w:t xml:space="preserve"> Et clade factâ lugubre excidium trahit.</w:t>
      </w:r>
    </w:p>
    <w:p w14:paraId="47AC3FF0" w14:textId="3D52A839" w:rsidR="00772EBE" w:rsidRPr="000B09FB" w:rsidRDefault="004C7223" w:rsidP="00733B36">
      <w:pPr>
        <w:pStyle w:val="DraCorstandard"/>
        <w:rPr>
          <w:rStyle w:val="DraCorstagedirectionsetc"/>
        </w:rPr>
      </w:pPr>
      <w:r w:rsidRPr="000B09FB">
        <w:rPr>
          <w:rStyle w:val="DraCorstagedirectionsetc"/>
        </w:rPr>
        <w:t>CHORVS ISRAELIT.</w:t>
      </w:r>
    </w:p>
    <w:p w14:paraId="2F256479" w14:textId="77777777" w:rsidR="00772EBE" w:rsidRPr="008505C0" w:rsidRDefault="004C7223" w:rsidP="00733B36">
      <w:pPr>
        <w:pStyle w:val="DraCorstandard"/>
      </w:pPr>
      <w:r w:rsidRPr="008505C0">
        <w:t>VERVM est, an miseris imposuit timor</w:t>
      </w:r>
    </w:p>
    <w:p w14:paraId="45BC4660" w14:textId="77777777" w:rsidR="00772EBE" w:rsidRPr="008505C0" w:rsidRDefault="004C7223" w:rsidP="00733B36">
      <w:pPr>
        <w:pStyle w:val="DraCorstandard"/>
      </w:pPr>
      <w:r w:rsidRPr="008505C0">
        <w:t>Chaldeos alacres feruere, &amp; impetu</w:t>
      </w:r>
    </w:p>
    <w:p w14:paraId="76B2DFF7" w14:textId="77777777" w:rsidR="00772EBE" w:rsidRPr="008505C0" w:rsidRDefault="004C7223" w:rsidP="00733B36">
      <w:pPr>
        <w:pStyle w:val="DraCorstandard"/>
      </w:pPr>
      <w:r w:rsidRPr="008505C0">
        <w:t>Facto praecipites ducere machinas?</w:t>
      </w:r>
    </w:p>
    <w:p w14:paraId="0783775F" w14:textId="77777777" w:rsidR="00772EBE" w:rsidRPr="008505C0" w:rsidRDefault="004C7223" w:rsidP="00733B36">
      <w:pPr>
        <w:pStyle w:val="DraCorstandard"/>
      </w:pPr>
      <w:r w:rsidRPr="008505C0">
        <w:t>Quo nos cumque loco mergimus obruit</w:t>
      </w:r>
    </w:p>
    <w:p w14:paraId="33D0835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(415)</w:t>
      </w:r>
      <w:r w:rsidRPr="008505C0">
        <w:t xml:space="preserve"> Clades aut rigidus Marspiter occupat.</w:t>
      </w:r>
    </w:p>
    <w:p w14:paraId="177153B5" w14:textId="77777777" w:rsidR="00772EBE" w:rsidRPr="008505C0" w:rsidRDefault="004C7223" w:rsidP="00733B36">
      <w:pPr>
        <w:pStyle w:val="DraCorstandard"/>
      </w:pPr>
      <w:r w:rsidRPr="008505C0">
        <w:t>Ex quo Sidonio more veneficam</w:t>
      </w:r>
    </w:p>
    <w:p w14:paraId="611D9B3C" w14:textId="77777777" w:rsidR="00772EBE" w:rsidRPr="008505C0" w:rsidRDefault="004C7223" w:rsidP="00733B36">
      <w:pPr>
        <w:pStyle w:val="DraCorstandard"/>
      </w:pPr>
      <w:r w:rsidRPr="008505C0">
        <w:t>Astarten colimus, quaeque comantibus</w:t>
      </w:r>
    </w:p>
    <w:p w14:paraId="713BC66B" w14:textId="77777777" w:rsidR="00772EBE" w:rsidRPr="008505C0" w:rsidRDefault="004C7223" w:rsidP="00733B36">
      <w:pPr>
        <w:pStyle w:val="DraCorstandard"/>
      </w:pPr>
      <w:r w:rsidRPr="008505C0">
        <w:t>Ante aras stitimus monstra sub arbutis</w:t>
      </w:r>
    </w:p>
    <w:p w14:paraId="04DAFF00" w14:textId="77777777" w:rsidR="00772EBE" w:rsidRPr="008505C0" w:rsidRDefault="004C7223" w:rsidP="00733B36">
      <w:pPr>
        <w:pStyle w:val="DraCorstandard"/>
      </w:pPr>
      <w:r w:rsidRPr="008505C0">
        <w:lastRenderedPageBreak/>
        <w:t>Foeda, abstrusa nimis, turbaque mobilis</w:t>
      </w:r>
    </w:p>
    <w:p w14:paraId="11CDE91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(420)</w:t>
      </w:r>
      <w:r w:rsidRPr="008505C0">
        <w:t xml:space="preserve"> Tot spectris vetito thure litauimus</w:t>
      </w:r>
    </w:p>
    <w:p w14:paraId="5DDD434D" w14:textId="77777777" w:rsidR="00772EBE" w:rsidRPr="008505C0" w:rsidRDefault="004C7223" w:rsidP="00733B36">
      <w:pPr>
        <w:pStyle w:val="DraCorstandard"/>
      </w:pPr>
      <w:r w:rsidRPr="008505C0">
        <w:t>Externam sequitur poena libidinem</w:t>
      </w:r>
    </w:p>
    <w:p w14:paraId="1C5AAA31" w14:textId="77777777" w:rsidR="00772EBE" w:rsidRPr="008505C0" w:rsidRDefault="004C7223" w:rsidP="00733B36">
      <w:pPr>
        <w:pStyle w:val="DraCorstandard"/>
      </w:pPr>
      <w:r w:rsidRPr="008505C0">
        <w:t>Atque illos Solymae gaudia luculos</w:t>
      </w:r>
    </w:p>
    <w:p w14:paraId="784A9991" w14:textId="77777777" w:rsidR="00772EBE" w:rsidRPr="008505C0" w:rsidRDefault="004C7223" w:rsidP="00733B36">
      <w:pPr>
        <w:pStyle w:val="DraCorstandard"/>
      </w:pPr>
      <w:r w:rsidRPr="008505C0">
        <w:t>Inter quos alacri ludere tympano</w:t>
      </w:r>
    </w:p>
    <w:p w14:paraId="4B3CD911" w14:textId="77777777" w:rsidR="00772EBE" w:rsidRPr="008505C0" w:rsidRDefault="004C7223" w:rsidP="00733B36">
      <w:pPr>
        <w:pStyle w:val="DraCorstandard"/>
      </w:pPr>
      <w:r w:rsidRPr="008505C0">
        <w:t>Longum vrbi &amp; populo delicium fuit</w:t>
      </w:r>
    </w:p>
    <w:p w14:paraId="215CDC4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(425)</w:t>
      </w:r>
      <w:r w:rsidRPr="008505C0">
        <w:t xml:space="preserve"> Inuiti merito sanguine spargimus;</w:t>
      </w:r>
    </w:p>
    <w:p w14:paraId="2C54C164" w14:textId="77777777" w:rsidR="00772EBE" w:rsidRPr="008505C0" w:rsidRDefault="004C7223" w:rsidP="00733B36">
      <w:pPr>
        <w:pStyle w:val="DraCorstandard"/>
      </w:pPr>
      <w:r w:rsidRPr="008505C0">
        <w:t>Nam quaenam est leuitas barbara noxios</w:t>
      </w:r>
    </w:p>
    <w:p w14:paraId="72144E4C" w14:textId="77777777" w:rsidR="00772EBE" w:rsidRPr="008505C0" w:rsidRDefault="004C7223" w:rsidP="00733B36">
      <w:pPr>
        <w:pStyle w:val="DraCorstandard"/>
      </w:pPr>
      <w:r w:rsidRPr="008505C0">
        <w:t>Implorare Deos? ô Superi! ô Deus!</w:t>
      </w:r>
    </w:p>
    <w:p w14:paraId="641EC6B2" w14:textId="4A8BD918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[16]</w:t>
      </w:r>
    </w:p>
    <w:p w14:paraId="5407894F" w14:textId="77777777" w:rsidR="00772EBE" w:rsidRPr="008505C0" w:rsidRDefault="004C7223" w:rsidP="00733B36">
      <w:pPr>
        <w:pStyle w:val="DraCorstandard"/>
      </w:pPr>
      <w:r w:rsidRPr="008505C0">
        <w:t>Et tu sancta fides! cum patrio sedet</w:t>
      </w:r>
    </w:p>
    <w:p w14:paraId="6198FAA7" w14:textId="77777777" w:rsidR="00772EBE" w:rsidRPr="008505C0" w:rsidRDefault="004C7223" w:rsidP="00733B36">
      <w:pPr>
        <w:pStyle w:val="DraCorstandard"/>
      </w:pPr>
      <w:r w:rsidRPr="008505C0">
        <w:t>In templo vetitas post adyti fores</w:t>
      </w:r>
    </w:p>
    <w:p w14:paraId="3088C31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(430)</w:t>
      </w:r>
      <w:r w:rsidRPr="008505C0">
        <w:t xml:space="preserve"> Monstrum immane, putris truncus, &amp; vndíque</w:t>
      </w:r>
    </w:p>
    <w:p w14:paraId="0B8C372A" w14:textId="77777777" w:rsidR="00772EBE" w:rsidRPr="008505C0" w:rsidRDefault="004C7223" w:rsidP="00733B36">
      <w:pPr>
        <w:pStyle w:val="DraCorstandard"/>
      </w:pPr>
      <w:r w:rsidRPr="008505C0">
        <w:t>Informis species aut Cypridos Deae</w:t>
      </w:r>
    </w:p>
    <w:p w14:paraId="64D6AC0A" w14:textId="77777777" w:rsidR="00772EBE" w:rsidRPr="008505C0" w:rsidRDefault="004C7223" w:rsidP="00733B36">
      <w:pPr>
        <w:pStyle w:val="DraCorstandard"/>
      </w:pPr>
      <w:r w:rsidRPr="008505C0">
        <w:t>Aut quae Phaenicijs venit ab opidis</w:t>
      </w:r>
    </w:p>
    <w:p w14:paraId="11D7494F" w14:textId="77777777" w:rsidR="00772EBE" w:rsidRPr="008505C0" w:rsidRDefault="004C7223" w:rsidP="00733B36">
      <w:pPr>
        <w:pStyle w:val="DraCorstandard"/>
      </w:pPr>
      <w:r w:rsidRPr="008505C0">
        <w:t>Astartes Tyriae, siue Bëelzebub,</w:t>
      </w:r>
    </w:p>
    <w:p w14:paraId="0169E2E5" w14:textId="77777777" w:rsidR="00772EBE" w:rsidRPr="008505C0" w:rsidRDefault="004C7223" w:rsidP="00733B36">
      <w:pPr>
        <w:pStyle w:val="DraCorstandard"/>
      </w:pPr>
      <w:r w:rsidRPr="008505C0">
        <w:t>Qui tabo &amp; sanie turpiter obsitus</w:t>
      </w:r>
    </w:p>
    <w:p w14:paraId="5B1FFFA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(435)</w:t>
      </w:r>
      <w:r w:rsidRPr="008505C0">
        <w:t xml:space="preserve"> Nunquam non calido sanguine pascitur;</w:t>
      </w:r>
    </w:p>
    <w:p w14:paraId="30971CC9" w14:textId="77777777" w:rsidR="00772EBE" w:rsidRPr="008505C0" w:rsidRDefault="004C7223" w:rsidP="00733B36">
      <w:pPr>
        <w:pStyle w:val="DraCorstandard"/>
      </w:pPr>
      <w:r w:rsidRPr="008505C0">
        <w:t>Non sic praecipiti nutat ab africo</w:t>
      </w:r>
    </w:p>
    <w:p w14:paraId="73BFEB0A" w14:textId="77777777" w:rsidR="00772EBE" w:rsidRPr="008505C0" w:rsidRDefault="004C7223" w:rsidP="00733B36">
      <w:pPr>
        <w:pStyle w:val="DraCorstandard"/>
      </w:pPr>
      <w:r w:rsidRPr="008505C0">
        <w:t>Cum sparsim grauidis emicat vtribus</w:t>
      </w:r>
    </w:p>
    <w:p w14:paraId="7E653EE1" w14:textId="77777777" w:rsidR="00772EBE" w:rsidRPr="008505C0" w:rsidRDefault="004C7223" w:rsidP="00733B36">
      <w:pPr>
        <w:pStyle w:val="DraCorstandard"/>
      </w:pPr>
      <w:r w:rsidRPr="008505C0">
        <w:t>Et sacri memoris peruolitat cedros</w:t>
      </w:r>
    </w:p>
    <w:p w14:paraId="2AAAE04D" w14:textId="77777777" w:rsidR="00772EBE" w:rsidRPr="008505C0" w:rsidRDefault="004C7223" w:rsidP="00733B36">
      <w:pPr>
        <w:pStyle w:val="DraCorstandard"/>
      </w:pPr>
      <w:r w:rsidRPr="008505C0">
        <w:t>Vernantis Libani sylua volubilis:</w:t>
      </w:r>
    </w:p>
    <w:p w14:paraId="542DAED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(440)</w:t>
      </w:r>
      <w:r w:rsidRPr="008505C0">
        <w:t xml:space="preserve"> Non sic Iönio fluctuat aequore</w:t>
      </w:r>
    </w:p>
    <w:p w14:paraId="2FAB82AE" w14:textId="77777777" w:rsidR="00772EBE" w:rsidRPr="008505C0" w:rsidRDefault="004C7223" w:rsidP="00733B36">
      <w:pPr>
        <w:pStyle w:val="DraCorstandard"/>
      </w:pPr>
      <w:r w:rsidRPr="008505C0">
        <w:t>Luctans indomitis cymba periculis,</w:t>
      </w:r>
    </w:p>
    <w:p w14:paraId="4AA4E827" w14:textId="77777777" w:rsidR="00772EBE" w:rsidRPr="008505C0" w:rsidRDefault="004C7223" w:rsidP="00733B36">
      <w:pPr>
        <w:pStyle w:val="DraCorstandard"/>
      </w:pPr>
      <w:r w:rsidRPr="008505C0">
        <w:t>Vt nunquam stabili consilio labat</w:t>
      </w:r>
    </w:p>
    <w:p w14:paraId="29DDB236" w14:textId="77777777" w:rsidR="00772EBE" w:rsidRPr="008505C0" w:rsidRDefault="004C7223" w:rsidP="00733B36">
      <w:pPr>
        <w:pStyle w:val="DraCorstandard"/>
      </w:pPr>
      <w:r w:rsidRPr="008505C0">
        <w:t>Mens auersa Deo, perfidiae adpetens</w:t>
      </w:r>
    </w:p>
    <w:p w14:paraId="640F4ACC" w14:textId="77777777" w:rsidR="00772EBE" w:rsidRPr="008505C0" w:rsidRDefault="004C7223" w:rsidP="00733B36">
      <w:pPr>
        <w:pStyle w:val="DraCorstandard"/>
      </w:pPr>
      <w:r w:rsidRPr="008505C0">
        <w:lastRenderedPageBreak/>
        <w:t>Dudum imbuta malo traduce, cum sibi</w:t>
      </w:r>
    </w:p>
    <w:p w14:paraId="00C3382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(445)</w:t>
      </w:r>
      <w:r w:rsidRPr="008505C0">
        <w:t xml:space="preserve"> Princeps ille Pater stemmatis improbi</w:t>
      </w:r>
    </w:p>
    <w:p w14:paraId="4D01D8A6" w14:textId="77777777" w:rsidR="00772EBE" w:rsidRPr="008505C0" w:rsidRDefault="004C7223" w:rsidP="00733B36">
      <w:pPr>
        <w:pStyle w:val="DraCorstandard"/>
      </w:pPr>
      <w:r w:rsidRPr="008505C0">
        <w:t>Indulsit studio captus inutili</w:t>
      </w:r>
    </w:p>
    <w:p w14:paraId="0B143537" w14:textId="77777777" w:rsidR="00772EBE" w:rsidRPr="008505C0" w:rsidRDefault="004C7223" w:rsidP="00733B36">
      <w:pPr>
        <w:pStyle w:val="DraCorstandard"/>
      </w:pPr>
      <w:r w:rsidRPr="008505C0">
        <w:t>Et blandis nimium frugibus incubans</w:t>
      </w:r>
    </w:p>
    <w:p w14:paraId="34C0F839" w14:textId="77777777" w:rsidR="00772EBE" w:rsidRPr="008505C0" w:rsidRDefault="004C7223" w:rsidP="00733B36">
      <w:pPr>
        <w:pStyle w:val="DraCorstandard"/>
      </w:pPr>
      <w:r w:rsidRPr="008505C0">
        <w:t>Damnauit vetitâ saecla cupidine,</w:t>
      </w:r>
    </w:p>
    <w:p w14:paraId="07461076" w14:textId="77777777" w:rsidR="00772EBE" w:rsidRPr="008505C0" w:rsidRDefault="004C7223" w:rsidP="00733B36">
      <w:pPr>
        <w:pStyle w:val="DraCorstandard"/>
      </w:pPr>
      <w:r w:rsidRPr="008505C0">
        <w:t>Diuinoque animum semine consitum</w:t>
      </w:r>
    </w:p>
    <w:p w14:paraId="56B614D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(450)</w:t>
      </w:r>
      <w:r w:rsidRPr="008505C0">
        <w:t xml:space="preserve"> Non purum maculae traxit ad Inferos</w:t>
      </w:r>
    </w:p>
    <w:p w14:paraId="7F9AB8EB" w14:textId="77777777" w:rsidR="00772EBE" w:rsidRPr="008505C0" w:rsidRDefault="004C7223" w:rsidP="00733B36">
      <w:pPr>
        <w:pStyle w:val="DraCorstandard"/>
      </w:pPr>
      <w:r w:rsidRPr="008505C0">
        <w:t>Incauti sceleris dira rebellio.</w:t>
      </w:r>
    </w:p>
    <w:p w14:paraId="5700A21D" w14:textId="77777777" w:rsidR="00772EBE" w:rsidRPr="008505C0" w:rsidRDefault="004C7223" w:rsidP="00733B36">
      <w:pPr>
        <w:pStyle w:val="DraCorstandard"/>
      </w:pPr>
      <w:r w:rsidRPr="008505C0">
        <w:t>Hinc cura &amp; lacrumae, sontis &amp; exilî</w:t>
      </w:r>
    </w:p>
    <w:p w14:paraId="270160F5" w14:textId="77777777" w:rsidR="00772EBE" w:rsidRPr="008505C0" w:rsidRDefault="004C7223" w:rsidP="00733B36">
      <w:pPr>
        <w:pStyle w:val="DraCorstandard"/>
      </w:pPr>
      <w:r w:rsidRPr="008505C0">
        <w:t>Commune exitium, findere sarculo</w:t>
      </w:r>
    </w:p>
    <w:p w14:paraId="1863C419" w14:textId="77777777" w:rsidR="00772EBE" w:rsidRPr="008505C0" w:rsidRDefault="004C7223" w:rsidP="00733B36">
      <w:pPr>
        <w:pStyle w:val="DraCorstandard"/>
      </w:pPr>
      <w:r w:rsidRPr="008505C0">
        <w:t>Telluris gremium, vertere iugera</w:t>
      </w:r>
    </w:p>
    <w:p w14:paraId="6A361773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(455)</w:t>
      </w:r>
      <w:r w:rsidRPr="008505C0">
        <w:t xml:space="preserve"> Infoecunda nimis, flere puerperas</w:t>
      </w:r>
    </w:p>
    <w:p w14:paraId="698364FB" w14:textId="77777777" w:rsidR="00772EBE" w:rsidRPr="008505C0" w:rsidRDefault="004C7223" w:rsidP="00733B36">
      <w:pPr>
        <w:pStyle w:val="DraCorstandard"/>
      </w:pPr>
      <w:r w:rsidRPr="008505C0">
        <w:t>Et niti laceris partubus impotes;</w:t>
      </w:r>
    </w:p>
    <w:p w14:paraId="728B4E80" w14:textId="77777777" w:rsidR="00772EBE" w:rsidRPr="008505C0" w:rsidRDefault="004C7223" w:rsidP="00733B36">
      <w:pPr>
        <w:pStyle w:val="DraCorstandard"/>
      </w:pPr>
      <w:r w:rsidRPr="008505C0">
        <w:t>Tum porrò improbitas &amp; furor impius</w:t>
      </w:r>
    </w:p>
    <w:p w14:paraId="0BB984FE" w14:textId="70C5E266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[17]</w:t>
      </w:r>
    </w:p>
    <w:p w14:paraId="33A061CC" w14:textId="77777777" w:rsidR="00772EBE" w:rsidRPr="008505C0" w:rsidRDefault="004C7223" w:rsidP="00733B36">
      <w:pPr>
        <w:pStyle w:val="DraCorstandard"/>
      </w:pPr>
      <w:r w:rsidRPr="008505C0">
        <w:t>Audax nequitiae spargere semina</w:t>
      </w:r>
    </w:p>
    <w:p w14:paraId="3B25E6AA" w14:textId="77777777" w:rsidR="00772EBE" w:rsidRPr="008505C0" w:rsidRDefault="004C7223" w:rsidP="00733B36">
      <w:pPr>
        <w:pStyle w:val="DraCorstandard"/>
      </w:pPr>
      <w:r w:rsidRPr="008505C0">
        <w:t>Insanâ rabie cornua sustulit,</w:t>
      </w:r>
    </w:p>
    <w:p w14:paraId="2F58CC17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(460)</w:t>
      </w:r>
      <w:r w:rsidRPr="008505C0">
        <w:t xml:space="preserve"> Dum sub nube cauâ conglomerans Deus</w:t>
      </w:r>
    </w:p>
    <w:p w14:paraId="481554EF" w14:textId="77777777" w:rsidR="00772EBE" w:rsidRPr="008505C0" w:rsidRDefault="004C7223" w:rsidP="00733B36">
      <w:pPr>
        <w:pStyle w:val="DraCorstandard"/>
      </w:pPr>
      <w:r w:rsidRPr="008505C0">
        <w:t>Infestas hyemes omnia turgidis</w:t>
      </w:r>
    </w:p>
    <w:p w14:paraId="39BEB6D3" w14:textId="77777777" w:rsidR="00772EBE" w:rsidRPr="008505C0" w:rsidRDefault="004C7223" w:rsidP="00733B36">
      <w:pPr>
        <w:pStyle w:val="DraCorstandard"/>
      </w:pPr>
      <w:r w:rsidRPr="008505C0">
        <w:t>Altùm impleuit aquis, dum pelago putres</w:t>
      </w:r>
    </w:p>
    <w:p w14:paraId="023AA58D" w14:textId="77777777" w:rsidR="00772EBE" w:rsidRPr="008505C0" w:rsidRDefault="004C7223" w:rsidP="00733B36">
      <w:pPr>
        <w:pStyle w:val="DraCorstandard"/>
      </w:pPr>
      <w:r w:rsidRPr="008505C0">
        <w:t>Circumsepsit agros, opidaque &amp; viros</w:t>
      </w:r>
    </w:p>
    <w:p w14:paraId="23616EB8" w14:textId="77777777" w:rsidR="00772EBE" w:rsidRPr="008505C0" w:rsidRDefault="004C7223" w:rsidP="00733B36">
      <w:pPr>
        <w:pStyle w:val="DraCorstandard"/>
      </w:pPr>
      <w:r w:rsidRPr="008505C0">
        <w:t>Absorpsit rapidi vortice gurgitis,</w:t>
      </w:r>
    </w:p>
    <w:p w14:paraId="3F5A535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(465)</w:t>
      </w:r>
      <w:r w:rsidRPr="008505C0">
        <w:t xml:space="preserve"> Tantum cum pueris impauidus Nöe</w:t>
      </w:r>
    </w:p>
    <w:p w14:paraId="296E9ACA" w14:textId="77777777" w:rsidR="00772EBE" w:rsidRPr="008505C0" w:rsidRDefault="004C7223" w:rsidP="00733B36">
      <w:pPr>
        <w:pStyle w:val="DraCorstandard"/>
      </w:pPr>
      <w:r w:rsidRPr="008505C0">
        <w:t>Euasit trepidi fata periculi</w:t>
      </w:r>
    </w:p>
    <w:p w14:paraId="7330A86A" w14:textId="77777777" w:rsidR="00772EBE" w:rsidRPr="008505C0" w:rsidRDefault="004C7223" w:rsidP="00733B36">
      <w:pPr>
        <w:pStyle w:val="DraCorstandard"/>
      </w:pPr>
      <w:r w:rsidRPr="008505C0">
        <w:t>Securusque mali thure pio litat,</w:t>
      </w:r>
    </w:p>
    <w:p w14:paraId="721AE91F" w14:textId="77777777" w:rsidR="00772EBE" w:rsidRPr="008505C0" w:rsidRDefault="004C7223" w:rsidP="00733B36">
      <w:pPr>
        <w:pStyle w:val="DraCorstandard"/>
      </w:pPr>
      <w:r w:rsidRPr="008505C0">
        <w:t>Non diu illa tamen simplicitas stetit</w:t>
      </w:r>
    </w:p>
    <w:p w14:paraId="5A48731E" w14:textId="77777777" w:rsidR="00772EBE" w:rsidRPr="008505C0" w:rsidRDefault="004C7223" w:rsidP="00733B36">
      <w:pPr>
        <w:pStyle w:val="DraCorstandard"/>
      </w:pPr>
      <w:r w:rsidRPr="008505C0">
        <w:lastRenderedPageBreak/>
        <w:t>Decreuitque timor Numinis, &amp; subît</w:t>
      </w:r>
    </w:p>
    <w:p w14:paraId="3309E7E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(470)</w:t>
      </w:r>
      <w:r w:rsidRPr="008505C0">
        <w:t xml:space="preserve"> Longè deterior progenies Auis;</w:t>
      </w:r>
    </w:p>
    <w:p w14:paraId="4779A390" w14:textId="77777777" w:rsidR="00772EBE" w:rsidRPr="008505C0" w:rsidRDefault="004C7223" w:rsidP="00733B36">
      <w:pPr>
        <w:pStyle w:val="DraCorstandard"/>
      </w:pPr>
      <w:r w:rsidRPr="008505C0">
        <w:t>Nemrotthus medio tramite deuius</w:t>
      </w:r>
    </w:p>
    <w:p w14:paraId="1DA0A53F" w14:textId="77777777" w:rsidR="00772EBE" w:rsidRPr="008505C0" w:rsidRDefault="004C7223" w:rsidP="00733B36">
      <w:pPr>
        <w:pStyle w:val="DraCorstandard"/>
      </w:pPr>
      <w:r w:rsidRPr="008505C0">
        <w:t>Obliquam tenuit sacrilegus viam</w:t>
      </w:r>
    </w:p>
    <w:p w14:paraId="33B83F3A" w14:textId="77777777" w:rsidR="00772EBE" w:rsidRPr="008505C0" w:rsidRDefault="004C7223" w:rsidP="00733B36">
      <w:pPr>
        <w:pStyle w:val="DraCorstandard"/>
      </w:pPr>
      <w:r w:rsidRPr="008505C0">
        <w:t>Et diuis posuit thura nocentibus,</w:t>
      </w:r>
    </w:p>
    <w:p w14:paraId="43A9237C" w14:textId="77777777" w:rsidR="00772EBE" w:rsidRPr="008505C0" w:rsidRDefault="004C7223" w:rsidP="00733B36">
      <w:pPr>
        <w:pStyle w:val="DraCorstandard"/>
      </w:pPr>
      <w:r w:rsidRPr="008505C0">
        <w:t>Queîs nec lingua crepat, nec fatuam ad precem</w:t>
      </w:r>
    </w:p>
    <w:p w14:paraId="3D8290C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(475)</w:t>
      </w:r>
      <w:r w:rsidRPr="008505C0">
        <w:t xml:space="preserve"> Aures in solido marmore tinniunt.</w:t>
      </w:r>
    </w:p>
    <w:p w14:paraId="5A41841C" w14:textId="77777777" w:rsidR="00772EBE" w:rsidRPr="008505C0" w:rsidRDefault="004C7223" w:rsidP="00733B36">
      <w:pPr>
        <w:pStyle w:val="DraCorstandard"/>
      </w:pPr>
      <w:r w:rsidRPr="008505C0">
        <w:t>Quot tunc monstra Deûm vana licentia</w:t>
      </w:r>
    </w:p>
    <w:p w14:paraId="343DF2F9" w14:textId="77777777" w:rsidR="00772EBE" w:rsidRPr="008505C0" w:rsidRDefault="004C7223" w:rsidP="00733B36">
      <w:pPr>
        <w:pStyle w:val="DraCorstandard"/>
      </w:pPr>
      <w:r w:rsidRPr="008505C0">
        <w:t>Exemplo stolidi Principis extulit!</w:t>
      </w:r>
    </w:p>
    <w:p w14:paraId="3ABB31B9" w14:textId="77777777" w:rsidR="00772EBE" w:rsidRPr="008505C0" w:rsidRDefault="004C7223" w:rsidP="00733B36">
      <w:pPr>
        <w:pStyle w:val="DraCorstandard"/>
      </w:pPr>
      <w:r w:rsidRPr="008505C0">
        <w:t>Sensu quisque suo numina condidit</w:t>
      </w:r>
    </w:p>
    <w:p w14:paraId="5F70CAC3" w14:textId="77777777" w:rsidR="00772EBE" w:rsidRPr="008505C0" w:rsidRDefault="004C7223" w:rsidP="00733B36">
      <w:pPr>
        <w:pStyle w:val="DraCorstandard"/>
      </w:pPr>
      <w:r w:rsidRPr="008505C0">
        <w:t>Velamen vitijs &amp; tegimen malis.</w:t>
      </w:r>
    </w:p>
    <w:p w14:paraId="22B22A0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(480)</w:t>
      </w:r>
      <w:r w:rsidRPr="008505C0">
        <w:t xml:space="preserve"> Ille ille empyrei Conditor aetheris,</w:t>
      </w:r>
    </w:p>
    <w:p w14:paraId="38ADA12D" w14:textId="77777777" w:rsidR="00772EBE" w:rsidRPr="008505C0" w:rsidRDefault="004C7223" w:rsidP="00733B36">
      <w:pPr>
        <w:pStyle w:val="DraCorstandard"/>
      </w:pPr>
      <w:r w:rsidRPr="008505C0">
        <w:t>Qui caelum vario sidere flammeum</w:t>
      </w:r>
    </w:p>
    <w:p w14:paraId="25D667EF" w14:textId="77777777" w:rsidR="00772EBE" w:rsidRPr="008505C0" w:rsidRDefault="004C7223" w:rsidP="00733B36">
      <w:pPr>
        <w:pStyle w:val="DraCorstandard"/>
      </w:pPr>
      <w:r w:rsidRPr="008505C0">
        <w:t>Latè praecipitem gyrat in orbitam,</w:t>
      </w:r>
    </w:p>
    <w:p w14:paraId="0BFC3D3F" w14:textId="77777777" w:rsidR="00772EBE" w:rsidRPr="008505C0" w:rsidRDefault="004C7223" w:rsidP="00733B36">
      <w:pPr>
        <w:pStyle w:val="DraCorstandard"/>
      </w:pPr>
      <w:r w:rsidRPr="008505C0">
        <w:t>Qui terram stabili pondere fulciens</w:t>
      </w:r>
    </w:p>
    <w:p w14:paraId="604DBD8F" w14:textId="77777777" w:rsidR="00772EBE" w:rsidRPr="008505C0" w:rsidRDefault="004C7223" w:rsidP="00733B36">
      <w:pPr>
        <w:pStyle w:val="DraCorstandard"/>
      </w:pPr>
      <w:r w:rsidRPr="008505C0">
        <w:t>Neptunum rigidis cautibus adligat</w:t>
      </w:r>
    </w:p>
    <w:p w14:paraId="14FCE18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(485)</w:t>
      </w:r>
      <w:r w:rsidRPr="008505C0">
        <w:t xml:space="preserve"> Templis atque adytis exulat omnibus,</w:t>
      </w:r>
    </w:p>
    <w:p w14:paraId="0C619A5A" w14:textId="77777777" w:rsidR="00772EBE" w:rsidRPr="008505C0" w:rsidRDefault="004C7223" w:rsidP="00733B36">
      <w:pPr>
        <w:pStyle w:val="DraCorstandard"/>
      </w:pPr>
      <w:r w:rsidRPr="008505C0">
        <w:t>Donec sub teneri fronde nemusculi</w:t>
      </w:r>
    </w:p>
    <w:p w14:paraId="041C02E2" w14:textId="77777777" w:rsidR="00772EBE" w:rsidRPr="008505C0" w:rsidRDefault="004C7223" w:rsidP="00733B36">
      <w:pPr>
        <w:pStyle w:val="DraCorstandard"/>
      </w:pPr>
      <w:r w:rsidRPr="008505C0">
        <w:t>Propter Sidoniae maenia Sichimae</w:t>
      </w:r>
    </w:p>
    <w:p w14:paraId="6290F176" w14:textId="77777777" w:rsidR="000B09FB" w:rsidRDefault="004C7223" w:rsidP="00733B36">
      <w:pPr>
        <w:pStyle w:val="DraCorstandard"/>
      </w:pPr>
      <w:r w:rsidRPr="008505C0">
        <w:t>Exstructo rigui cespite graminis</w:t>
      </w:r>
    </w:p>
    <w:p w14:paraId="4C0527AD" w14:textId="2FF8458D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[D]</w:t>
      </w:r>
    </w:p>
    <w:p w14:paraId="672FAE15" w14:textId="41A758C4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[18]</w:t>
      </w:r>
    </w:p>
    <w:p w14:paraId="50F0792D" w14:textId="77777777" w:rsidR="00772EBE" w:rsidRPr="008505C0" w:rsidRDefault="004C7223" w:rsidP="00733B36">
      <w:pPr>
        <w:pStyle w:val="DraCorstandard"/>
      </w:pPr>
      <w:r w:rsidRPr="008505C0">
        <w:t>Abram pacificas immolat hostias</w:t>
      </w:r>
    </w:p>
    <w:p w14:paraId="39A39C8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(490)</w:t>
      </w:r>
      <w:r w:rsidRPr="008505C0">
        <w:t xml:space="preserve"> Mandauitque suis ritè nepotibus</w:t>
      </w:r>
    </w:p>
    <w:p w14:paraId="7A882E6D" w14:textId="77777777" w:rsidR="003961CA" w:rsidRPr="008505C0" w:rsidRDefault="004C7223" w:rsidP="00733B36">
      <w:pPr>
        <w:pStyle w:val="DraCorstandard"/>
      </w:pPr>
      <w:r w:rsidRPr="008505C0">
        <w:t>Integrare statam se duce victimam.</w:t>
      </w:r>
    </w:p>
    <w:p w14:paraId="1B26AFB1" w14:textId="5F166E09" w:rsidR="00772EBE" w:rsidRPr="008505C0" w:rsidRDefault="004C7223" w:rsidP="00733B36">
      <w:pPr>
        <w:pStyle w:val="DraCorstandard"/>
      </w:pPr>
      <w:r w:rsidRPr="008505C0">
        <w:t xml:space="preserve"> Heu quam incerto voluitur aestu</w:t>
      </w:r>
    </w:p>
    <w:p w14:paraId="3E0DCD79" w14:textId="77777777" w:rsidR="00772EBE" w:rsidRPr="008505C0" w:rsidRDefault="004C7223" w:rsidP="00733B36">
      <w:pPr>
        <w:pStyle w:val="DraCorstandard"/>
      </w:pPr>
      <w:r w:rsidRPr="008505C0">
        <w:lastRenderedPageBreak/>
        <w:t>Mortale genus! licet á faeto</w:t>
      </w:r>
    </w:p>
    <w:p w14:paraId="68B8807B" w14:textId="77777777" w:rsidR="00772EBE" w:rsidRPr="008505C0" w:rsidRDefault="004C7223" w:rsidP="00733B36">
      <w:pPr>
        <w:pStyle w:val="DraCorstandard"/>
      </w:pPr>
      <w:r w:rsidRPr="008505C0">
        <w:t>Numine creuit, dioque bibit</w:t>
      </w:r>
    </w:p>
    <w:p w14:paraId="0C730CD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(495)</w:t>
      </w:r>
      <w:r w:rsidRPr="008505C0">
        <w:t xml:space="preserve"> Olim cerebro stemma ingenuum,</w:t>
      </w:r>
    </w:p>
    <w:p w14:paraId="6D39FABB" w14:textId="77777777" w:rsidR="00772EBE" w:rsidRPr="008505C0" w:rsidRDefault="004C7223" w:rsidP="00733B36">
      <w:pPr>
        <w:pStyle w:val="DraCorstandard"/>
      </w:pPr>
      <w:r w:rsidRPr="008505C0">
        <w:t>Quâ parte tamen deforme lutum</w:t>
      </w:r>
    </w:p>
    <w:p w14:paraId="2522B1FB" w14:textId="77777777" w:rsidR="00772EBE" w:rsidRPr="008505C0" w:rsidRDefault="004C7223" w:rsidP="00733B36">
      <w:pPr>
        <w:pStyle w:val="DraCorstandard"/>
      </w:pPr>
      <w:r w:rsidRPr="008505C0">
        <w:t>Et terrenos induit artus</w:t>
      </w:r>
    </w:p>
    <w:p w14:paraId="4953C143" w14:textId="77777777" w:rsidR="00772EBE" w:rsidRPr="008505C0" w:rsidRDefault="004C7223" w:rsidP="00733B36">
      <w:pPr>
        <w:pStyle w:val="DraCorstandard"/>
      </w:pPr>
      <w:r w:rsidRPr="008505C0">
        <w:t>Nescit solidâ virtute frui,</w:t>
      </w:r>
    </w:p>
    <w:p w14:paraId="41845BFA" w14:textId="77777777" w:rsidR="00772EBE" w:rsidRPr="008505C0" w:rsidRDefault="004C7223" w:rsidP="00733B36">
      <w:pPr>
        <w:pStyle w:val="DraCorstandard"/>
      </w:pPr>
      <w:r w:rsidRPr="008505C0">
        <w:t>Motaque stabili mens aegra loco</w:t>
      </w:r>
    </w:p>
    <w:p w14:paraId="7EC9E63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(500)</w:t>
      </w:r>
      <w:r w:rsidRPr="008505C0">
        <w:t xml:space="preserve"> Semper vitio traduce nutat;</w:t>
      </w:r>
    </w:p>
    <w:p w14:paraId="31AE22A8" w14:textId="77777777" w:rsidR="00772EBE" w:rsidRPr="008505C0" w:rsidRDefault="004C7223" w:rsidP="00733B36">
      <w:pPr>
        <w:pStyle w:val="DraCorstandard"/>
      </w:pPr>
      <w:r w:rsidRPr="008505C0">
        <w:t>Vix in Pharios ire colonus</w:t>
      </w:r>
    </w:p>
    <w:p w14:paraId="0BD4BB44" w14:textId="77777777" w:rsidR="00772EBE" w:rsidRPr="008505C0" w:rsidRDefault="004C7223" w:rsidP="00733B36">
      <w:pPr>
        <w:pStyle w:val="DraCorstandard"/>
      </w:pPr>
      <w:r w:rsidRPr="008505C0">
        <w:t>Caeperat agros gnauus Iöseph</w:t>
      </w:r>
    </w:p>
    <w:p w14:paraId="3435D5B0" w14:textId="77777777" w:rsidR="00772EBE" w:rsidRPr="008505C0" w:rsidRDefault="004C7223" w:rsidP="00733B36">
      <w:pPr>
        <w:pStyle w:val="DraCorstandard"/>
      </w:pPr>
      <w:r w:rsidRPr="008505C0">
        <w:t>Et post illum duri lsacidae,</w:t>
      </w:r>
    </w:p>
    <w:p w14:paraId="72711572" w14:textId="77777777" w:rsidR="00772EBE" w:rsidRPr="008505C0" w:rsidRDefault="004C7223" w:rsidP="00733B36">
      <w:pPr>
        <w:pStyle w:val="DraCorstandard"/>
      </w:pPr>
      <w:r w:rsidRPr="008505C0">
        <w:t>Quos longa fames egerat illuc</w:t>
      </w:r>
    </w:p>
    <w:p w14:paraId="6BF0FA5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(505)</w:t>
      </w:r>
      <w:r w:rsidRPr="008505C0">
        <w:t xml:space="preserve"> Pellexque boni gratia Fratris,</w:t>
      </w:r>
    </w:p>
    <w:p w14:paraId="2A90B8B3" w14:textId="77777777" w:rsidR="00772EBE" w:rsidRPr="008505C0" w:rsidRDefault="004C7223" w:rsidP="00733B36">
      <w:pPr>
        <w:pStyle w:val="DraCorstandard"/>
      </w:pPr>
      <w:r w:rsidRPr="008505C0">
        <w:t>Mox ignotis inhiare sacris,</w:t>
      </w:r>
    </w:p>
    <w:p w14:paraId="64818DE2" w14:textId="77777777" w:rsidR="00772EBE" w:rsidRPr="008505C0" w:rsidRDefault="004C7223" w:rsidP="00733B36">
      <w:pPr>
        <w:pStyle w:val="DraCorstandard"/>
      </w:pPr>
      <w:r w:rsidRPr="008505C0">
        <w:t>Mox ad vetitos feruere Deos</w:t>
      </w:r>
    </w:p>
    <w:p w14:paraId="2F2F1C2D" w14:textId="77777777" w:rsidR="00772EBE" w:rsidRPr="008505C0" w:rsidRDefault="004C7223" w:rsidP="00733B36">
      <w:pPr>
        <w:pStyle w:val="DraCorstandard"/>
      </w:pPr>
      <w:r w:rsidRPr="008505C0">
        <w:t>Et barbarico degere ritu;</w:t>
      </w:r>
    </w:p>
    <w:p w14:paraId="10B61F43" w14:textId="77777777" w:rsidR="00772EBE" w:rsidRPr="008505C0" w:rsidRDefault="004C7223" w:rsidP="00733B36">
      <w:pPr>
        <w:pStyle w:val="DraCorstandard"/>
      </w:pPr>
      <w:r w:rsidRPr="008505C0">
        <w:t>Porrò profugos quando populos</w:t>
      </w:r>
    </w:p>
    <w:p w14:paraId="05F6D3C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(510)</w:t>
      </w:r>
      <w:r w:rsidRPr="008505C0">
        <w:t xml:space="preserve"> Moses medijs duxit arenis,</w:t>
      </w:r>
    </w:p>
    <w:p w14:paraId="10125E57" w14:textId="77777777" w:rsidR="00772EBE" w:rsidRPr="008505C0" w:rsidRDefault="004C7223" w:rsidP="00733B36">
      <w:pPr>
        <w:pStyle w:val="DraCorstandard"/>
      </w:pPr>
      <w:r w:rsidRPr="008505C0">
        <w:t>Cum sublimis vertice Sinae</w:t>
      </w:r>
    </w:p>
    <w:p w14:paraId="15E78731" w14:textId="77777777" w:rsidR="00772EBE" w:rsidRPr="008505C0" w:rsidRDefault="004C7223" w:rsidP="00733B36">
      <w:pPr>
        <w:pStyle w:val="DraCorstandard"/>
      </w:pPr>
      <w:r w:rsidRPr="008505C0">
        <w:t>Inter lituos interque tubas</w:t>
      </w:r>
    </w:p>
    <w:p w14:paraId="45EB4E2A" w14:textId="77777777" w:rsidR="00772EBE" w:rsidRPr="008505C0" w:rsidRDefault="004C7223" w:rsidP="00733B36">
      <w:pPr>
        <w:pStyle w:val="DraCorstandard"/>
      </w:pPr>
      <w:r w:rsidRPr="008505C0">
        <w:t>Et grandisoni classica tonitrus</w:t>
      </w:r>
    </w:p>
    <w:p w14:paraId="1677DB2D" w14:textId="77777777" w:rsidR="00772EBE" w:rsidRPr="008505C0" w:rsidRDefault="004C7223" w:rsidP="00733B36">
      <w:pPr>
        <w:pStyle w:val="DraCorstandard"/>
      </w:pPr>
      <w:r w:rsidRPr="008505C0">
        <w:t>Praecepta tulit, tabulasque nouae</w:t>
      </w:r>
    </w:p>
    <w:p w14:paraId="58737FD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(515)</w:t>
      </w:r>
      <w:r w:rsidRPr="008505C0">
        <w:t xml:space="preserve"> Munia legis, documenta nouae</w:t>
      </w:r>
    </w:p>
    <w:p w14:paraId="28957F64" w14:textId="77777777" w:rsidR="00772EBE" w:rsidRPr="008505C0" w:rsidRDefault="004C7223" w:rsidP="00733B36">
      <w:pPr>
        <w:pStyle w:val="DraCorstandard"/>
      </w:pPr>
      <w:r w:rsidRPr="008505C0">
        <w:t>Optima vitae; loquar, an sileam?</w:t>
      </w:r>
    </w:p>
    <w:p w14:paraId="11124F93" w14:textId="77777777" w:rsidR="00772EBE" w:rsidRPr="008505C0" w:rsidRDefault="004C7223" w:rsidP="00733B36">
      <w:pPr>
        <w:pStyle w:val="DraCorstandard"/>
      </w:pPr>
      <w:r w:rsidRPr="008505C0">
        <w:t>Illi vitulam fusilis auri</w:t>
      </w:r>
    </w:p>
    <w:p w14:paraId="7CF84CF0" w14:textId="77777777" w:rsidR="00772EBE" w:rsidRPr="008505C0" w:rsidRDefault="004C7223" w:rsidP="00733B36">
      <w:pPr>
        <w:pStyle w:val="DraCorstandard"/>
      </w:pPr>
      <w:r w:rsidRPr="008505C0">
        <w:t>Longis alacres tollere contis,</w:t>
      </w:r>
    </w:p>
    <w:p w14:paraId="5BB936BA" w14:textId="06837A52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lastRenderedPageBreak/>
        <w:t>[19]</w:t>
      </w:r>
    </w:p>
    <w:p w14:paraId="64852ABA" w14:textId="77777777" w:rsidR="00772EBE" w:rsidRPr="008505C0" w:rsidRDefault="004C7223" w:rsidP="00733B36">
      <w:pPr>
        <w:pStyle w:val="DraCorstandard"/>
      </w:pPr>
      <w:r w:rsidRPr="008505C0">
        <w:t>Et iam patrio plaudere cantu,</w:t>
      </w:r>
    </w:p>
    <w:p w14:paraId="1A3DB6AB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(520)</w:t>
      </w:r>
      <w:r w:rsidRPr="008505C0">
        <w:t xml:space="preserve"> Heu indignos glomerare choros,</w:t>
      </w:r>
    </w:p>
    <w:p w14:paraId="1DEB9878" w14:textId="77777777" w:rsidR="00772EBE" w:rsidRPr="008505C0" w:rsidRDefault="004C7223" w:rsidP="00733B36">
      <w:pPr>
        <w:pStyle w:val="DraCorstandard"/>
      </w:pPr>
      <w:r w:rsidRPr="008505C0">
        <w:t>Cum praerupto lapsus scopulo</w:t>
      </w:r>
    </w:p>
    <w:p w14:paraId="5B8EEA9C" w14:textId="77777777" w:rsidR="00772EBE" w:rsidRPr="008505C0" w:rsidRDefault="004C7223" w:rsidP="00733B36">
      <w:pPr>
        <w:pStyle w:val="DraCorstandard"/>
      </w:pPr>
      <w:r w:rsidRPr="008505C0">
        <w:t>Frontemque micans luce coruscâ</w:t>
      </w:r>
    </w:p>
    <w:p w14:paraId="57415834" w14:textId="77777777" w:rsidR="00772EBE" w:rsidRPr="008505C0" w:rsidRDefault="004C7223" w:rsidP="00733B36">
      <w:pPr>
        <w:pStyle w:val="DraCorstandard"/>
      </w:pPr>
      <w:r w:rsidRPr="008505C0">
        <w:t>Vidit stolidam ludere Gentem,</w:t>
      </w:r>
    </w:p>
    <w:p w14:paraId="6D6B5F64" w14:textId="77777777" w:rsidR="00772EBE" w:rsidRPr="008505C0" w:rsidRDefault="004C7223" w:rsidP="00733B36">
      <w:pPr>
        <w:pStyle w:val="DraCorstandard"/>
      </w:pPr>
      <w:r w:rsidRPr="008505C0">
        <w:t>Vidit, stupuit, tabulasque ruit</w:t>
      </w:r>
    </w:p>
    <w:p w14:paraId="2AA027A5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(525)</w:t>
      </w:r>
      <w:r w:rsidRPr="008505C0">
        <w:t xml:space="preserve"> Findens medias quamvis Dio</w:t>
      </w:r>
    </w:p>
    <w:p w14:paraId="53E8ACFB" w14:textId="77777777" w:rsidR="00772EBE" w:rsidRPr="008505C0" w:rsidRDefault="004C7223" w:rsidP="00733B36">
      <w:pPr>
        <w:pStyle w:val="DraCorstandard"/>
      </w:pPr>
      <w:r w:rsidRPr="008505C0">
        <w:t>Indice sculptas, animique dolens</w:t>
      </w:r>
    </w:p>
    <w:p w14:paraId="78D74668" w14:textId="77777777" w:rsidR="00772EBE" w:rsidRPr="008505C0" w:rsidRDefault="004C7223" w:rsidP="00733B36">
      <w:pPr>
        <w:pStyle w:val="DraCorstandard"/>
      </w:pPr>
      <w:r w:rsidRPr="008505C0">
        <w:t>Strauit penitus vile tropaeum.</w:t>
      </w:r>
    </w:p>
    <w:p w14:paraId="3A97E131" w14:textId="77777777" w:rsidR="00772EBE" w:rsidRPr="008505C0" w:rsidRDefault="004C7223" w:rsidP="00733B36">
      <w:pPr>
        <w:pStyle w:val="DraCorstandard"/>
      </w:pPr>
      <w:r w:rsidRPr="008505C0">
        <w:t>Ergóne potuit Gens illa Deo</w:t>
      </w:r>
    </w:p>
    <w:p w14:paraId="70187287" w14:textId="77777777" w:rsidR="00772EBE" w:rsidRPr="008505C0" w:rsidRDefault="004C7223" w:rsidP="00733B36">
      <w:pPr>
        <w:pStyle w:val="DraCorstandard"/>
      </w:pPr>
      <w:r w:rsidRPr="008505C0">
        <w:t>Praeduce longos vecta per hostes,</w:t>
      </w:r>
    </w:p>
    <w:p w14:paraId="7E69601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(530)</w:t>
      </w:r>
      <w:r w:rsidRPr="008505C0">
        <w:t xml:space="preserve"> Quam flamma vagam limpida magno</w:t>
      </w:r>
    </w:p>
    <w:p w14:paraId="369A31EB" w14:textId="77777777" w:rsidR="00772EBE" w:rsidRPr="008505C0" w:rsidRDefault="004C7223" w:rsidP="00733B36">
      <w:pPr>
        <w:pStyle w:val="DraCorstandard"/>
      </w:pPr>
      <w:r w:rsidRPr="008505C0">
        <w:t>Lumine duxit, calidasque Arabum</w:t>
      </w:r>
    </w:p>
    <w:p w14:paraId="5E40DDF9" w14:textId="77777777" w:rsidR="00772EBE" w:rsidRPr="008505C0" w:rsidRDefault="004C7223" w:rsidP="00733B36">
      <w:pPr>
        <w:pStyle w:val="DraCorstandard"/>
      </w:pPr>
      <w:r w:rsidRPr="008505C0">
        <w:t>Inter arenas, cum Sol medios</w:t>
      </w:r>
    </w:p>
    <w:p w14:paraId="3A0DA975" w14:textId="77777777" w:rsidR="00772EBE" w:rsidRPr="008505C0" w:rsidRDefault="004C7223" w:rsidP="00733B36">
      <w:pPr>
        <w:pStyle w:val="DraCorstandard"/>
      </w:pPr>
      <w:r w:rsidRPr="008505C0">
        <w:t>Stringeret aestus, refrigerij</w:t>
      </w:r>
    </w:p>
    <w:p w14:paraId="37E0DBA5" w14:textId="77777777" w:rsidR="00772EBE" w:rsidRPr="008505C0" w:rsidRDefault="004C7223" w:rsidP="00733B36">
      <w:pPr>
        <w:pStyle w:val="DraCorstandard"/>
      </w:pPr>
      <w:r w:rsidRPr="008505C0">
        <w:t>Roscida nubes, cui de caelo</w:t>
      </w:r>
    </w:p>
    <w:p w14:paraId="4EB388C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(535)</w:t>
      </w:r>
      <w:r w:rsidRPr="008505C0">
        <w:t xml:space="preserve"> Manna cucurrit, candensque nimis</w:t>
      </w:r>
    </w:p>
    <w:p w14:paraId="3BD4D054" w14:textId="77777777" w:rsidR="00772EBE" w:rsidRPr="008505C0" w:rsidRDefault="004C7223" w:rsidP="00733B36">
      <w:pPr>
        <w:pStyle w:val="DraCorstandard"/>
      </w:pPr>
      <w:r w:rsidRPr="008505C0">
        <w:t>Texit riguos vndique campos;</w:t>
      </w:r>
    </w:p>
    <w:p w14:paraId="7EDC548B" w14:textId="77777777" w:rsidR="00772EBE" w:rsidRPr="008505C0" w:rsidRDefault="004C7223" w:rsidP="00733B36">
      <w:pPr>
        <w:pStyle w:val="DraCorstandard"/>
      </w:pPr>
      <w:r w:rsidRPr="008505C0">
        <w:t>Taceo volucres, quas faetus agens</w:t>
      </w:r>
    </w:p>
    <w:p w14:paraId="698D4392" w14:textId="77777777" w:rsidR="00772EBE" w:rsidRPr="008505C0" w:rsidRDefault="004C7223" w:rsidP="00733B36">
      <w:pPr>
        <w:pStyle w:val="DraCorstandard"/>
      </w:pPr>
      <w:r w:rsidRPr="008505C0">
        <w:t>Africus alto, blandam elicuit</w:t>
      </w:r>
    </w:p>
    <w:p w14:paraId="48103C28" w14:textId="77777777" w:rsidR="00772EBE" w:rsidRPr="008505C0" w:rsidRDefault="004C7223" w:rsidP="00733B36">
      <w:pPr>
        <w:pStyle w:val="DraCorstandard"/>
      </w:pPr>
      <w:r w:rsidRPr="008505C0">
        <w:t>Nube saginam, taceo viuos</w:t>
      </w:r>
    </w:p>
    <w:p w14:paraId="131CD60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(540)</w:t>
      </w:r>
      <w:r w:rsidRPr="008505C0">
        <w:t xml:space="preserve"> Saxi latices, quos scissa dedit</w:t>
      </w:r>
    </w:p>
    <w:p w14:paraId="744D1C83" w14:textId="77777777" w:rsidR="00772EBE" w:rsidRPr="008505C0" w:rsidRDefault="004C7223" w:rsidP="00733B36">
      <w:pPr>
        <w:pStyle w:val="DraCorstandard"/>
      </w:pPr>
      <w:r w:rsidRPr="008505C0">
        <w:t>Petra, rigentem suda cauernam;</w:t>
      </w:r>
    </w:p>
    <w:p w14:paraId="7028763B" w14:textId="77777777" w:rsidR="00772EBE" w:rsidRPr="008505C0" w:rsidRDefault="004C7223" w:rsidP="00733B36">
      <w:pPr>
        <w:pStyle w:val="DraCorstandard"/>
      </w:pPr>
      <w:r w:rsidRPr="008505C0">
        <w:t>Ille ad statuas, ille ad lapides</w:t>
      </w:r>
    </w:p>
    <w:p w14:paraId="289EE2DD" w14:textId="77777777" w:rsidR="00772EBE" w:rsidRPr="008505C0" w:rsidRDefault="004C7223" w:rsidP="00733B36">
      <w:pPr>
        <w:pStyle w:val="DraCorstandard"/>
      </w:pPr>
      <w:r w:rsidRPr="008505C0">
        <w:t>Populus largi numinis vndans?</w:t>
      </w:r>
    </w:p>
    <w:p w14:paraId="1A11EB1F" w14:textId="77777777" w:rsidR="00772EBE" w:rsidRPr="008505C0" w:rsidRDefault="004C7223" w:rsidP="00733B36">
      <w:pPr>
        <w:pStyle w:val="DraCorstandard"/>
      </w:pPr>
      <w:r w:rsidRPr="008505C0">
        <w:lastRenderedPageBreak/>
        <w:t>Sed fuit illud vulgare scelus,</w:t>
      </w:r>
    </w:p>
    <w:p w14:paraId="0F60ADE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(545)</w:t>
      </w:r>
      <w:r w:rsidRPr="008505C0">
        <w:t xml:space="preserve"> Non nisi fragilis noxa popelli</w:t>
      </w:r>
    </w:p>
    <w:p w14:paraId="34AC27C0" w14:textId="77777777" w:rsidR="00772EBE" w:rsidRPr="008505C0" w:rsidRDefault="004C7223" w:rsidP="00733B36">
      <w:pPr>
        <w:pStyle w:val="DraCorstandard"/>
      </w:pPr>
      <w:r w:rsidRPr="008505C0">
        <w:t>Et momentum flebilis horae;</w:t>
      </w:r>
    </w:p>
    <w:p w14:paraId="3153B13D" w14:textId="77777777" w:rsidR="00772EBE" w:rsidRPr="008505C0" w:rsidRDefault="004C7223" w:rsidP="00733B36">
      <w:pPr>
        <w:pStyle w:val="DraCorstandard"/>
      </w:pPr>
      <w:r w:rsidRPr="008505C0">
        <w:t>Qui sceptra tenent maiora queunt,</w:t>
      </w:r>
    </w:p>
    <w:p w14:paraId="482F9B89" w14:textId="77777777" w:rsidR="00772EBE" w:rsidRPr="008505C0" w:rsidRDefault="004C7223" w:rsidP="00733B36">
      <w:pPr>
        <w:pStyle w:val="DraCorstandard"/>
      </w:pPr>
      <w:r w:rsidRPr="008505C0">
        <w:t>Maiora patrant, quos vt rectae</w:t>
      </w:r>
    </w:p>
    <w:p w14:paraId="5CA00610" w14:textId="77777777" w:rsidR="001336FA" w:rsidRDefault="004C7223" w:rsidP="00733B36">
      <w:pPr>
        <w:pStyle w:val="DraCorstandard"/>
      </w:pPr>
      <w:r w:rsidRPr="008505C0">
        <w:t>Rationis egens praua voluntas</w:t>
      </w:r>
    </w:p>
    <w:p w14:paraId="6B756831" w14:textId="4F71D25C" w:rsidR="00726C03" w:rsidRPr="001336FA" w:rsidRDefault="004C7223" w:rsidP="00733B36">
      <w:pPr>
        <w:pStyle w:val="DraCorstandard"/>
        <w:rPr>
          <w:rStyle w:val="DraCorpagebeginning"/>
        </w:rPr>
      </w:pPr>
      <w:r w:rsidRPr="001336FA">
        <w:rPr>
          <w:rStyle w:val="DraCorpagebeginning"/>
        </w:rPr>
        <w:t>[Dij]</w:t>
      </w:r>
    </w:p>
    <w:p w14:paraId="122B0BDA" w14:textId="77777777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[20]</w:t>
      </w:r>
    </w:p>
    <w:p w14:paraId="6291214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(550)</w:t>
      </w:r>
      <w:r w:rsidRPr="008505C0">
        <w:t xml:space="preserve"> Caeco impulerit turbine raptos,</w:t>
      </w:r>
    </w:p>
    <w:p w14:paraId="46471045" w14:textId="77777777" w:rsidR="00772EBE" w:rsidRPr="008505C0" w:rsidRDefault="004C7223" w:rsidP="00733B36">
      <w:pPr>
        <w:pStyle w:val="DraCorstandard"/>
      </w:pPr>
      <w:r w:rsidRPr="008505C0">
        <w:t>Quicquid placuit licuisse volunt</w:t>
      </w:r>
    </w:p>
    <w:p w14:paraId="77C21CAD" w14:textId="77777777" w:rsidR="00772EBE" w:rsidRPr="008505C0" w:rsidRDefault="004C7223" w:rsidP="00733B36">
      <w:pPr>
        <w:pStyle w:val="DraCorstandard"/>
      </w:pPr>
      <w:r w:rsidRPr="008505C0">
        <w:t>Legemque putant si quid cupido</w:t>
      </w:r>
    </w:p>
    <w:p w14:paraId="770235A9" w14:textId="77777777" w:rsidR="00772EBE" w:rsidRPr="008505C0" w:rsidRDefault="004C7223" w:rsidP="00733B36">
      <w:pPr>
        <w:pStyle w:val="DraCorstandard"/>
      </w:pPr>
      <w:r w:rsidRPr="008505C0">
        <w:t>Plauserit animo;</w:t>
      </w:r>
    </w:p>
    <w:p w14:paraId="42E2DE7D" w14:textId="77777777" w:rsidR="00772EBE" w:rsidRPr="008505C0" w:rsidRDefault="004C7223" w:rsidP="00733B36">
      <w:pPr>
        <w:pStyle w:val="DraCorstandard"/>
      </w:pPr>
      <w:r w:rsidRPr="008505C0">
        <w:t>Primus Salomon Dauide cretus,</w:t>
      </w:r>
    </w:p>
    <w:p w14:paraId="482449E6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(555)</w:t>
      </w:r>
      <w:r w:rsidRPr="008505C0">
        <w:t xml:space="preserve"> Ille imbutus pneumate viuo</w:t>
      </w:r>
    </w:p>
    <w:p w14:paraId="663ED7AA" w14:textId="77777777" w:rsidR="00772EBE" w:rsidRPr="008505C0" w:rsidRDefault="004C7223" w:rsidP="00733B36">
      <w:pPr>
        <w:pStyle w:val="DraCorstandard"/>
      </w:pPr>
      <w:r w:rsidRPr="008505C0">
        <w:t>Et multisciam Numine mentem,</w:t>
      </w:r>
    </w:p>
    <w:p w14:paraId="3FB57B42" w14:textId="77777777" w:rsidR="00772EBE" w:rsidRPr="008505C0" w:rsidRDefault="004C7223" w:rsidP="00733B36">
      <w:pPr>
        <w:pStyle w:val="DraCorstandard"/>
      </w:pPr>
      <w:r w:rsidRPr="008505C0">
        <w:t>Captus Phariae pellicis astu,</w:t>
      </w:r>
    </w:p>
    <w:p w14:paraId="1B10E559" w14:textId="77777777" w:rsidR="00772EBE" w:rsidRPr="008505C0" w:rsidRDefault="004C7223" w:rsidP="00733B36">
      <w:pPr>
        <w:pStyle w:val="DraCorstandard"/>
      </w:pPr>
      <w:r w:rsidRPr="008505C0">
        <w:t>Nec iam sacris ignibus ardens</w:t>
      </w:r>
    </w:p>
    <w:p w14:paraId="66573CD7" w14:textId="77777777" w:rsidR="00772EBE" w:rsidRPr="008505C0" w:rsidRDefault="004C7223" w:rsidP="00733B36">
      <w:pPr>
        <w:pStyle w:val="DraCorstandard"/>
      </w:pPr>
      <w:r w:rsidRPr="008505C0">
        <w:t>Delubra locat, primosque struit</w:t>
      </w:r>
    </w:p>
    <w:p w14:paraId="36A01C5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(560)</w:t>
      </w:r>
      <w:r w:rsidRPr="008505C0">
        <w:t xml:space="preserve"> Ordine lucos, heu peregrinis</w:t>
      </w:r>
    </w:p>
    <w:p w14:paraId="75860924" w14:textId="77777777" w:rsidR="00772EBE" w:rsidRPr="008505C0" w:rsidRDefault="004C7223" w:rsidP="00733B36">
      <w:pPr>
        <w:pStyle w:val="DraCorstandard"/>
      </w:pPr>
      <w:r w:rsidRPr="008505C0">
        <w:t>Omnia diuis! sequitur longo</w:t>
      </w:r>
    </w:p>
    <w:p w14:paraId="1B89F638" w14:textId="77777777" w:rsidR="00772EBE" w:rsidRPr="008505C0" w:rsidRDefault="004C7223" w:rsidP="00733B36">
      <w:pPr>
        <w:pStyle w:val="DraCorstandard"/>
      </w:pPr>
      <w:r w:rsidRPr="008505C0">
        <w:t>Stemmate Regum dira libido</w:t>
      </w:r>
    </w:p>
    <w:p w14:paraId="194952C8" w14:textId="77777777" w:rsidR="00772EBE" w:rsidRPr="008505C0" w:rsidRDefault="004C7223" w:rsidP="00733B36">
      <w:pPr>
        <w:pStyle w:val="DraCorstandard"/>
      </w:pPr>
      <w:r w:rsidRPr="008505C0">
        <w:t>Gaudere choris, ire ad vitulos,</w:t>
      </w:r>
    </w:p>
    <w:p w14:paraId="78A32E9E" w14:textId="77777777" w:rsidR="00772EBE" w:rsidRPr="008505C0" w:rsidRDefault="004C7223" w:rsidP="00733B36">
      <w:pPr>
        <w:pStyle w:val="DraCorstandard"/>
      </w:pPr>
      <w:r w:rsidRPr="008505C0">
        <w:t>Quos Hieroboam scelerum inuentor</w:t>
      </w:r>
    </w:p>
    <w:p w14:paraId="6929201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(565)</w:t>
      </w:r>
      <w:r w:rsidRPr="008505C0">
        <w:t xml:space="preserve"> Monte locauit;</w:t>
      </w:r>
    </w:p>
    <w:p w14:paraId="1058CA0A" w14:textId="77777777" w:rsidR="00772EBE" w:rsidRPr="008505C0" w:rsidRDefault="004C7223" w:rsidP="00733B36">
      <w:pPr>
        <w:pStyle w:val="DraCorstandard"/>
      </w:pPr>
      <w:r w:rsidRPr="008505C0">
        <w:t>Pauci, pauci, quos sibi legit</w:t>
      </w:r>
    </w:p>
    <w:p w14:paraId="21FD97DB" w14:textId="77777777" w:rsidR="00772EBE" w:rsidRPr="008505C0" w:rsidRDefault="004C7223" w:rsidP="00733B36">
      <w:pPr>
        <w:pStyle w:val="DraCorstandard"/>
      </w:pPr>
      <w:r w:rsidRPr="008505C0">
        <w:t>Rector Olympi, vetuêre nefas,</w:t>
      </w:r>
    </w:p>
    <w:p w14:paraId="5266F757" w14:textId="77777777" w:rsidR="00772EBE" w:rsidRPr="008505C0" w:rsidRDefault="004C7223" w:rsidP="00733B36">
      <w:pPr>
        <w:pStyle w:val="DraCorstandard"/>
      </w:pPr>
      <w:r w:rsidRPr="008505C0">
        <w:lastRenderedPageBreak/>
        <w:t>Quos nimis ardens vexit ad aethrae</w:t>
      </w:r>
    </w:p>
    <w:p w14:paraId="4C2524AE" w14:textId="77777777" w:rsidR="00772EBE" w:rsidRPr="008505C0" w:rsidRDefault="004C7223" w:rsidP="00733B36">
      <w:pPr>
        <w:pStyle w:val="DraCorstandard"/>
      </w:pPr>
      <w:r w:rsidRPr="008505C0">
        <w:t>Sidera virtus; taceo reliquos,</w:t>
      </w:r>
    </w:p>
    <w:p w14:paraId="5026C10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(570)</w:t>
      </w:r>
      <w:r w:rsidRPr="008505C0">
        <w:t xml:space="preserve"> Vnum memoro, pius Ezechias</w:t>
      </w:r>
    </w:p>
    <w:p w14:paraId="6A8C5976" w14:textId="77777777" w:rsidR="00772EBE" w:rsidRPr="008505C0" w:rsidRDefault="004C7223" w:rsidP="00733B36">
      <w:pPr>
        <w:pStyle w:val="DraCorstandard"/>
      </w:pPr>
      <w:r w:rsidRPr="008505C0">
        <w:t>Dissipat alto culmine lucos</w:t>
      </w:r>
    </w:p>
    <w:p w14:paraId="2C6722A2" w14:textId="77777777" w:rsidR="00772EBE" w:rsidRPr="008505C0" w:rsidRDefault="004C7223" w:rsidP="00733B36">
      <w:pPr>
        <w:pStyle w:val="DraCorstandard"/>
      </w:pPr>
      <w:r w:rsidRPr="008505C0">
        <w:t>Arasque trahens &amp; monstra Deûm</w:t>
      </w:r>
    </w:p>
    <w:p w14:paraId="54FF9D72" w14:textId="77777777" w:rsidR="00772EBE" w:rsidRPr="008505C0" w:rsidRDefault="004C7223" w:rsidP="00733B36">
      <w:pPr>
        <w:pStyle w:val="DraCorstandard"/>
      </w:pPr>
      <w:r w:rsidRPr="008505C0">
        <w:t>Truncos pedibus calcat inertes;</w:t>
      </w:r>
    </w:p>
    <w:p w14:paraId="7B90385A" w14:textId="77777777" w:rsidR="00772EBE" w:rsidRPr="008505C0" w:rsidRDefault="004C7223" w:rsidP="00733B36">
      <w:pPr>
        <w:pStyle w:val="DraCorstandard"/>
      </w:pPr>
      <w:r w:rsidRPr="008505C0">
        <w:t>Ille Assyrios porrò Dominos</w:t>
      </w:r>
    </w:p>
    <w:p w14:paraId="28C741E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(575)</w:t>
      </w:r>
      <w:r w:rsidRPr="008505C0">
        <w:t xml:space="preserve"> Vidit trepidis cedere campis</w:t>
      </w:r>
    </w:p>
    <w:p w14:paraId="409F0FD4" w14:textId="77777777" w:rsidR="00772EBE" w:rsidRPr="008505C0" w:rsidRDefault="004C7223" w:rsidP="00733B36">
      <w:pPr>
        <w:pStyle w:val="DraCorstandard"/>
      </w:pPr>
      <w:r w:rsidRPr="008505C0">
        <w:t>Pugnante Deo, pauidamque vrbem</w:t>
      </w:r>
    </w:p>
    <w:p w14:paraId="7B87820E" w14:textId="77777777" w:rsidR="00772EBE" w:rsidRPr="008505C0" w:rsidRDefault="004C7223" w:rsidP="00733B36">
      <w:pPr>
        <w:pStyle w:val="DraCorstandard"/>
      </w:pPr>
      <w:r w:rsidRPr="008505C0">
        <w:t>Regum spolijs ditat opimis.</w:t>
      </w:r>
    </w:p>
    <w:p w14:paraId="10C39B12" w14:textId="77777777" w:rsidR="00772EBE" w:rsidRPr="008505C0" w:rsidRDefault="004C7223" w:rsidP="00733B36">
      <w:pPr>
        <w:pStyle w:val="DraCorstandard"/>
      </w:pPr>
      <w:r w:rsidRPr="008505C0">
        <w:t xml:space="preserve"> O qui sidereos Rector agis polos</w:t>
      </w:r>
    </w:p>
    <w:p w14:paraId="5A7EB569" w14:textId="5FDBDD3F" w:rsidR="00772EBE" w:rsidRPr="008505C0" w:rsidRDefault="004C7223" w:rsidP="00733B36">
      <w:pPr>
        <w:pStyle w:val="DraCorstandard"/>
      </w:pPr>
      <w:r w:rsidRPr="008505C0">
        <w:t xml:space="preserve"> lessaeam Solymen, faetaque numinis</w:t>
      </w:r>
    </w:p>
    <w:p w14:paraId="58D81BC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(580)</w:t>
      </w:r>
      <w:r w:rsidRPr="008505C0">
        <w:t xml:space="preserve"> Dudum templa tui mitior adspice,</w:t>
      </w:r>
    </w:p>
    <w:p w14:paraId="72D68338" w14:textId="77777777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[21]</w:t>
      </w:r>
    </w:p>
    <w:p w14:paraId="64FFBA50" w14:textId="77777777" w:rsidR="00772EBE" w:rsidRPr="008505C0" w:rsidRDefault="004C7223" w:rsidP="00733B36">
      <w:pPr>
        <w:pStyle w:val="DraCorstandard"/>
      </w:pPr>
      <w:r w:rsidRPr="008505C0">
        <w:t>O cuî ales Seraphin militat &amp; choris</w:t>
      </w:r>
    </w:p>
    <w:p w14:paraId="02A11142" w14:textId="77777777" w:rsidR="00772EBE" w:rsidRPr="008505C0" w:rsidRDefault="004C7223" w:rsidP="00733B36">
      <w:pPr>
        <w:pStyle w:val="DraCorstandard"/>
      </w:pPr>
      <w:r w:rsidRPr="008505C0">
        <w:t>Princeps aligeros instruit Ordines!</w:t>
      </w:r>
    </w:p>
    <w:p w14:paraId="742B1A0C" w14:textId="77777777" w:rsidR="00772EBE" w:rsidRPr="008505C0" w:rsidRDefault="004C7223" w:rsidP="00733B36">
      <w:pPr>
        <w:pStyle w:val="DraCorstandard"/>
      </w:pPr>
      <w:r w:rsidRPr="008505C0">
        <w:t>Ille ille Assyrijs terror &amp; vltio,</w:t>
      </w:r>
    </w:p>
    <w:p w14:paraId="0E4CFDA7" w14:textId="77777777" w:rsidR="00772EBE" w:rsidRPr="008505C0" w:rsidRDefault="004C7223" w:rsidP="00733B36">
      <w:pPr>
        <w:pStyle w:val="DraCorstandard"/>
      </w:pPr>
      <w:r w:rsidRPr="008505C0">
        <w:t>Cum dispersa metu ventilat agmina</w:t>
      </w:r>
    </w:p>
    <w:p w14:paraId="6459C2BA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(585)</w:t>
      </w:r>
      <w:r w:rsidRPr="008505C0">
        <w:t xml:space="preserve"> Turbatamque aciem victor inambulans</w:t>
      </w:r>
    </w:p>
    <w:p w14:paraId="51CBEC69" w14:textId="77777777" w:rsidR="00772EBE" w:rsidRPr="008505C0" w:rsidRDefault="004C7223" w:rsidP="00733B36">
      <w:pPr>
        <w:pStyle w:val="DraCorstandard"/>
      </w:pPr>
      <w:r w:rsidRPr="008505C0">
        <w:t>Longè suppeditat strata cadauera:</w:t>
      </w:r>
    </w:p>
    <w:p w14:paraId="0D13A1D6" w14:textId="77777777" w:rsidR="00772EBE" w:rsidRPr="008505C0" w:rsidRDefault="004C7223" w:rsidP="00733B36">
      <w:pPr>
        <w:pStyle w:val="DraCorstandard"/>
      </w:pPr>
      <w:r w:rsidRPr="008505C0">
        <w:t>Talis flauicomam dum Cererem secat</w:t>
      </w:r>
    </w:p>
    <w:p w14:paraId="7EF1A620" w14:textId="77777777" w:rsidR="00772EBE" w:rsidRPr="008505C0" w:rsidRDefault="004C7223" w:rsidP="00733B36">
      <w:pPr>
        <w:pStyle w:val="DraCorstandard"/>
      </w:pPr>
      <w:r w:rsidRPr="008505C0">
        <w:t>Stat supra segetes messor &amp; attrahens</w:t>
      </w:r>
    </w:p>
    <w:p w14:paraId="041CB42D" w14:textId="77777777" w:rsidR="00772EBE" w:rsidRPr="008505C0" w:rsidRDefault="004C7223" w:rsidP="00733B36">
      <w:pPr>
        <w:pStyle w:val="DraCorstandard"/>
      </w:pPr>
      <w:r w:rsidRPr="008505C0">
        <w:t>Falcem strage vagâ per cumulos furit,</w:t>
      </w:r>
    </w:p>
    <w:p w14:paraId="09AC85A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(590)</w:t>
      </w:r>
      <w:r w:rsidRPr="008505C0">
        <w:t xml:space="preserve"> Tunc conferta videns funera palluit</w:t>
      </w:r>
    </w:p>
    <w:p w14:paraId="4E4231DC" w14:textId="77777777" w:rsidR="00772EBE" w:rsidRPr="008505C0" w:rsidRDefault="004C7223" w:rsidP="00733B36">
      <w:pPr>
        <w:pStyle w:val="DraCorstandard"/>
      </w:pPr>
      <w:r w:rsidRPr="008505C0">
        <w:t>Et latam expedijt Sennacherib fugam.</w:t>
      </w:r>
    </w:p>
    <w:p w14:paraId="402B4354" w14:textId="77777777" w:rsidR="00772EBE" w:rsidRPr="008505C0" w:rsidRDefault="004C7223" w:rsidP="00733B36">
      <w:pPr>
        <w:pStyle w:val="DraCorstandard"/>
      </w:pPr>
      <w:r w:rsidRPr="008505C0">
        <w:t xml:space="preserve"> Audio? certum est, audio, reboant</w:t>
      </w:r>
    </w:p>
    <w:p w14:paraId="46A6013A" w14:textId="77777777" w:rsidR="00772EBE" w:rsidRPr="008505C0" w:rsidRDefault="004C7223" w:rsidP="00733B36">
      <w:pPr>
        <w:pStyle w:val="DraCorstandard"/>
      </w:pPr>
      <w:r w:rsidRPr="008505C0">
        <w:lastRenderedPageBreak/>
        <w:t xml:space="preserve"> Vndique rauco tympana pulsu</w:t>
      </w:r>
    </w:p>
    <w:p w14:paraId="00589E11" w14:textId="1B05C011" w:rsidR="00772EBE" w:rsidRPr="008505C0" w:rsidRDefault="004C7223" w:rsidP="00733B36">
      <w:pPr>
        <w:pStyle w:val="DraCorstandard"/>
      </w:pPr>
      <w:r w:rsidRPr="008505C0">
        <w:t xml:space="preserve"> Et feralis buccina captam</w:t>
      </w:r>
    </w:p>
    <w:p w14:paraId="1347E1CA" w14:textId="7844275C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(595)</w:t>
      </w:r>
      <w:r w:rsidR="008065C1" w:rsidRPr="008505C0">
        <w:t xml:space="preserve"> </w:t>
      </w:r>
      <w:r w:rsidRPr="008505C0">
        <w:t>Nunciat vrbem; fugite Isacidae,</w:t>
      </w:r>
    </w:p>
    <w:p w14:paraId="05D34E49" w14:textId="77777777" w:rsidR="00772EBE" w:rsidRPr="008505C0" w:rsidRDefault="004C7223" w:rsidP="00733B36">
      <w:pPr>
        <w:pStyle w:val="DraCorstandard"/>
      </w:pPr>
      <w:r w:rsidRPr="008505C0">
        <w:t xml:space="preserve"> Omnis Solymae lecta luuentus,</w:t>
      </w:r>
    </w:p>
    <w:p w14:paraId="7A341DAB" w14:textId="77777777" w:rsidR="00772EBE" w:rsidRPr="008505C0" w:rsidRDefault="004C7223" w:rsidP="00733B36">
      <w:pPr>
        <w:pStyle w:val="DraCorstandard"/>
      </w:pPr>
      <w:r w:rsidRPr="008505C0">
        <w:t xml:space="preserve"> Properate fugam, glomerate fugam,</w:t>
      </w:r>
    </w:p>
    <w:p w14:paraId="574D0852" w14:textId="77777777" w:rsidR="00772EBE" w:rsidRPr="008505C0" w:rsidRDefault="004C7223" w:rsidP="00733B36">
      <w:pPr>
        <w:pStyle w:val="DraCorstandard"/>
      </w:pPr>
      <w:r w:rsidRPr="008505C0">
        <w:t xml:space="preserve"> Nos imbellis turba virili</w:t>
      </w:r>
    </w:p>
    <w:p w14:paraId="76A97717" w14:textId="5D1A5C1F" w:rsidR="00772EBE" w:rsidRPr="008505C0" w:rsidRDefault="004C7223" w:rsidP="00733B36">
      <w:pPr>
        <w:pStyle w:val="DraCorstandard"/>
      </w:pPr>
      <w:r w:rsidRPr="008505C0">
        <w:t xml:space="preserve"> Dedita noxae dabimus iugulos</w:t>
      </w:r>
    </w:p>
    <w:p w14:paraId="51FFCED5" w14:textId="43CFDDA3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(600)</w:t>
      </w:r>
      <w:r w:rsidR="008065C1" w:rsidRPr="008505C0">
        <w:t xml:space="preserve"> </w:t>
      </w:r>
      <w:r w:rsidRPr="008505C0">
        <w:t>Et sanguineo pectora Marti;</w:t>
      </w:r>
    </w:p>
    <w:p w14:paraId="3B58A4EE" w14:textId="77777777" w:rsidR="00772EBE" w:rsidRPr="008505C0" w:rsidRDefault="004C7223" w:rsidP="00733B36">
      <w:pPr>
        <w:pStyle w:val="DraCorstandard"/>
      </w:pPr>
      <w:r w:rsidRPr="008505C0">
        <w:t xml:space="preserve"> Si quid rabies iusserit vltrà,</w:t>
      </w:r>
    </w:p>
    <w:p w14:paraId="6B5D9B76" w14:textId="77777777" w:rsidR="00772EBE" w:rsidRPr="008505C0" w:rsidRDefault="004C7223" w:rsidP="00733B36">
      <w:pPr>
        <w:pStyle w:val="DraCorstandard"/>
      </w:pPr>
      <w:r w:rsidRPr="008505C0">
        <w:t xml:space="preserve"> Quod virgineas sauciet aures,</w:t>
      </w:r>
    </w:p>
    <w:p w14:paraId="280A35EA" w14:textId="77777777" w:rsidR="00772EBE" w:rsidRPr="008505C0" w:rsidRDefault="004C7223" w:rsidP="00733B36">
      <w:pPr>
        <w:pStyle w:val="DraCorstandard"/>
      </w:pPr>
      <w:r w:rsidRPr="008505C0">
        <w:t xml:space="preserve"> Hîc intumulet barbarus hostis</w:t>
      </w:r>
    </w:p>
    <w:p w14:paraId="1973EE51" w14:textId="77777777" w:rsidR="003961CA" w:rsidRPr="008505C0" w:rsidRDefault="004C7223" w:rsidP="00733B36">
      <w:pPr>
        <w:pStyle w:val="DraCorstandard"/>
      </w:pPr>
      <w:r w:rsidRPr="008505C0">
        <w:t xml:space="preserve"> Tacitisque bibat terra cauernis.</w:t>
      </w:r>
    </w:p>
    <w:p w14:paraId="07A647BB" w14:textId="7B8CF56D" w:rsidR="006A7F67" w:rsidRPr="008505C0" w:rsidRDefault="006A7F67" w:rsidP="006A7F67">
      <w:pPr>
        <w:pStyle w:val="DraCoradditions"/>
        <w:rPr>
          <w:lang w:val="la-Latn"/>
        </w:rPr>
      </w:pPr>
      <w:r w:rsidRPr="008505C0">
        <w:rPr>
          <w:lang w:val="la-Latn"/>
        </w:rPr>
        <w:t>/act=</w:t>
      </w:r>
      <w:r w:rsidRPr="008505C0">
        <w:rPr>
          <w:lang w:val="la-Latn"/>
        </w:rPr>
        <w:t>4</w:t>
      </w:r>
      <w:r w:rsidRPr="008505C0">
        <w:rPr>
          <w:lang w:val="la-Latn"/>
        </w:rPr>
        <w:t>, scene=1/</w:t>
      </w:r>
    </w:p>
    <w:p w14:paraId="02486F51" w14:textId="704B727C" w:rsidR="00772EBE" w:rsidRPr="008505C0" w:rsidRDefault="004C7223" w:rsidP="006A7F67">
      <w:pPr>
        <w:pStyle w:val="DraCorhead"/>
      </w:pPr>
      <w:r w:rsidRPr="008505C0">
        <w:t>ACTVS 4.</w:t>
      </w:r>
    </w:p>
    <w:p w14:paraId="36DA0AF7" w14:textId="77777777" w:rsidR="00772EBE" w:rsidRPr="00255813" w:rsidRDefault="004C7223" w:rsidP="00733B36">
      <w:pPr>
        <w:pStyle w:val="DraCorstandard"/>
        <w:rPr>
          <w:rStyle w:val="DraCorstagedirectionsetc"/>
        </w:rPr>
      </w:pPr>
      <w:r w:rsidRPr="00255813">
        <w:rPr>
          <w:rStyle w:val="DraCorstagedirectionsetc"/>
        </w:rPr>
        <w:t>NABVCHODONOZOR Rex.</w:t>
      </w:r>
    </w:p>
    <w:p w14:paraId="649ECA54" w14:textId="77777777" w:rsidR="00772EBE" w:rsidRPr="00255813" w:rsidRDefault="004C7223" w:rsidP="00733B36">
      <w:pPr>
        <w:pStyle w:val="DraCorstandard"/>
        <w:rPr>
          <w:rStyle w:val="DraCorstagedirectionsetc"/>
        </w:rPr>
      </w:pPr>
      <w:r w:rsidRPr="00255813">
        <w:rPr>
          <w:rStyle w:val="DraCorstagedirectionsetc"/>
        </w:rPr>
        <w:t>ET ASPHENES PRINCEPS EVNVCH.</w:t>
      </w:r>
    </w:p>
    <w:p w14:paraId="2EDA5B4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(605)</w:t>
      </w:r>
      <w:r w:rsidRPr="008505C0">
        <w:t xml:space="preserve"> DVBITAMUS etiam? scilicet sceptro excidit</w:t>
      </w:r>
    </w:p>
    <w:p w14:paraId="6D0B46EF" w14:textId="77777777" w:rsidR="00772EBE" w:rsidRPr="008505C0" w:rsidRDefault="004C7223" w:rsidP="00733B36">
      <w:pPr>
        <w:pStyle w:val="DraCorstandard"/>
      </w:pPr>
      <w:r w:rsidRPr="008505C0">
        <w:t>Rex perduellis, scilicet vinctus sedet,</w:t>
      </w:r>
    </w:p>
    <w:p w14:paraId="4029ABEE" w14:textId="77777777" w:rsidR="00255813" w:rsidRDefault="004C7223" w:rsidP="00733B36">
      <w:pPr>
        <w:pStyle w:val="DraCorstandard"/>
      </w:pPr>
      <w:r w:rsidRPr="008505C0">
        <w:t>Qui vinculum sociale qui sanctam fidem</w:t>
      </w:r>
    </w:p>
    <w:p w14:paraId="625B23B0" w14:textId="4E8ADC13" w:rsidR="00772EBE" w:rsidRPr="00255813" w:rsidRDefault="004C7223" w:rsidP="00733B36">
      <w:pPr>
        <w:pStyle w:val="DraCorstandard"/>
        <w:rPr>
          <w:rStyle w:val="DraCorpagebeginning"/>
        </w:rPr>
      </w:pPr>
      <w:r w:rsidRPr="00255813">
        <w:rPr>
          <w:rStyle w:val="DraCorpagebeginning"/>
        </w:rPr>
        <w:t>[D iij]</w:t>
      </w:r>
    </w:p>
    <w:p w14:paraId="7618E5CF" w14:textId="64AD2B18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[22]</w:t>
      </w:r>
    </w:p>
    <w:p w14:paraId="6E8D02B0" w14:textId="77777777" w:rsidR="00772EBE" w:rsidRPr="008505C0" w:rsidRDefault="004C7223" w:rsidP="00733B36">
      <w:pPr>
        <w:pStyle w:val="DraCorstandard"/>
      </w:pPr>
      <w:r w:rsidRPr="008505C0">
        <w:t>Vltrò recîdit; anime quid fieri iubes?</w:t>
      </w:r>
    </w:p>
    <w:p w14:paraId="3629C4E4" w14:textId="77777777" w:rsidR="00772EBE" w:rsidRPr="008505C0" w:rsidRDefault="004C7223" w:rsidP="00733B36">
      <w:pPr>
        <w:pStyle w:val="DraCorstandard"/>
      </w:pPr>
      <w:r w:rsidRPr="008505C0">
        <w:t>Quos ille manes improbus? statue modum,</w:t>
      </w:r>
    </w:p>
    <w:p w14:paraId="0E71686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(610)</w:t>
      </w:r>
      <w:r w:rsidRPr="008505C0">
        <w:t xml:space="preserve"> At sine modo; matura quae lento venit</w:t>
      </w:r>
    </w:p>
    <w:p w14:paraId="20EE410B" w14:textId="77777777" w:rsidR="00772EBE" w:rsidRPr="008505C0" w:rsidRDefault="004C7223" w:rsidP="00733B36">
      <w:pPr>
        <w:pStyle w:val="DraCorstandard"/>
      </w:pPr>
      <w:r w:rsidRPr="008505C0">
        <w:t>Vindicta passu penitus efflictos trahit</w:t>
      </w:r>
    </w:p>
    <w:p w14:paraId="53902F7C" w14:textId="77777777" w:rsidR="00772EBE" w:rsidRPr="008505C0" w:rsidRDefault="004C7223" w:rsidP="00733B36">
      <w:pPr>
        <w:pStyle w:val="DraCorstandard"/>
      </w:pPr>
      <w:r w:rsidRPr="008505C0">
        <w:t>Et sera quamvis pondere ingenti cadit:</w:t>
      </w:r>
    </w:p>
    <w:p w14:paraId="4379093C" w14:textId="77777777" w:rsidR="00772EBE" w:rsidRPr="008505C0" w:rsidRDefault="004C7223" w:rsidP="00733B36">
      <w:pPr>
        <w:pStyle w:val="DraCorstandard"/>
      </w:pPr>
      <w:r w:rsidRPr="008505C0">
        <w:lastRenderedPageBreak/>
        <w:t>Vt ille vernae grandinis torrens cauo</w:t>
      </w:r>
    </w:p>
    <w:p w14:paraId="3DB99EBB" w14:textId="77777777" w:rsidR="00772EBE" w:rsidRPr="008505C0" w:rsidRDefault="004C7223" w:rsidP="00733B36">
      <w:pPr>
        <w:pStyle w:val="DraCorstandard"/>
      </w:pPr>
      <w:r w:rsidRPr="008505C0">
        <w:t>Suspensus imber nubilo glomerat minas,</w:t>
      </w:r>
    </w:p>
    <w:p w14:paraId="6BDF95D7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(615)</w:t>
      </w:r>
      <w:r w:rsidRPr="008505C0">
        <w:t xml:space="preserve"> Mox follicantes vndique excipiens notos,</w:t>
      </w:r>
    </w:p>
    <w:p w14:paraId="1F68BD31" w14:textId="77777777" w:rsidR="00772EBE" w:rsidRPr="008505C0" w:rsidRDefault="004C7223" w:rsidP="00733B36">
      <w:pPr>
        <w:pStyle w:val="DraCorstandard"/>
      </w:pPr>
      <w:r w:rsidRPr="008505C0">
        <w:t>Nubemque hiulcans fulgura &amp; nebulam vomit:</w:t>
      </w:r>
    </w:p>
    <w:p w14:paraId="6A879C4F" w14:textId="77777777" w:rsidR="00772EBE" w:rsidRPr="008505C0" w:rsidRDefault="004C7223" w:rsidP="00733B36">
      <w:pPr>
        <w:pStyle w:val="DraCorstandard"/>
      </w:pPr>
      <w:r w:rsidRPr="008505C0">
        <w:t>Aut qualis alto murmurans fundo grauis</w:t>
      </w:r>
    </w:p>
    <w:p w14:paraId="45E45487" w14:textId="77777777" w:rsidR="00772EBE" w:rsidRPr="008505C0" w:rsidRDefault="004C7223" w:rsidP="00733B36">
      <w:pPr>
        <w:pStyle w:val="DraCorstandard"/>
      </w:pPr>
      <w:r w:rsidRPr="008505C0">
        <w:t>Pelagi procella spumidum albescit caput</w:t>
      </w:r>
    </w:p>
    <w:p w14:paraId="7B7AFE88" w14:textId="77777777" w:rsidR="00772EBE" w:rsidRPr="008505C0" w:rsidRDefault="004C7223" w:rsidP="00733B36">
      <w:pPr>
        <w:pStyle w:val="DraCorstandard"/>
      </w:pPr>
      <w:r w:rsidRPr="008505C0">
        <w:t>Breuibusque ab aestuarijs pontum ciens</w:t>
      </w:r>
    </w:p>
    <w:p w14:paraId="2D26A467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(620)</w:t>
      </w:r>
      <w:r w:rsidRPr="008505C0">
        <w:t xml:space="preserve"> Vix decima tandem naufrago fluctu venit.</w:t>
      </w:r>
    </w:p>
    <w:p w14:paraId="7D72E096" w14:textId="77777777" w:rsidR="00772EBE" w:rsidRPr="008505C0" w:rsidRDefault="004C7223" w:rsidP="00733B36">
      <w:pPr>
        <w:pStyle w:val="DraCorstandard"/>
      </w:pPr>
      <w:r w:rsidRPr="008505C0">
        <w:t>Ten, habeo Sedechia, &amp; haec Reblata videt</w:t>
      </w:r>
    </w:p>
    <w:p w14:paraId="276B6B00" w14:textId="35331B72" w:rsidR="00772EBE" w:rsidRPr="008505C0" w:rsidRDefault="00E76079" w:rsidP="00733B36">
      <w:pPr>
        <w:pStyle w:val="DraCorstandard"/>
      </w:pPr>
      <w:r w:rsidRPr="00E76079">
        <w:rPr>
          <w:rStyle w:val="DraCormarkversepart"/>
        </w:rPr>
        <w:t>@</w:t>
      </w:r>
      <w:r w:rsidR="004C7223" w:rsidRPr="008505C0">
        <w:t xml:space="preserve">Infame monstrum? </w:t>
      </w:r>
      <w:r w:rsidR="00255813" w:rsidRPr="00255813">
        <w:rPr>
          <w:rStyle w:val="DraCorspeakerattribution"/>
        </w:rPr>
        <w:t>ASPHENES: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>Maxime ô Regum Parens</w:t>
      </w:r>
    </w:p>
    <w:p w14:paraId="69C92B4A" w14:textId="0BB632D5" w:rsidR="00772EBE" w:rsidRPr="008505C0" w:rsidRDefault="00E76079" w:rsidP="00733B36">
      <w:pPr>
        <w:pStyle w:val="DraCorstandard"/>
      </w:pPr>
      <w:r w:rsidRPr="00E76079">
        <w:rPr>
          <w:rStyle w:val="DraCormarkversepart"/>
        </w:rPr>
        <w:t>@</w:t>
      </w:r>
      <w:r w:rsidR="004C7223" w:rsidRPr="008505C0">
        <w:t xml:space="preserve">Quid te in tumultum concitas? </w:t>
      </w:r>
      <w:r w:rsidR="00255813" w:rsidRPr="00255813">
        <w:rPr>
          <w:rStyle w:val="DraCorspeakerattribution"/>
        </w:rPr>
        <w:t>NABVCH: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>ille improbus.</w:t>
      </w:r>
    </w:p>
    <w:p w14:paraId="2BE13EB6" w14:textId="72B9E630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Asphen.</w:t>
      </w:r>
      <w:r w:rsidR="004C7223" w:rsidRPr="008505C0">
        <w:t xml:space="preserve"> </w:t>
      </w:r>
      <w:r w:rsidR="00E76079" w:rsidRPr="00E76079">
        <w:rPr>
          <w:rStyle w:val="DraCormarkversepart"/>
        </w:rPr>
        <w:t>@</w:t>
      </w:r>
      <w:r w:rsidR="004C7223" w:rsidRPr="008505C0">
        <w:t xml:space="preserve">Quid te fatigas? </w:t>
      </w:r>
      <w:r w:rsidR="00255813" w:rsidRPr="00255813">
        <w:rPr>
          <w:rStyle w:val="DraCorspeakerattribution"/>
        </w:rPr>
        <w:t>NAB:</w:t>
      </w:r>
      <w:r w:rsidR="004C7223" w:rsidRPr="008505C0">
        <w:t xml:space="preserve"> </w:t>
      </w:r>
      <w:r w:rsidR="00E76079" w:rsidRPr="00E76079">
        <w:rPr>
          <w:rStyle w:val="DraCormarkversepart"/>
        </w:rPr>
        <w:t>@</w:t>
      </w:r>
      <w:r w:rsidR="004C7223" w:rsidRPr="008505C0">
        <w:t>Ille qui sacra &amp; Deos</w:t>
      </w:r>
    </w:p>
    <w:p w14:paraId="6E911314" w14:textId="0FBBC4C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(625)</w:t>
      </w:r>
      <w:r w:rsidRPr="008505C0">
        <w:t xml:space="preserve"> </w:t>
      </w:r>
      <w:r w:rsidR="00E76079" w:rsidRPr="00E76079">
        <w:rPr>
          <w:rStyle w:val="DraCormarkversepart"/>
        </w:rPr>
        <w:t>@</w:t>
      </w:r>
      <w:r w:rsidRPr="008505C0">
        <w:t xml:space="preserve">Foedifragus. </w:t>
      </w:r>
      <w:r w:rsidR="00255813" w:rsidRPr="00255813">
        <w:rPr>
          <w:rStyle w:val="DraCorspeakerattribution"/>
        </w:rPr>
        <w:t>ASPH:</w:t>
      </w:r>
      <w:r w:rsidRPr="008505C0">
        <w:t xml:space="preserve"> </w:t>
      </w:r>
      <w:r w:rsidR="00E76079" w:rsidRPr="00E76079">
        <w:rPr>
          <w:rStyle w:val="DraCormarkversepart"/>
        </w:rPr>
        <w:t>@</w:t>
      </w:r>
      <w:r w:rsidRPr="008505C0">
        <w:t>Ille qui suâ clade obrutus</w:t>
      </w:r>
    </w:p>
    <w:p w14:paraId="64E8BBAC" w14:textId="77777777" w:rsidR="00772EBE" w:rsidRPr="008505C0" w:rsidRDefault="004C7223" w:rsidP="00733B36">
      <w:pPr>
        <w:pStyle w:val="DraCorstandard"/>
      </w:pPr>
      <w:r w:rsidRPr="008505C0">
        <w:t>Vidit suorum funera &amp; vidit suos</w:t>
      </w:r>
    </w:p>
    <w:p w14:paraId="45D09325" w14:textId="77777777" w:rsidR="00772EBE" w:rsidRPr="008505C0" w:rsidRDefault="004C7223" w:rsidP="00733B36">
      <w:pPr>
        <w:pStyle w:val="DraCorstandard"/>
      </w:pPr>
      <w:r w:rsidRPr="008505C0">
        <w:t>Ardere cum penatibus versis lares.</w:t>
      </w:r>
    </w:p>
    <w:p w14:paraId="23B5F2DC" w14:textId="23C98B06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</w:t>
      </w:r>
      <w:r w:rsidR="00E76079" w:rsidRPr="00E76079">
        <w:rPr>
          <w:rStyle w:val="DraCormarkversepart"/>
        </w:rPr>
        <w:t>@</w:t>
      </w:r>
      <w:r w:rsidR="004C7223" w:rsidRPr="008505C0">
        <w:t xml:space="preserve">At sibi superstes. </w:t>
      </w:r>
      <w:r w:rsidR="00255813" w:rsidRPr="00255813">
        <w:rPr>
          <w:rStyle w:val="DraCorspeakerattribution"/>
        </w:rPr>
        <w:t>ASPH:</w:t>
      </w:r>
      <w:r w:rsidR="004C7223" w:rsidRPr="008505C0">
        <w:t xml:space="preserve"> </w:t>
      </w:r>
      <w:r w:rsidR="00E76079" w:rsidRPr="00E76079">
        <w:rPr>
          <w:rStyle w:val="DraCormarkversepart"/>
        </w:rPr>
        <w:t>@</w:t>
      </w:r>
      <w:r w:rsidR="004C7223" w:rsidRPr="008505C0">
        <w:t>Nempe qui calido sedet</w:t>
      </w:r>
    </w:p>
    <w:p w14:paraId="3023DE80" w14:textId="003D7DE5" w:rsidR="00772EBE" w:rsidRPr="008505C0" w:rsidRDefault="008D6AEB" w:rsidP="00733B36">
      <w:pPr>
        <w:pStyle w:val="DraCorstandard"/>
      </w:pPr>
      <w:r w:rsidRPr="00E76079">
        <w:rPr>
          <w:rStyle w:val="DraCormarkversepart"/>
        </w:rPr>
        <w:t>@</w:t>
      </w:r>
      <w:r w:rsidR="004C7223" w:rsidRPr="008505C0">
        <w:t xml:space="preserve">In cinere. </w:t>
      </w:r>
      <w:r w:rsidR="00255813" w:rsidRPr="00255813">
        <w:rPr>
          <w:rStyle w:val="DraCorspeakerattribution"/>
        </w:rPr>
        <w:t>NAB: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>Quin &amp; sanguine? &amp; vastae cadat</w:t>
      </w:r>
    </w:p>
    <w:p w14:paraId="1E52A46C" w14:textId="6879B2F2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(630)</w:t>
      </w:r>
      <w:r w:rsidRPr="008505C0">
        <w:t xml:space="preserve"> </w:t>
      </w:r>
      <w:r w:rsidR="00D277DE" w:rsidRPr="00E76079">
        <w:rPr>
          <w:rStyle w:val="DraCormarkversepart"/>
        </w:rPr>
        <w:t>@</w:t>
      </w:r>
      <w:r w:rsidRPr="008505C0">
        <w:t xml:space="preserve">Pars magna stragis? </w:t>
      </w:r>
      <w:r w:rsidR="00255813" w:rsidRPr="00255813">
        <w:rPr>
          <w:rStyle w:val="DraCorspeakerattribution"/>
        </w:rPr>
        <w:t>ASPH:</w:t>
      </w:r>
      <w:r w:rsidRPr="008505C0">
        <w:t xml:space="preserve"> </w:t>
      </w:r>
      <w:r w:rsidR="00D277DE" w:rsidRPr="00E76079">
        <w:rPr>
          <w:rStyle w:val="DraCormarkversepart"/>
        </w:rPr>
        <w:t>@</w:t>
      </w:r>
      <w:r w:rsidRPr="008505C0">
        <w:t>Nempe cui totum id suum est</w:t>
      </w:r>
    </w:p>
    <w:p w14:paraId="6B87FD07" w14:textId="77777777" w:rsidR="00772EBE" w:rsidRPr="008505C0" w:rsidRDefault="004C7223" w:rsidP="00733B36">
      <w:pPr>
        <w:pStyle w:val="DraCorstandard"/>
      </w:pPr>
      <w:r w:rsidRPr="008505C0">
        <w:t>Quicquid suorum in vrbe subuersâ iacet.</w:t>
      </w:r>
    </w:p>
    <w:p w14:paraId="1BA031E1" w14:textId="0FB4DF2B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Vt ergo viuus sceptra contemnat mea?</w:t>
      </w:r>
    </w:p>
    <w:p w14:paraId="62854AA0" w14:textId="5D036E38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Asphen.</w:t>
      </w:r>
      <w:r w:rsidR="004C7223" w:rsidRPr="008505C0">
        <w:t xml:space="preserve"> Est Regis alti spiritum Regi dare.</w:t>
      </w:r>
    </w:p>
    <w:p w14:paraId="69D3F7E1" w14:textId="09ACFBCA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Est Regis alti perduelles perdere.</w:t>
      </w:r>
    </w:p>
    <w:p w14:paraId="4604B147" w14:textId="3BF7D476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(635)</w:t>
      </w:r>
      <w:r w:rsidRPr="008505C0">
        <w:t xml:space="preserve"> </w:t>
      </w:r>
      <w:r w:rsidR="008D6AEB" w:rsidRPr="008D6AEB">
        <w:rPr>
          <w:rStyle w:val="DraCorspeakerattribution"/>
        </w:rPr>
        <w:t>Asphen.</w:t>
      </w:r>
      <w:r w:rsidRPr="008505C0">
        <w:t xml:space="preserve"> </w:t>
      </w:r>
      <w:r w:rsidR="00D277DE" w:rsidRPr="00E76079">
        <w:rPr>
          <w:rStyle w:val="DraCormarkversepart"/>
        </w:rPr>
        <w:t>@</w:t>
      </w:r>
      <w:r w:rsidRPr="008505C0">
        <w:t xml:space="preserve">Incensa Solymè est. </w:t>
      </w:r>
      <w:r w:rsidR="00255813" w:rsidRPr="00255813">
        <w:rPr>
          <w:rStyle w:val="DraCorspeakerattribution"/>
        </w:rPr>
        <w:t>NAB:</w:t>
      </w:r>
      <w:r w:rsidRPr="008505C0">
        <w:t xml:space="preserve"> </w:t>
      </w:r>
      <w:r w:rsidR="00D277DE" w:rsidRPr="00E76079">
        <w:rPr>
          <w:rStyle w:val="DraCormarkversepart"/>
        </w:rPr>
        <w:t>@</w:t>
      </w:r>
      <w:r w:rsidRPr="008505C0">
        <w:t>Solyma non tales facit,</w:t>
      </w:r>
    </w:p>
    <w:p w14:paraId="6E697C97" w14:textId="77777777" w:rsidR="00772EBE" w:rsidRPr="008505C0" w:rsidRDefault="004C7223" w:rsidP="00733B36">
      <w:pPr>
        <w:pStyle w:val="DraCorstandard"/>
      </w:pPr>
      <w:r w:rsidRPr="008505C0">
        <w:t>Sed ille tumidae peruicax mentis furor,</w:t>
      </w:r>
    </w:p>
    <w:p w14:paraId="5495BD98" w14:textId="77777777" w:rsidR="00772EBE" w:rsidRPr="008505C0" w:rsidRDefault="004C7223" w:rsidP="00733B36">
      <w:pPr>
        <w:pStyle w:val="DraCorstandard"/>
      </w:pPr>
      <w:r w:rsidRPr="008505C0">
        <w:t>Qui dum qua fert occasio, turbam ciet.</w:t>
      </w:r>
    </w:p>
    <w:p w14:paraId="3BA1C05F" w14:textId="3549BBC8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Asphen.</w:t>
      </w:r>
      <w:r w:rsidR="004C7223" w:rsidRPr="008505C0">
        <w:t xml:space="preserve"> Hos vinctus animos? sceptro &amp; exutus throno?</w:t>
      </w:r>
    </w:p>
    <w:p w14:paraId="7293D34B" w14:textId="77777777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lastRenderedPageBreak/>
        <w:t>[23]</w:t>
      </w:r>
    </w:p>
    <w:p w14:paraId="0DEC6E54" w14:textId="6D4CB981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Sed adhuc superbus, dummodò excutiat semel</w:t>
      </w:r>
    </w:p>
    <w:p w14:paraId="4394D37D" w14:textId="64EC075F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(640)</w:t>
      </w:r>
      <w:r w:rsidRPr="008505C0">
        <w:t xml:space="preserve"> </w:t>
      </w:r>
      <w:r w:rsidR="003B37DB" w:rsidRPr="00E76079">
        <w:rPr>
          <w:rStyle w:val="DraCormarkversepart"/>
        </w:rPr>
        <w:t>@</w:t>
      </w:r>
      <w:r w:rsidRPr="008505C0">
        <w:t xml:space="preserve">Istas catenas. </w:t>
      </w:r>
      <w:r w:rsidR="00255813" w:rsidRPr="00255813">
        <w:rPr>
          <w:rStyle w:val="DraCorspeakerattribution"/>
        </w:rPr>
        <w:t>ASPH:</w:t>
      </w:r>
      <w:r w:rsidRPr="008505C0">
        <w:t xml:space="preserve"> </w:t>
      </w:r>
      <w:r w:rsidR="003B37DB" w:rsidRPr="00E76079">
        <w:rPr>
          <w:rStyle w:val="DraCormarkversepart"/>
        </w:rPr>
        <w:t>@</w:t>
      </w:r>
      <w:r w:rsidRPr="008505C0">
        <w:t>Carcer excipiat reum.</w:t>
      </w:r>
    </w:p>
    <w:p w14:paraId="7F5A36EE" w14:textId="3FA5FB44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Sed hunc reuellet, addet ingenium dolor.</w:t>
      </w:r>
    </w:p>
    <w:p w14:paraId="182403AD" w14:textId="1F4B9CA1" w:rsidR="00772EBE" w:rsidRPr="008505C0" w:rsidRDefault="008D6AEB" w:rsidP="003B37DB">
      <w:pPr>
        <w:pStyle w:val="DraCorstandard"/>
        <w:jc w:val="both"/>
      </w:pPr>
      <w:r w:rsidRPr="008D6AEB">
        <w:rPr>
          <w:rStyle w:val="DraCorspeakerattribution"/>
        </w:rPr>
        <w:t>Asphen.</w:t>
      </w:r>
      <w:r w:rsidR="004C7223" w:rsidRPr="008505C0">
        <w:t xml:space="preserve"> </w:t>
      </w:r>
      <w:r w:rsidR="003B37DB" w:rsidRPr="00E76079">
        <w:rPr>
          <w:rStyle w:val="DraCormarkversepart"/>
        </w:rPr>
        <w:t>@</w:t>
      </w:r>
      <w:r w:rsidR="004C7223" w:rsidRPr="008505C0">
        <w:t xml:space="preserve">Babylone mediâ? </w:t>
      </w:r>
      <w:r w:rsidR="00255813" w:rsidRPr="00255813">
        <w:rPr>
          <w:rStyle w:val="DraCorspeakerattribution"/>
        </w:rPr>
        <w:t>NAB:</w:t>
      </w:r>
      <w:r w:rsidR="004C7223" w:rsidRPr="008505C0">
        <w:t xml:space="preserve"> </w:t>
      </w:r>
      <w:r w:rsidR="003B37DB" w:rsidRPr="00E76079">
        <w:rPr>
          <w:rStyle w:val="DraCormarkversepart"/>
        </w:rPr>
        <w:t>@</w:t>
      </w:r>
      <w:r w:rsidR="004C7223" w:rsidRPr="008505C0">
        <w:t>Rex &amp; afflictus potest;</w:t>
      </w:r>
    </w:p>
    <w:p w14:paraId="7C2AD3A4" w14:textId="77777777" w:rsidR="00772EBE" w:rsidRPr="008505C0" w:rsidRDefault="004C7223" w:rsidP="00733B36">
      <w:pPr>
        <w:pStyle w:val="DraCorstandard"/>
      </w:pPr>
      <w:r w:rsidRPr="008505C0">
        <w:t>Quae fastuoso turgida imperio grauat,</w:t>
      </w:r>
    </w:p>
    <w:p w14:paraId="105DE69F" w14:textId="77777777" w:rsidR="00772EBE" w:rsidRPr="008505C0" w:rsidRDefault="004C7223" w:rsidP="00733B36">
      <w:pPr>
        <w:pStyle w:val="DraCorstandard"/>
      </w:pPr>
      <w:r w:rsidRPr="008505C0">
        <w:t>Si quando cecidit, pressa nobilitas placet:</w:t>
      </w:r>
    </w:p>
    <w:p w14:paraId="2A962F3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(645)</w:t>
      </w:r>
      <w:r w:rsidRPr="008505C0">
        <w:t xml:space="preserve"> Quid si ad tiaram, ad sceptra si extorrem leuent?</w:t>
      </w:r>
    </w:p>
    <w:p w14:paraId="619EA9A0" w14:textId="77777777" w:rsidR="00772EBE" w:rsidRPr="008505C0" w:rsidRDefault="004C7223" w:rsidP="00733B36">
      <w:pPr>
        <w:pStyle w:val="DraCorstandard"/>
      </w:pPr>
      <w:r w:rsidRPr="008505C0">
        <w:t>Non vna Babylon Regibus binis vacat.</w:t>
      </w:r>
    </w:p>
    <w:p w14:paraId="4EDD2629" w14:textId="3C2821F5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Asphen.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 xml:space="preserve">Barbarum &amp; Apellam Assyrius? </w:t>
      </w:r>
      <w:r w:rsidR="00255813" w:rsidRPr="00255813">
        <w:rPr>
          <w:rStyle w:val="DraCorspeakerattribution"/>
        </w:rPr>
        <w:t>NAB: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>Et stolidum quoque</w:t>
      </w:r>
    </w:p>
    <w:p w14:paraId="4D4BDBC7" w14:textId="159AC1C0" w:rsidR="00772EBE" w:rsidRPr="008505C0" w:rsidRDefault="008D6AEB" w:rsidP="00733B36">
      <w:pPr>
        <w:pStyle w:val="DraCorstandard"/>
      </w:pPr>
      <w:r w:rsidRPr="00E76079">
        <w:rPr>
          <w:rStyle w:val="DraCormarkversepart"/>
        </w:rPr>
        <w:t>@</w:t>
      </w:r>
      <w:r w:rsidR="004C7223" w:rsidRPr="008505C0">
        <w:t xml:space="preserve">Vt sic libido fuerit. </w:t>
      </w:r>
      <w:r w:rsidR="00255813" w:rsidRPr="00255813">
        <w:rPr>
          <w:rStyle w:val="DraCorspeakerattribution"/>
        </w:rPr>
        <w:t>ASPH: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>Alienum? Improbum?</w:t>
      </w:r>
    </w:p>
    <w:p w14:paraId="682CB86E" w14:textId="285AE720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Dum palpet, etiam libera improbitas regat.</w:t>
      </w:r>
    </w:p>
    <w:p w14:paraId="6BB2A61A" w14:textId="511198CA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(650)</w:t>
      </w:r>
      <w:r w:rsidRPr="008505C0">
        <w:t xml:space="preserve"> </w:t>
      </w:r>
      <w:r w:rsidR="008D6AEB" w:rsidRPr="008D6AEB">
        <w:rPr>
          <w:rStyle w:val="DraCorspeakerattribution"/>
        </w:rPr>
        <w:t>Asphen.</w:t>
      </w:r>
      <w:r w:rsidRPr="008505C0">
        <w:t xml:space="preserve"> </w:t>
      </w:r>
      <w:r w:rsidR="008D6AEB" w:rsidRPr="00E76079">
        <w:rPr>
          <w:rStyle w:val="DraCormarkversepart"/>
        </w:rPr>
        <w:t>@</w:t>
      </w:r>
      <w:r w:rsidRPr="008505C0">
        <w:t xml:space="preserve">Quid igitur? </w:t>
      </w:r>
      <w:r w:rsidR="00255813" w:rsidRPr="00255813">
        <w:rPr>
          <w:rStyle w:val="DraCorspeakerattribution"/>
        </w:rPr>
        <w:t>NAB:</w:t>
      </w:r>
      <w:r w:rsidRPr="008505C0">
        <w:t xml:space="preserve"> </w:t>
      </w:r>
      <w:r w:rsidR="008D6AEB" w:rsidRPr="00E76079">
        <w:rPr>
          <w:rStyle w:val="DraCormarkversepart"/>
        </w:rPr>
        <w:t>@</w:t>
      </w:r>
      <w:r w:rsidRPr="008505C0">
        <w:t xml:space="preserve">Animi pendeo. </w:t>
      </w:r>
      <w:r w:rsidR="00255813" w:rsidRPr="00255813">
        <w:rPr>
          <w:rStyle w:val="DraCorspeakerattribution"/>
        </w:rPr>
        <w:t>ASPH:</w:t>
      </w:r>
      <w:r w:rsidRPr="008505C0">
        <w:t xml:space="preserve"> </w:t>
      </w:r>
      <w:r w:rsidR="008D6AEB" w:rsidRPr="00E76079">
        <w:rPr>
          <w:rStyle w:val="DraCormarkversepart"/>
        </w:rPr>
        <w:t>@</w:t>
      </w:r>
      <w:r w:rsidRPr="008505C0">
        <w:t>Mortem oppetat.</w:t>
      </w:r>
    </w:p>
    <w:p w14:paraId="3BFD2863" w14:textId="302182BF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 xml:space="preserve">Etiam parum est. </w:t>
      </w:r>
      <w:r w:rsidR="00255813" w:rsidRPr="00255813">
        <w:rPr>
          <w:rStyle w:val="DraCorspeakerattribution"/>
        </w:rPr>
        <w:t>ASPH: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 xml:space="preserve">Quid vltrà? </w:t>
      </w:r>
      <w:r w:rsidR="00255813" w:rsidRPr="00255813">
        <w:rPr>
          <w:rStyle w:val="DraCorspeakerattribution"/>
        </w:rPr>
        <w:t>NAB: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>Et hîc animus stupet,</w:t>
      </w:r>
    </w:p>
    <w:p w14:paraId="658CAD85" w14:textId="77777777" w:rsidR="00772EBE" w:rsidRPr="008505C0" w:rsidRDefault="004C7223" w:rsidP="00733B36">
      <w:pPr>
        <w:pStyle w:val="DraCorstandard"/>
      </w:pPr>
      <w:r w:rsidRPr="008505C0">
        <w:t>Exempla quondam posteris debet suis.</w:t>
      </w:r>
    </w:p>
    <w:p w14:paraId="7F3CBD2A" w14:textId="246FF2C5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Asphen.</w:t>
      </w:r>
      <w:r w:rsidR="004C7223" w:rsidRPr="008505C0">
        <w:t xml:space="preserve"> Ceruice caesâ sanguinem largum vomat.</w:t>
      </w:r>
    </w:p>
    <w:p w14:paraId="0D937A9A" w14:textId="6C4DD848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Ceruice vt vnâ facinus immensum luat?</w:t>
      </w:r>
    </w:p>
    <w:p w14:paraId="58FE5953" w14:textId="26CD248F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(655)</w:t>
      </w:r>
      <w:r w:rsidRPr="008505C0">
        <w:t xml:space="preserve"> </w:t>
      </w:r>
      <w:r w:rsidR="008D6AEB" w:rsidRPr="008D6AEB">
        <w:rPr>
          <w:rStyle w:val="DraCorspeakerattribution"/>
        </w:rPr>
        <w:t>Asphen.</w:t>
      </w:r>
      <w:r w:rsidRPr="008505C0">
        <w:t xml:space="preserve"> </w:t>
      </w:r>
      <w:r w:rsidR="00F92EFF" w:rsidRPr="00E76079">
        <w:rPr>
          <w:rStyle w:val="DraCormarkversepart"/>
        </w:rPr>
        <w:t>@</w:t>
      </w:r>
      <w:r w:rsidRPr="008505C0">
        <w:t xml:space="preserve">Quod si leaenam pascat? </w:t>
      </w:r>
      <w:r w:rsidR="00255813" w:rsidRPr="00255813">
        <w:rPr>
          <w:rStyle w:val="DraCorspeakerattribution"/>
        </w:rPr>
        <w:t>NAB:</w:t>
      </w:r>
      <w:r w:rsidRPr="008505C0">
        <w:t xml:space="preserve"> </w:t>
      </w:r>
      <w:r w:rsidR="00F92EFF" w:rsidRPr="00E76079">
        <w:rPr>
          <w:rStyle w:val="DraCormarkversepart"/>
        </w:rPr>
        <w:t>@</w:t>
      </w:r>
      <w:r w:rsidRPr="008505C0">
        <w:t>Hoc nimium est leue.</w:t>
      </w:r>
    </w:p>
    <w:p w14:paraId="44113764" w14:textId="0963E0EC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Asphen.</w:t>
      </w:r>
      <w:r w:rsidR="004C7223" w:rsidRPr="008505C0">
        <w:t xml:space="preserve"> </w:t>
      </w:r>
      <w:r w:rsidR="00F92EFF" w:rsidRPr="00E76079">
        <w:rPr>
          <w:rStyle w:val="DraCormarkversepart"/>
        </w:rPr>
        <w:t>@</w:t>
      </w:r>
      <w:r w:rsidR="004C7223" w:rsidRPr="008505C0">
        <w:t xml:space="preserve">Quod si per ignes abeat? </w:t>
      </w:r>
      <w:r w:rsidR="00255813" w:rsidRPr="00255813">
        <w:rPr>
          <w:rStyle w:val="DraCorspeakerattribution"/>
        </w:rPr>
        <w:t>NAB:</w:t>
      </w:r>
      <w:r w:rsidR="004C7223" w:rsidRPr="008505C0">
        <w:t xml:space="preserve"> </w:t>
      </w:r>
      <w:r w:rsidR="00F92EFF" w:rsidRPr="00E76079">
        <w:rPr>
          <w:rStyle w:val="DraCormarkversepart"/>
        </w:rPr>
        <w:t>@</w:t>
      </w:r>
      <w:r w:rsidR="004C7223" w:rsidRPr="008505C0">
        <w:t>Hoc nimium est breue.</w:t>
      </w:r>
    </w:p>
    <w:p w14:paraId="4771E084" w14:textId="5A323268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Asphen.</w:t>
      </w:r>
      <w:r w:rsidR="004C7223" w:rsidRPr="008505C0">
        <w:t xml:space="preserve"> </w:t>
      </w:r>
      <w:r w:rsidR="00F92EFF" w:rsidRPr="00E76079">
        <w:rPr>
          <w:rStyle w:val="DraCormarkversepart"/>
        </w:rPr>
        <w:t>@</w:t>
      </w:r>
      <w:r w:rsidR="004C7223" w:rsidRPr="008505C0">
        <w:t xml:space="preserve">Lentâ fame tabescat. </w:t>
      </w:r>
      <w:r w:rsidR="00255813" w:rsidRPr="00255813">
        <w:rPr>
          <w:rStyle w:val="DraCorspeakerattribution"/>
        </w:rPr>
        <w:t>NABVCH:</w:t>
      </w:r>
      <w:r w:rsidR="004C7223" w:rsidRPr="008505C0">
        <w:t xml:space="preserve"> </w:t>
      </w:r>
      <w:r w:rsidR="00F92EFF" w:rsidRPr="00E76079">
        <w:rPr>
          <w:rStyle w:val="DraCormarkversepart"/>
        </w:rPr>
        <w:t>@</w:t>
      </w:r>
      <w:r w:rsidR="004C7223" w:rsidRPr="008505C0">
        <w:t>Et parum hoc nimis.</w:t>
      </w:r>
    </w:p>
    <w:p w14:paraId="1808222E" w14:textId="0733A470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Asphen.</w:t>
      </w:r>
      <w:r w:rsidR="004C7223" w:rsidRPr="008505C0">
        <w:t xml:space="preserve"> Hé Sedecia! quod tibi impendet malum?</w:t>
      </w:r>
    </w:p>
    <w:p w14:paraId="19C2D025" w14:textId="22D34672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Quod nemo vidit, nemo spectabit magis,</w:t>
      </w:r>
    </w:p>
    <w:p w14:paraId="631CA3F5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(660)</w:t>
      </w:r>
      <w:r w:rsidRPr="008505C0">
        <w:t xml:space="preserve"> Ante ora Patris Liberos caesos traham,</w:t>
      </w:r>
    </w:p>
    <w:p w14:paraId="6AC8F67C" w14:textId="77777777" w:rsidR="00772EBE" w:rsidRPr="008505C0" w:rsidRDefault="004C7223" w:rsidP="00733B36">
      <w:pPr>
        <w:pStyle w:val="DraCorstandard"/>
      </w:pPr>
      <w:r w:rsidRPr="008505C0">
        <w:t>Tantum hoc videbit, anime nîl grauius iubes?</w:t>
      </w:r>
    </w:p>
    <w:p w14:paraId="60072A31" w14:textId="77777777" w:rsidR="00772EBE" w:rsidRPr="008505C0" w:rsidRDefault="004C7223" w:rsidP="00733B36">
      <w:pPr>
        <w:pStyle w:val="DraCorstandard"/>
      </w:pPr>
      <w:r w:rsidRPr="008505C0">
        <w:t>Hoc esto; Vtrumque pupulae fossum gemat</w:t>
      </w:r>
    </w:p>
    <w:p w14:paraId="79516A7E" w14:textId="77777777" w:rsidR="00772EBE" w:rsidRPr="008505C0" w:rsidRDefault="004C7223" w:rsidP="00733B36">
      <w:pPr>
        <w:pStyle w:val="DraCorstandard"/>
      </w:pPr>
      <w:r w:rsidRPr="008505C0">
        <w:t>Perîsse lumen noctis aeternae reus.</w:t>
      </w:r>
    </w:p>
    <w:p w14:paraId="231362E1" w14:textId="7794BB27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lastRenderedPageBreak/>
        <w:t>Asphen.</w:t>
      </w:r>
      <w:r w:rsidR="004C7223" w:rsidRPr="008505C0">
        <w:t xml:space="preserve"> Hei orbitas! hei caecitas! tanta haec mali</w:t>
      </w:r>
    </w:p>
    <w:p w14:paraId="569C7E3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(665)</w:t>
      </w:r>
      <w:r w:rsidRPr="008505C0">
        <w:t xml:space="preserve"> Farrago ab vno crimine? hae Regum vices?</w:t>
      </w:r>
    </w:p>
    <w:p w14:paraId="02184188" w14:textId="77777777" w:rsidR="00772EBE" w:rsidRPr="008505C0" w:rsidRDefault="004C7223" w:rsidP="00733B36">
      <w:pPr>
        <w:pStyle w:val="DraCorstandard"/>
      </w:pPr>
      <w:r w:rsidRPr="008505C0">
        <w:t>Quam varia luteos fulciat vitro pedes</w:t>
      </w:r>
    </w:p>
    <w:p w14:paraId="6A8F2425" w14:textId="77777777" w:rsidR="00772EBE" w:rsidRPr="008505C0" w:rsidRDefault="004C7223" w:rsidP="00733B36">
      <w:pPr>
        <w:pStyle w:val="DraCorstandard"/>
      </w:pPr>
      <w:r w:rsidRPr="008505C0">
        <w:t>Fortuna, quam non teneat ancipitem gradum</w:t>
      </w:r>
    </w:p>
    <w:p w14:paraId="63D1E1C0" w14:textId="77777777" w:rsidR="00772EBE" w:rsidRPr="008505C0" w:rsidRDefault="004C7223" w:rsidP="00733B36">
      <w:pPr>
        <w:pStyle w:val="DraCorstandard"/>
      </w:pPr>
      <w:r w:rsidRPr="008505C0">
        <w:t>Exemplo ab vno didici, &amp; attonitus iacet</w:t>
      </w:r>
    </w:p>
    <w:p w14:paraId="5DDBE3D0" w14:textId="77777777" w:rsidR="00772EBE" w:rsidRPr="008505C0" w:rsidRDefault="004C7223" w:rsidP="00733B36">
      <w:pPr>
        <w:pStyle w:val="DraCorstandard"/>
      </w:pPr>
      <w:r w:rsidRPr="008505C0">
        <w:t>Animus, dolorem fixit alienus dolor.</w:t>
      </w:r>
    </w:p>
    <w:p w14:paraId="343530DC" w14:textId="05CE7E9C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[24]</w:t>
      </w:r>
    </w:p>
    <w:p w14:paraId="69563E9A" w14:textId="77777777" w:rsidR="00772EBE" w:rsidRPr="003705F9" w:rsidRDefault="004C7223" w:rsidP="00733B36">
      <w:pPr>
        <w:pStyle w:val="DraCorstandard"/>
        <w:rPr>
          <w:rStyle w:val="DraCorstagedirectionsetc"/>
        </w:rPr>
      </w:pPr>
      <w:r w:rsidRPr="003705F9">
        <w:rPr>
          <w:rStyle w:val="DraCorstagedirectionsetc"/>
        </w:rPr>
        <w:t>CHORVS ISRAELIT.</w:t>
      </w:r>
    </w:p>
    <w:p w14:paraId="7463385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(670)</w:t>
      </w:r>
      <w:r w:rsidRPr="008505C0">
        <w:t xml:space="preserve"> VASTATA Solymé est, vndique in flammis stetit</w:t>
      </w:r>
    </w:p>
    <w:p w14:paraId="1ABD09F6" w14:textId="77777777" w:rsidR="00772EBE" w:rsidRPr="008505C0" w:rsidRDefault="004C7223" w:rsidP="00733B36">
      <w:pPr>
        <w:pStyle w:val="DraCorstandard"/>
      </w:pPr>
      <w:r w:rsidRPr="008505C0">
        <w:t>Antiqua Bethel, illa quam dono tulit</w:t>
      </w:r>
    </w:p>
    <w:p w14:paraId="1BAB3C23" w14:textId="77777777" w:rsidR="00772EBE" w:rsidRPr="008505C0" w:rsidRDefault="004C7223" w:rsidP="00733B36">
      <w:pPr>
        <w:pStyle w:val="DraCorstandard"/>
      </w:pPr>
      <w:r w:rsidRPr="008505C0">
        <w:t>Foecundus Abram Gentis extorris suae,</w:t>
      </w:r>
    </w:p>
    <w:p w14:paraId="03F28796" w14:textId="77777777" w:rsidR="00772EBE" w:rsidRPr="008505C0" w:rsidRDefault="004C7223" w:rsidP="00733B36">
      <w:pPr>
        <w:pStyle w:val="DraCorstandard"/>
      </w:pPr>
      <w:r w:rsidRPr="008505C0">
        <w:t>Cum laeta circum Sodoma vernantes agros</w:t>
      </w:r>
    </w:p>
    <w:p w14:paraId="123F56EE" w14:textId="77777777" w:rsidR="00772EBE" w:rsidRPr="008505C0" w:rsidRDefault="004C7223" w:rsidP="00733B36">
      <w:pPr>
        <w:pStyle w:val="DraCorstandard"/>
      </w:pPr>
      <w:r w:rsidRPr="008505C0">
        <w:t>Lothus recepit, nempe &amp; arbitrij mali</w:t>
      </w:r>
    </w:p>
    <w:p w14:paraId="69F9F5A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(675)</w:t>
      </w:r>
      <w:r w:rsidRPr="008505C0">
        <w:t xml:space="preserve"> Incautus, illiusque quam Dominus pluit</w:t>
      </w:r>
    </w:p>
    <w:p w14:paraId="2DB31ABC" w14:textId="77777777" w:rsidR="00772EBE" w:rsidRPr="008505C0" w:rsidRDefault="004C7223" w:rsidP="00733B36">
      <w:pPr>
        <w:pStyle w:val="DraCorstandard"/>
      </w:pPr>
      <w:r w:rsidRPr="008505C0">
        <w:t>Irae rubentis, Dominus á Domino furens,</w:t>
      </w:r>
    </w:p>
    <w:p w14:paraId="1219039B" w14:textId="77777777" w:rsidR="00772EBE" w:rsidRPr="008505C0" w:rsidRDefault="004C7223" w:rsidP="00733B36">
      <w:pPr>
        <w:pStyle w:val="DraCorstandard"/>
      </w:pPr>
      <w:r w:rsidRPr="008505C0">
        <w:t>Illa illa vbi olim membra composuit senex</w:t>
      </w:r>
    </w:p>
    <w:p w14:paraId="365483C9" w14:textId="77777777" w:rsidR="00772EBE" w:rsidRPr="008505C0" w:rsidRDefault="004C7223" w:rsidP="00733B36">
      <w:pPr>
        <w:pStyle w:val="DraCorstandard"/>
      </w:pPr>
      <w:r w:rsidRPr="008505C0">
        <w:t>Patriarcha &amp; aegrum frigido saxo caput,</w:t>
      </w:r>
    </w:p>
    <w:p w14:paraId="26078CF2" w14:textId="77777777" w:rsidR="00772EBE" w:rsidRPr="008505C0" w:rsidRDefault="004C7223" w:rsidP="00733B36">
      <w:pPr>
        <w:pStyle w:val="DraCorstandard"/>
      </w:pPr>
      <w:r w:rsidRPr="008505C0">
        <w:t>Tunc vidit aurêos hiscere immensùm polos</w:t>
      </w:r>
    </w:p>
    <w:p w14:paraId="2889D36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(680)</w:t>
      </w:r>
      <w:r w:rsidRPr="008505C0">
        <w:t xml:space="preserve"> Et obire curuae pensiles scalae gradus</w:t>
      </w:r>
    </w:p>
    <w:p w14:paraId="5474535B" w14:textId="77777777" w:rsidR="00772EBE" w:rsidRPr="008505C0" w:rsidRDefault="004C7223" w:rsidP="00733B36">
      <w:pPr>
        <w:pStyle w:val="DraCorstandard"/>
      </w:pPr>
      <w:r w:rsidRPr="008505C0">
        <w:t>Crebro ruentes agmine Aligerûm greges.</w:t>
      </w:r>
    </w:p>
    <w:p w14:paraId="00599A27" w14:textId="77777777" w:rsidR="00772EBE" w:rsidRPr="008505C0" w:rsidRDefault="004C7223" w:rsidP="00733B36">
      <w:pPr>
        <w:pStyle w:val="DraCorstandard"/>
      </w:pPr>
      <w:r w:rsidRPr="008505C0">
        <w:t>Illa illa Bethel! vidimus flammam cauas</w:t>
      </w:r>
    </w:p>
    <w:p w14:paraId="0436D8A1" w14:textId="77777777" w:rsidR="00772EBE" w:rsidRPr="008505C0" w:rsidRDefault="004C7223" w:rsidP="00733B36">
      <w:pPr>
        <w:pStyle w:val="DraCorstandard"/>
      </w:pPr>
      <w:r w:rsidRPr="008505C0">
        <w:t>Luctari ad auras, vidimus sacra &amp; tholos</w:t>
      </w:r>
    </w:p>
    <w:p w14:paraId="61A86CB9" w14:textId="77777777" w:rsidR="00772EBE" w:rsidRPr="008505C0" w:rsidRDefault="004C7223" w:rsidP="00733B36">
      <w:pPr>
        <w:pStyle w:val="DraCorstandard"/>
      </w:pPr>
      <w:r w:rsidRPr="008505C0">
        <w:t>Corruere, &amp; illa sancta quae Diuus Cherub</w:t>
      </w:r>
    </w:p>
    <w:p w14:paraId="178B518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(685)</w:t>
      </w:r>
      <w:r w:rsidRPr="008505C0">
        <w:t xml:space="preserve"> Pennâ tuetur aureâ, affligi solo,</w:t>
      </w:r>
    </w:p>
    <w:p w14:paraId="44806606" w14:textId="77777777" w:rsidR="00772EBE" w:rsidRPr="008505C0" w:rsidRDefault="004C7223" w:rsidP="00733B36">
      <w:pPr>
        <w:pStyle w:val="DraCorstandard"/>
      </w:pPr>
      <w:r w:rsidRPr="008505C0">
        <w:t>Quae semel in anno principes Mystae vident</w:t>
      </w:r>
    </w:p>
    <w:p w14:paraId="27AA677D" w14:textId="77777777" w:rsidR="00772EBE" w:rsidRPr="008505C0" w:rsidRDefault="004C7223" w:rsidP="00733B36">
      <w:pPr>
        <w:pStyle w:val="DraCorstandard"/>
      </w:pPr>
      <w:r w:rsidRPr="008505C0">
        <w:t>Et pauidi adorant inclytum mysterium,</w:t>
      </w:r>
    </w:p>
    <w:p w14:paraId="717229B2" w14:textId="77777777" w:rsidR="00772EBE" w:rsidRPr="008505C0" w:rsidRDefault="004C7223" w:rsidP="00733B36">
      <w:pPr>
        <w:pStyle w:val="DraCorstandard"/>
      </w:pPr>
      <w:r w:rsidRPr="008505C0">
        <w:lastRenderedPageBreak/>
        <w:t>Hîc inter adyta floridam bijssum obterens,</w:t>
      </w:r>
    </w:p>
    <w:p w14:paraId="4BEA5BB5" w14:textId="77777777" w:rsidR="00772EBE" w:rsidRPr="008505C0" w:rsidRDefault="004C7223" w:rsidP="00733B36">
      <w:pPr>
        <w:pStyle w:val="DraCorstandard"/>
      </w:pPr>
      <w:r w:rsidRPr="008505C0">
        <w:t>Hîc lusit Assur, Virginum hîc gemuit pudor,</w:t>
      </w:r>
    </w:p>
    <w:p w14:paraId="6EE908B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(690)</w:t>
      </w:r>
      <w:r w:rsidRPr="008505C0">
        <w:t xml:space="preserve"> Quas intrementes dura compressit Venus.</w:t>
      </w:r>
    </w:p>
    <w:p w14:paraId="7EEE9C6E" w14:textId="77777777" w:rsidR="00772EBE" w:rsidRPr="008505C0" w:rsidRDefault="004C7223" w:rsidP="00733B36">
      <w:pPr>
        <w:pStyle w:val="DraCorstandard"/>
      </w:pPr>
      <w:r w:rsidRPr="008505C0">
        <w:t>Adhuc anhelus ossa percurrit tremor,</w:t>
      </w:r>
    </w:p>
    <w:p w14:paraId="09150345" w14:textId="77777777" w:rsidR="00772EBE" w:rsidRPr="008505C0" w:rsidRDefault="004C7223" w:rsidP="00733B36">
      <w:pPr>
        <w:pStyle w:val="DraCorstandard"/>
      </w:pPr>
      <w:r w:rsidRPr="008505C0">
        <w:t>Vt recolit animus noctis infaustae metus,</w:t>
      </w:r>
    </w:p>
    <w:p w14:paraId="4175EEDD" w14:textId="77777777" w:rsidR="00772EBE" w:rsidRPr="008505C0" w:rsidRDefault="004C7223" w:rsidP="00733B36">
      <w:pPr>
        <w:pStyle w:val="DraCorstandard"/>
      </w:pPr>
      <w:r w:rsidRPr="008505C0">
        <w:t>Cum nos libido barbara ad stuprum &amp; nefas</w:t>
      </w:r>
    </w:p>
    <w:p w14:paraId="5697AB26" w14:textId="77777777" w:rsidR="00772EBE" w:rsidRPr="008505C0" w:rsidRDefault="004C7223" w:rsidP="00733B36">
      <w:pPr>
        <w:pStyle w:val="DraCorstandard"/>
      </w:pPr>
      <w:r w:rsidRPr="008505C0">
        <w:t>Abripuit &amp; ludibrio expositas Dea</w:t>
      </w:r>
    </w:p>
    <w:p w14:paraId="3E1D1F0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(695)</w:t>
      </w:r>
      <w:r w:rsidRPr="008505C0">
        <w:t xml:space="preserve"> Cornuta vidit pallido incedens equo:</w:t>
      </w:r>
    </w:p>
    <w:p w14:paraId="3BF0DFBC" w14:textId="77777777" w:rsidR="00772EBE" w:rsidRPr="008505C0" w:rsidRDefault="004C7223" w:rsidP="00733B36">
      <w:pPr>
        <w:pStyle w:val="DraCorstandard"/>
      </w:pPr>
      <w:r w:rsidRPr="008505C0">
        <w:t>Sic ille raptor incubat stabulis lupus</w:t>
      </w:r>
    </w:p>
    <w:p w14:paraId="5720840E" w14:textId="77777777" w:rsidR="00772EBE" w:rsidRPr="008505C0" w:rsidRDefault="004C7223" w:rsidP="00733B36">
      <w:pPr>
        <w:pStyle w:val="DraCorstandard"/>
      </w:pPr>
      <w:r w:rsidRPr="008505C0">
        <w:t>Et spargit agnos ebrio rictu madens:</w:t>
      </w:r>
    </w:p>
    <w:p w14:paraId="10EFBC75" w14:textId="77777777" w:rsidR="00772EBE" w:rsidRPr="008505C0" w:rsidRDefault="004C7223" w:rsidP="00733B36">
      <w:pPr>
        <w:pStyle w:val="DraCorstandard"/>
      </w:pPr>
      <w:r w:rsidRPr="008505C0">
        <w:t>Sic ille viduam turturem captat ferus</w:t>
      </w:r>
    </w:p>
    <w:p w14:paraId="29EAA805" w14:textId="77777777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[25]</w:t>
      </w:r>
    </w:p>
    <w:p w14:paraId="298B3DFA" w14:textId="6C4B9045" w:rsidR="00772EBE" w:rsidRPr="008505C0" w:rsidRDefault="004C7223" w:rsidP="00733B36">
      <w:pPr>
        <w:pStyle w:val="DraCorstandard"/>
      </w:pPr>
      <w:r w:rsidRPr="008505C0">
        <w:t>Accipiter, alas circinat, gyro breui</w:t>
      </w:r>
    </w:p>
    <w:p w14:paraId="5F8412C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(670)</w:t>
      </w:r>
      <w:r w:rsidRPr="008505C0">
        <w:t xml:space="preserve"> Suspensus atque innoxiam praedam vehit.</w:t>
      </w:r>
    </w:p>
    <w:p w14:paraId="2EBFCD2D" w14:textId="77777777" w:rsidR="00772EBE" w:rsidRPr="008505C0" w:rsidRDefault="004C7223" w:rsidP="00733B36">
      <w:pPr>
        <w:pStyle w:val="DraCorstandard"/>
      </w:pPr>
      <w:r w:rsidRPr="008505C0">
        <w:t>Heu cruda feritas! vidimus, durum est nimis</w:t>
      </w:r>
    </w:p>
    <w:p w14:paraId="16E7C756" w14:textId="77777777" w:rsidR="00772EBE" w:rsidRPr="008505C0" w:rsidRDefault="004C7223" w:rsidP="00733B36">
      <w:pPr>
        <w:pStyle w:val="DraCorstandard"/>
      </w:pPr>
      <w:r w:rsidRPr="008505C0">
        <w:t>Meminisse, cum Rex inclytus, viduus throni,</w:t>
      </w:r>
    </w:p>
    <w:p w14:paraId="51CC4AF5" w14:textId="77777777" w:rsidR="00772EBE" w:rsidRPr="008505C0" w:rsidRDefault="004C7223" w:rsidP="00733B36">
      <w:pPr>
        <w:pStyle w:val="DraCorstandard"/>
      </w:pPr>
      <w:r w:rsidRPr="008505C0">
        <w:t>Nudus tiarae rapuit ingentem fugam,</w:t>
      </w:r>
    </w:p>
    <w:p w14:paraId="189C8565" w14:textId="77777777" w:rsidR="00772EBE" w:rsidRPr="008505C0" w:rsidRDefault="004C7223" w:rsidP="00733B36">
      <w:pPr>
        <w:pStyle w:val="DraCorstandard"/>
      </w:pPr>
      <w:r w:rsidRPr="008505C0">
        <w:t>Quà deuia silent tesqua, &amp; immensis patent</w:t>
      </w:r>
    </w:p>
    <w:p w14:paraId="33F4F82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(675)</w:t>
      </w:r>
      <w:r w:rsidRPr="008505C0">
        <w:t xml:space="preserve"> Syrtes arenis, cum ferox hostis viam</w:t>
      </w:r>
    </w:p>
    <w:p w14:paraId="6848261E" w14:textId="77777777" w:rsidR="00772EBE" w:rsidRPr="008505C0" w:rsidRDefault="004C7223" w:rsidP="00733B36">
      <w:pPr>
        <w:pStyle w:val="DraCorstandard"/>
      </w:pPr>
      <w:r w:rsidRPr="008505C0">
        <w:t>Praeuertit, &amp; compedibus implicuit reum.</w:t>
      </w:r>
    </w:p>
    <w:p w14:paraId="2BA501B8" w14:textId="77777777" w:rsidR="00772EBE" w:rsidRPr="008505C0" w:rsidRDefault="004C7223" w:rsidP="00733B36">
      <w:pPr>
        <w:pStyle w:val="DraCorstandard"/>
      </w:pPr>
      <w:r w:rsidRPr="008505C0">
        <w:t xml:space="preserve"> Quid tunc animi, quid mentis erat,</w:t>
      </w:r>
    </w:p>
    <w:p w14:paraId="1BEDF8FF" w14:textId="77777777" w:rsidR="00772EBE" w:rsidRPr="008505C0" w:rsidRDefault="004C7223" w:rsidP="00733B36">
      <w:pPr>
        <w:pStyle w:val="DraCorstandard"/>
      </w:pPr>
      <w:r w:rsidRPr="008505C0">
        <w:t xml:space="preserve"> Cum languenti sublata thoro,</w:t>
      </w:r>
    </w:p>
    <w:p w14:paraId="0DF02ACA" w14:textId="369C0EBB" w:rsidR="00772EBE" w:rsidRPr="008505C0" w:rsidRDefault="004C7223" w:rsidP="00733B36">
      <w:pPr>
        <w:pStyle w:val="DraCorstandard"/>
      </w:pPr>
      <w:r w:rsidRPr="008505C0">
        <w:t>Heu indignas lacerata comas!</w:t>
      </w:r>
    </w:p>
    <w:p w14:paraId="7440CC36" w14:textId="14877D08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(680)</w:t>
      </w:r>
      <w:r w:rsidR="008065C1" w:rsidRPr="008505C0">
        <w:t xml:space="preserve"> </w:t>
      </w:r>
      <w:r w:rsidRPr="008505C0">
        <w:t>Obuia capto Regina viro</w:t>
      </w:r>
    </w:p>
    <w:p w14:paraId="37CB4904" w14:textId="77777777" w:rsidR="00772EBE" w:rsidRPr="008505C0" w:rsidRDefault="004C7223" w:rsidP="00733B36">
      <w:pPr>
        <w:pStyle w:val="DraCorstandard"/>
      </w:pPr>
      <w:r w:rsidRPr="008505C0">
        <w:t xml:space="preserve"> Haesit niueis fixa lacertis</w:t>
      </w:r>
    </w:p>
    <w:p w14:paraId="7C0C2EAF" w14:textId="77777777" w:rsidR="00772EBE" w:rsidRPr="008505C0" w:rsidRDefault="004C7223" w:rsidP="00733B36">
      <w:pPr>
        <w:pStyle w:val="DraCorstandard"/>
      </w:pPr>
      <w:r w:rsidRPr="008505C0">
        <w:t xml:space="preserve"> Super indigni colla mariti,</w:t>
      </w:r>
    </w:p>
    <w:p w14:paraId="7580F452" w14:textId="77777777" w:rsidR="00772EBE" w:rsidRPr="008505C0" w:rsidRDefault="004C7223" w:rsidP="00733B36">
      <w:pPr>
        <w:pStyle w:val="DraCorstandard"/>
      </w:pPr>
      <w:r w:rsidRPr="008505C0">
        <w:lastRenderedPageBreak/>
        <w:t xml:space="preserve"> Et defixis obruta curis</w:t>
      </w:r>
    </w:p>
    <w:p w14:paraId="2D622448" w14:textId="1313B12E" w:rsidR="00772EBE" w:rsidRPr="008505C0" w:rsidRDefault="004C7223" w:rsidP="00733B36">
      <w:pPr>
        <w:pStyle w:val="DraCorstandard"/>
      </w:pPr>
      <w:r w:rsidRPr="008505C0">
        <w:t xml:space="preserve"> Vix semiânimes abstulit vlnas.</w:t>
      </w:r>
    </w:p>
    <w:p w14:paraId="75ACE09B" w14:textId="6A93F623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(685)</w:t>
      </w:r>
      <w:r w:rsidR="008065C1" w:rsidRPr="008505C0">
        <w:t xml:space="preserve"> </w:t>
      </w:r>
      <w:r w:rsidRPr="008505C0">
        <w:t>Stabant teneri ponè puelli,</w:t>
      </w:r>
    </w:p>
    <w:p w14:paraId="6E066022" w14:textId="77777777" w:rsidR="00772EBE" w:rsidRPr="008505C0" w:rsidRDefault="004C7223" w:rsidP="00733B36">
      <w:pPr>
        <w:pStyle w:val="DraCorstandard"/>
      </w:pPr>
      <w:r w:rsidRPr="008505C0">
        <w:t xml:space="preserve"> Omnis Soboles regia, longâ</w:t>
      </w:r>
    </w:p>
    <w:p w14:paraId="5FCA0EBE" w14:textId="77777777" w:rsidR="00772EBE" w:rsidRPr="008505C0" w:rsidRDefault="004C7223" w:rsidP="00733B36">
      <w:pPr>
        <w:pStyle w:val="DraCorstandard"/>
      </w:pPr>
      <w:r w:rsidRPr="008505C0">
        <w:t xml:space="preserve"> Compede nexi, caelumque oculis</w:t>
      </w:r>
    </w:p>
    <w:p w14:paraId="2D3AF90C" w14:textId="77777777" w:rsidR="00772EBE" w:rsidRPr="008505C0" w:rsidRDefault="004C7223" w:rsidP="00733B36">
      <w:pPr>
        <w:pStyle w:val="DraCorstandard"/>
      </w:pPr>
      <w:r w:rsidRPr="008505C0">
        <w:t xml:space="preserve"> (Nam dura manus vinclâ terebant)</w:t>
      </w:r>
    </w:p>
    <w:p w14:paraId="6669CCFD" w14:textId="1E8346AC" w:rsidR="00772EBE" w:rsidRPr="008505C0" w:rsidRDefault="004C7223" w:rsidP="00733B36">
      <w:pPr>
        <w:pStyle w:val="DraCorstandard"/>
      </w:pPr>
      <w:r w:rsidRPr="008505C0">
        <w:t xml:space="preserve"> Suspectantes murmure aperto</w:t>
      </w:r>
    </w:p>
    <w:p w14:paraId="31BF78AA" w14:textId="1A9257C3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(690)</w:t>
      </w:r>
      <w:r w:rsidR="008065C1" w:rsidRPr="008505C0">
        <w:t xml:space="preserve"> </w:t>
      </w:r>
      <w:r w:rsidRPr="008505C0">
        <w:t>Flebant miseri fata Parentis,</w:t>
      </w:r>
    </w:p>
    <w:p w14:paraId="3510E00B" w14:textId="77777777" w:rsidR="00772EBE" w:rsidRPr="008505C0" w:rsidRDefault="004C7223" w:rsidP="00733B36">
      <w:pPr>
        <w:pStyle w:val="DraCorstandard"/>
      </w:pPr>
      <w:r w:rsidRPr="008505C0">
        <w:t xml:space="preserve"> Et nunc lacero matris gremio</w:t>
      </w:r>
    </w:p>
    <w:p w14:paraId="75EA8029" w14:textId="77777777" w:rsidR="00772EBE" w:rsidRPr="008505C0" w:rsidRDefault="004C7223" w:rsidP="00733B36">
      <w:pPr>
        <w:pStyle w:val="DraCorstandard"/>
      </w:pPr>
      <w:r w:rsidRPr="008505C0">
        <w:t xml:space="preserve"> Mergere vultus, nunc ad manicas</w:t>
      </w:r>
    </w:p>
    <w:p w14:paraId="40EE6A4D" w14:textId="77777777" w:rsidR="00772EBE" w:rsidRPr="008505C0" w:rsidRDefault="004C7223" w:rsidP="00733B36">
      <w:pPr>
        <w:pStyle w:val="DraCorstandard"/>
      </w:pPr>
      <w:r w:rsidRPr="008505C0">
        <w:t xml:space="preserve"> Ire paternas, atque implicitam</w:t>
      </w:r>
    </w:p>
    <w:p w14:paraId="0FDE127F" w14:textId="2BFA6B2D" w:rsidR="00772EBE" w:rsidRPr="008505C0" w:rsidRDefault="004C7223" w:rsidP="00733B36">
      <w:pPr>
        <w:pStyle w:val="DraCorstandard"/>
      </w:pPr>
      <w:r w:rsidRPr="008505C0">
        <w:t xml:space="preserve"> Dente innocuo rodere restim,</w:t>
      </w:r>
    </w:p>
    <w:p w14:paraId="1EE7396C" w14:textId="03E44FF0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(695)</w:t>
      </w:r>
      <w:r w:rsidR="008065C1" w:rsidRPr="008505C0">
        <w:t xml:space="preserve"> </w:t>
      </w:r>
      <w:r w:rsidRPr="008505C0">
        <w:t>Si forte manus libera nodo</w:t>
      </w:r>
    </w:p>
    <w:p w14:paraId="59D9D462" w14:textId="77777777" w:rsidR="00772EBE" w:rsidRPr="008505C0" w:rsidRDefault="004C7223" w:rsidP="00733B36">
      <w:pPr>
        <w:pStyle w:val="DraCorstandard"/>
      </w:pPr>
      <w:r w:rsidRPr="008505C0">
        <w:t xml:space="preserve"> Circumfusum verteret agmen</w:t>
      </w:r>
    </w:p>
    <w:p w14:paraId="1074377E" w14:textId="77777777" w:rsidR="00772EBE" w:rsidRPr="008505C0" w:rsidRDefault="004C7223" w:rsidP="00733B36">
      <w:pPr>
        <w:pStyle w:val="DraCorstandard"/>
      </w:pPr>
      <w:r w:rsidRPr="008505C0">
        <w:t xml:space="preserve"> Atque vltrices spargeret iras;</w:t>
      </w:r>
    </w:p>
    <w:p w14:paraId="6D832125" w14:textId="77777777" w:rsidR="00772EBE" w:rsidRPr="008505C0" w:rsidRDefault="004C7223" w:rsidP="00733B36">
      <w:pPr>
        <w:pStyle w:val="DraCorstandard"/>
      </w:pPr>
      <w:r w:rsidRPr="008505C0">
        <w:t xml:space="preserve"> Hei quid facitis? nulli tutum est</w:t>
      </w:r>
    </w:p>
    <w:p w14:paraId="53208475" w14:textId="77777777" w:rsidR="003705F9" w:rsidRDefault="004C7223" w:rsidP="00733B36">
      <w:pPr>
        <w:pStyle w:val="DraCorstandard"/>
      </w:pPr>
      <w:r w:rsidRPr="008505C0">
        <w:t xml:space="preserve"> Pugnare Deo, nihil inuito</w:t>
      </w:r>
    </w:p>
    <w:p w14:paraId="564792B5" w14:textId="73F9D9AC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[E]</w:t>
      </w:r>
    </w:p>
    <w:p w14:paraId="12D3FE80" w14:textId="77777777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[26]</w:t>
      </w:r>
    </w:p>
    <w:p w14:paraId="11977FAD" w14:textId="40213166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(700)</w:t>
      </w:r>
      <w:r w:rsidR="008065C1" w:rsidRPr="008505C0">
        <w:t xml:space="preserve"> </w:t>
      </w:r>
      <w:r w:rsidRPr="008505C0">
        <w:t>Fidere caelo sors nostra iubet</w:t>
      </w:r>
    </w:p>
    <w:p w14:paraId="117E6893" w14:textId="77777777" w:rsidR="00772EBE" w:rsidRPr="008505C0" w:rsidRDefault="004C7223" w:rsidP="00733B36">
      <w:pPr>
        <w:pStyle w:val="DraCorstandard"/>
      </w:pPr>
      <w:r w:rsidRPr="008505C0">
        <w:t xml:space="preserve"> Longùm aeternae dedita noxae:</w:t>
      </w:r>
    </w:p>
    <w:p w14:paraId="64194C5A" w14:textId="77777777" w:rsidR="00772EBE" w:rsidRPr="008505C0" w:rsidRDefault="004C7223" w:rsidP="00733B36">
      <w:pPr>
        <w:pStyle w:val="DraCorstandard"/>
      </w:pPr>
      <w:r w:rsidRPr="008505C0">
        <w:t xml:space="preserve"> Quicumque Deo mouerit iras,</w:t>
      </w:r>
    </w:p>
    <w:p w14:paraId="39C2C946" w14:textId="77777777" w:rsidR="00772EBE" w:rsidRPr="008505C0" w:rsidRDefault="004C7223" w:rsidP="00733B36">
      <w:pPr>
        <w:pStyle w:val="DraCorstandard"/>
      </w:pPr>
      <w:r w:rsidRPr="008505C0">
        <w:t xml:space="preserve"> Si nulla reum cura momordit,</w:t>
      </w:r>
    </w:p>
    <w:p w14:paraId="662C3C23" w14:textId="3B800814" w:rsidR="00772EBE" w:rsidRPr="008505C0" w:rsidRDefault="004C7223" w:rsidP="00733B36">
      <w:pPr>
        <w:pStyle w:val="DraCorstandard"/>
      </w:pPr>
      <w:r w:rsidRPr="008505C0">
        <w:t xml:space="preserve"> Sentiet auidum fulmen ad aures,</w:t>
      </w:r>
    </w:p>
    <w:p w14:paraId="2F619176" w14:textId="0BFAB281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(705)</w:t>
      </w:r>
      <w:r w:rsidR="008065C1" w:rsidRPr="008505C0">
        <w:t xml:space="preserve"> </w:t>
      </w:r>
      <w:r w:rsidRPr="008505C0">
        <w:t>Et fulgureas ire sagittas</w:t>
      </w:r>
    </w:p>
    <w:p w14:paraId="2D74C51D" w14:textId="77777777" w:rsidR="00772EBE" w:rsidRPr="008505C0" w:rsidRDefault="004C7223" w:rsidP="00733B36">
      <w:pPr>
        <w:pStyle w:val="DraCorstandard"/>
      </w:pPr>
      <w:r w:rsidRPr="008505C0">
        <w:t xml:space="preserve"> Grauido circum tempora pulsu:</w:t>
      </w:r>
    </w:p>
    <w:p w14:paraId="68CBE2DA" w14:textId="77777777" w:rsidR="00772EBE" w:rsidRPr="008505C0" w:rsidRDefault="004C7223" w:rsidP="00733B36">
      <w:pPr>
        <w:pStyle w:val="DraCorstandard"/>
      </w:pPr>
      <w:r w:rsidRPr="008505C0">
        <w:lastRenderedPageBreak/>
        <w:t xml:space="preserve"> Nullum est superis impune scelus:</w:t>
      </w:r>
    </w:p>
    <w:p w14:paraId="4ADB8DC8" w14:textId="77777777" w:rsidR="00772EBE" w:rsidRPr="008505C0" w:rsidRDefault="004C7223" w:rsidP="00733B36">
      <w:pPr>
        <w:pStyle w:val="DraCorstandard"/>
      </w:pPr>
      <w:r w:rsidRPr="008505C0">
        <w:t xml:space="preserve"> Quâ te merges cumque latebrâ</w:t>
      </w:r>
    </w:p>
    <w:p w14:paraId="368A71CE" w14:textId="3166ABDA" w:rsidR="00772EBE" w:rsidRPr="008505C0" w:rsidRDefault="004C7223" w:rsidP="00733B36">
      <w:pPr>
        <w:pStyle w:val="DraCorstandard"/>
      </w:pPr>
      <w:r w:rsidRPr="008505C0">
        <w:t xml:space="preserve"> Dira inueniet dextera sontem.</w:t>
      </w:r>
    </w:p>
    <w:p w14:paraId="49AAFC74" w14:textId="034BF859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(710)</w:t>
      </w:r>
      <w:r w:rsidR="008065C1" w:rsidRPr="008505C0">
        <w:t xml:space="preserve"> </w:t>
      </w:r>
      <w:r w:rsidRPr="008505C0">
        <w:t>Ergóne putres semper nebulas,</w:t>
      </w:r>
    </w:p>
    <w:p w14:paraId="2EEEEC21" w14:textId="77777777" w:rsidR="00772EBE" w:rsidRPr="008505C0" w:rsidRDefault="004C7223" w:rsidP="00733B36">
      <w:pPr>
        <w:pStyle w:val="DraCorstandard"/>
      </w:pPr>
      <w:r w:rsidRPr="008505C0">
        <w:t xml:space="preserve"> Semper volucres vsta fauillas</w:t>
      </w:r>
    </w:p>
    <w:p w14:paraId="589B6DB0" w14:textId="77777777" w:rsidR="00772EBE" w:rsidRPr="008505C0" w:rsidRDefault="004C7223" w:rsidP="00733B36">
      <w:pPr>
        <w:pStyle w:val="DraCorstandard"/>
      </w:pPr>
      <w:r w:rsidRPr="008505C0">
        <w:t xml:space="preserve"> Terra videbit, quae melle scatens</w:t>
      </w:r>
    </w:p>
    <w:p w14:paraId="6AFD37B7" w14:textId="77777777" w:rsidR="00772EBE" w:rsidRPr="008505C0" w:rsidRDefault="004C7223" w:rsidP="00733B36">
      <w:pPr>
        <w:pStyle w:val="DraCorstandard"/>
      </w:pPr>
      <w:r w:rsidRPr="008505C0">
        <w:t xml:space="preserve"> Et lacte mero rorida fluxit?</w:t>
      </w:r>
    </w:p>
    <w:p w14:paraId="4FF17B48" w14:textId="261E144B" w:rsidR="00772EBE" w:rsidRPr="008505C0" w:rsidRDefault="004C7223" w:rsidP="00733B36">
      <w:pPr>
        <w:pStyle w:val="DraCorstandard"/>
      </w:pPr>
      <w:r w:rsidRPr="008505C0">
        <w:t xml:space="preserve"> Quis tam durus miles in armis,</w:t>
      </w:r>
    </w:p>
    <w:p w14:paraId="0A91436D" w14:textId="071F0395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(715)</w:t>
      </w:r>
      <w:r w:rsidR="008065C1" w:rsidRPr="008505C0">
        <w:t xml:space="preserve"> </w:t>
      </w:r>
      <w:r w:rsidRPr="008505C0">
        <w:t>Aut qui Assyrium bibit Euphraten,</w:t>
      </w:r>
    </w:p>
    <w:p w14:paraId="690532BC" w14:textId="77777777" w:rsidR="00772EBE" w:rsidRPr="008505C0" w:rsidRDefault="004C7223" w:rsidP="00733B36">
      <w:pPr>
        <w:pStyle w:val="DraCorstandard"/>
      </w:pPr>
      <w:r w:rsidRPr="008505C0">
        <w:t xml:space="preserve"> Et vicinos despicit amnes,</w:t>
      </w:r>
    </w:p>
    <w:p w14:paraId="333AF41A" w14:textId="77777777" w:rsidR="00772EBE" w:rsidRPr="008505C0" w:rsidRDefault="004C7223" w:rsidP="00733B36">
      <w:pPr>
        <w:pStyle w:val="DraCorstandard"/>
      </w:pPr>
      <w:r w:rsidRPr="008505C0">
        <w:t xml:space="preserve"> Cum ter centum scanderit arces,</w:t>
      </w:r>
    </w:p>
    <w:p w14:paraId="18ED9D48" w14:textId="77777777" w:rsidR="00772EBE" w:rsidRPr="008505C0" w:rsidRDefault="004C7223" w:rsidP="00733B36">
      <w:pPr>
        <w:pStyle w:val="DraCorstandard"/>
      </w:pPr>
      <w:r w:rsidRPr="008505C0">
        <w:t xml:space="preserve"> Aut cui dulces Farfarus ingens</w:t>
      </w:r>
    </w:p>
    <w:p w14:paraId="548B2BE6" w14:textId="742DB7B5" w:rsidR="00772EBE" w:rsidRPr="008505C0" w:rsidRDefault="004C7223" w:rsidP="00733B36">
      <w:pPr>
        <w:pStyle w:val="DraCorstandard"/>
      </w:pPr>
      <w:r w:rsidRPr="008505C0">
        <w:t xml:space="preserve"> Miscuit vndas, aut qui rapidum</w:t>
      </w:r>
    </w:p>
    <w:p w14:paraId="38E0D84E" w14:textId="63C58E7D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(720)</w:t>
      </w:r>
      <w:r w:rsidR="008065C1" w:rsidRPr="008505C0">
        <w:t xml:space="preserve"> </w:t>
      </w:r>
      <w:r w:rsidRPr="008505C0">
        <w:t>Videt attonitus feruere Tygrin,</w:t>
      </w:r>
    </w:p>
    <w:p w14:paraId="3A90A3E6" w14:textId="77777777" w:rsidR="00772EBE" w:rsidRPr="008505C0" w:rsidRDefault="004C7223" w:rsidP="00733B36">
      <w:pPr>
        <w:pStyle w:val="DraCorstandard"/>
      </w:pPr>
      <w:r w:rsidRPr="008505C0">
        <w:t xml:space="preserve"> Quis tam rigidi ferreus animi,</w:t>
      </w:r>
    </w:p>
    <w:p w14:paraId="71E3643E" w14:textId="77777777" w:rsidR="00772EBE" w:rsidRPr="008505C0" w:rsidRDefault="004C7223" w:rsidP="00733B36">
      <w:pPr>
        <w:pStyle w:val="DraCorstandard"/>
      </w:pPr>
      <w:r w:rsidRPr="008505C0">
        <w:t xml:space="preserve"> Quamvis scopulos pectore gestet,</w:t>
      </w:r>
    </w:p>
    <w:p w14:paraId="0FFC8087" w14:textId="77777777" w:rsidR="00772EBE" w:rsidRPr="008505C0" w:rsidRDefault="004C7223" w:rsidP="00733B36">
      <w:pPr>
        <w:pStyle w:val="DraCorstandard"/>
      </w:pPr>
      <w:r w:rsidRPr="008505C0">
        <w:t xml:space="preserve"> Qui nostra videns funera siccos</w:t>
      </w:r>
    </w:p>
    <w:p w14:paraId="6C1470DE" w14:textId="3A0C96A8" w:rsidR="00772EBE" w:rsidRPr="008505C0" w:rsidRDefault="004C7223" w:rsidP="00733B36">
      <w:pPr>
        <w:pStyle w:val="DraCorstandard"/>
      </w:pPr>
      <w:r w:rsidRPr="008505C0">
        <w:t xml:space="preserve"> Duret ocellos, &amp; non lacrumis</w:t>
      </w:r>
    </w:p>
    <w:p w14:paraId="39E1B65B" w14:textId="4821621A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(725)</w:t>
      </w:r>
      <w:r w:rsidR="008065C1" w:rsidRPr="008505C0">
        <w:t xml:space="preserve"> </w:t>
      </w:r>
      <w:r w:rsidRPr="008505C0">
        <w:t>Temperet iram?</w:t>
      </w:r>
    </w:p>
    <w:p w14:paraId="39716C66" w14:textId="77777777" w:rsidR="00772EBE" w:rsidRPr="008505C0" w:rsidRDefault="004C7223" w:rsidP="00733B36">
      <w:pPr>
        <w:pStyle w:val="DraCorstandard"/>
      </w:pPr>
      <w:r w:rsidRPr="008505C0">
        <w:t xml:space="preserve"> Foelix Sodomé, licet irato</w:t>
      </w:r>
    </w:p>
    <w:p w14:paraId="479D9580" w14:textId="77777777" w:rsidR="00772EBE" w:rsidRPr="008505C0" w:rsidRDefault="004C7223" w:rsidP="00733B36">
      <w:pPr>
        <w:pStyle w:val="DraCorstandard"/>
      </w:pPr>
      <w:r w:rsidRPr="008505C0">
        <w:t xml:space="preserve"> Percussa Deo ventilet atram</w:t>
      </w:r>
    </w:p>
    <w:p w14:paraId="762F7BEB" w14:textId="77777777" w:rsidR="00772EBE" w:rsidRPr="008505C0" w:rsidRDefault="004C7223" w:rsidP="00733B36">
      <w:pPr>
        <w:pStyle w:val="DraCorstandard"/>
      </w:pPr>
      <w:r w:rsidRPr="008505C0">
        <w:t xml:space="preserve"> Vsque mephitim, foelix iterum,</w:t>
      </w:r>
    </w:p>
    <w:p w14:paraId="746557CD" w14:textId="4C305B68" w:rsidR="00772EBE" w:rsidRPr="008505C0" w:rsidRDefault="004C7223" w:rsidP="00733B36">
      <w:pPr>
        <w:pStyle w:val="DraCorstandard"/>
      </w:pPr>
      <w:r w:rsidRPr="008505C0">
        <w:t xml:space="preserve"> Quae cuncta breui vidit in ictu</w:t>
      </w:r>
    </w:p>
    <w:p w14:paraId="1230E789" w14:textId="52FA2CF9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(730)</w:t>
      </w:r>
      <w:r w:rsidR="008065C1" w:rsidRPr="008505C0">
        <w:t xml:space="preserve"> </w:t>
      </w:r>
      <w:r w:rsidRPr="008505C0">
        <w:t>Hiscere hiulcas mersa sub vmbras,</w:t>
      </w:r>
    </w:p>
    <w:p w14:paraId="69D738AF" w14:textId="6EE63FF7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[27]</w:t>
      </w:r>
    </w:p>
    <w:p w14:paraId="223F8086" w14:textId="77777777" w:rsidR="00772EBE" w:rsidRPr="008505C0" w:rsidRDefault="004C7223" w:rsidP="00733B36">
      <w:pPr>
        <w:pStyle w:val="DraCorstandard"/>
      </w:pPr>
      <w:r w:rsidRPr="008505C0">
        <w:t>Nunquam Assyrias visura aquilas,</w:t>
      </w:r>
    </w:p>
    <w:p w14:paraId="1CE3CBB8" w14:textId="77777777" w:rsidR="00772EBE" w:rsidRPr="008505C0" w:rsidRDefault="004C7223" w:rsidP="00733B36">
      <w:pPr>
        <w:pStyle w:val="DraCorstandard"/>
      </w:pPr>
      <w:r w:rsidRPr="008505C0">
        <w:lastRenderedPageBreak/>
        <w:t>Non flammiuomos victa dracones,</w:t>
      </w:r>
    </w:p>
    <w:p w14:paraId="441169E0" w14:textId="77777777" w:rsidR="00772EBE" w:rsidRPr="008505C0" w:rsidRDefault="004C7223" w:rsidP="00733B36">
      <w:pPr>
        <w:pStyle w:val="DraCorstandard"/>
      </w:pPr>
      <w:r w:rsidRPr="008505C0">
        <w:t>Non indomitos obruta Medos;</w:t>
      </w:r>
    </w:p>
    <w:p w14:paraId="0118AA43" w14:textId="77777777" w:rsidR="00772EBE" w:rsidRPr="008505C0" w:rsidRDefault="004C7223" w:rsidP="00733B36">
      <w:pPr>
        <w:pStyle w:val="DraCorstandard"/>
      </w:pPr>
      <w:r w:rsidRPr="008505C0">
        <w:t>Nos mala nimium lenta fatigant,</w:t>
      </w:r>
    </w:p>
    <w:p w14:paraId="3931540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(735)</w:t>
      </w:r>
      <w:r w:rsidRPr="008505C0">
        <w:t xml:space="preserve"> Et iam infensi laeua Tonantis</w:t>
      </w:r>
    </w:p>
    <w:p w14:paraId="1D6EA9C8" w14:textId="77777777" w:rsidR="00772EBE" w:rsidRPr="008505C0" w:rsidRDefault="004C7223" w:rsidP="00733B36">
      <w:pPr>
        <w:pStyle w:val="DraCorstandard"/>
      </w:pPr>
      <w:r w:rsidRPr="008505C0">
        <w:t>Librat miseris immane malum,</w:t>
      </w:r>
    </w:p>
    <w:p w14:paraId="393FE34B" w14:textId="77777777" w:rsidR="00772EBE" w:rsidRPr="008505C0" w:rsidRDefault="004C7223" w:rsidP="00733B36">
      <w:pPr>
        <w:pStyle w:val="DraCorstandard"/>
      </w:pPr>
      <w:r w:rsidRPr="008505C0">
        <w:t>Funera, caedes, atque exulium</w:t>
      </w:r>
    </w:p>
    <w:p w14:paraId="01177260" w14:textId="77777777" w:rsidR="00772EBE" w:rsidRPr="008505C0" w:rsidRDefault="004C7223" w:rsidP="00733B36">
      <w:pPr>
        <w:pStyle w:val="DraCorstandard"/>
      </w:pPr>
      <w:r w:rsidRPr="008505C0">
        <w:t>Foedius istis, cogi ad statuas,</w:t>
      </w:r>
    </w:p>
    <w:p w14:paraId="3149540F" w14:textId="77777777" w:rsidR="00772EBE" w:rsidRPr="008505C0" w:rsidRDefault="004C7223" w:rsidP="00733B36">
      <w:pPr>
        <w:pStyle w:val="DraCorstandard"/>
      </w:pPr>
      <w:r w:rsidRPr="008505C0">
        <w:t>Degere mediâ Babylone vagos</w:t>
      </w:r>
    </w:p>
    <w:p w14:paraId="2EF7F085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(740)</w:t>
      </w:r>
      <w:r w:rsidRPr="008505C0">
        <w:t xml:space="preserve"> Et peregrinae margine ripae</w:t>
      </w:r>
    </w:p>
    <w:p w14:paraId="51449FAB" w14:textId="77777777" w:rsidR="00772EBE" w:rsidRPr="008505C0" w:rsidRDefault="004C7223" w:rsidP="00733B36">
      <w:pPr>
        <w:pStyle w:val="DraCorstandard"/>
      </w:pPr>
      <w:r w:rsidRPr="008505C0">
        <w:t>Desperatum plangere carmen</w:t>
      </w:r>
    </w:p>
    <w:p w14:paraId="46D001C4" w14:textId="77777777" w:rsidR="00772EBE" w:rsidRPr="008505C0" w:rsidRDefault="004C7223" w:rsidP="00733B36">
      <w:pPr>
        <w:pStyle w:val="DraCorstandard"/>
      </w:pPr>
      <w:r w:rsidRPr="008505C0">
        <w:t>Damnum nobis flebile restat.</w:t>
      </w:r>
    </w:p>
    <w:p w14:paraId="247651DD" w14:textId="77777777" w:rsidR="00772EBE" w:rsidRPr="008505C0" w:rsidRDefault="004C7223" w:rsidP="00733B36">
      <w:pPr>
        <w:pStyle w:val="DraCorstandard"/>
      </w:pPr>
      <w:r w:rsidRPr="008505C0">
        <w:t>Et nunc Solymé dilecta vale</w:t>
      </w:r>
    </w:p>
    <w:p w14:paraId="33DD759D" w14:textId="77777777" w:rsidR="00772EBE" w:rsidRPr="008505C0" w:rsidRDefault="004C7223" w:rsidP="00733B36">
      <w:pPr>
        <w:pStyle w:val="DraCorstandard"/>
      </w:pPr>
      <w:r w:rsidRPr="008505C0">
        <w:t>Et vos cineres, busta meorum,</w:t>
      </w:r>
    </w:p>
    <w:p w14:paraId="5EDBF795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(745)</w:t>
      </w:r>
      <w:r w:rsidRPr="008505C0">
        <w:t xml:space="preserve"> Sculpto tumuli marmore laeues,</w:t>
      </w:r>
    </w:p>
    <w:p w14:paraId="5BD0A012" w14:textId="77777777" w:rsidR="00772EBE" w:rsidRPr="008505C0" w:rsidRDefault="004C7223" w:rsidP="00733B36">
      <w:pPr>
        <w:pStyle w:val="DraCorstandard"/>
      </w:pPr>
      <w:r w:rsidRPr="008505C0">
        <w:t>Quos sibi statuit monte sub isto</w:t>
      </w:r>
    </w:p>
    <w:p w14:paraId="3D6B0068" w14:textId="77777777" w:rsidR="00772EBE" w:rsidRPr="008505C0" w:rsidRDefault="004C7223" w:rsidP="00733B36">
      <w:pPr>
        <w:pStyle w:val="DraCorstandard"/>
      </w:pPr>
      <w:r w:rsidRPr="008505C0">
        <w:t>Aut magnorum gloria Regum,</w:t>
      </w:r>
    </w:p>
    <w:p w14:paraId="66AAE4C6" w14:textId="77777777" w:rsidR="00772EBE" w:rsidRPr="008505C0" w:rsidRDefault="004C7223" w:rsidP="00733B36">
      <w:pPr>
        <w:pStyle w:val="DraCorstandard"/>
      </w:pPr>
      <w:r w:rsidRPr="008505C0">
        <w:t>Aut Diuorum cura Parentum,</w:t>
      </w:r>
    </w:p>
    <w:p w14:paraId="2FA74087" w14:textId="77777777" w:rsidR="00772EBE" w:rsidRPr="008505C0" w:rsidRDefault="004C7223" w:rsidP="00733B36">
      <w:pPr>
        <w:pStyle w:val="DraCorstandard"/>
      </w:pPr>
      <w:r w:rsidRPr="008505C0">
        <w:t>Queîs fatidico Spiritus aestro</w:t>
      </w:r>
    </w:p>
    <w:p w14:paraId="01E4C8F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(750)</w:t>
      </w:r>
      <w:r w:rsidRPr="008505C0">
        <w:t xml:space="preserve"> Non ignaros imbuit animos,</w:t>
      </w:r>
    </w:p>
    <w:p w14:paraId="19D112C4" w14:textId="77777777" w:rsidR="00772EBE" w:rsidRPr="008505C0" w:rsidRDefault="004C7223" w:rsidP="00733B36">
      <w:pPr>
        <w:pStyle w:val="DraCorstandard"/>
      </w:pPr>
      <w:r w:rsidRPr="008505C0">
        <w:t>Et dixerunt affore tempus,</w:t>
      </w:r>
    </w:p>
    <w:p w14:paraId="47331DDF" w14:textId="77777777" w:rsidR="00772EBE" w:rsidRPr="008505C0" w:rsidRDefault="004C7223" w:rsidP="00733B36">
      <w:pPr>
        <w:pStyle w:val="DraCorstandard"/>
      </w:pPr>
      <w:r w:rsidRPr="008505C0">
        <w:t>Quando ruderibus surget ab istis</w:t>
      </w:r>
    </w:p>
    <w:p w14:paraId="20C148CF" w14:textId="77777777" w:rsidR="00772EBE" w:rsidRPr="008505C0" w:rsidRDefault="004C7223" w:rsidP="00733B36">
      <w:pPr>
        <w:pStyle w:val="DraCorstandard"/>
      </w:pPr>
      <w:r w:rsidRPr="008505C0">
        <w:t>Stirpis Iësse nobile germen,</w:t>
      </w:r>
    </w:p>
    <w:p w14:paraId="1A0E3557" w14:textId="77777777" w:rsidR="00772EBE" w:rsidRPr="008505C0" w:rsidRDefault="004C7223" w:rsidP="00733B36">
      <w:pPr>
        <w:pStyle w:val="DraCorstandard"/>
      </w:pPr>
      <w:r w:rsidRPr="008505C0">
        <w:t>Virginis alui florida proles,</w:t>
      </w:r>
    </w:p>
    <w:p w14:paraId="44D4056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(755)</w:t>
      </w:r>
      <w:r w:rsidRPr="008505C0">
        <w:t xml:space="preserve"> Dux ignaro catus in populo,</w:t>
      </w:r>
    </w:p>
    <w:p w14:paraId="4CC78F86" w14:textId="77777777" w:rsidR="00772EBE" w:rsidRPr="008505C0" w:rsidRDefault="004C7223" w:rsidP="00733B36">
      <w:pPr>
        <w:pStyle w:val="DraCorstandard"/>
      </w:pPr>
      <w:r w:rsidRPr="008505C0">
        <w:t>Qui nos solidâ cum pace tuens</w:t>
      </w:r>
    </w:p>
    <w:p w14:paraId="25AAF424" w14:textId="77777777" w:rsidR="00772EBE" w:rsidRPr="008505C0" w:rsidRDefault="004C7223" w:rsidP="00733B36">
      <w:pPr>
        <w:pStyle w:val="DraCorstandard"/>
      </w:pPr>
      <w:r w:rsidRPr="008505C0">
        <w:t>Sceptrum antiqui firmet lüdae,</w:t>
      </w:r>
    </w:p>
    <w:p w14:paraId="76E176E6" w14:textId="77777777" w:rsidR="00772EBE" w:rsidRPr="008505C0" w:rsidRDefault="004C7223" w:rsidP="00733B36">
      <w:pPr>
        <w:pStyle w:val="DraCorstandard"/>
      </w:pPr>
      <w:r w:rsidRPr="008505C0">
        <w:lastRenderedPageBreak/>
        <w:t>Longeque Atauos nomine claro</w:t>
      </w:r>
    </w:p>
    <w:p w14:paraId="5C94A0E1" w14:textId="77777777" w:rsidR="00772EBE" w:rsidRPr="008505C0" w:rsidRDefault="004C7223" w:rsidP="00733B36">
      <w:pPr>
        <w:pStyle w:val="DraCorstandard"/>
      </w:pPr>
      <w:r w:rsidRPr="008505C0">
        <w:t>Et superabit fortibus ausis,</w:t>
      </w:r>
    </w:p>
    <w:p w14:paraId="31F1CF15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(760)</w:t>
      </w:r>
      <w:r w:rsidRPr="008505C0">
        <w:t xml:space="preserve"> Ille â Superis lapsus ad imos</w:t>
      </w:r>
    </w:p>
    <w:p w14:paraId="715F1111" w14:textId="77777777" w:rsidR="003705F9" w:rsidRDefault="004C7223" w:rsidP="00733B36">
      <w:pPr>
        <w:pStyle w:val="DraCorstandard"/>
      </w:pPr>
      <w:r w:rsidRPr="008505C0">
        <w:t>Terrae saturos inseret astris,</w:t>
      </w:r>
    </w:p>
    <w:p w14:paraId="00A676A8" w14:textId="3C6E5FD4" w:rsidR="00726C03" w:rsidRPr="003705F9" w:rsidRDefault="004C7223" w:rsidP="00733B36">
      <w:pPr>
        <w:pStyle w:val="DraCorstandard"/>
        <w:rPr>
          <w:rStyle w:val="DraCorpagebeginning"/>
        </w:rPr>
      </w:pPr>
      <w:r w:rsidRPr="003705F9">
        <w:rPr>
          <w:rStyle w:val="DraCorpagebeginning"/>
        </w:rPr>
        <w:t>[E ij]</w:t>
      </w:r>
    </w:p>
    <w:p w14:paraId="325B3201" w14:textId="77777777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[28]</w:t>
      </w:r>
    </w:p>
    <w:p w14:paraId="24229DE1" w14:textId="77777777" w:rsidR="00772EBE" w:rsidRPr="008505C0" w:rsidRDefault="004C7223" w:rsidP="00733B36">
      <w:pPr>
        <w:pStyle w:val="DraCorstandard"/>
      </w:pPr>
      <w:r w:rsidRPr="008505C0">
        <w:t>Atque empyreâ sede locabit</w:t>
      </w:r>
    </w:p>
    <w:p w14:paraId="706B8C49" w14:textId="671EBD33" w:rsidR="00772EBE" w:rsidRPr="008505C0" w:rsidRDefault="004C7223" w:rsidP="00733B36">
      <w:pPr>
        <w:pStyle w:val="DraCorstandard"/>
      </w:pPr>
      <w:r w:rsidRPr="008505C0">
        <w:t xml:space="preserve"> Virtute nouâ vectus ad aethram</w:t>
      </w:r>
    </w:p>
    <w:p w14:paraId="1D9A93E0" w14:textId="231ED203" w:rsidR="00772EBE" w:rsidRPr="008505C0" w:rsidRDefault="004C7223" w:rsidP="00733B36">
      <w:pPr>
        <w:pStyle w:val="DraCorstandard"/>
      </w:pPr>
      <w:r w:rsidRPr="008505C0">
        <w:t xml:space="preserve"> Ergóne putas caelo veniet,</w:t>
      </w:r>
    </w:p>
    <w:p w14:paraId="296CD29B" w14:textId="1E58C20C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(765)</w:t>
      </w:r>
      <w:r w:rsidR="008065C1" w:rsidRPr="008505C0">
        <w:t xml:space="preserve"> </w:t>
      </w:r>
      <w:r w:rsidRPr="008505C0">
        <w:t>Qui nos istâ compede soluat</w:t>
      </w:r>
    </w:p>
    <w:p w14:paraId="304408D0" w14:textId="77777777" w:rsidR="00772EBE" w:rsidRPr="008505C0" w:rsidRDefault="004C7223" w:rsidP="00733B36">
      <w:pPr>
        <w:pStyle w:val="DraCorstandard"/>
      </w:pPr>
      <w:r w:rsidRPr="008505C0">
        <w:t xml:space="preserve"> Atque aerumnis vendicet istis?</w:t>
      </w:r>
    </w:p>
    <w:p w14:paraId="77DCE122" w14:textId="77777777" w:rsidR="00772EBE" w:rsidRPr="008505C0" w:rsidRDefault="004C7223" w:rsidP="00733B36">
      <w:pPr>
        <w:pStyle w:val="DraCorstandard"/>
      </w:pPr>
      <w:r w:rsidRPr="008505C0">
        <w:t xml:space="preserve"> O passa graues saepè tumultus</w:t>
      </w:r>
    </w:p>
    <w:p w14:paraId="7B9C12CC" w14:textId="77777777" w:rsidR="00772EBE" w:rsidRPr="008505C0" w:rsidRDefault="004C7223" w:rsidP="00733B36">
      <w:pPr>
        <w:pStyle w:val="DraCorstandard"/>
      </w:pPr>
      <w:r w:rsidRPr="008505C0">
        <w:t xml:space="preserve"> Vrbs vasta nimis, serò veniet,</w:t>
      </w:r>
    </w:p>
    <w:p w14:paraId="1452B0F6" w14:textId="72E2A335" w:rsidR="00772EBE" w:rsidRPr="008505C0" w:rsidRDefault="004C7223" w:rsidP="00733B36">
      <w:pPr>
        <w:pStyle w:val="DraCorstandard"/>
      </w:pPr>
      <w:r w:rsidRPr="008505C0">
        <w:t xml:space="preserve"> Si non celeres expedit alas;</w:t>
      </w:r>
    </w:p>
    <w:p w14:paraId="198451E0" w14:textId="3165DF32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(770)</w:t>
      </w:r>
      <w:r w:rsidR="008065C1" w:rsidRPr="008505C0">
        <w:t xml:space="preserve"> </w:t>
      </w:r>
      <w:r w:rsidRPr="008505C0">
        <w:t>O si veniat! Fallor? an acri</w:t>
      </w:r>
    </w:p>
    <w:p w14:paraId="39649C6F" w14:textId="77777777" w:rsidR="00772EBE" w:rsidRPr="008505C0" w:rsidRDefault="004C7223" w:rsidP="00733B36">
      <w:pPr>
        <w:pStyle w:val="DraCorstandard"/>
      </w:pPr>
      <w:r w:rsidRPr="008505C0">
        <w:t xml:space="preserve"> Concussa sono nubila strident</w:t>
      </w:r>
    </w:p>
    <w:p w14:paraId="0D277C26" w14:textId="77777777" w:rsidR="00772EBE" w:rsidRPr="008505C0" w:rsidRDefault="004C7223" w:rsidP="00733B36">
      <w:pPr>
        <w:pStyle w:val="DraCorstandard"/>
      </w:pPr>
      <w:r w:rsidRPr="008505C0">
        <w:t xml:space="preserve"> Et caelorum templa dehiscunt?</w:t>
      </w:r>
    </w:p>
    <w:p w14:paraId="01BC76DC" w14:textId="77777777" w:rsidR="00772EBE" w:rsidRPr="008505C0" w:rsidRDefault="004C7223" w:rsidP="00733B36">
      <w:pPr>
        <w:pStyle w:val="DraCorstandard"/>
      </w:pPr>
      <w:r w:rsidRPr="008505C0">
        <w:t xml:space="preserve"> Fallor, &amp; animi saucia vanos</w:t>
      </w:r>
    </w:p>
    <w:p w14:paraId="499883CA" w14:textId="4248E66B" w:rsidR="00772EBE" w:rsidRPr="008505C0" w:rsidRDefault="004C7223" w:rsidP="00733B36">
      <w:pPr>
        <w:pStyle w:val="DraCorstandard"/>
      </w:pPr>
      <w:r w:rsidRPr="008505C0">
        <w:t xml:space="preserve"> Somnio motus.</w:t>
      </w:r>
    </w:p>
    <w:p w14:paraId="7E51001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(775)</w:t>
      </w:r>
      <w:r w:rsidRPr="008505C0">
        <w:t xml:space="preserve"> Nuncius Properate Famulae, legite praecipitem fugam,</w:t>
      </w:r>
    </w:p>
    <w:p w14:paraId="3784499C" w14:textId="77777777" w:rsidR="00772EBE" w:rsidRPr="008505C0" w:rsidRDefault="004C7223" w:rsidP="00733B36">
      <w:pPr>
        <w:pStyle w:val="DraCorstandard"/>
      </w:pPr>
      <w:r w:rsidRPr="008505C0">
        <w:t>Sic imperatum est, Reblatam Princeps vocat.</w:t>
      </w:r>
    </w:p>
    <w:p w14:paraId="013D01D8" w14:textId="77777777" w:rsidR="00772EBE" w:rsidRPr="008505C0" w:rsidRDefault="004C7223" w:rsidP="00733B36">
      <w:pPr>
        <w:pStyle w:val="DraCorstandard"/>
      </w:pPr>
      <w:r w:rsidRPr="008505C0">
        <w:t>Chorus: Iterum Solymé dilecta vale,</w:t>
      </w:r>
    </w:p>
    <w:p w14:paraId="600A4AC5" w14:textId="77777777" w:rsidR="00772EBE" w:rsidRPr="008505C0" w:rsidRDefault="004C7223" w:rsidP="00733B36">
      <w:pPr>
        <w:pStyle w:val="DraCorstandard"/>
      </w:pPr>
      <w:r w:rsidRPr="008505C0">
        <w:t xml:space="preserve"> Princeps Reblatham vocat, &amp; Reblatham</w:t>
      </w:r>
    </w:p>
    <w:p w14:paraId="233D1B98" w14:textId="24154BD1" w:rsidR="00772EBE" w:rsidRPr="008505C0" w:rsidRDefault="004C7223" w:rsidP="00733B36">
      <w:pPr>
        <w:pStyle w:val="DraCorstandard"/>
      </w:pPr>
      <w:r w:rsidRPr="008505C0">
        <w:t xml:space="preserve"> Ibimus omnes, Solyma in tenebras</w:t>
      </w:r>
    </w:p>
    <w:p w14:paraId="46031A3A" w14:textId="565C6451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(780)</w:t>
      </w:r>
      <w:r w:rsidR="008065C1" w:rsidRPr="008505C0">
        <w:t xml:space="preserve"> </w:t>
      </w:r>
      <w:r w:rsidRPr="008505C0">
        <w:t>Ibit inertes, galeasque leues,</w:t>
      </w:r>
    </w:p>
    <w:p w14:paraId="5C7EE306" w14:textId="77777777" w:rsidR="00772EBE" w:rsidRPr="008505C0" w:rsidRDefault="004C7223" w:rsidP="00733B36">
      <w:pPr>
        <w:pStyle w:val="DraCorstandard"/>
      </w:pPr>
      <w:r w:rsidRPr="008505C0">
        <w:t xml:space="preserve"> Et caesa virûm corpora voluens</w:t>
      </w:r>
    </w:p>
    <w:p w14:paraId="23DF957F" w14:textId="77777777" w:rsidR="003961CA" w:rsidRPr="008505C0" w:rsidRDefault="004C7223" w:rsidP="00733B36">
      <w:pPr>
        <w:pStyle w:val="DraCorstandard"/>
      </w:pPr>
      <w:r w:rsidRPr="008505C0">
        <w:lastRenderedPageBreak/>
        <w:t xml:space="preserve"> Bibet aeternum mersa cruorem.</w:t>
      </w:r>
    </w:p>
    <w:p w14:paraId="2CF348BD" w14:textId="190F6916" w:rsidR="006A7F67" w:rsidRPr="008505C0" w:rsidRDefault="006A7F67" w:rsidP="006A7F67">
      <w:pPr>
        <w:pStyle w:val="DraCoradditions"/>
        <w:rPr>
          <w:lang w:val="la-Latn"/>
        </w:rPr>
      </w:pPr>
      <w:r w:rsidRPr="008505C0">
        <w:rPr>
          <w:lang w:val="la-Latn"/>
        </w:rPr>
        <w:t>/act=</w:t>
      </w:r>
      <w:r w:rsidRPr="008505C0">
        <w:rPr>
          <w:lang w:val="la-Latn"/>
        </w:rPr>
        <w:t>5</w:t>
      </w:r>
      <w:r w:rsidRPr="008505C0">
        <w:rPr>
          <w:lang w:val="la-Latn"/>
        </w:rPr>
        <w:t>, scene=1/</w:t>
      </w:r>
    </w:p>
    <w:p w14:paraId="59096CFE" w14:textId="770C09C4" w:rsidR="00772EBE" w:rsidRPr="008505C0" w:rsidRDefault="004C7223" w:rsidP="006A7F67">
      <w:pPr>
        <w:pStyle w:val="DraCorhead"/>
      </w:pPr>
      <w:r w:rsidRPr="008505C0">
        <w:t>ACTVS 5.</w:t>
      </w:r>
    </w:p>
    <w:p w14:paraId="7D4E2E1E" w14:textId="77777777" w:rsidR="00772EBE" w:rsidRPr="008505C0" w:rsidRDefault="004C7223" w:rsidP="00733B36">
      <w:pPr>
        <w:pStyle w:val="DraCorstandard"/>
        <w:rPr>
          <w:rStyle w:val="DraCorstagedirectionsetc"/>
        </w:rPr>
      </w:pPr>
      <w:r w:rsidRPr="008505C0">
        <w:rPr>
          <w:rStyle w:val="DraCorstagedirectionsetc"/>
        </w:rPr>
        <w:t>SEDECHIAS, NABVCHODONOZOR,</w:t>
      </w:r>
    </w:p>
    <w:p w14:paraId="735F120E" w14:textId="77777777" w:rsidR="00772EBE" w:rsidRPr="008505C0" w:rsidRDefault="004C7223" w:rsidP="00733B36">
      <w:pPr>
        <w:pStyle w:val="DraCorstandard"/>
        <w:rPr>
          <w:rStyle w:val="DraCorstagedirectionsetc"/>
        </w:rPr>
      </w:pPr>
      <w:r w:rsidRPr="008505C0">
        <w:rPr>
          <w:rStyle w:val="DraCorstagedirectionsetc"/>
        </w:rPr>
        <w:t>SATELLITIVM, ET FILII SEDECHIAE.</w:t>
      </w:r>
    </w:p>
    <w:p w14:paraId="5F3C5698" w14:textId="77777777" w:rsidR="00772EBE" w:rsidRPr="008505C0" w:rsidRDefault="004C7223" w:rsidP="00733B36">
      <w:pPr>
        <w:pStyle w:val="DraCorstandard"/>
      </w:pPr>
      <w:r w:rsidRPr="008505C0">
        <w:t>QVICVMQVE sceptro fidit, &amp; vano nimis</w:t>
      </w:r>
    </w:p>
    <w:p w14:paraId="3EDD9BF0" w14:textId="77777777" w:rsidR="00772EBE" w:rsidRPr="008505C0" w:rsidRDefault="004C7223" w:rsidP="00733B36">
      <w:pPr>
        <w:pStyle w:val="DraCorstandard"/>
      </w:pPr>
      <w:r w:rsidRPr="008505C0">
        <w:t>Fulgore captus fragile suspirat bonum,</w:t>
      </w:r>
    </w:p>
    <w:p w14:paraId="56AAE4C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(785)</w:t>
      </w:r>
      <w:r w:rsidRPr="008505C0">
        <w:t xml:space="preserve"> Me videat &amp; te Solyma, non vnquam excitus</w:t>
      </w:r>
    </w:p>
    <w:p w14:paraId="52485965" w14:textId="77777777" w:rsidR="00772EBE" w:rsidRPr="008505C0" w:rsidRDefault="004C7223" w:rsidP="00733B36">
      <w:pPr>
        <w:pStyle w:val="DraCorstandard"/>
      </w:pPr>
      <w:r w:rsidRPr="008505C0">
        <w:t>Grauiore damno scelera puniuit Deus,</w:t>
      </w:r>
    </w:p>
    <w:p w14:paraId="09084B22" w14:textId="77777777" w:rsidR="00772EBE" w:rsidRPr="008505C0" w:rsidRDefault="004C7223" w:rsidP="00733B36">
      <w:pPr>
        <w:pStyle w:val="DraCorstandard"/>
      </w:pPr>
      <w:r w:rsidRPr="008505C0">
        <w:t>Quamvis inertes obruit terras salo,</w:t>
      </w:r>
    </w:p>
    <w:p w14:paraId="3E45D41B" w14:textId="77777777" w:rsidR="00772EBE" w:rsidRPr="008505C0" w:rsidRDefault="004C7223" w:rsidP="00733B36">
      <w:pPr>
        <w:pStyle w:val="DraCorstandard"/>
      </w:pPr>
      <w:r w:rsidRPr="008505C0">
        <w:t>Cum iussit vdas ire cataractas poli,</w:t>
      </w:r>
    </w:p>
    <w:p w14:paraId="4C6D2E96" w14:textId="1E36FAF2" w:rsidR="00726C03" w:rsidRPr="008505C0" w:rsidRDefault="004C7223" w:rsidP="00733B36">
      <w:pPr>
        <w:pStyle w:val="DraCorstandard"/>
        <w:rPr>
          <w:rStyle w:val="DraCorpagebeginning"/>
        </w:rPr>
      </w:pPr>
      <w:r w:rsidRPr="008505C0">
        <w:rPr>
          <w:rStyle w:val="DraCorpagebeginning"/>
        </w:rPr>
        <w:t>[29]</w:t>
      </w:r>
    </w:p>
    <w:p w14:paraId="0F3FA6C2" w14:textId="77777777" w:rsidR="00772EBE" w:rsidRPr="008505C0" w:rsidRDefault="004C7223" w:rsidP="00733B36">
      <w:pPr>
        <w:pStyle w:val="DraCorstandard"/>
      </w:pPr>
      <w:r w:rsidRPr="008505C0">
        <w:t>Fontesque, fluuiosque insolens vexit furor;</w:t>
      </w:r>
    </w:p>
    <w:p w14:paraId="7DAD431A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(790)</w:t>
      </w:r>
      <w:r w:rsidRPr="008505C0">
        <w:t xml:space="preserve"> Quamvis olenti sulphure in Sodomis pluit</w:t>
      </w:r>
    </w:p>
    <w:p w14:paraId="05D0492D" w14:textId="77777777" w:rsidR="00772EBE" w:rsidRPr="008505C0" w:rsidRDefault="004C7223" w:rsidP="00733B36">
      <w:pPr>
        <w:pStyle w:val="DraCorstandard"/>
      </w:pPr>
      <w:r w:rsidRPr="008505C0">
        <w:t>Et te Gomorrha luridâ impleuit Styge;</w:t>
      </w:r>
    </w:p>
    <w:p w14:paraId="23CC732B" w14:textId="77777777" w:rsidR="00772EBE" w:rsidRPr="008505C0" w:rsidRDefault="004C7223" w:rsidP="00733B36">
      <w:pPr>
        <w:pStyle w:val="DraCorstandard"/>
      </w:pPr>
      <w:r w:rsidRPr="008505C0">
        <w:t>Quamvis furentûm millia ad Sinae pedem</w:t>
      </w:r>
    </w:p>
    <w:p w14:paraId="2468B04E" w14:textId="77777777" w:rsidR="00772EBE" w:rsidRPr="008505C0" w:rsidRDefault="004C7223" w:rsidP="00733B36">
      <w:pPr>
        <w:pStyle w:val="DraCorstandard"/>
      </w:pPr>
      <w:r w:rsidRPr="008505C0">
        <w:t>Vltor peremit nube flammiuomâ tonans</w:t>
      </w:r>
    </w:p>
    <w:p w14:paraId="43ED0C70" w14:textId="77777777" w:rsidR="00772EBE" w:rsidRPr="008505C0" w:rsidRDefault="004C7223" w:rsidP="00733B36">
      <w:pPr>
        <w:pStyle w:val="DraCorstandard"/>
      </w:pPr>
      <w:r w:rsidRPr="008505C0">
        <w:t>Et strage mersit perfidos, Vitulae reos,</w:t>
      </w:r>
    </w:p>
    <w:p w14:paraId="273303F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(795)</w:t>
      </w:r>
      <w:r w:rsidRPr="008505C0">
        <w:t xml:space="preserve"> Quando Moyses fronte cornutâ micans,</w:t>
      </w:r>
    </w:p>
    <w:p w14:paraId="1A56635B" w14:textId="77777777" w:rsidR="00772EBE" w:rsidRPr="008505C0" w:rsidRDefault="004C7223" w:rsidP="00733B36">
      <w:pPr>
        <w:pStyle w:val="DraCorstandard"/>
      </w:pPr>
      <w:r w:rsidRPr="008505C0">
        <w:t>Sollicitus animi vidit in choream rapi</w:t>
      </w:r>
    </w:p>
    <w:p w14:paraId="2F5E4710" w14:textId="77777777" w:rsidR="00772EBE" w:rsidRPr="008505C0" w:rsidRDefault="004C7223" w:rsidP="00733B36">
      <w:pPr>
        <w:pStyle w:val="DraCorstandard"/>
      </w:pPr>
      <w:r w:rsidRPr="008505C0">
        <w:t>Et obire crebro barbaros gyro modos</w:t>
      </w:r>
    </w:p>
    <w:p w14:paraId="74D418DC" w14:textId="77777777" w:rsidR="00772EBE" w:rsidRPr="008505C0" w:rsidRDefault="004C7223" w:rsidP="00733B36">
      <w:pPr>
        <w:pStyle w:val="DraCorstandard"/>
      </w:pPr>
      <w:r w:rsidRPr="008505C0">
        <w:t>Gentem nefandam, scelere non vno obsitam,</w:t>
      </w:r>
    </w:p>
    <w:p w14:paraId="0207F917" w14:textId="77777777" w:rsidR="00772EBE" w:rsidRPr="008505C0" w:rsidRDefault="004C7223" w:rsidP="00733B36">
      <w:pPr>
        <w:pStyle w:val="DraCorstandard"/>
      </w:pPr>
      <w:r w:rsidRPr="008505C0">
        <w:t>Legumque tabulas impotens strauit solo.</w:t>
      </w:r>
    </w:p>
    <w:p w14:paraId="14A03196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(800)</w:t>
      </w:r>
      <w:r w:rsidRPr="008505C0">
        <w:t xml:space="preserve"> Sed quid nefandus, oris effraeni tumens</w:t>
      </w:r>
    </w:p>
    <w:p w14:paraId="36271FF2" w14:textId="77777777" w:rsidR="00772EBE" w:rsidRPr="008505C0" w:rsidRDefault="004C7223" w:rsidP="00733B36">
      <w:pPr>
        <w:pStyle w:val="DraCorstandard"/>
      </w:pPr>
      <w:r w:rsidRPr="008505C0">
        <w:t>Aliena damno scelera, praetereo mea?</w:t>
      </w:r>
    </w:p>
    <w:p w14:paraId="4C31D192" w14:textId="77777777" w:rsidR="00772EBE" w:rsidRPr="008505C0" w:rsidRDefault="004C7223" w:rsidP="00733B36">
      <w:pPr>
        <w:pStyle w:val="DraCorstandard"/>
      </w:pPr>
      <w:r w:rsidRPr="008505C0">
        <w:t>O vos meorum Liberûm cari greges</w:t>
      </w:r>
    </w:p>
    <w:p w14:paraId="2A41F859" w14:textId="77777777" w:rsidR="00772EBE" w:rsidRPr="008505C0" w:rsidRDefault="004C7223" w:rsidP="00733B36">
      <w:pPr>
        <w:pStyle w:val="DraCorstandard"/>
      </w:pPr>
      <w:r w:rsidRPr="008505C0">
        <w:lastRenderedPageBreak/>
        <w:t>Pro me nocentes, ipse ego stragem hanc dedi,</w:t>
      </w:r>
    </w:p>
    <w:p w14:paraId="3EC046FF" w14:textId="77777777" w:rsidR="00772EBE" w:rsidRPr="008505C0" w:rsidRDefault="004C7223" w:rsidP="00733B36">
      <w:pPr>
        <w:pStyle w:val="DraCorstandard"/>
      </w:pPr>
      <w:r w:rsidRPr="008505C0">
        <w:t>Et clade factâ perditos mecum traho</w:t>
      </w:r>
    </w:p>
    <w:p w14:paraId="020A530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(805)</w:t>
      </w:r>
      <w:r w:rsidRPr="008505C0">
        <w:t xml:space="preserve"> Solymae colonos, Solyma prostrata est mea</w:t>
      </w:r>
    </w:p>
    <w:p w14:paraId="01EDD60E" w14:textId="77777777" w:rsidR="00772EBE" w:rsidRPr="008505C0" w:rsidRDefault="004C7223" w:rsidP="00733B36">
      <w:pPr>
        <w:pStyle w:val="DraCorstandard"/>
      </w:pPr>
      <w:r w:rsidRPr="008505C0">
        <w:t>Et crimine meo, nempe quod fecit malè</w:t>
      </w:r>
    </w:p>
    <w:p w14:paraId="64550134" w14:textId="77777777" w:rsidR="00772EBE" w:rsidRPr="008505C0" w:rsidRDefault="004C7223" w:rsidP="00733B36">
      <w:pPr>
        <w:pStyle w:val="DraCorstandard"/>
      </w:pPr>
      <w:r w:rsidRPr="008505C0">
        <w:t>Exemplo iniqui Principis struxit scelus,</w:t>
      </w:r>
    </w:p>
    <w:p w14:paraId="4C8ED12B" w14:textId="77777777" w:rsidR="00772EBE" w:rsidRPr="008505C0" w:rsidRDefault="004C7223" w:rsidP="00733B36">
      <w:pPr>
        <w:pStyle w:val="DraCorstandard"/>
      </w:pPr>
      <w:r w:rsidRPr="008505C0">
        <w:t>Deserere templum patrio cultu inclytum,</w:t>
      </w:r>
    </w:p>
    <w:p w14:paraId="4CE233CF" w14:textId="77777777" w:rsidR="00772EBE" w:rsidRPr="008505C0" w:rsidRDefault="004C7223" w:rsidP="00733B36">
      <w:pPr>
        <w:pStyle w:val="DraCorstandard"/>
      </w:pPr>
      <w:r w:rsidRPr="008505C0">
        <w:t>Ire ad cauernas nemoris impuri, &amp; mali</w:t>
      </w:r>
    </w:p>
    <w:p w14:paraId="6A1C7F7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(810)</w:t>
      </w:r>
      <w:r w:rsidRPr="008505C0">
        <w:t xml:space="preserve"> Obsequia cultus, agere ferales choros,</w:t>
      </w:r>
    </w:p>
    <w:p w14:paraId="440C1BAD" w14:textId="77777777" w:rsidR="00772EBE" w:rsidRPr="008505C0" w:rsidRDefault="004C7223" w:rsidP="00733B36">
      <w:pPr>
        <w:pStyle w:val="DraCorstandard"/>
      </w:pPr>
      <w:r w:rsidRPr="008505C0">
        <w:t>Occinere carmen crusmate elisum cauo</w:t>
      </w:r>
    </w:p>
    <w:p w14:paraId="3C5C0F3F" w14:textId="77777777" w:rsidR="00772EBE" w:rsidRPr="008505C0" w:rsidRDefault="004C7223" w:rsidP="00733B36">
      <w:pPr>
        <w:pStyle w:val="DraCorstandard"/>
      </w:pPr>
      <w:r w:rsidRPr="008505C0">
        <w:t>Cytharâque dulci subter vmbrantes comas</w:t>
      </w:r>
    </w:p>
    <w:p w14:paraId="4EB7CD4F" w14:textId="77777777" w:rsidR="00772EBE" w:rsidRPr="008505C0" w:rsidRDefault="004C7223" w:rsidP="00733B36">
      <w:pPr>
        <w:pStyle w:val="DraCorstandard"/>
      </w:pPr>
      <w:r w:rsidRPr="008505C0">
        <w:t>Est sacrilegij maximum facinus mei,</w:t>
      </w:r>
    </w:p>
    <w:p w14:paraId="124C9483" w14:textId="77777777" w:rsidR="00772EBE" w:rsidRPr="008505C0" w:rsidRDefault="004C7223" w:rsidP="00733B36">
      <w:pPr>
        <w:pStyle w:val="DraCorstandard"/>
      </w:pPr>
      <w:r w:rsidRPr="008505C0">
        <w:t>Post me ruebas Solyma, &amp; insano nimis</w:t>
      </w:r>
    </w:p>
    <w:p w14:paraId="186B54D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(815)</w:t>
      </w:r>
      <w:r w:rsidRPr="008505C0">
        <w:t xml:space="preserve"> Correpta ab aestro thura ponebas focis,</w:t>
      </w:r>
    </w:p>
    <w:p w14:paraId="4680AFF9" w14:textId="77777777" w:rsidR="00772EBE" w:rsidRPr="008505C0" w:rsidRDefault="004C7223" w:rsidP="00733B36">
      <w:pPr>
        <w:pStyle w:val="DraCorstandard"/>
      </w:pPr>
      <w:r w:rsidRPr="008505C0">
        <w:t>Vetitasque ad aras languidam oppedens precem</w:t>
      </w:r>
    </w:p>
    <w:p w14:paraId="5DB84809" w14:textId="77777777" w:rsidR="00772EBE" w:rsidRPr="008505C0" w:rsidRDefault="004C7223" w:rsidP="00733B36">
      <w:pPr>
        <w:pStyle w:val="DraCorstandard"/>
      </w:pPr>
      <w:r w:rsidRPr="008505C0">
        <w:t>Diuos vocabas, quos tibi artificis manus</w:t>
      </w:r>
    </w:p>
    <w:p w14:paraId="689530F5" w14:textId="77777777" w:rsidR="00772EBE" w:rsidRPr="008505C0" w:rsidRDefault="004C7223" w:rsidP="00733B36">
      <w:pPr>
        <w:pStyle w:val="DraCorstandard"/>
      </w:pPr>
      <w:r w:rsidRPr="008505C0">
        <w:t>Aut aere fusos, aut cauos ligno dedit.</w:t>
      </w:r>
    </w:p>
    <w:p w14:paraId="39B25252" w14:textId="77777777" w:rsidR="00AA7A4B" w:rsidRDefault="004C7223" w:rsidP="00733B36">
      <w:pPr>
        <w:pStyle w:val="DraCorstandard"/>
      </w:pPr>
      <w:r w:rsidRPr="008505C0">
        <w:t>Corruere ab illo in peius &amp; sensìm omnia</w:t>
      </w:r>
    </w:p>
    <w:p w14:paraId="6DFB0F46" w14:textId="5D986046" w:rsidR="00772EBE" w:rsidRPr="00AA7A4B" w:rsidRDefault="004C7223" w:rsidP="00733B36">
      <w:pPr>
        <w:pStyle w:val="DraCorstandard"/>
        <w:rPr>
          <w:rStyle w:val="DraCorpagebeginning"/>
        </w:rPr>
      </w:pPr>
      <w:r w:rsidRPr="00AA7A4B">
        <w:rPr>
          <w:rStyle w:val="DraCorpagebeginning"/>
        </w:rPr>
        <w:t>[E iij]</w:t>
      </w:r>
    </w:p>
    <w:p w14:paraId="50AA53D9" w14:textId="77777777" w:rsidR="00772EBE" w:rsidRPr="008505C0" w:rsidRDefault="004C7223" w:rsidP="00733B36">
      <w:pPr>
        <w:pStyle w:val="DraCorstandard"/>
        <w:rPr>
          <w:rStyle w:val="DraCorpagebeginning"/>
        </w:rPr>
      </w:pPr>
      <w:r w:rsidRPr="008505C0">
        <w:rPr>
          <w:rStyle w:val="DraCorpagebeginning"/>
        </w:rPr>
        <w:t>[30]</w:t>
      </w:r>
    </w:p>
    <w:p w14:paraId="38728AD7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(820)</w:t>
      </w:r>
      <w:r w:rsidRPr="008505C0">
        <w:t xml:space="preserve"> Sublapsa ferri, Solyma non stare amplius</w:t>
      </w:r>
    </w:p>
    <w:p w14:paraId="7F5D2552" w14:textId="77777777" w:rsidR="00772EBE" w:rsidRPr="008505C0" w:rsidRDefault="004C7223" w:rsidP="00733B36">
      <w:pPr>
        <w:pStyle w:val="DraCorstandard"/>
      </w:pPr>
      <w:r w:rsidRPr="008505C0">
        <w:t>Et hinc &amp; inde mille luctari malis.</w:t>
      </w:r>
    </w:p>
    <w:p w14:paraId="12AB9F9C" w14:textId="77777777" w:rsidR="00772EBE" w:rsidRPr="008505C0" w:rsidRDefault="004C7223" w:rsidP="00733B36">
      <w:pPr>
        <w:pStyle w:val="DraCorstandard"/>
      </w:pPr>
      <w:r w:rsidRPr="008505C0">
        <w:t>Testor IEHOVAE Numen infensum mihi,</w:t>
      </w:r>
    </w:p>
    <w:p w14:paraId="4FC7444C" w14:textId="77777777" w:rsidR="00772EBE" w:rsidRPr="008505C0" w:rsidRDefault="004C7223" w:rsidP="00733B36">
      <w:pPr>
        <w:pStyle w:val="DraCorstandard"/>
      </w:pPr>
      <w:r w:rsidRPr="008505C0">
        <w:t>Et illa Patribus culta non pigrè meis</w:t>
      </w:r>
    </w:p>
    <w:p w14:paraId="079D0639" w14:textId="77777777" w:rsidR="00772EBE" w:rsidRPr="008505C0" w:rsidRDefault="004C7223" w:rsidP="00733B36">
      <w:pPr>
        <w:pStyle w:val="DraCorstandard"/>
      </w:pPr>
      <w:r w:rsidRPr="008505C0">
        <w:t>Secreta, templorum adyta, penetrales domos,</w:t>
      </w:r>
    </w:p>
    <w:p w14:paraId="795B486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(825)</w:t>
      </w:r>
      <w:r w:rsidRPr="008505C0">
        <w:t xml:space="preserve"> Ex quo reliqui Sancta &amp; ad lucos abî</w:t>
      </w:r>
    </w:p>
    <w:p w14:paraId="007327FD" w14:textId="77777777" w:rsidR="00772EBE" w:rsidRPr="008505C0" w:rsidRDefault="004C7223" w:rsidP="00733B36">
      <w:pPr>
        <w:pStyle w:val="DraCorstandard"/>
      </w:pPr>
      <w:r w:rsidRPr="008505C0">
        <w:t>Vmbrasque inertes, poena consequitur reum</w:t>
      </w:r>
    </w:p>
    <w:p w14:paraId="758300D6" w14:textId="77777777" w:rsidR="00772EBE" w:rsidRPr="008505C0" w:rsidRDefault="004C7223" w:rsidP="00733B36">
      <w:pPr>
        <w:pStyle w:val="DraCorstandard"/>
      </w:pPr>
      <w:r w:rsidRPr="008505C0">
        <w:lastRenderedPageBreak/>
        <w:t>Et dira Nemesis vndique occurrit mihi,</w:t>
      </w:r>
    </w:p>
    <w:p w14:paraId="237E9EDB" w14:textId="77777777" w:rsidR="00772EBE" w:rsidRPr="008505C0" w:rsidRDefault="004C7223" w:rsidP="00733B36">
      <w:pPr>
        <w:pStyle w:val="DraCorstandard"/>
      </w:pPr>
      <w:r w:rsidRPr="008505C0">
        <w:t>Quamcumque nutat animus in partem malo</w:t>
      </w:r>
    </w:p>
    <w:p w14:paraId="7AC6C303" w14:textId="77777777" w:rsidR="00772EBE" w:rsidRPr="008505C0" w:rsidRDefault="004C7223" w:rsidP="00733B36">
      <w:pPr>
        <w:pStyle w:val="DraCorstandard"/>
      </w:pPr>
      <w:r w:rsidRPr="008505C0">
        <w:t>Succumbit, &amp; non docilis aerumnam pati</w:t>
      </w:r>
    </w:p>
    <w:p w14:paraId="0D1627F6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(830)</w:t>
      </w:r>
      <w:r w:rsidRPr="008505C0">
        <w:t xml:space="preserve"> Fatiscit aeger: qualis in caueâ Leo</w:t>
      </w:r>
    </w:p>
    <w:p w14:paraId="13D7A6F6" w14:textId="77777777" w:rsidR="00772EBE" w:rsidRPr="008505C0" w:rsidRDefault="004C7223" w:rsidP="00733B36">
      <w:pPr>
        <w:pStyle w:val="DraCorstandard"/>
      </w:pPr>
      <w:r w:rsidRPr="008505C0">
        <w:t>Implicitus haerens saucio rictu fremit,</w:t>
      </w:r>
    </w:p>
    <w:p w14:paraId="7ADB3CBC" w14:textId="77777777" w:rsidR="00772EBE" w:rsidRPr="008505C0" w:rsidRDefault="004C7223" w:rsidP="00733B36">
      <w:pPr>
        <w:pStyle w:val="DraCorstandard"/>
      </w:pPr>
      <w:r w:rsidRPr="008505C0">
        <w:t>Et laesa torquens latera mugitu furit;</w:t>
      </w:r>
    </w:p>
    <w:p w14:paraId="27FA5BA1" w14:textId="77777777" w:rsidR="00772EBE" w:rsidRPr="008505C0" w:rsidRDefault="004C7223" w:rsidP="00733B36">
      <w:pPr>
        <w:pStyle w:val="DraCorstandard"/>
      </w:pPr>
      <w:r w:rsidRPr="008505C0">
        <w:t>Aut qualis arcto pressus á venabulo</w:t>
      </w:r>
    </w:p>
    <w:p w14:paraId="108A6288" w14:textId="77777777" w:rsidR="00772EBE" w:rsidRPr="008505C0" w:rsidRDefault="004C7223" w:rsidP="00733B36">
      <w:pPr>
        <w:pStyle w:val="DraCorstandard"/>
      </w:pPr>
      <w:r w:rsidRPr="008505C0">
        <w:t>Luctatur aper, &amp; dente vulnifico ferus</w:t>
      </w:r>
    </w:p>
    <w:p w14:paraId="228558C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(835)</w:t>
      </w:r>
      <w:r w:rsidRPr="008505C0">
        <w:t xml:space="preserve"> lacere nescit, vulnere ingenti micans.</w:t>
      </w:r>
    </w:p>
    <w:p w14:paraId="0DFF2836" w14:textId="77777777" w:rsidR="00772EBE" w:rsidRPr="008505C0" w:rsidRDefault="004C7223" w:rsidP="00733B36">
      <w:pPr>
        <w:pStyle w:val="DraCorstandard"/>
      </w:pPr>
      <w:r w:rsidRPr="008505C0">
        <w:t>Quid refugis anime? magna pertulimus mala,</w:t>
      </w:r>
    </w:p>
    <w:p w14:paraId="3E5C48DB" w14:textId="77777777" w:rsidR="00772EBE" w:rsidRPr="008505C0" w:rsidRDefault="004C7223" w:rsidP="00733B36">
      <w:pPr>
        <w:pStyle w:val="DraCorstandard"/>
      </w:pPr>
      <w:r w:rsidRPr="008505C0">
        <w:t>Maiora restant, vinctus, a Solymis procul,</w:t>
      </w:r>
    </w:p>
    <w:p w14:paraId="111C4874" w14:textId="77777777" w:rsidR="00772EBE" w:rsidRPr="008505C0" w:rsidRDefault="004C7223" w:rsidP="00733B36">
      <w:pPr>
        <w:pStyle w:val="DraCorstandard"/>
      </w:pPr>
      <w:r w:rsidRPr="008505C0">
        <w:t>Sceptro Imperi spoliatus, exutus throno</w:t>
      </w:r>
    </w:p>
    <w:p w14:paraId="77DF81C9" w14:textId="77777777" w:rsidR="00772EBE" w:rsidRPr="008505C0" w:rsidRDefault="004C7223" w:rsidP="00733B36">
      <w:pPr>
        <w:pStyle w:val="DraCorstandard"/>
      </w:pPr>
      <w:r w:rsidRPr="008505C0">
        <w:t>Extrema cuncta opperior, ensesque &amp; rogos,</w:t>
      </w:r>
    </w:p>
    <w:p w14:paraId="412C9BC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(840)</w:t>
      </w:r>
      <w:r w:rsidRPr="008505C0">
        <w:t xml:space="preserve"> Aut si quid his deterius inueniat dolor</w:t>
      </w:r>
    </w:p>
    <w:p w14:paraId="1240CE7A" w14:textId="77777777" w:rsidR="00772EBE" w:rsidRPr="008505C0" w:rsidRDefault="004C7223" w:rsidP="00733B36">
      <w:pPr>
        <w:pStyle w:val="DraCorstandard"/>
      </w:pPr>
      <w:r w:rsidRPr="008505C0">
        <w:t>Regis superbi, vos mihi facitis metum</w:t>
      </w:r>
    </w:p>
    <w:p w14:paraId="715DC5F9" w14:textId="77777777" w:rsidR="00772EBE" w:rsidRPr="008505C0" w:rsidRDefault="004C7223" w:rsidP="00733B36">
      <w:pPr>
        <w:pStyle w:val="DraCorstandard"/>
      </w:pPr>
      <w:r w:rsidRPr="008505C0">
        <w:t>Foecunda pueri turba, quos peperit mihi</w:t>
      </w:r>
    </w:p>
    <w:p w14:paraId="291967B4" w14:textId="77777777" w:rsidR="00772EBE" w:rsidRPr="008505C0" w:rsidRDefault="004C7223" w:rsidP="00733B36">
      <w:pPr>
        <w:pStyle w:val="DraCorstandard"/>
      </w:pPr>
      <w:r w:rsidRPr="008505C0">
        <w:t>Regina coniunx floridos, pulchros nimis,</w:t>
      </w:r>
    </w:p>
    <w:p w14:paraId="3C8980E5" w14:textId="77777777" w:rsidR="00772EBE" w:rsidRPr="008505C0" w:rsidRDefault="004C7223" w:rsidP="00733B36">
      <w:pPr>
        <w:pStyle w:val="DraCorstandard"/>
      </w:pPr>
      <w:r w:rsidRPr="008505C0">
        <w:t>Quam metuo ne vos Principis violet furor,</w:t>
      </w:r>
    </w:p>
    <w:p w14:paraId="0904ECB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(845)</w:t>
      </w:r>
      <w:r w:rsidRPr="008505C0">
        <w:t xml:space="preserve"> Ne forte teneris Iudat in ceruicibus</w:t>
      </w:r>
    </w:p>
    <w:p w14:paraId="15D45DA4" w14:textId="77777777" w:rsidR="00772EBE" w:rsidRPr="008505C0" w:rsidRDefault="004C7223" w:rsidP="00733B36">
      <w:pPr>
        <w:pStyle w:val="DraCorstandard"/>
      </w:pPr>
      <w:r w:rsidRPr="008505C0">
        <w:t>Et parua fodicet latera vel Tygride magis</w:t>
      </w:r>
    </w:p>
    <w:p w14:paraId="53DAF908" w14:textId="77777777" w:rsidR="00772EBE" w:rsidRPr="008505C0" w:rsidRDefault="004C7223" w:rsidP="00733B36">
      <w:pPr>
        <w:pStyle w:val="DraCorstandard"/>
      </w:pPr>
      <w:r w:rsidRPr="008505C0">
        <w:t>Crudelis, &amp; se sanguine innocuo domet;</w:t>
      </w:r>
    </w:p>
    <w:p w14:paraId="4DDDF1CD" w14:textId="77777777" w:rsidR="00772EBE" w:rsidRPr="008505C0" w:rsidRDefault="004C7223" w:rsidP="00733B36">
      <w:pPr>
        <w:pStyle w:val="DraCorstandard"/>
      </w:pPr>
      <w:r w:rsidRPr="008505C0">
        <w:t>Sed quis domabit Barbarum? vt venas quoque</w:t>
      </w:r>
    </w:p>
    <w:p w14:paraId="3D52628C" w14:textId="77777777" w:rsidR="00772EBE" w:rsidRPr="008505C0" w:rsidRDefault="004C7223" w:rsidP="00733B36">
      <w:pPr>
        <w:pStyle w:val="DraCorstandard"/>
      </w:pPr>
      <w:r w:rsidRPr="008505C0">
        <w:t>Hauriat hiantes &amp; cor exugat meum</w:t>
      </w:r>
    </w:p>
    <w:p w14:paraId="11AD9DC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(850)</w:t>
      </w:r>
      <w:r w:rsidRPr="008505C0">
        <w:t xml:space="preserve"> Nondum minari desinet, non est satis</w:t>
      </w:r>
    </w:p>
    <w:p w14:paraId="2613B83B" w14:textId="77777777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[31]</w:t>
      </w:r>
    </w:p>
    <w:p w14:paraId="65A09EF7" w14:textId="77777777" w:rsidR="00772EBE" w:rsidRPr="008505C0" w:rsidRDefault="004C7223" w:rsidP="00733B36">
      <w:pPr>
        <w:pStyle w:val="DraCorstandard"/>
      </w:pPr>
      <w:r w:rsidRPr="008505C0">
        <w:t>Semel moriri, mortuis inhiat ferus,</w:t>
      </w:r>
    </w:p>
    <w:p w14:paraId="24E148F0" w14:textId="77777777" w:rsidR="00772EBE" w:rsidRPr="008505C0" w:rsidRDefault="004C7223" w:rsidP="00733B36">
      <w:pPr>
        <w:pStyle w:val="DraCorstandard"/>
      </w:pPr>
      <w:r w:rsidRPr="008505C0">
        <w:lastRenderedPageBreak/>
        <w:t>Et odia nimium lenta funestus coquit.</w:t>
      </w:r>
    </w:p>
    <w:p w14:paraId="36137EAB" w14:textId="77777777" w:rsidR="00772EBE" w:rsidRPr="008505C0" w:rsidRDefault="004C7223" w:rsidP="00733B36">
      <w:pPr>
        <w:pStyle w:val="DraCorstandard"/>
      </w:pPr>
      <w:r w:rsidRPr="008505C0">
        <w:t>Et video? properat rigida carnificum manus</w:t>
      </w:r>
    </w:p>
    <w:p w14:paraId="09F40C5A" w14:textId="77777777" w:rsidR="00772EBE" w:rsidRPr="008505C0" w:rsidRDefault="004C7223" w:rsidP="00733B36">
      <w:pPr>
        <w:pStyle w:val="DraCorstandard"/>
      </w:pPr>
      <w:r w:rsidRPr="008505C0">
        <w:t>Et me Tyranno sistet, &amp; turbam hanc simul,</w:t>
      </w:r>
    </w:p>
    <w:p w14:paraId="49B1745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(855)</w:t>
      </w:r>
      <w:r w:rsidRPr="008505C0">
        <w:t xml:space="preserve"> Turbam innocentem, morimur ô gnati! tamen</w:t>
      </w:r>
    </w:p>
    <w:p w14:paraId="229A53A2" w14:textId="77777777" w:rsidR="00772EBE" w:rsidRPr="008505C0" w:rsidRDefault="004C7223" w:rsidP="00733B36">
      <w:pPr>
        <w:pStyle w:val="DraCorstandard"/>
      </w:pPr>
      <w:r w:rsidRPr="008505C0">
        <w:t>Vnum remedium est tot malis victos mori.</w:t>
      </w:r>
    </w:p>
    <w:p w14:paraId="7DFF0F33" w14:textId="77777777" w:rsidR="00772EBE" w:rsidRPr="008505C0" w:rsidRDefault="004C7223" w:rsidP="00733B36">
      <w:pPr>
        <w:pStyle w:val="DraCorstandard"/>
      </w:pPr>
      <w:r w:rsidRPr="008505C0">
        <w:t>Satellitium Rex magnus ad tribunal appellat reos.</w:t>
      </w:r>
    </w:p>
    <w:p w14:paraId="6CC3C4C9" w14:textId="29217470" w:rsidR="00772EBE" w:rsidRPr="008505C0" w:rsidRDefault="00757449" w:rsidP="00733B36">
      <w:pPr>
        <w:pStyle w:val="DraCorstandard"/>
      </w:pPr>
      <w:r w:rsidRPr="00757449">
        <w:rPr>
          <w:rStyle w:val="DraCorspeakerattribution"/>
        </w:rPr>
        <w:t>Sedech.</w:t>
      </w:r>
      <w:r w:rsidR="004C7223" w:rsidRPr="008505C0">
        <w:t xml:space="preserve"> Reosne? &amp; illa turba quid potuit mali</w:t>
      </w:r>
    </w:p>
    <w:p w14:paraId="053657E9" w14:textId="77777777" w:rsidR="00772EBE" w:rsidRPr="008505C0" w:rsidRDefault="004C7223" w:rsidP="00733B36">
      <w:pPr>
        <w:pStyle w:val="DraCorstandard"/>
      </w:pPr>
      <w:r w:rsidRPr="008505C0">
        <w:t>Innocua semper? anne quae fontem vocat</w:t>
      </w:r>
    </w:p>
    <w:p w14:paraId="2AE5556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(860)</w:t>
      </w:r>
      <w:r w:rsidRPr="008505C0">
        <w:t xml:space="preserve"> Immitis vrna paruulos etiam rotat?</w:t>
      </w:r>
    </w:p>
    <w:p w14:paraId="66CBB267" w14:textId="77777777" w:rsidR="00772EBE" w:rsidRPr="008505C0" w:rsidRDefault="004C7223" w:rsidP="00733B36">
      <w:pPr>
        <w:pStyle w:val="DraCorstandard"/>
      </w:pPr>
      <w:r w:rsidRPr="008505C0">
        <w:t>Sed eamus, omnes cogimur, Princeps iubet.</w:t>
      </w:r>
    </w:p>
    <w:p w14:paraId="0F778689" w14:textId="2A6F694F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</w:t>
      </w:r>
      <w:r w:rsidR="00757449" w:rsidRPr="00E76079">
        <w:rPr>
          <w:rStyle w:val="DraCormarkversepart"/>
        </w:rPr>
        <w:t>@</w:t>
      </w:r>
      <w:r w:rsidR="004C7223" w:rsidRPr="008505C0">
        <w:t xml:space="preserve">Faedifrage. </w:t>
      </w:r>
      <w:r w:rsidR="00757449" w:rsidRPr="00757449">
        <w:rPr>
          <w:rStyle w:val="DraCorspeakerattribution"/>
        </w:rPr>
        <w:t>SED:</w:t>
      </w:r>
      <w:r w:rsidR="004C7223" w:rsidRPr="008505C0">
        <w:t xml:space="preserve"> </w:t>
      </w:r>
      <w:r w:rsidR="00757449" w:rsidRPr="00E76079">
        <w:rPr>
          <w:rStyle w:val="DraCormarkversepart"/>
        </w:rPr>
        <w:t>@</w:t>
      </w:r>
      <w:r w:rsidR="004C7223" w:rsidRPr="008505C0">
        <w:t xml:space="preserve">Princeps. </w:t>
      </w:r>
      <w:r w:rsidR="00255813" w:rsidRPr="00255813">
        <w:rPr>
          <w:rStyle w:val="DraCorspeakerattribution"/>
        </w:rPr>
        <w:t>NAB:</w:t>
      </w:r>
      <w:r w:rsidR="004C7223" w:rsidRPr="008505C0">
        <w:t xml:space="preserve"> </w:t>
      </w:r>
      <w:r w:rsidR="00757449" w:rsidRPr="00E76079">
        <w:rPr>
          <w:rStyle w:val="DraCormarkversepart"/>
        </w:rPr>
        <w:t>@</w:t>
      </w:r>
      <w:r w:rsidR="004C7223" w:rsidRPr="008505C0">
        <w:t>Principem agnoscis modo?</w:t>
      </w:r>
    </w:p>
    <w:p w14:paraId="45401E90" w14:textId="02696CA6" w:rsidR="00772EBE" w:rsidRPr="008505C0" w:rsidRDefault="00757449" w:rsidP="00733B36">
      <w:pPr>
        <w:pStyle w:val="DraCorstandard"/>
      </w:pPr>
      <w:r w:rsidRPr="00757449">
        <w:rPr>
          <w:rStyle w:val="DraCorspeakerattribution"/>
        </w:rPr>
        <w:t>Sedech.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 xml:space="preserve">Magnanime Princeps. </w:t>
      </w:r>
      <w:r w:rsidR="00255813" w:rsidRPr="00255813">
        <w:rPr>
          <w:rStyle w:val="DraCorspeakerattribution"/>
        </w:rPr>
        <w:t>NAB: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>Principem actutùm dabo.</w:t>
      </w:r>
    </w:p>
    <w:p w14:paraId="2A0A31FB" w14:textId="77777777" w:rsidR="00772EBE" w:rsidRPr="008505C0" w:rsidRDefault="004C7223" w:rsidP="00733B36">
      <w:pPr>
        <w:pStyle w:val="DraCorstandard"/>
      </w:pPr>
      <w:r w:rsidRPr="008505C0">
        <w:t>Corripite ferrum milites, totam hanc luem</w:t>
      </w:r>
    </w:p>
    <w:p w14:paraId="0DED51E0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(865)</w:t>
      </w:r>
      <w:r w:rsidRPr="008505C0">
        <w:t xml:space="preserve"> Abripite, stirpem vellite, excisam date,</w:t>
      </w:r>
    </w:p>
    <w:p w14:paraId="6F7D241A" w14:textId="26070F47" w:rsidR="00772EBE" w:rsidRPr="008505C0" w:rsidRDefault="00757449" w:rsidP="00733B36">
      <w:pPr>
        <w:pStyle w:val="DraCorstandard"/>
      </w:pPr>
      <w:r w:rsidRPr="00E76079">
        <w:rPr>
          <w:rStyle w:val="DraCormarkversepart"/>
        </w:rPr>
        <w:t>@</w:t>
      </w:r>
      <w:r w:rsidR="004C7223" w:rsidRPr="008505C0">
        <w:t xml:space="preserve">Et perditorum capita; </w:t>
      </w:r>
      <w:r w:rsidRPr="00757449">
        <w:rPr>
          <w:rStyle w:val="DraCorspeakerattribution"/>
        </w:rPr>
        <w:t>SEDECH: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>Sed parce! ô Deus!</w:t>
      </w:r>
    </w:p>
    <w:p w14:paraId="38EE8024" w14:textId="77E1DCC6" w:rsidR="00772EBE" w:rsidRPr="008505C0" w:rsidRDefault="00757449" w:rsidP="00733B36">
      <w:pPr>
        <w:pStyle w:val="DraCorstandard"/>
      </w:pPr>
      <w:r w:rsidRPr="00757449">
        <w:rPr>
          <w:rStyle w:val="DraCorspeakerattribution"/>
        </w:rPr>
        <w:t>1. Fil.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 xml:space="preserve">Succurre, morior. </w:t>
      </w:r>
      <w:r w:rsidRPr="00757449">
        <w:rPr>
          <w:rStyle w:val="DraCorspeakerattribution"/>
        </w:rPr>
        <w:t>SEDECH: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>Quid mihi tendis manus?</w:t>
      </w:r>
    </w:p>
    <w:p w14:paraId="6DD56E65" w14:textId="77777777" w:rsidR="00772EBE" w:rsidRPr="008505C0" w:rsidRDefault="004C7223" w:rsidP="00733B36">
      <w:pPr>
        <w:pStyle w:val="DraCorstandard"/>
      </w:pPr>
      <w:r w:rsidRPr="008505C0">
        <w:t>O iuste I’Houa! cecidit &amp; truncus iacet.</w:t>
      </w:r>
    </w:p>
    <w:p w14:paraId="7F151F5A" w14:textId="50DC791E" w:rsidR="00772EBE" w:rsidRPr="008505C0" w:rsidRDefault="00757449" w:rsidP="00733B36">
      <w:pPr>
        <w:pStyle w:val="DraCorstandard"/>
      </w:pPr>
      <w:r w:rsidRPr="00757449">
        <w:rPr>
          <w:rStyle w:val="DraCorspeakerattribution"/>
        </w:rPr>
        <w:t>2. Fil.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 xml:space="preserve">Mi Genitor! </w:t>
      </w:r>
      <w:r w:rsidRPr="00757449">
        <w:rPr>
          <w:rStyle w:val="DraCorspeakerattribution"/>
        </w:rPr>
        <w:t>SEDECH: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>Et tu moreris; hei crudum scelus!</w:t>
      </w:r>
    </w:p>
    <w:p w14:paraId="60056B06" w14:textId="351F58E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(870)</w:t>
      </w:r>
      <w:r w:rsidRPr="008505C0">
        <w:t xml:space="preserve"> </w:t>
      </w:r>
      <w:r w:rsidR="00757449" w:rsidRPr="00757449">
        <w:rPr>
          <w:rStyle w:val="DraCorspeakerattribution"/>
        </w:rPr>
        <w:t>3. Fil.</w:t>
      </w:r>
      <w:r w:rsidRPr="008505C0">
        <w:t xml:space="preserve"> </w:t>
      </w:r>
      <w:r w:rsidR="00757449" w:rsidRPr="00E76079">
        <w:rPr>
          <w:rStyle w:val="DraCormarkversepart"/>
        </w:rPr>
        <w:t>@</w:t>
      </w:r>
      <w:r w:rsidRPr="008505C0">
        <w:t>Quò me cruente? Genitor ô Genitor vbi es?</w:t>
      </w:r>
    </w:p>
    <w:p w14:paraId="37753ED2" w14:textId="23CE7030" w:rsidR="00772EBE" w:rsidRPr="008505C0" w:rsidRDefault="00757449" w:rsidP="00733B36">
      <w:pPr>
        <w:pStyle w:val="DraCorstandard"/>
      </w:pPr>
      <w:r w:rsidRPr="00757449">
        <w:rPr>
          <w:rStyle w:val="DraCorspeakerattribution"/>
        </w:rPr>
        <w:t>Sedech.</w:t>
      </w:r>
      <w:r w:rsidR="004C7223" w:rsidRPr="008505C0">
        <w:t xml:space="preserve"> Quid me fatigas? sequere Germanos tuos,</w:t>
      </w:r>
    </w:p>
    <w:p w14:paraId="66C442D8" w14:textId="77777777" w:rsidR="00772EBE" w:rsidRPr="008505C0" w:rsidRDefault="004C7223" w:rsidP="00733B36">
      <w:pPr>
        <w:pStyle w:val="DraCorstandard"/>
      </w:pPr>
      <w:r w:rsidRPr="008505C0">
        <w:t>Et ille cecidit; Nate, iò sanguis meus!</w:t>
      </w:r>
    </w:p>
    <w:p w14:paraId="06BE4ECF" w14:textId="77777777" w:rsidR="00772EBE" w:rsidRPr="008505C0" w:rsidRDefault="004C7223" w:rsidP="00733B36">
      <w:pPr>
        <w:pStyle w:val="DraCorstandard"/>
      </w:pPr>
      <w:r w:rsidRPr="008505C0">
        <w:t>Ecquid repugnas? expedit miseris mori,</w:t>
      </w:r>
    </w:p>
    <w:p w14:paraId="76EC16E7" w14:textId="77777777" w:rsidR="00772EBE" w:rsidRPr="008505C0" w:rsidRDefault="004C7223" w:rsidP="00733B36">
      <w:pPr>
        <w:pStyle w:val="DraCorstandard"/>
      </w:pPr>
      <w:r w:rsidRPr="008505C0">
        <w:t>Et tu iaces miserande; qui tandem est super</w:t>
      </w:r>
    </w:p>
    <w:p w14:paraId="1EE96B9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(875)</w:t>
      </w:r>
      <w:r w:rsidRPr="008505C0">
        <w:t xml:space="preserve"> Vel ante gladium pallidam mortem induit,</w:t>
      </w:r>
    </w:p>
    <w:p w14:paraId="01074486" w14:textId="77777777" w:rsidR="00772EBE" w:rsidRPr="008505C0" w:rsidRDefault="004C7223" w:rsidP="00733B36">
      <w:pPr>
        <w:pStyle w:val="DraCorstandard"/>
      </w:pPr>
      <w:r w:rsidRPr="008505C0">
        <w:t>Nec est opus ferire, sine plagâ iacet.</w:t>
      </w:r>
    </w:p>
    <w:p w14:paraId="3DCD0299" w14:textId="6BF95E9C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Amplectere istos, ecce delicias habes.</w:t>
      </w:r>
    </w:p>
    <w:p w14:paraId="25322CB8" w14:textId="03D7D9E3" w:rsidR="00772EBE" w:rsidRPr="008505C0" w:rsidRDefault="00757449" w:rsidP="00733B36">
      <w:pPr>
        <w:pStyle w:val="DraCorstandard"/>
      </w:pPr>
      <w:r w:rsidRPr="00757449">
        <w:rPr>
          <w:rStyle w:val="DraCorspeakerattribution"/>
        </w:rPr>
        <w:lastRenderedPageBreak/>
        <w:t>Sedech.</w:t>
      </w:r>
      <w:r w:rsidR="004C7223" w:rsidRPr="008505C0">
        <w:t xml:space="preserve"> </w:t>
      </w:r>
      <w:r w:rsidR="001E581D" w:rsidRPr="00E76079">
        <w:rPr>
          <w:rStyle w:val="DraCormarkversepart"/>
        </w:rPr>
        <w:t>@</w:t>
      </w:r>
      <w:r w:rsidR="004C7223" w:rsidRPr="008505C0">
        <w:t xml:space="preserve">Truculente! </w:t>
      </w:r>
      <w:r w:rsidR="00255813" w:rsidRPr="00255813">
        <w:rPr>
          <w:rStyle w:val="DraCorspeakerattribution"/>
        </w:rPr>
        <w:t>NAB:</w:t>
      </w:r>
      <w:r w:rsidR="004C7223" w:rsidRPr="008505C0">
        <w:t xml:space="preserve"> </w:t>
      </w:r>
      <w:r w:rsidR="001E581D" w:rsidRPr="00E76079">
        <w:rPr>
          <w:rStyle w:val="DraCormarkversepart"/>
        </w:rPr>
        <w:t>@</w:t>
      </w:r>
      <w:r w:rsidR="004C7223" w:rsidRPr="008505C0">
        <w:t xml:space="preserve">Natis fruere. </w:t>
      </w:r>
      <w:r w:rsidRPr="00757449">
        <w:rPr>
          <w:rStyle w:val="DraCorspeakerattribution"/>
        </w:rPr>
        <w:t>SEDECH:</w:t>
      </w:r>
      <w:r w:rsidR="004C7223" w:rsidRPr="008505C0">
        <w:t xml:space="preserve"> </w:t>
      </w:r>
      <w:r w:rsidR="001E581D" w:rsidRPr="00E76079">
        <w:rPr>
          <w:rStyle w:val="DraCormarkversepart"/>
        </w:rPr>
        <w:t>@</w:t>
      </w:r>
      <w:r w:rsidR="004C7223" w:rsidRPr="008505C0">
        <w:t>Vel tales amo,</w:t>
      </w:r>
    </w:p>
    <w:p w14:paraId="065B1154" w14:textId="77777777" w:rsidR="00772EBE" w:rsidRPr="008505C0" w:rsidRDefault="004C7223" w:rsidP="00733B36">
      <w:pPr>
        <w:pStyle w:val="DraCorstandard"/>
      </w:pPr>
      <w:r w:rsidRPr="008505C0">
        <w:t>Et morte gelidos osculo extremum occupans</w:t>
      </w:r>
    </w:p>
    <w:p w14:paraId="19B09DB1" w14:textId="2E166CD9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(880)</w:t>
      </w:r>
      <w:r w:rsidRPr="008505C0">
        <w:t xml:space="preserve"> </w:t>
      </w:r>
      <w:r w:rsidR="001E581D" w:rsidRPr="00E76079">
        <w:rPr>
          <w:rStyle w:val="DraCormarkversepart"/>
        </w:rPr>
        <w:t>@</w:t>
      </w:r>
      <w:r w:rsidRPr="008505C0">
        <w:t xml:space="preserve">Ibo per omnes. </w:t>
      </w:r>
      <w:r w:rsidR="00255813" w:rsidRPr="00255813">
        <w:rPr>
          <w:rStyle w:val="DraCorspeakerattribution"/>
        </w:rPr>
        <w:t>NAB:</w:t>
      </w:r>
      <w:r w:rsidRPr="008505C0">
        <w:t xml:space="preserve"> </w:t>
      </w:r>
      <w:r w:rsidR="001E581D" w:rsidRPr="00E76079">
        <w:rPr>
          <w:rStyle w:val="DraCormarkversepart"/>
        </w:rPr>
        <w:t>@</w:t>
      </w:r>
      <w:r w:rsidRPr="008505C0">
        <w:t>Scelere qui iacent tuo.</w:t>
      </w:r>
    </w:p>
    <w:p w14:paraId="0173EFEE" w14:textId="0773CF97" w:rsidR="00772EBE" w:rsidRPr="008505C0" w:rsidRDefault="00757449" w:rsidP="00733B36">
      <w:pPr>
        <w:pStyle w:val="DraCorstandard"/>
      </w:pPr>
      <w:r w:rsidRPr="00757449">
        <w:rPr>
          <w:rStyle w:val="DraCorspeakerattribution"/>
        </w:rPr>
        <w:t>Sedech.</w:t>
      </w:r>
      <w:r w:rsidR="004C7223" w:rsidRPr="008505C0">
        <w:t xml:space="preserve"> </w:t>
      </w:r>
      <w:r w:rsidR="001E581D" w:rsidRPr="00E76079">
        <w:rPr>
          <w:rStyle w:val="DraCormarkversepart"/>
        </w:rPr>
        <w:t>@</w:t>
      </w:r>
      <w:r w:rsidR="004C7223" w:rsidRPr="008505C0">
        <w:t xml:space="preserve">Ipsi innocentes. </w:t>
      </w:r>
      <w:r w:rsidR="00255813" w:rsidRPr="00255813">
        <w:rPr>
          <w:rStyle w:val="DraCorspeakerattribution"/>
        </w:rPr>
        <w:t>NAB:</w:t>
      </w:r>
      <w:r w:rsidR="004C7223" w:rsidRPr="008505C0">
        <w:t xml:space="preserve"> </w:t>
      </w:r>
      <w:r w:rsidR="001E581D" w:rsidRPr="00E76079">
        <w:rPr>
          <w:rStyle w:val="DraCormarkversepart"/>
        </w:rPr>
        <w:t>@</w:t>
      </w:r>
      <w:r w:rsidR="004C7223" w:rsidRPr="008505C0">
        <w:t>Quos malus genuit Pater.</w:t>
      </w:r>
    </w:p>
    <w:p w14:paraId="349489AD" w14:textId="77777777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[32]</w:t>
      </w:r>
    </w:p>
    <w:p w14:paraId="5E18C224" w14:textId="5F71AA32" w:rsidR="00772EBE" w:rsidRPr="008505C0" w:rsidRDefault="00757449" w:rsidP="00733B36">
      <w:pPr>
        <w:pStyle w:val="DraCorstandard"/>
      </w:pPr>
      <w:r w:rsidRPr="00757449">
        <w:rPr>
          <w:rStyle w:val="DraCorspeakerattribution"/>
        </w:rPr>
        <w:t>Sedech.</w:t>
      </w:r>
      <w:r w:rsidR="004C7223" w:rsidRPr="008505C0">
        <w:t xml:space="preserve"> Genuisse tanti est? turba natorum mea,</w:t>
      </w:r>
    </w:p>
    <w:p w14:paraId="0D6F7862" w14:textId="77777777" w:rsidR="00772EBE" w:rsidRPr="008505C0" w:rsidRDefault="004C7223" w:rsidP="00733B36">
      <w:pPr>
        <w:pStyle w:val="DraCorstandard"/>
      </w:pPr>
      <w:r w:rsidRPr="008505C0">
        <w:t>Quos nulla Patris noxa vel tetigit scelus,</w:t>
      </w:r>
    </w:p>
    <w:p w14:paraId="63A14DA5" w14:textId="77777777" w:rsidR="00772EBE" w:rsidRPr="008505C0" w:rsidRDefault="004C7223" w:rsidP="00733B36">
      <w:pPr>
        <w:pStyle w:val="DraCorstandard"/>
      </w:pPr>
      <w:r w:rsidRPr="008505C0">
        <w:t>Quis vos sepulchro condet, &amp; sparsos thoro</w:t>
      </w:r>
    </w:p>
    <w:p w14:paraId="50498D7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(885)</w:t>
      </w:r>
      <w:r w:rsidRPr="008505C0">
        <w:t xml:space="preserve"> Disponet artus, quis dabit lacrumas super</w:t>
      </w:r>
    </w:p>
    <w:p w14:paraId="3D1C6270" w14:textId="77777777" w:rsidR="00772EBE" w:rsidRPr="008505C0" w:rsidRDefault="004C7223" w:rsidP="00733B36">
      <w:pPr>
        <w:pStyle w:val="DraCorstandard"/>
      </w:pPr>
      <w:r w:rsidRPr="008505C0">
        <w:t>Et luctuosam praeficus Musam canet?</w:t>
      </w:r>
    </w:p>
    <w:p w14:paraId="689F5832" w14:textId="77777777" w:rsidR="00772EBE" w:rsidRPr="008505C0" w:rsidRDefault="004C7223" w:rsidP="00733B36">
      <w:pPr>
        <w:pStyle w:val="DraCorstandard"/>
      </w:pPr>
      <w:r w:rsidRPr="008505C0">
        <w:t>O dura Reblatha quale portentum vides!</w:t>
      </w:r>
    </w:p>
    <w:p w14:paraId="6ACB230C" w14:textId="03077873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</w:t>
      </w:r>
      <w:r w:rsidR="001E581D" w:rsidRPr="00E76079">
        <w:rPr>
          <w:rStyle w:val="DraCormarkversepart"/>
        </w:rPr>
        <w:t>@</w:t>
      </w:r>
      <w:r w:rsidR="004C7223" w:rsidRPr="008505C0">
        <w:t xml:space="preserve">In te reuertor improbe. </w:t>
      </w:r>
      <w:r w:rsidR="00757449" w:rsidRPr="00757449">
        <w:rPr>
          <w:rStyle w:val="DraCorspeakerattribution"/>
        </w:rPr>
        <w:t>SEDECH:</w:t>
      </w:r>
      <w:r w:rsidR="004C7223" w:rsidRPr="008505C0">
        <w:t xml:space="preserve"> </w:t>
      </w:r>
      <w:r w:rsidR="001E581D" w:rsidRPr="00E76079">
        <w:rPr>
          <w:rStyle w:val="DraCormarkversepart"/>
        </w:rPr>
        <w:t>@</w:t>
      </w:r>
      <w:r w:rsidR="004C7223" w:rsidRPr="008505C0">
        <w:t>Et morior libens</w:t>
      </w:r>
    </w:p>
    <w:p w14:paraId="0CE72DB0" w14:textId="6B968F5B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Seruata vita est, limpidum caeli hoc iubar</w:t>
      </w:r>
    </w:p>
    <w:p w14:paraId="2914EB11" w14:textId="4FF487AB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(890)</w:t>
      </w:r>
      <w:r w:rsidRPr="008505C0">
        <w:t xml:space="preserve"> </w:t>
      </w:r>
      <w:r w:rsidR="001E581D" w:rsidRPr="00E76079">
        <w:rPr>
          <w:rStyle w:val="DraCormarkversepart"/>
        </w:rPr>
        <w:t>@</w:t>
      </w:r>
      <w:r w:rsidRPr="008505C0">
        <w:t xml:space="preserve">Spectare tantum non potes. </w:t>
      </w:r>
      <w:r w:rsidR="00757449" w:rsidRPr="00757449">
        <w:rPr>
          <w:rStyle w:val="DraCorspeakerattribution"/>
        </w:rPr>
        <w:t>SEDECH:</w:t>
      </w:r>
      <w:r w:rsidRPr="008505C0">
        <w:t xml:space="preserve"> </w:t>
      </w:r>
      <w:r w:rsidR="001E581D" w:rsidRPr="00E76079">
        <w:rPr>
          <w:rStyle w:val="DraCormarkversepart"/>
        </w:rPr>
        <w:t>@</w:t>
      </w:r>
      <w:r w:rsidRPr="008505C0">
        <w:t>Caeli hoc iubar?</w:t>
      </w:r>
    </w:p>
    <w:p w14:paraId="3BDE13DD" w14:textId="77777777" w:rsidR="00772EBE" w:rsidRPr="008505C0" w:rsidRDefault="004C7223" w:rsidP="00733B36">
      <w:pPr>
        <w:pStyle w:val="DraCorstandard"/>
      </w:pPr>
      <w:r w:rsidRPr="008505C0">
        <w:t>Carere votum est, gaudet &amp; tenebris dolor.</w:t>
      </w:r>
    </w:p>
    <w:p w14:paraId="719F2D49" w14:textId="36D6DB82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Misereor equidem, mox tibi tenebras dabo;</w:t>
      </w:r>
    </w:p>
    <w:p w14:paraId="4910A508" w14:textId="77777777" w:rsidR="00772EBE" w:rsidRPr="008505C0" w:rsidRDefault="004C7223" w:rsidP="00733B36">
      <w:pPr>
        <w:pStyle w:val="DraCorstandard"/>
      </w:pPr>
      <w:r w:rsidRPr="008505C0">
        <w:t>Terebrate ferro lumina, ô lenti nimis!</w:t>
      </w:r>
    </w:p>
    <w:p w14:paraId="48BA87E1" w14:textId="354F089A" w:rsidR="00772EBE" w:rsidRPr="008505C0" w:rsidRDefault="001E581D" w:rsidP="00733B36">
      <w:pPr>
        <w:pStyle w:val="DraCorstandard"/>
      </w:pPr>
      <w:r w:rsidRPr="00E76079">
        <w:rPr>
          <w:rStyle w:val="DraCormarkversepart"/>
        </w:rPr>
        <w:t>@</w:t>
      </w:r>
      <w:r w:rsidR="004C7223" w:rsidRPr="008505C0">
        <w:t xml:space="preserve">Cauate penitus. </w:t>
      </w:r>
      <w:r w:rsidR="00757449" w:rsidRPr="00757449">
        <w:rPr>
          <w:rStyle w:val="DraCorspeakerattribution"/>
        </w:rPr>
        <w:t>SEDECH:</w:t>
      </w:r>
      <w:r w:rsidR="004C7223" w:rsidRPr="008505C0">
        <w:t xml:space="preserve"> </w:t>
      </w:r>
      <w:r w:rsidRPr="00E76079">
        <w:rPr>
          <w:rStyle w:val="DraCormarkversepart"/>
        </w:rPr>
        <w:t>@</w:t>
      </w:r>
      <w:r w:rsidR="004C7223" w:rsidRPr="008505C0">
        <w:t>Ergò qui stillat liquor</w:t>
      </w:r>
    </w:p>
    <w:p w14:paraId="6E6AA32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(895)</w:t>
      </w:r>
      <w:r w:rsidRPr="008505C0">
        <w:t xml:space="preserve"> Humectus oculis, sanguine &amp; tabo fluet.</w:t>
      </w:r>
    </w:p>
    <w:p w14:paraId="4C7AF78B" w14:textId="77777777" w:rsidR="00772EBE" w:rsidRPr="008505C0" w:rsidRDefault="004C7223" w:rsidP="00733B36">
      <w:pPr>
        <w:pStyle w:val="DraCorstandard"/>
      </w:pPr>
      <w:r w:rsidRPr="008505C0">
        <w:t>O magne I’Houa iustus est furor tuus.</w:t>
      </w:r>
    </w:p>
    <w:p w14:paraId="13B7BDED" w14:textId="54B65E64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Hoc habet; at illas compedes longùm trahat</w:t>
      </w:r>
    </w:p>
    <w:p w14:paraId="4A71C3FE" w14:textId="77777777" w:rsidR="00772EBE" w:rsidRPr="008505C0" w:rsidRDefault="004C7223" w:rsidP="00733B36">
      <w:pPr>
        <w:pStyle w:val="DraCorstandard"/>
      </w:pPr>
      <w:r w:rsidRPr="008505C0">
        <w:t>Cippoque vinctus carceris faedam luem,</w:t>
      </w:r>
    </w:p>
    <w:p w14:paraId="7B558785" w14:textId="77777777" w:rsidR="00772EBE" w:rsidRPr="008505C0" w:rsidRDefault="004C7223" w:rsidP="00733B36">
      <w:pPr>
        <w:pStyle w:val="DraCorstandard"/>
      </w:pPr>
      <w:r w:rsidRPr="008505C0">
        <w:t>Et olida semper antra penitus incubet,</w:t>
      </w:r>
    </w:p>
    <w:p w14:paraId="0B576AFF" w14:textId="761C6B8E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(900)</w:t>
      </w:r>
      <w:r w:rsidRPr="008505C0">
        <w:t xml:space="preserve"> </w:t>
      </w:r>
      <w:r w:rsidR="001E581D" w:rsidRPr="00E76079">
        <w:rPr>
          <w:rStyle w:val="DraCormarkversepart"/>
        </w:rPr>
        <w:t>@</w:t>
      </w:r>
      <w:r w:rsidRPr="008505C0">
        <w:t xml:space="preserve">Alitibus istos pabulum eijcite. </w:t>
      </w:r>
      <w:r w:rsidR="00757449" w:rsidRPr="00757449">
        <w:rPr>
          <w:rStyle w:val="DraCorspeakerattribution"/>
        </w:rPr>
        <w:t>SEDECH:</w:t>
      </w:r>
      <w:r w:rsidRPr="008505C0">
        <w:t xml:space="preserve"> </w:t>
      </w:r>
      <w:r w:rsidR="001E581D" w:rsidRPr="00E76079">
        <w:rPr>
          <w:rStyle w:val="DraCormarkversepart"/>
        </w:rPr>
        <w:t>@</w:t>
      </w:r>
      <w:r w:rsidRPr="008505C0">
        <w:t>Meos</w:t>
      </w:r>
    </w:p>
    <w:p w14:paraId="1518E4B7" w14:textId="77777777" w:rsidR="00772EBE" w:rsidRPr="008505C0" w:rsidRDefault="004C7223" w:rsidP="00733B36">
      <w:pPr>
        <w:pStyle w:val="DraCorstandard"/>
      </w:pPr>
      <w:r w:rsidRPr="008505C0">
        <w:t>Alitibus? heu me! Regiâ stirpe editos?</w:t>
      </w:r>
    </w:p>
    <w:p w14:paraId="7B3224AE" w14:textId="77777777" w:rsidR="00772EBE" w:rsidRPr="008505C0" w:rsidRDefault="004C7223" w:rsidP="00733B36">
      <w:pPr>
        <w:pStyle w:val="DraCorstandard"/>
      </w:pPr>
      <w:r w:rsidRPr="008505C0">
        <w:t>Prohibebo fieri, quis mihi signet viam,</w:t>
      </w:r>
    </w:p>
    <w:p w14:paraId="5F43E891" w14:textId="77777777" w:rsidR="00772EBE" w:rsidRPr="008505C0" w:rsidRDefault="004C7223" w:rsidP="00733B36">
      <w:pPr>
        <w:pStyle w:val="DraCorstandard"/>
      </w:pPr>
      <w:r w:rsidRPr="008505C0">
        <w:lastRenderedPageBreak/>
        <w:t>Dextrâmque obarmans libret incertum impetum?</w:t>
      </w:r>
    </w:p>
    <w:p w14:paraId="1EB4ABF7" w14:textId="60E57422" w:rsidR="00772EBE" w:rsidRPr="008505C0" w:rsidRDefault="008D6AEB" w:rsidP="00733B36">
      <w:pPr>
        <w:pStyle w:val="DraCorstandard"/>
      </w:pPr>
      <w:r w:rsidRPr="008D6AEB">
        <w:rPr>
          <w:rStyle w:val="DraCorspeakerattribution"/>
        </w:rPr>
        <w:t>Nabuch.</w:t>
      </w:r>
      <w:r w:rsidR="004C7223" w:rsidRPr="008505C0">
        <w:t xml:space="preserve"> Quò se excutit? tenete, dum sedeat furor,</w:t>
      </w:r>
    </w:p>
    <w:p w14:paraId="7F2537A9" w14:textId="77777777" w:rsidR="003961CA" w:rsidRPr="008505C0" w:rsidRDefault="004C7223" w:rsidP="00733B36">
      <w:pPr>
        <w:pStyle w:val="DraCorstandard"/>
      </w:pPr>
      <w:r w:rsidRPr="008505C0">
        <w:rPr>
          <w:rStyle w:val="DraCorlinenumber"/>
        </w:rPr>
        <w:t>(905)</w:t>
      </w:r>
      <w:r w:rsidRPr="008505C0">
        <w:t xml:space="preserve"> Vinctumque, ferroque obrutum in caueam date.</w:t>
      </w:r>
    </w:p>
    <w:p w14:paraId="7DB73CF0" w14:textId="2F5586E8" w:rsidR="00772EBE" w:rsidRPr="00757449" w:rsidRDefault="004C7223" w:rsidP="00733B36">
      <w:pPr>
        <w:pStyle w:val="DraCorstandard"/>
        <w:rPr>
          <w:rStyle w:val="DraCorstagedirectionsetc"/>
        </w:rPr>
      </w:pPr>
      <w:r w:rsidRPr="00757449">
        <w:rPr>
          <w:rStyle w:val="DraCorstagedirectionsetc"/>
        </w:rPr>
        <w:t>CHORVS ISRAELIT. PLANGENTIVM.</w:t>
      </w:r>
    </w:p>
    <w:p w14:paraId="019CBAF0" w14:textId="77777777" w:rsidR="00772EBE" w:rsidRPr="008505C0" w:rsidRDefault="004C7223" w:rsidP="00733B36">
      <w:pPr>
        <w:pStyle w:val="DraCorstandard"/>
      </w:pPr>
      <w:r w:rsidRPr="008505C0">
        <w:t>QVO se rapiet dolor &amp; miserae</w:t>
      </w:r>
    </w:p>
    <w:p w14:paraId="73ACA039" w14:textId="77777777" w:rsidR="00772EBE" w:rsidRPr="008505C0" w:rsidRDefault="004C7223" w:rsidP="00733B36">
      <w:pPr>
        <w:pStyle w:val="DraCorstandard"/>
      </w:pPr>
      <w:r w:rsidRPr="008505C0">
        <w:t>Quae prima struam verba querelae?</w:t>
      </w:r>
    </w:p>
    <w:p w14:paraId="46D2994A" w14:textId="77777777" w:rsidR="00772EBE" w:rsidRPr="008505C0" w:rsidRDefault="004C7223" w:rsidP="00733B36">
      <w:pPr>
        <w:pStyle w:val="DraCorstandard"/>
      </w:pPr>
      <w:r w:rsidRPr="008505C0">
        <w:t>O cara Bethel! tu nunc calidis</w:t>
      </w:r>
    </w:p>
    <w:p w14:paraId="40BDD9DE" w14:textId="77777777" w:rsidR="00772EBE" w:rsidRPr="008505C0" w:rsidRDefault="004C7223" w:rsidP="00733B36">
      <w:pPr>
        <w:pStyle w:val="DraCorstandard"/>
      </w:pPr>
      <w:r w:rsidRPr="008505C0">
        <w:t>Hausta fauillis, deserta procul</w:t>
      </w:r>
    </w:p>
    <w:p w14:paraId="3714C58B" w14:textId="77777777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[33]</w:t>
      </w:r>
    </w:p>
    <w:p w14:paraId="02FB59A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(910)</w:t>
      </w:r>
      <w:r w:rsidRPr="008505C0">
        <w:t xml:space="preserve"> Et nuda iaces, nos externo.</w:t>
      </w:r>
    </w:p>
    <w:p w14:paraId="7D54E35B" w14:textId="77777777" w:rsidR="00772EBE" w:rsidRPr="008505C0" w:rsidRDefault="004C7223" w:rsidP="00733B36">
      <w:pPr>
        <w:pStyle w:val="DraCorstandard"/>
      </w:pPr>
      <w:r w:rsidRPr="008505C0">
        <w:t>Litore lessum plangimus aegrum</w:t>
      </w:r>
    </w:p>
    <w:p w14:paraId="594D0169" w14:textId="77777777" w:rsidR="00772EBE" w:rsidRPr="008505C0" w:rsidRDefault="004C7223" w:rsidP="00733B36">
      <w:pPr>
        <w:pStyle w:val="DraCorstandard"/>
      </w:pPr>
      <w:r w:rsidRPr="008505C0">
        <w:t>Subterque vdas iactae salices</w:t>
      </w:r>
    </w:p>
    <w:p w14:paraId="6C9734AB" w14:textId="77777777" w:rsidR="00772EBE" w:rsidRPr="008505C0" w:rsidRDefault="004C7223" w:rsidP="00733B36">
      <w:pPr>
        <w:pStyle w:val="DraCorstandard"/>
      </w:pPr>
      <w:r w:rsidRPr="008505C0">
        <w:t>Suspiramus debile carmen;</w:t>
      </w:r>
    </w:p>
    <w:p w14:paraId="61F7CD2D" w14:textId="77777777" w:rsidR="00772EBE" w:rsidRPr="008505C0" w:rsidRDefault="004C7223" w:rsidP="00733B36">
      <w:pPr>
        <w:pStyle w:val="DraCorstandard"/>
      </w:pPr>
      <w:r w:rsidRPr="008505C0">
        <w:t>Hîc nos raptor Barbarus vrget</w:t>
      </w:r>
    </w:p>
    <w:p w14:paraId="2D968E7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(915)</w:t>
      </w:r>
      <w:r w:rsidRPr="008505C0">
        <w:t xml:space="preserve"> Murmura patriae desueta lyrae</w:t>
      </w:r>
    </w:p>
    <w:p w14:paraId="04554601" w14:textId="77777777" w:rsidR="00772EBE" w:rsidRPr="008505C0" w:rsidRDefault="004C7223" w:rsidP="00733B36">
      <w:pPr>
        <w:pStyle w:val="DraCorstandard"/>
      </w:pPr>
      <w:r w:rsidRPr="008505C0">
        <w:t>Et virgineum mulcere melos,</w:t>
      </w:r>
    </w:p>
    <w:p w14:paraId="6A1AB285" w14:textId="77777777" w:rsidR="00772EBE" w:rsidRPr="008505C0" w:rsidRDefault="004C7223" w:rsidP="00733B36">
      <w:pPr>
        <w:pStyle w:val="DraCorstandard"/>
      </w:pPr>
      <w:r w:rsidRPr="008505C0">
        <w:t>Heu repetito plaudere cantu</w:t>
      </w:r>
    </w:p>
    <w:p w14:paraId="2A0A8C2A" w14:textId="77777777" w:rsidR="00772EBE" w:rsidRPr="008505C0" w:rsidRDefault="004C7223" w:rsidP="00733B36">
      <w:pPr>
        <w:pStyle w:val="DraCorstandard"/>
      </w:pPr>
      <w:r w:rsidRPr="008505C0">
        <w:t>Non barbaricis formanda modis</w:t>
      </w:r>
    </w:p>
    <w:p w14:paraId="06B13E92" w14:textId="77777777" w:rsidR="00772EBE" w:rsidRPr="008505C0" w:rsidRDefault="004C7223" w:rsidP="00733B36">
      <w:pPr>
        <w:pStyle w:val="DraCorstandard"/>
      </w:pPr>
      <w:r w:rsidRPr="008505C0">
        <w:t>Carmina doctae laeta Sionis;</w:t>
      </w:r>
    </w:p>
    <w:p w14:paraId="76530EBA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(920)</w:t>
      </w:r>
      <w:r w:rsidRPr="008505C0">
        <w:t xml:space="preserve"> At nos tacitus circuit horror</w:t>
      </w:r>
    </w:p>
    <w:p w14:paraId="322B5B63" w14:textId="77777777" w:rsidR="00772EBE" w:rsidRPr="008505C0" w:rsidRDefault="004C7223" w:rsidP="00733B36">
      <w:pPr>
        <w:pStyle w:val="DraCorstandard"/>
      </w:pPr>
      <w:r w:rsidRPr="008505C0">
        <w:t>Et confusus, tabensque dolor</w:t>
      </w:r>
    </w:p>
    <w:p w14:paraId="5B8A7537" w14:textId="77777777" w:rsidR="00772EBE" w:rsidRPr="008505C0" w:rsidRDefault="004C7223" w:rsidP="00733B36">
      <w:pPr>
        <w:pStyle w:val="DraCorstandard"/>
      </w:pPr>
      <w:r w:rsidRPr="008505C0">
        <w:t>Cantare vetat;</w:t>
      </w:r>
    </w:p>
    <w:p w14:paraId="75D807A6" w14:textId="77777777" w:rsidR="00772EBE" w:rsidRPr="008505C0" w:rsidRDefault="004C7223" w:rsidP="00733B36">
      <w:pPr>
        <w:pStyle w:val="DraCorstandard"/>
      </w:pPr>
      <w:r w:rsidRPr="008505C0">
        <w:t>Ergò mutas inter salices</w:t>
      </w:r>
    </w:p>
    <w:p w14:paraId="52477EDB" w14:textId="77777777" w:rsidR="00772EBE" w:rsidRPr="008505C0" w:rsidRDefault="004C7223" w:rsidP="00733B36">
      <w:pPr>
        <w:pStyle w:val="DraCorstandard"/>
      </w:pPr>
      <w:r w:rsidRPr="008505C0">
        <w:t>Taciturna sedent organa, &amp; aegras</w:t>
      </w:r>
    </w:p>
    <w:p w14:paraId="2568714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(925)</w:t>
      </w:r>
      <w:r w:rsidRPr="008505C0">
        <w:t xml:space="preserve"> Damnata gemit fistula ad auras,</w:t>
      </w:r>
    </w:p>
    <w:p w14:paraId="550BF396" w14:textId="77777777" w:rsidR="00772EBE" w:rsidRPr="008505C0" w:rsidRDefault="004C7223" w:rsidP="00733B36">
      <w:pPr>
        <w:pStyle w:val="DraCorstandard"/>
      </w:pPr>
      <w:r w:rsidRPr="008505C0">
        <w:t>Et iam patrios oblita sonos</w:t>
      </w:r>
    </w:p>
    <w:p w14:paraId="1DA2815C" w14:textId="77777777" w:rsidR="00772EBE" w:rsidRPr="008505C0" w:rsidRDefault="004C7223" w:rsidP="00733B36">
      <w:pPr>
        <w:pStyle w:val="DraCorstandard"/>
      </w:pPr>
      <w:r w:rsidRPr="008505C0">
        <w:lastRenderedPageBreak/>
        <w:t>Non nisi querulo crusmata lessu</w:t>
      </w:r>
    </w:p>
    <w:p w14:paraId="6251F876" w14:textId="77777777" w:rsidR="00772EBE" w:rsidRPr="008505C0" w:rsidRDefault="004C7223" w:rsidP="00733B36">
      <w:pPr>
        <w:pStyle w:val="DraCorstandard"/>
      </w:pPr>
      <w:r w:rsidRPr="008505C0">
        <w:t>Elisa sonant, nec nisi nostros</w:t>
      </w:r>
    </w:p>
    <w:p w14:paraId="3F7AE80B" w14:textId="77777777" w:rsidR="00772EBE" w:rsidRPr="008505C0" w:rsidRDefault="004C7223" w:rsidP="00733B36">
      <w:pPr>
        <w:pStyle w:val="DraCorstandard"/>
      </w:pPr>
      <w:r w:rsidRPr="008505C0">
        <w:t>Deducta refert musica casus,</w:t>
      </w:r>
    </w:p>
    <w:p w14:paraId="40DFC7C3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(930)</w:t>
      </w:r>
      <w:r w:rsidRPr="008505C0">
        <w:t xml:space="preserve"> Heu insanis deuota nimis</w:t>
      </w:r>
    </w:p>
    <w:p w14:paraId="56F8EB09" w14:textId="77777777" w:rsidR="00772EBE" w:rsidRPr="008505C0" w:rsidRDefault="004C7223" w:rsidP="00733B36">
      <w:pPr>
        <w:pStyle w:val="DraCorstandard"/>
      </w:pPr>
      <w:r w:rsidRPr="008505C0">
        <w:t>Illa choreis, sacrisque Deûm,</w:t>
      </w:r>
    </w:p>
    <w:p w14:paraId="7252E475" w14:textId="77777777" w:rsidR="00772EBE" w:rsidRPr="008505C0" w:rsidRDefault="004C7223" w:rsidP="00733B36">
      <w:pPr>
        <w:pStyle w:val="DraCorstandard"/>
      </w:pPr>
      <w:r w:rsidRPr="008505C0">
        <w:t>Quos relligio prisca refellit,</w:t>
      </w:r>
    </w:p>
    <w:p w14:paraId="0C9F371C" w14:textId="77777777" w:rsidR="00772EBE" w:rsidRPr="008505C0" w:rsidRDefault="004C7223" w:rsidP="00733B36">
      <w:pPr>
        <w:pStyle w:val="DraCorstandard"/>
      </w:pPr>
      <w:r w:rsidRPr="008505C0">
        <w:t>Cum nos raperet dira libido</w:t>
      </w:r>
    </w:p>
    <w:p w14:paraId="726DB4BF" w14:textId="77777777" w:rsidR="00772EBE" w:rsidRPr="008505C0" w:rsidRDefault="004C7223" w:rsidP="00733B36">
      <w:pPr>
        <w:pStyle w:val="DraCorstandard"/>
      </w:pPr>
      <w:r w:rsidRPr="008505C0">
        <w:t>Subter virides adolere comas</w:t>
      </w:r>
    </w:p>
    <w:p w14:paraId="47391CB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(935)</w:t>
      </w:r>
      <w:r w:rsidRPr="008505C0">
        <w:t xml:space="preserve"> Et bacchantûm more petulcos</w:t>
      </w:r>
    </w:p>
    <w:p w14:paraId="1547314E" w14:textId="77777777" w:rsidR="00772EBE" w:rsidRPr="008505C0" w:rsidRDefault="004C7223" w:rsidP="00733B36">
      <w:pPr>
        <w:pStyle w:val="DraCorstandard"/>
      </w:pPr>
      <w:r w:rsidRPr="008505C0">
        <w:t>Miscere choros, cum per lucum</w:t>
      </w:r>
    </w:p>
    <w:p w14:paraId="658464F5" w14:textId="77777777" w:rsidR="00772EBE" w:rsidRPr="008505C0" w:rsidRDefault="004C7223" w:rsidP="00733B36">
      <w:pPr>
        <w:pStyle w:val="DraCorstandard"/>
      </w:pPr>
      <w:r w:rsidRPr="008505C0">
        <w:t>Fistula trepidans dulcè sonaret,</w:t>
      </w:r>
    </w:p>
    <w:p w14:paraId="66FBBCA3" w14:textId="77777777" w:rsidR="00772EBE" w:rsidRPr="008505C0" w:rsidRDefault="004C7223" w:rsidP="00733B36">
      <w:pPr>
        <w:pStyle w:val="DraCorstandard"/>
      </w:pPr>
      <w:r w:rsidRPr="008505C0">
        <w:t>Et compositis tympana bombis</w:t>
      </w:r>
    </w:p>
    <w:p w14:paraId="7DF19F93" w14:textId="77777777" w:rsidR="00772EBE" w:rsidRPr="008505C0" w:rsidRDefault="004C7223" w:rsidP="00733B36">
      <w:pPr>
        <w:pStyle w:val="DraCorstandard"/>
      </w:pPr>
      <w:r w:rsidRPr="008505C0">
        <w:t>Laeto animarent murmure turbam;</w:t>
      </w:r>
    </w:p>
    <w:p w14:paraId="257EF05C" w14:textId="6280B020" w:rsidR="00726C03" w:rsidRPr="008505C0" w:rsidRDefault="004C7223" w:rsidP="00733B36">
      <w:pPr>
        <w:pStyle w:val="DraCorstandard"/>
      </w:pPr>
      <w:r w:rsidRPr="008505C0">
        <w:rPr>
          <w:rStyle w:val="DraCorlinenumber"/>
        </w:rPr>
        <w:t>(940)</w:t>
      </w:r>
      <w:r w:rsidRPr="008505C0">
        <w:t xml:space="preserve"> Nunc ad gelidas Euphratis aquas </w:t>
      </w:r>
      <w:r w:rsidRPr="008505C0">
        <w:rPr>
          <w:rStyle w:val="DraCorpagebeginning"/>
        </w:rPr>
        <w:t>[F]</w:t>
      </w:r>
    </w:p>
    <w:p w14:paraId="11D7C3D4" w14:textId="77777777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[34]</w:t>
      </w:r>
    </w:p>
    <w:p w14:paraId="11C699A0" w14:textId="77777777" w:rsidR="00772EBE" w:rsidRPr="008505C0" w:rsidRDefault="004C7223" w:rsidP="00733B36">
      <w:pPr>
        <w:pStyle w:val="DraCorstandard"/>
      </w:pPr>
      <w:r w:rsidRPr="008505C0">
        <w:t>Nos Victor habet, sedet aeterno</w:t>
      </w:r>
    </w:p>
    <w:p w14:paraId="252A328F" w14:textId="77777777" w:rsidR="00772EBE" w:rsidRPr="008505C0" w:rsidRDefault="004C7223" w:rsidP="00733B36">
      <w:pPr>
        <w:pStyle w:val="DraCorstandard"/>
      </w:pPr>
      <w:r w:rsidRPr="008505C0">
        <w:t>Carcere vinctus, qui modo Solymis</w:t>
      </w:r>
    </w:p>
    <w:p w14:paraId="2B407D17" w14:textId="77777777" w:rsidR="00772EBE" w:rsidRPr="008505C0" w:rsidRDefault="004C7223" w:rsidP="00733B36">
      <w:pPr>
        <w:pStyle w:val="DraCorstandard"/>
      </w:pPr>
      <w:r w:rsidRPr="008505C0">
        <w:t>Neglecta dabat iura paternis,</w:t>
      </w:r>
    </w:p>
    <w:p w14:paraId="2C871B21" w14:textId="77777777" w:rsidR="00772EBE" w:rsidRPr="008505C0" w:rsidRDefault="004C7223" w:rsidP="00733B36">
      <w:pPr>
        <w:pStyle w:val="DraCorstandard"/>
      </w:pPr>
      <w:r w:rsidRPr="008505C0">
        <w:t>Sedet in tenebris, captusque oculis</w:t>
      </w:r>
    </w:p>
    <w:p w14:paraId="69B26345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(945)</w:t>
      </w:r>
      <w:r w:rsidRPr="008505C0">
        <w:t xml:space="preserve"> Repetit longae crimina vitae,</w:t>
      </w:r>
    </w:p>
    <w:p w14:paraId="749FF5E2" w14:textId="77777777" w:rsidR="00772EBE" w:rsidRPr="008505C0" w:rsidRDefault="004C7223" w:rsidP="00733B36">
      <w:pPr>
        <w:pStyle w:val="DraCorstandard"/>
      </w:pPr>
      <w:r w:rsidRPr="008505C0">
        <w:t>Hei sollicitâ maestus in vmbrâ</w:t>
      </w:r>
    </w:p>
    <w:p w14:paraId="65CD7699" w14:textId="77777777" w:rsidR="00772EBE" w:rsidRPr="008505C0" w:rsidRDefault="004C7223" w:rsidP="00733B36">
      <w:pPr>
        <w:pStyle w:val="DraCorstandard"/>
      </w:pPr>
      <w:r w:rsidRPr="008505C0">
        <w:t>Numerat captae funera Solymae</w:t>
      </w:r>
    </w:p>
    <w:p w14:paraId="6FE208B9" w14:textId="77777777" w:rsidR="00772EBE" w:rsidRPr="008505C0" w:rsidRDefault="004C7223" w:rsidP="00733B36">
      <w:pPr>
        <w:pStyle w:val="DraCorstandard"/>
      </w:pPr>
      <w:r w:rsidRPr="008505C0">
        <w:t>(Si quis poterit numerare tamen)</w:t>
      </w:r>
    </w:p>
    <w:p w14:paraId="3112151B" w14:textId="77777777" w:rsidR="00772EBE" w:rsidRPr="008505C0" w:rsidRDefault="004C7223" w:rsidP="00733B36">
      <w:pPr>
        <w:pStyle w:val="DraCorstandard"/>
      </w:pPr>
      <w:r w:rsidRPr="008505C0">
        <w:t>Et natorum damna suorum</w:t>
      </w:r>
    </w:p>
    <w:p w14:paraId="7EA3F85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(950)</w:t>
      </w:r>
      <w:r w:rsidRPr="008505C0">
        <w:t xml:space="preserve"> Desperato luget in aestro.</w:t>
      </w:r>
    </w:p>
    <w:p w14:paraId="598A08CE" w14:textId="77777777" w:rsidR="00772EBE" w:rsidRPr="008505C0" w:rsidRDefault="004C7223" w:rsidP="00733B36">
      <w:pPr>
        <w:pStyle w:val="DraCorstandard"/>
      </w:pPr>
      <w:r w:rsidRPr="008505C0">
        <w:t>Eheu nimium florida pubes,</w:t>
      </w:r>
    </w:p>
    <w:p w14:paraId="25E2D009" w14:textId="77777777" w:rsidR="00772EBE" w:rsidRPr="008505C0" w:rsidRDefault="004C7223" w:rsidP="00733B36">
      <w:pPr>
        <w:pStyle w:val="DraCorstandard"/>
      </w:pPr>
      <w:r w:rsidRPr="008505C0">
        <w:lastRenderedPageBreak/>
        <w:t>Et spes lapsis vltima rebus!</w:t>
      </w:r>
    </w:p>
    <w:p w14:paraId="6D319DB0" w14:textId="77777777" w:rsidR="00772EBE" w:rsidRPr="008505C0" w:rsidRDefault="004C7223" w:rsidP="00733B36">
      <w:pPr>
        <w:pStyle w:val="DraCorstandard"/>
      </w:pPr>
      <w:r w:rsidRPr="008505C0">
        <w:t>Quis vos gelidus messuit Auster,</w:t>
      </w:r>
    </w:p>
    <w:p w14:paraId="4CC306C3" w14:textId="77777777" w:rsidR="00772EBE" w:rsidRPr="008505C0" w:rsidRDefault="004C7223" w:rsidP="00733B36">
      <w:pPr>
        <w:pStyle w:val="DraCorstandard"/>
      </w:pPr>
      <w:r w:rsidRPr="008505C0">
        <w:t>Nec maturo flore luuentae</w:t>
      </w:r>
    </w:p>
    <w:p w14:paraId="71B4CFD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(955)</w:t>
      </w:r>
      <w:r w:rsidRPr="008505C0">
        <w:t xml:space="preserve"> Lactenti etiam vulsit in herbâ?</w:t>
      </w:r>
    </w:p>
    <w:p w14:paraId="144FADB6" w14:textId="77777777" w:rsidR="00772EBE" w:rsidRPr="008505C0" w:rsidRDefault="004C7223" w:rsidP="00733B36">
      <w:pPr>
        <w:pStyle w:val="DraCorstandard"/>
      </w:pPr>
      <w:r w:rsidRPr="008505C0">
        <w:t>Miseri luuenes, fortia frustrà</w:t>
      </w:r>
    </w:p>
    <w:p w14:paraId="42D52123" w14:textId="77777777" w:rsidR="00772EBE" w:rsidRPr="008505C0" w:rsidRDefault="004C7223" w:rsidP="00733B36">
      <w:pPr>
        <w:pStyle w:val="DraCorstandard"/>
      </w:pPr>
      <w:r w:rsidRPr="008505C0">
        <w:t>Pectora, raraeque aemula laudis!</w:t>
      </w:r>
    </w:p>
    <w:p w14:paraId="11B0DD7E" w14:textId="77777777" w:rsidR="00772EBE" w:rsidRPr="008505C0" w:rsidRDefault="004C7223" w:rsidP="00733B36">
      <w:pPr>
        <w:pStyle w:val="DraCorstandard"/>
      </w:pPr>
      <w:r w:rsidRPr="008505C0">
        <w:t>Quis vos tumulo condet, &amp; inter</w:t>
      </w:r>
    </w:p>
    <w:p w14:paraId="0393C24F" w14:textId="77777777" w:rsidR="00772EBE" w:rsidRPr="008505C0" w:rsidRDefault="004C7223" w:rsidP="00733B36">
      <w:pPr>
        <w:pStyle w:val="DraCorstandard"/>
      </w:pPr>
      <w:r w:rsidRPr="008505C0">
        <w:t>Circumstreperi murmura lessus</w:t>
      </w:r>
    </w:p>
    <w:p w14:paraId="3A4CA8CE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(960)</w:t>
      </w:r>
      <w:r w:rsidRPr="008505C0">
        <w:t xml:space="preserve"> Olidos riguo sparget amomo</w:t>
      </w:r>
    </w:p>
    <w:p w14:paraId="2D59E0FA" w14:textId="77777777" w:rsidR="00772EBE" w:rsidRPr="008505C0" w:rsidRDefault="004C7223" w:rsidP="00733B36">
      <w:pPr>
        <w:pStyle w:val="DraCorstandard"/>
      </w:pPr>
      <w:r w:rsidRPr="008505C0">
        <w:t>Et cara super balsama fundet?</w:t>
      </w:r>
    </w:p>
    <w:p w14:paraId="0A693321" w14:textId="77777777" w:rsidR="00772EBE" w:rsidRPr="008505C0" w:rsidRDefault="004C7223" w:rsidP="00733B36">
      <w:pPr>
        <w:pStyle w:val="DraCorstandard"/>
      </w:pPr>
      <w:r w:rsidRPr="008505C0">
        <w:t>O quam caecas nubit abyssos,</w:t>
      </w:r>
    </w:p>
    <w:p w14:paraId="757349CF" w14:textId="77777777" w:rsidR="00772EBE" w:rsidRPr="008505C0" w:rsidRDefault="004C7223" w:rsidP="00733B36">
      <w:pPr>
        <w:pStyle w:val="DraCorstandard"/>
      </w:pPr>
      <w:r w:rsidRPr="008505C0">
        <w:t>Et secreto Deus in gremio</w:t>
      </w:r>
    </w:p>
    <w:p w14:paraId="4F1BE4E0" w14:textId="77777777" w:rsidR="00772EBE" w:rsidRPr="008505C0" w:rsidRDefault="004C7223" w:rsidP="00733B36">
      <w:pPr>
        <w:pStyle w:val="DraCorstandard"/>
      </w:pPr>
      <w:r w:rsidRPr="008505C0">
        <w:t>Quam multa oculis inuisa tegit!</w:t>
      </w:r>
    </w:p>
    <w:p w14:paraId="2EEE541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(965)</w:t>
      </w:r>
      <w:r w:rsidRPr="008505C0">
        <w:t xml:space="preserve"> Crimine Patris plectitur infans</w:t>
      </w:r>
    </w:p>
    <w:p w14:paraId="3E69DD51" w14:textId="77777777" w:rsidR="00772EBE" w:rsidRPr="008505C0" w:rsidRDefault="004C7223" w:rsidP="00733B36">
      <w:pPr>
        <w:pStyle w:val="DraCorstandard"/>
      </w:pPr>
      <w:r w:rsidRPr="008505C0">
        <w:t>Et simplicitas adfecta perit;</w:t>
      </w:r>
    </w:p>
    <w:p w14:paraId="32544F28" w14:textId="77777777" w:rsidR="00772EBE" w:rsidRPr="008505C0" w:rsidRDefault="004C7223" w:rsidP="00733B36">
      <w:pPr>
        <w:pStyle w:val="DraCorstandard"/>
      </w:pPr>
      <w:r w:rsidRPr="008505C0">
        <w:t>Adam sociae fraude Maritae</w:t>
      </w:r>
    </w:p>
    <w:p w14:paraId="6DF92AAB" w14:textId="77777777" w:rsidR="00772EBE" w:rsidRPr="008505C0" w:rsidRDefault="004C7223" w:rsidP="00733B36">
      <w:pPr>
        <w:pStyle w:val="DraCorstandard"/>
      </w:pPr>
      <w:r w:rsidRPr="008505C0">
        <w:t>Legit vetitos arbore fructus,</w:t>
      </w:r>
    </w:p>
    <w:p w14:paraId="5388BE4D" w14:textId="77777777" w:rsidR="00772EBE" w:rsidRPr="008505C0" w:rsidRDefault="004C7223" w:rsidP="00733B36">
      <w:pPr>
        <w:pStyle w:val="DraCorstandard"/>
      </w:pPr>
      <w:r w:rsidRPr="008505C0">
        <w:t>Et posteritas vitiata cadit</w:t>
      </w:r>
    </w:p>
    <w:p w14:paraId="5CE4932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(970)</w:t>
      </w:r>
      <w:r w:rsidRPr="008505C0">
        <w:t xml:space="preserve"> Ante innocuas impia cunas;</w:t>
      </w:r>
    </w:p>
    <w:p w14:paraId="3719C21A" w14:textId="77777777" w:rsidR="00772EBE" w:rsidRPr="008505C0" w:rsidRDefault="004C7223" w:rsidP="00733B36">
      <w:pPr>
        <w:pStyle w:val="DraCorstandard"/>
      </w:pPr>
      <w:r w:rsidRPr="008505C0">
        <w:t>Noach liquidos inter calices</w:t>
      </w:r>
    </w:p>
    <w:p w14:paraId="70036DD2" w14:textId="77777777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[35]</w:t>
      </w:r>
    </w:p>
    <w:p w14:paraId="600A6E7C" w14:textId="77777777" w:rsidR="00772EBE" w:rsidRPr="008505C0" w:rsidRDefault="004C7223" w:rsidP="00733B36">
      <w:pPr>
        <w:pStyle w:val="DraCorstandard"/>
      </w:pPr>
      <w:r w:rsidRPr="008505C0">
        <w:t>Et genialis pocula mensae</w:t>
      </w:r>
    </w:p>
    <w:p w14:paraId="51C3970D" w14:textId="77777777" w:rsidR="00772EBE" w:rsidRPr="008505C0" w:rsidRDefault="004C7223" w:rsidP="00733B36">
      <w:pPr>
        <w:pStyle w:val="DraCorstandard"/>
      </w:pPr>
      <w:r w:rsidRPr="008505C0">
        <w:t>Nimis ignoto nectare captus</w:t>
      </w:r>
    </w:p>
    <w:p w14:paraId="670A4C20" w14:textId="77777777" w:rsidR="00772EBE" w:rsidRPr="008505C0" w:rsidRDefault="004C7223" w:rsidP="00733B36">
      <w:pPr>
        <w:pStyle w:val="DraCorstandard"/>
      </w:pPr>
      <w:r w:rsidRPr="008505C0">
        <w:t>lacuit nato sanna maligno</w:t>
      </w:r>
    </w:p>
    <w:p w14:paraId="465C4B33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(975)</w:t>
      </w:r>
      <w:r w:rsidRPr="008505C0">
        <w:t xml:space="preserve"> Plusquam mediâ pube retectus,</w:t>
      </w:r>
    </w:p>
    <w:p w14:paraId="55CB51A7" w14:textId="77777777" w:rsidR="00772EBE" w:rsidRPr="008505C0" w:rsidRDefault="004C7223" w:rsidP="00733B36">
      <w:pPr>
        <w:pStyle w:val="DraCorstandard"/>
      </w:pPr>
      <w:r w:rsidRPr="008505C0">
        <w:t>Nec satis vni vidisse fuit,</w:t>
      </w:r>
    </w:p>
    <w:p w14:paraId="7E24DF4D" w14:textId="77777777" w:rsidR="00772EBE" w:rsidRPr="008505C0" w:rsidRDefault="004C7223" w:rsidP="00733B36">
      <w:pPr>
        <w:pStyle w:val="DraCorstandard"/>
      </w:pPr>
      <w:r w:rsidRPr="008505C0">
        <w:lastRenderedPageBreak/>
        <w:t>Faedo insultans scommate prodit</w:t>
      </w:r>
    </w:p>
    <w:p w14:paraId="3941296D" w14:textId="77777777" w:rsidR="00772EBE" w:rsidRPr="008505C0" w:rsidRDefault="004C7223" w:rsidP="00733B36">
      <w:pPr>
        <w:pStyle w:val="DraCorstandard"/>
      </w:pPr>
      <w:r w:rsidRPr="008505C0">
        <w:t>Fratribus illum, qui post humeros</w:t>
      </w:r>
    </w:p>
    <w:p w14:paraId="70453CAD" w14:textId="77777777" w:rsidR="00772EBE" w:rsidRPr="008505C0" w:rsidRDefault="004C7223" w:rsidP="00733B36">
      <w:pPr>
        <w:pStyle w:val="DraCorstandard"/>
      </w:pPr>
      <w:r w:rsidRPr="008505C0">
        <w:t>Veste recinctâ nupsere bonum</w:t>
      </w:r>
    </w:p>
    <w:p w14:paraId="44B03493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(980)</w:t>
      </w:r>
      <w:r w:rsidRPr="008505C0">
        <w:t xml:space="preserve"> Exporrecto syrmate Patrem:</w:t>
      </w:r>
    </w:p>
    <w:p w14:paraId="73C25A41" w14:textId="77777777" w:rsidR="00772EBE" w:rsidRPr="008505C0" w:rsidRDefault="004C7223" w:rsidP="00733B36">
      <w:pPr>
        <w:pStyle w:val="DraCorstandard"/>
      </w:pPr>
      <w:r w:rsidRPr="008505C0">
        <w:t>Ille excusso liber läccho</w:t>
      </w:r>
    </w:p>
    <w:p w14:paraId="5798E155" w14:textId="77777777" w:rsidR="00772EBE" w:rsidRPr="008505C0" w:rsidRDefault="004C7223" w:rsidP="00733B36">
      <w:pPr>
        <w:pStyle w:val="DraCorstandard"/>
      </w:pPr>
      <w:r w:rsidRPr="008505C0">
        <w:t>Chanaan puerum damnat &amp; acris</w:t>
      </w:r>
    </w:p>
    <w:p w14:paraId="4350C8DB" w14:textId="77777777" w:rsidR="00772EBE" w:rsidRPr="008505C0" w:rsidRDefault="004C7223" w:rsidP="00733B36">
      <w:pPr>
        <w:pStyle w:val="DraCorstandard"/>
      </w:pPr>
      <w:r w:rsidRPr="008505C0">
        <w:t>Verbere linguae mille aerumnis,</w:t>
      </w:r>
    </w:p>
    <w:p w14:paraId="784140B0" w14:textId="77777777" w:rsidR="00772EBE" w:rsidRPr="008505C0" w:rsidRDefault="004C7223" w:rsidP="00733B36">
      <w:pPr>
        <w:pStyle w:val="DraCorstandard"/>
      </w:pPr>
      <w:r w:rsidRPr="008505C0">
        <w:t>Et deuotat mille ruinis,</w:t>
      </w:r>
    </w:p>
    <w:p w14:paraId="28D90E4B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(985)</w:t>
      </w:r>
      <w:r w:rsidRPr="008505C0">
        <w:t xml:space="preserve"> Audijt alto Deus, &amp; miseros</w:t>
      </w:r>
    </w:p>
    <w:p w14:paraId="44B57372" w14:textId="77777777" w:rsidR="00772EBE" w:rsidRPr="008505C0" w:rsidRDefault="004C7223" w:rsidP="00733B36">
      <w:pPr>
        <w:pStyle w:val="DraCorstandard"/>
      </w:pPr>
      <w:r w:rsidRPr="008505C0">
        <w:t>Longâ eneruat clade Nepotes,</w:t>
      </w:r>
    </w:p>
    <w:p w14:paraId="1E8C0DBB" w14:textId="77777777" w:rsidR="00772EBE" w:rsidRPr="008505C0" w:rsidRDefault="004C7223" w:rsidP="00733B36">
      <w:pPr>
        <w:pStyle w:val="DraCorstandard"/>
      </w:pPr>
      <w:r w:rsidRPr="008505C0">
        <w:t>Crimine ab vno Gens tota perit</w:t>
      </w:r>
    </w:p>
    <w:p w14:paraId="1D6512BC" w14:textId="77777777" w:rsidR="00772EBE" w:rsidRPr="008505C0" w:rsidRDefault="004C7223" w:rsidP="00733B36">
      <w:pPr>
        <w:pStyle w:val="DraCorstandard"/>
      </w:pPr>
      <w:r w:rsidRPr="008505C0">
        <w:t>Noxaeque olim dedita laesi</w:t>
      </w:r>
    </w:p>
    <w:p w14:paraId="2B639B5C" w14:textId="77777777" w:rsidR="00772EBE" w:rsidRPr="008505C0" w:rsidRDefault="004C7223" w:rsidP="00733B36">
      <w:pPr>
        <w:pStyle w:val="DraCorstandard"/>
      </w:pPr>
      <w:r w:rsidRPr="008505C0">
        <w:t>Durat memores Numinis iras;</w:t>
      </w:r>
    </w:p>
    <w:p w14:paraId="277187D3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(990)</w:t>
      </w:r>
      <w:r w:rsidRPr="008505C0">
        <w:t xml:space="preserve"> Dauid Regum maximus, ille</w:t>
      </w:r>
    </w:p>
    <w:p w14:paraId="12F9EC13" w14:textId="77777777" w:rsidR="00772EBE" w:rsidRPr="008505C0" w:rsidRDefault="004C7223" w:rsidP="00733B36">
      <w:pPr>
        <w:pStyle w:val="DraCorstandard"/>
      </w:pPr>
      <w:r w:rsidRPr="008505C0">
        <w:t>Nondum viduae Rector Solymae,</w:t>
      </w:r>
    </w:p>
    <w:p w14:paraId="3B86C858" w14:textId="77777777" w:rsidR="00772EBE" w:rsidRPr="008505C0" w:rsidRDefault="004C7223" w:rsidP="00733B36">
      <w:pPr>
        <w:pStyle w:val="DraCorstandard"/>
      </w:pPr>
      <w:r w:rsidRPr="008505C0">
        <w:t>Ille immensi nominis haeres</w:t>
      </w:r>
    </w:p>
    <w:p w14:paraId="449244FB" w14:textId="77777777" w:rsidR="00772EBE" w:rsidRPr="008505C0" w:rsidRDefault="004C7223" w:rsidP="00733B36">
      <w:pPr>
        <w:pStyle w:val="DraCorstandard"/>
      </w:pPr>
      <w:r w:rsidRPr="008505C0">
        <w:t>Et fatidico Numine plenus</w:t>
      </w:r>
    </w:p>
    <w:p w14:paraId="062738BD" w14:textId="77777777" w:rsidR="00772EBE" w:rsidRPr="008505C0" w:rsidRDefault="004C7223" w:rsidP="00733B36">
      <w:pPr>
        <w:pStyle w:val="DraCorstandard"/>
      </w:pPr>
      <w:r w:rsidRPr="008505C0">
        <w:t>Bersaabaeam vidit in vndis</w:t>
      </w:r>
    </w:p>
    <w:p w14:paraId="21C3AD9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(995)</w:t>
      </w:r>
      <w:r w:rsidRPr="008505C0">
        <w:t xml:space="preserve"> Captare vagae frigora lymphae,</w:t>
      </w:r>
    </w:p>
    <w:p w14:paraId="4B70B812" w14:textId="77777777" w:rsidR="00772EBE" w:rsidRPr="008505C0" w:rsidRDefault="004C7223" w:rsidP="00733B36">
      <w:pPr>
        <w:pStyle w:val="DraCorstandard"/>
      </w:pPr>
      <w:r w:rsidRPr="008505C0">
        <w:t>Et marmoreos deperit artus,</w:t>
      </w:r>
    </w:p>
    <w:p w14:paraId="7C20950B" w14:textId="77777777" w:rsidR="00772EBE" w:rsidRPr="008505C0" w:rsidRDefault="004C7223" w:rsidP="00733B36">
      <w:pPr>
        <w:pStyle w:val="DraCorstandard"/>
      </w:pPr>
      <w:r w:rsidRPr="008505C0">
        <w:t>Simul adspexit, simul &amp; perijt,</w:t>
      </w:r>
    </w:p>
    <w:p w14:paraId="47C6A21F" w14:textId="77777777" w:rsidR="00772EBE" w:rsidRPr="008505C0" w:rsidRDefault="004C7223" w:rsidP="00733B36">
      <w:pPr>
        <w:pStyle w:val="DraCorstandard"/>
      </w:pPr>
      <w:r w:rsidRPr="008505C0">
        <w:t>Et malus illum transtulit error,</w:t>
      </w:r>
    </w:p>
    <w:p w14:paraId="6A72CDFB" w14:textId="77777777" w:rsidR="00772EBE" w:rsidRPr="008505C0" w:rsidRDefault="004C7223" w:rsidP="00733B36">
      <w:pPr>
        <w:pStyle w:val="DraCorstandard"/>
      </w:pPr>
      <w:r w:rsidRPr="008505C0">
        <w:t>Ipsa indigno captata dolo</w:t>
      </w:r>
    </w:p>
    <w:p w14:paraId="480C485A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(1000)</w:t>
      </w:r>
      <w:r w:rsidRPr="008505C0">
        <w:t xml:space="preserve"> Prodit thalami secreta sui</w:t>
      </w:r>
    </w:p>
    <w:p w14:paraId="38AA6F47" w14:textId="77777777" w:rsidR="00772EBE" w:rsidRPr="008505C0" w:rsidRDefault="004C7223" w:rsidP="00733B36">
      <w:pPr>
        <w:pStyle w:val="DraCorstandard"/>
      </w:pPr>
      <w:r w:rsidRPr="008505C0">
        <w:t>Et regali semine turgens</w:t>
      </w:r>
    </w:p>
    <w:p w14:paraId="595A54DE" w14:textId="77777777" w:rsidR="001E581D" w:rsidRDefault="004C7223" w:rsidP="00733B36">
      <w:pPr>
        <w:pStyle w:val="DraCorstandard"/>
      </w:pPr>
      <w:r w:rsidRPr="008505C0">
        <w:t>Enixa parit puerum elumbem,</w:t>
      </w:r>
    </w:p>
    <w:p w14:paraId="1D805DA8" w14:textId="166FC80D" w:rsidR="00726C03" w:rsidRPr="001E581D" w:rsidRDefault="004C7223" w:rsidP="00733B36">
      <w:pPr>
        <w:pStyle w:val="DraCorstandard"/>
        <w:rPr>
          <w:rStyle w:val="DraCorpagebeginning"/>
        </w:rPr>
      </w:pPr>
      <w:r w:rsidRPr="001E581D">
        <w:rPr>
          <w:rStyle w:val="DraCorpagebeginning"/>
        </w:rPr>
        <w:lastRenderedPageBreak/>
        <w:t>[F ij]</w:t>
      </w:r>
    </w:p>
    <w:p w14:paraId="6095AE00" w14:textId="77777777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[36]</w:t>
      </w:r>
    </w:p>
    <w:p w14:paraId="0F78E5A0" w14:textId="77777777" w:rsidR="00772EBE" w:rsidRPr="008505C0" w:rsidRDefault="004C7223" w:rsidP="00733B36">
      <w:pPr>
        <w:pStyle w:val="DraCorstandard"/>
      </w:pPr>
      <w:r w:rsidRPr="008505C0">
        <w:t>Qui mox calidis febribus haustus,</w:t>
      </w:r>
    </w:p>
    <w:p w14:paraId="2C0D4104" w14:textId="77777777" w:rsidR="00772EBE" w:rsidRPr="008505C0" w:rsidRDefault="004C7223" w:rsidP="00733B36">
      <w:pPr>
        <w:pStyle w:val="DraCorstandard"/>
      </w:pPr>
      <w:r w:rsidRPr="008505C0">
        <w:t>Sicut rigidis flosculus Austris,</w:t>
      </w:r>
    </w:p>
    <w:p w14:paraId="47BA953C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(1005)</w:t>
      </w:r>
      <w:r w:rsidRPr="008505C0">
        <w:t xml:space="preserve"> Redimit propriâ morte Parentes</w:t>
      </w:r>
    </w:p>
    <w:p w14:paraId="6D198FE7" w14:textId="77777777" w:rsidR="00772EBE" w:rsidRPr="008505C0" w:rsidRDefault="004C7223" w:rsidP="00733B36">
      <w:pPr>
        <w:pStyle w:val="DraCorstandard"/>
      </w:pPr>
      <w:r w:rsidRPr="008505C0">
        <w:t>Limboque sedet flebilis infans;</w:t>
      </w:r>
    </w:p>
    <w:p w14:paraId="40CA59CF" w14:textId="77777777" w:rsidR="00772EBE" w:rsidRPr="008505C0" w:rsidRDefault="004C7223" w:rsidP="00733B36">
      <w:pPr>
        <w:pStyle w:val="DraCorstandard"/>
      </w:pPr>
      <w:r w:rsidRPr="008505C0">
        <w:t>Porrò infestis tutus ab armis</w:t>
      </w:r>
    </w:p>
    <w:p w14:paraId="25DB5EBF" w14:textId="77777777" w:rsidR="00772EBE" w:rsidRPr="008505C0" w:rsidRDefault="004C7223" w:rsidP="00733B36">
      <w:pPr>
        <w:pStyle w:val="DraCorstandard"/>
      </w:pPr>
      <w:r w:rsidRPr="008505C0">
        <w:t>Et compostâ pace quiescens</w:t>
      </w:r>
    </w:p>
    <w:p w14:paraId="6FC530FE" w14:textId="77777777" w:rsidR="00772EBE" w:rsidRPr="008505C0" w:rsidRDefault="004C7223" w:rsidP="00733B36">
      <w:pPr>
        <w:pStyle w:val="DraCorstandard"/>
      </w:pPr>
      <w:r w:rsidRPr="008505C0">
        <w:t>Idem populum censere volens,</w:t>
      </w:r>
    </w:p>
    <w:p w14:paraId="337D460A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(1010)</w:t>
      </w:r>
      <w:r w:rsidRPr="008505C0">
        <w:t xml:space="preserve"> Quantis Princeps millibus vnus</w:t>
      </w:r>
    </w:p>
    <w:p w14:paraId="32D4D2CE" w14:textId="77777777" w:rsidR="00772EBE" w:rsidRPr="008505C0" w:rsidRDefault="004C7223" w:rsidP="00733B36">
      <w:pPr>
        <w:pStyle w:val="DraCorstandard"/>
      </w:pPr>
      <w:r w:rsidRPr="008505C0">
        <w:t>lebusaeâ rupe sederet</w:t>
      </w:r>
    </w:p>
    <w:p w14:paraId="2C05C955" w14:textId="77777777" w:rsidR="00772EBE" w:rsidRPr="008505C0" w:rsidRDefault="004C7223" w:rsidP="00733B36">
      <w:pPr>
        <w:pStyle w:val="DraCorstandard"/>
      </w:pPr>
      <w:r w:rsidRPr="008505C0">
        <w:t>Mandat fidis quaerere seruis,</w:t>
      </w:r>
    </w:p>
    <w:p w14:paraId="0C62B69F" w14:textId="77777777" w:rsidR="00772EBE" w:rsidRPr="008505C0" w:rsidRDefault="004C7223" w:rsidP="00733B36">
      <w:pPr>
        <w:pStyle w:val="DraCorstandard"/>
      </w:pPr>
      <w:r w:rsidRPr="008505C0">
        <w:t>Illi totam visere Gentem</w:t>
      </w:r>
    </w:p>
    <w:p w14:paraId="4A8B4112" w14:textId="77777777" w:rsidR="00772EBE" w:rsidRPr="008505C0" w:rsidRDefault="004C7223" w:rsidP="00733B36">
      <w:pPr>
        <w:pStyle w:val="DraCorstandard"/>
      </w:pPr>
      <w:r w:rsidRPr="008505C0">
        <w:t>Et commisso munere fungi,</w:t>
      </w:r>
    </w:p>
    <w:p w14:paraId="11AE9901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(1015)</w:t>
      </w:r>
      <w:r w:rsidRPr="008505C0">
        <w:t xml:space="preserve"> At qui Empyreum flammeus ambit</w:t>
      </w:r>
    </w:p>
    <w:p w14:paraId="461C0B28" w14:textId="77777777" w:rsidR="00772EBE" w:rsidRPr="008505C0" w:rsidRDefault="004C7223" w:rsidP="00733B36">
      <w:pPr>
        <w:pStyle w:val="DraCorstandard"/>
      </w:pPr>
      <w:r w:rsidRPr="008505C0">
        <w:t>Stellasque citans nomine certo</w:t>
      </w:r>
    </w:p>
    <w:p w14:paraId="34B68BB3" w14:textId="77777777" w:rsidR="00772EBE" w:rsidRPr="008505C0" w:rsidRDefault="004C7223" w:rsidP="00733B36">
      <w:pPr>
        <w:pStyle w:val="DraCorstandard"/>
      </w:pPr>
      <w:r w:rsidRPr="008505C0">
        <w:t>Numerat vasti lumina caeli,</w:t>
      </w:r>
    </w:p>
    <w:p w14:paraId="362C16B0" w14:textId="77777777" w:rsidR="00772EBE" w:rsidRPr="008505C0" w:rsidRDefault="004C7223" w:rsidP="00733B36">
      <w:pPr>
        <w:pStyle w:val="DraCorstandard"/>
      </w:pPr>
      <w:r w:rsidRPr="008505C0">
        <w:t>Iterum iustâ feruidus irâ</w:t>
      </w:r>
    </w:p>
    <w:p w14:paraId="4806B29F" w14:textId="77777777" w:rsidR="00772EBE" w:rsidRPr="008505C0" w:rsidRDefault="004C7223" w:rsidP="00733B36">
      <w:pPr>
        <w:pStyle w:val="DraCorstandard"/>
      </w:pPr>
      <w:r w:rsidRPr="008505C0">
        <w:t>Plurima foeti millia populi</w:t>
      </w:r>
    </w:p>
    <w:p w14:paraId="37A22BAB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(1020)</w:t>
      </w:r>
      <w:r w:rsidRPr="008505C0">
        <w:t xml:space="preserve"> Tabe lacessit, diroque malo</w:t>
      </w:r>
    </w:p>
    <w:p w14:paraId="28D30275" w14:textId="77777777" w:rsidR="00772EBE" w:rsidRPr="008505C0" w:rsidRDefault="004C7223" w:rsidP="00733B36">
      <w:pPr>
        <w:pStyle w:val="DraCorstandard"/>
      </w:pPr>
      <w:r w:rsidRPr="008505C0">
        <w:t>Iudaea simul confecta ruens</w:t>
      </w:r>
    </w:p>
    <w:p w14:paraId="4A777D6B" w14:textId="77777777" w:rsidR="00772EBE" w:rsidRPr="008505C0" w:rsidRDefault="004C7223" w:rsidP="00733B36">
      <w:pPr>
        <w:pStyle w:val="DraCorstandard"/>
      </w:pPr>
      <w:r w:rsidRPr="008505C0">
        <w:t>Indigestâ strage fatiscit;</w:t>
      </w:r>
    </w:p>
    <w:p w14:paraId="30D65095" w14:textId="77777777" w:rsidR="00772EBE" w:rsidRPr="008505C0" w:rsidRDefault="004C7223" w:rsidP="00733B36">
      <w:pPr>
        <w:pStyle w:val="DraCorstandard"/>
      </w:pPr>
      <w:r w:rsidRPr="008505C0">
        <w:t>Nemo carum tondere caput,</w:t>
      </w:r>
    </w:p>
    <w:p w14:paraId="7004EFE3" w14:textId="77777777" w:rsidR="00772EBE" w:rsidRPr="008505C0" w:rsidRDefault="004C7223" w:rsidP="00733B36">
      <w:pPr>
        <w:pStyle w:val="DraCorstandard"/>
      </w:pPr>
      <w:r w:rsidRPr="008505C0">
        <w:t>Nemo gelidos tergere vultus,</w:t>
      </w:r>
    </w:p>
    <w:p w14:paraId="5AB34014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(1025)</w:t>
      </w:r>
      <w:r w:rsidRPr="008505C0">
        <w:t xml:space="preserve"> Nemo calidam miscere alöen,</w:t>
      </w:r>
    </w:p>
    <w:p w14:paraId="1B19638A" w14:textId="77777777" w:rsidR="00772EBE" w:rsidRPr="008505C0" w:rsidRDefault="004C7223" w:rsidP="00733B36">
      <w:pPr>
        <w:pStyle w:val="DraCorstandard"/>
      </w:pPr>
      <w:r w:rsidRPr="008505C0">
        <w:t>Nemo imputrem spargere myrrham,</w:t>
      </w:r>
    </w:p>
    <w:p w14:paraId="4CA78ABB" w14:textId="77777777" w:rsidR="00772EBE" w:rsidRPr="008505C0" w:rsidRDefault="004C7223" w:rsidP="00733B36">
      <w:pPr>
        <w:pStyle w:val="DraCorstandard"/>
      </w:pPr>
      <w:r w:rsidRPr="008505C0">
        <w:lastRenderedPageBreak/>
        <w:t>Nemo querulum dicere lessum</w:t>
      </w:r>
    </w:p>
    <w:p w14:paraId="6253E609" w14:textId="77777777" w:rsidR="00772EBE" w:rsidRPr="008505C0" w:rsidRDefault="004C7223" w:rsidP="00733B36">
      <w:pPr>
        <w:pStyle w:val="DraCorstandard"/>
      </w:pPr>
      <w:r w:rsidRPr="008505C0">
        <w:t>Longumque vale;</w:t>
      </w:r>
    </w:p>
    <w:p w14:paraId="4EB1C4B5" w14:textId="77777777" w:rsidR="00772EBE" w:rsidRPr="008505C0" w:rsidRDefault="004C7223" w:rsidP="00733B36">
      <w:pPr>
        <w:pStyle w:val="DraCorstandard"/>
      </w:pPr>
      <w:r w:rsidRPr="008505C0">
        <w:t>lacet ignauum vulgus, &amp; instans</w:t>
      </w:r>
    </w:p>
    <w:p w14:paraId="2B1C8F6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(1030)</w:t>
      </w:r>
      <w:r w:rsidRPr="008505C0">
        <w:t xml:space="preserve"> Telo Lachesis funera miscet,</w:t>
      </w:r>
    </w:p>
    <w:p w14:paraId="74E2D36B" w14:textId="77777777" w:rsidR="00772EBE" w:rsidRPr="008505C0" w:rsidRDefault="004C7223" w:rsidP="00733B36">
      <w:pPr>
        <w:pStyle w:val="DraCorstandard"/>
      </w:pPr>
      <w:r w:rsidRPr="008505C0">
        <w:t>Ceruice tamen temperat illâ,</w:t>
      </w:r>
    </w:p>
    <w:p w14:paraId="6C2CD905" w14:textId="77777777" w:rsidR="00772EBE" w:rsidRPr="008505C0" w:rsidRDefault="004C7223" w:rsidP="00733B36">
      <w:pPr>
        <w:pStyle w:val="DraCorstandard"/>
      </w:pPr>
      <w:r w:rsidRPr="008505C0">
        <w:t>Quae se tumidis extulit ausis;</w:t>
      </w:r>
    </w:p>
    <w:p w14:paraId="69412A23" w14:textId="3CD5ABCE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[37]</w:t>
      </w:r>
    </w:p>
    <w:p w14:paraId="6C4B0EBC" w14:textId="77777777" w:rsidR="00772EBE" w:rsidRPr="008505C0" w:rsidRDefault="004C7223" w:rsidP="00733B36">
      <w:pPr>
        <w:pStyle w:val="DraCorstandard"/>
      </w:pPr>
      <w:r w:rsidRPr="008505C0">
        <w:t>Heu quam profundâ nocte defossa, abdita</w:t>
      </w:r>
    </w:p>
    <w:p w14:paraId="772622BA" w14:textId="77777777" w:rsidR="00772EBE" w:rsidRPr="008505C0" w:rsidRDefault="004C7223" w:rsidP="00733B36">
      <w:pPr>
        <w:pStyle w:val="DraCorstandard"/>
      </w:pPr>
      <w:r w:rsidRPr="008505C0">
        <w:t>Secreta Diae mentis in tenebris iacent.</w:t>
      </w:r>
    </w:p>
    <w:p w14:paraId="50835B24" w14:textId="4D4D5EE1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(1035)</w:t>
      </w:r>
      <w:r w:rsidR="008065C1" w:rsidRPr="008505C0">
        <w:t xml:space="preserve"> </w:t>
      </w:r>
      <w:r w:rsidRPr="008505C0">
        <w:t>Et nunc oculi fundite lacrumas</w:t>
      </w:r>
    </w:p>
    <w:p w14:paraId="0FA9BB34" w14:textId="77777777" w:rsidR="00772EBE" w:rsidRPr="008505C0" w:rsidRDefault="004C7223" w:rsidP="00733B36">
      <w:pPr>
        <w:pStyle w:val="DraCorstandard"/>
      </w:pPr>
      <w:r w:rsidRPr="008505C0">
        <w:t xml:space="preserve"> Et vasta sonent verbera planctus</w:t>
      </w:r>
    </w:p>
    <w:p w14:paraId="2B875ADC" w14:textId="77777777" w:rsidR="00772EBE" w:rsidRPr="008505C0" w:rsidRDefault="004C7223" w:rsidP="00733B36">
      <w:pPr>
        <w:pStyle w:val="DraCorstandard"/>
      </w:pPr>
      <w:r w:rsidRPr="008505C0">
        <w:t xml:space="preserve"> Non indociles plorare sumus,</w:t>
      </w:r>
    </w:p>
    <w:p w14:paraId="01800654" w14:textId="77777777" w:rsidR="00772EBE" w:rsidRPr="008505C0" w:rsidRDefault="004C7223" w:rsidP="00733B36">
      <w:pPr>
        <w:pStyle w:val="DraCorstandard"/>
      </w:pPr>
      <w:r w:rsidRPr="008505C0">
        <w:t xml:space="preserve"> Ex quo trepidis clausi Solymis</w:t>
      </w:r>
    </w:p>
    <w:p w14:paraId="6BCF87D5" w14:textId="0A372B2D" w:rsidR="00772EBE" w:rsidRPr="008505C0" w:rsidRDefault="004C7223" w:rsidP="00733B36">
      <w:pPr>
        <w:pStyle w:val="DraCorstandard"/>
      </w:pPr>
      <w:r w:rsidRPr="008505C0">
        <w:t xml:space="preserve"> Patimur lentae damna ruinae</w:t>
      </w:r>
    </w:p>
    <w:p w14:paraId="2D76A583" w14:textId="55066DF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(1040)</w:t>
      </w:r>
      <w:r w:rsidR="008065C1" w:rsidRPr="008505C0">
        <w:t xml:space="preserve"> </w:t>
      </w:r>
      <w:r w:rsidRPr="008505C0">
        <w:t>Et iam summo rerum cumulo</w:t>
      </w:r>
    </w:p>
    <w:p w14:paraId="70A6FF34" w14:textId="77777777" w:rsidR="00772EBE" w:rsidRPr="008505C0" w:rsidRDefault="004C7223" w:rsidP="00733B36">
      <w:pPr>
        <w:pStyle w:val="DraCorstandard"/>
      </w:pPr>
      <w:r w:rsidRPr="008505C0">
        <w:t xml:space="preserve"> Foeti grauidam Numinis iram</w:t>
      </w:r>
    </w:p>
    <w:p w14:paraId="2D9E4E53" w14:textId="77777777" w:rsidR="00772EBE" w:rsidRPr="008505C0" w:rsidRDefault="004C7223" w:rsidP="00733B36">
      <w:pPr>
        <w:pStyle w:val="DraCorstandard"/>
      </w:pPr>
      <w:r w:rsidRPr="008505C0">
        <w:t xml:space="preserve"> Vinctâ trahimus ceruice, malum</w:t>
      </w:r>
    </w:p>
    <w:p w14:paraId="157B3328" w14:textId="77777777" w:rsidR="00772EBE" w:rsidRPr="008505C0" w:rsidRDefault="004C7223" w:rsidP="00733B36">
      <w:pPr>
        <w:pStyle w:val="DraCorstandard"/>
      </w:pPr>
      <w:r w:rsidRPr="008505C0">
        <w:t xml:space="preserve"> Flebile nobis dum vita comes</w:t>
      </w:r>
    </w:p>
    <w:p w14:paraId="00AFC1C4" w14:textId="7DED58F9" w:rsidR="00772EBE" w:rsidRPr="008505C0" w:rsidRDefault="004C7223" w:rsidP="00733B36">
      <w:pPr>
        <w:pStyle w:val="DraCorstandard"/>
      </w:pPr>
      <w:r w:rsidRPr="008505C0">
        <w:t xml:space="preserve"> Et reget istos spiritus artus.</w:t>
      </w:r>
    </w:p>
    <w:p w14:paraId="17852CC6" w14:textId="37C622E0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(1045)</w:t>
      </w:r>
      <w:r w:rsidR="008065C1" w:rsidRPr="008505C0">
        <w:t xml:space="preserve"> </w:t>
      </w:r>
      <w:r w:rsidRPr="008505C0">
        <w:t>Ergò rapidis excitus vndis</w:t>
      </w:r>
    </w:p>
    <w:p w14:paraId="5F832E79" w14:textId="77777777" w:rsidR="00772EBE" w:rsidRPr="008505C0" w:rsidRDefault="004C7223" w:rsidP="00733B36">
      <w:pPr>
        <w:pStyle w:val="DraCorstandard"/>
      </w:pPr>
      <w:r w:rsidRPr="008505C0">
        <w:t xml:space="preserve"> Audiet istam saepè querelam</w:t>
      </w:r>
    </w:p>
    <w:p w14:paraId="5DEB570E" w14:textId="77777777" w:rsidR="00772EBE" w:rsidRPr="008505C0" w:rsidRDefault="004C7223" w:rsidP="00733B36">
      <w:pPr>
        <w:pStyle w:val="DraCorstandard"/>
      </w:pPr>
      <w:r w:rsidRPr="008505C0">
        <w:t xml:space="preserve"> Qui Paradisi fontibus ortus</w:t>
      </w:r>
    </w:p>
    <w:p w14:paraId="4BE78C11" w14:textId="77777777" w:rsidR="00772EBE" w:rsidRPr="008505C0" w:rsidRDefault="004C7223" w:rsidP="00733B36">
      <w:pPr>
        <w:pStyle w:val="DraCorstandard"/>
      </w:pPr>
      <w:r w:rsidRPr="008505C0">
        <w:t xml:space="preserve"> Latè mediam Babylona secat</w:t>
      </w:r>
    </w:p>
    <w:p w14:paraId="0D238863" w14:textId="6C27BF6C" w:rsidR="00772EBE" w:rsidRPr="008505C0" w:rsidRDefault="004C7223" w:rsidP="00733B36">
      <w:pPr>
        <w:pStyle w:val="DraCorstandard"/>
      </w:pPr>
      <w:r w:rsidRPr="008505C0">
        <w:t xml:space="preserve"> Vagus Euphrates, non limpidior</w:t>
      </w:r>
    </w:p>
    <w:p w14:paraId="1D7F0A2E" w14:textId="4B990205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(1050)</w:t>
      </w:r>
      <w:r w:rsidR="008065C1" w:rsidRPr="008505C0">
        <w:t xml:space="preserve"> </w:t>
      </w:r>
      <w:r w:rsidRPr="008505C0">
        <w:t>lordane tamen, nec tam viridi</w:t>
      </w:r>
    </w:p>
    <w:p w14:paraId="067369E5" w14:textId="77777777" w:rsidR="00772EBE" w:rsidRPr="008505C0" w:rsidRDefault="004C7223" w:rsidP="00733B36">
      <w:pPr>
        <w:pStyle w:val="DraCorstandard"/>
      </w:pPr>
      <w:r w:rsidRPr="008505C0">
        <w:t xml:space="preserve"> Formosus aquâ nec tam laetas</w:t>
      </w:r>
    </w:p>
    <w:p w14:paraId="0945970A" w14:textId="77777777" w:rsidR="00772EBE" w:rsidRPr="008505C0" w:rsidRDefault="004C7223" w:rsidP="00733B36">
      <w:pPr>
        <w:pStyle w:val="DraCorstandard"/>
      </w:pPr>
      <w:r w:rsidRPr="008505C0">
        <w:lastRenderedPageBreak/>
        <w:t xml:space="preserve"> Educat herbas, ibi nectareas</w:t>
      </w:r>
    </w:p>
    <w:p w14:paraId="2357960F" w14:textId="77777777" w:rsidR="00772EBE" w:rsidRPr="008505C0" w:rsidRDefault="004C7223" w:rsidP="00733B36">
      <w:pPr>
        <w:pStyle w:val="DraCorstandard"/>
      </w:pPr>
      <w:r w:rsidRPr="008505C0">
        <w:t xml:space="preserve"> Philomela strepit dulcè sub auras,</w:t>
      </w:r>
    </w:p>
    <w:p w14:paraId="3D7C3F40" w14:textId="055830DF" w:rsidR="00772EBE" w:rsidRPr="008505C0" w:rsidRDefault="004C7223" w:rsidP="00733B36">
      <w:pPr>
        <w:pStyle w:val="DraCorstandard"/>
      </w:pPr>
      <w:r w:rsidRPr="008505C0">
        <w:t xml:space="preserve"> Et per roseae deuia ripae,</w:t>
      </w:r>
    </w:p>
    <w:p w14:paraId="18BEA5D6" w14:textId="41B4395C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(1055)</w:t>
      </w:r>
      <w:r w:rsidR="008065C1" w:rsidRPr="008505C0">
        <w:t xml:space="preserve"> </w:t>
      </w:r>
      <w:r w:rsidRPr="008505C0">
        <w:t>Non vnisonum carmen anhelat;</w:t>
      </w:r>
    </w:p>
    <w:p w14:paraId="68DDDFCC" w14:textId="77777777" w:rsidR="00772EBE" w:rsidRPr="008505C0" w:rsidRDefault="004C7223" w:rsidP="00733B36">
      <w:pPr>
        <w:pStyle w:val="DraCorstandard"/>
      </w:pPr>
      <w:r w:rsidRPr="008505C0">
        <w:t xml:space="preserve"> O vbi viridis margine syluae</w:t>
      </w:r>
    </w:p>
    <w:p w14:paraId="69CB04ED" w14:textId="77777777" w:rsidR="00772EBE" w:rsidRPr="008505C0" w:rsidRDefault="004C7223" w:rsidP="00733B36">
      <w:pPr>
        <w:pStyle w:val="DraCorstandard"/>
      </w:pPr>
      <w:r w:rsidRPr="008505C0">
        <w:t xml:space="preserve"> Fistula vernas nostra per vmbras</w:t>
      </w:r>
    </w:p>
    <w:p w14:paraId="4126B281" w14:textId="77777777" w:rsidR="00772EBE" w:rsidRPr="008505C0" w:rsidRDefault="004C7223" w:rsidP="00733B36">
      <w:pPr>
        <w:pStyle w:val="DraCorstandard"/>
      </w:pPr>
      <w:r w:rsidRPr="008505C0">
        <w:t xml:space="preserve"> Vaga Pastorum pectora mulsit,</w:t>
      </w:r>
    </w:p>
    <w:p w14:paraId="2C583F70" w14:textId="31A5CFEE" w:rsidR="00772EBE" w:rsidRPr="008505C0" w:rsidRDefault="004C7223" w:rsidP="00733B36">
      <w:pPr>
        <w:pStyle w:val="DraCorstandard"/>
      </w:pPr>
      <w:r w:rsidRPr="008505C0">
        <w:t xml:space="preserve"> Quando paribus plausit numeris</w:t>
      </w:r>
    </w:p>
    <w:p w14:paraId="049A17F3" w14:textId="155D7F10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(1060)</w:t>
      </w:r>
      <w:r w:rsidR="008065C1" w:rsidRPr="008505C0">
        <w:t xml:space="preserve"> </w:t>
      </w:r>
      <w:r w:rsidRPr="008505C0">
        <w:t>Simplex Coridon, &amp; valle cauâ</w:t>
      </w:r>
    </w:p>
    <w:p w14:paraId="079890CB" w14:textId="77777777" w:rsidR="00772EBE" w:rsidRPr="008505C0" w:rsidRDefault="004C7223" w:rsidP="00733B36">
      <w:pPr>
        <w:pStyle w:val="DraCorstandard"/>
      </w:pPr>
      <w:r w:rsidRPr="008505C0">
        <w:t xml:space="preserve"> Non damnosos lusit amores!</w:t>
      </w:r>
    </w:p>
    <w:p w14:paraId="7B6475B3" w14:textId="77777777" w:rsidR="00772EBE" w:rsidRPr="008505C0" w:rsidRDefault="004C7223" w:rsidP="00733B36">
      <w:pPr>
        <w:pStyle w:val="DraCorstandard"/>
      </w:pPr>
      <w:r w:rsidRPr="008505C0">
        <w:t xml:space="preserve"> O vbi laetas saepè choreas</w:t>
      </w:r>
    </w:p>
    <w:p w14:paraId="1F997CCB" w14:textId="77777777" w:rsidR="001E581D" w:rsidRDefault="004C7223" w:rsidP="00733B36">
      <w:pPr>
        <w:pStyle w:val="DraCorstandard"/>
      </w:pPr>
      <w:r w:rsidRPr="008505C0">
        <w:t xml:space="preserve"> lordanicolae vidêre Deae,</w:t>
      </w:r>
    </w:p>
    <w:p w14:paraId="03FA6F63" w14:textId="56FF6A2F" w:rsidR="00726C03" w:rsidRPr="001E581D" w:rsidRDefault="004C7223" w:rsidP="00733B36">
      <w:pPr>
        <w:pStyle w:val="DraCorstandard"/>
        <w:rPr>
          <w:rStyle w:val="DraCorpagebeginning"/>
        </w:rPr>
      </w:pPr>
      <w:r w:rsidRPr="001E581D">
        <w:rPr>
          <w:rStyle w:val="DraCorpagebeginning"/>
        </w:rPr>
        <w:t>[F iij]</w:t>
      </w:r>
    </w:p>
    <w:p w14:paraId="1AE933A4" w14:textId="77777777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[38]</w:t>
      </w:r>
    </w:p>
    <w:p w14:paraId="57BC9450" w14:textId="42178229" w:rsidR="00772EBE" w:rsidRPr="008505C0" w:rsidRDefault="004C7223" w:rsidP="00733B36">
      <w:pPr>
        <w:pStyle w:val="DraCorstandard"/>
      </w:pPr>
      <w:r w:rsidRPr="008505C0">
        <w:t>Atque ipse Pater lardis, in vdo</w:t>
      </w:r>
    </w:p>
    <w:p w14:paraId="4158EEF6" w14:textId="3ED40DC2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(1065)</w:t>
      </w:r>
      <w:r w:rsidR="008065C1" w:rsidRPr="008505C0">
        <w:t xml:space="preserve"> </w:t>
      </w:r>
      <w:r w:rsidRPr="008505C0">
        <w:t>Gramine, laeui caerula pictus</w:t>
      </w:r>
    </w:p>
    <w:p w14:paraId="6FAB4B4F" w14:textId="77777777" w:rsidR="00772EBE" w:rsidRPr="008505C0" w:rsidRDefault="004C7223" w:rsidP="00733B36">
      <w:pPr>
        <w:pStyle w:val="DraCorstandard"/>
      </w:pPr>
      <w:r w:rsidRPr="008505C0">
        <w:t xml:space="preserve"> Tempora musco, captauit hians</w:t>
      </w:r>
    </w:p>
    <w:p w14:paraId="07C8917F" w14:textId="77777777" w:rsidR="00772EBE" w:rsidRPr="008505C0" w:rsidRDefault="004C7223" w:rsidP="00733B36">
      <w:pPr>
        <w:pStyle w:val="DraCorstandard"/>
      </w:pPr>
      <w:r w:rsidRPr="008505C0">
        <w:t xml:space="preserve"> Tersâ faciles aure camaenas,</w:t>
      </w:r>
    </w:p>
    <w:p w14:paraId="61D7A00C" w14:textId="77777777" w:rsidR="00772EBE" w:rsidRPr="008505C0" w:rsidRDefault="004C7223" w:rsidP="00733B36">
      <w:pPr>
        <w:pStyle w:val="DraCorstandard"/>
      </w:pPr>
      <w:r w:rsidRPr="008505C0">
        <w:t xml:space="preserve"> Seu quà Libano scatebrosus abit</w:t>
      </w:r>
    </w:p>
    <w:p w14:paraId="24E7E0D9" w14:textId="6A0F23A7" w:rsidR="00772EBE" w:rsidRPr="008505C0" w:rsidRDefault="004C7223" w:rsidP="00733B36">
      <w:pPr>
        <w:pStyle w:val="DraCorstandard"/>
      </w:pPr>
      <w:r w:rsidRPr="008505C0">
        <w:t xml:space="preserve"> Et se geminâ dissipat vrnâ,</w:t>
      </w:r>
    </w:p>
    <w:p w14:paraId="142C35E7" w14:textId="461435E0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(1070)</w:t>
      </w:r>
      <w:r w:rsidR="008065C1" w:rsidRPr="008505C0">
        <w:t xml:space="preserve"> </w:t>
      </w:r>
      <w:r w:rsidRPr="008505C0">
        <w:t>Seu quà vitreos Phialae latices</w:t>
      </w:r>
    </w:p>
    <w:p w14:paraId="16910021" w14:textId="77777777" w:rsidR="00772EBE" w:rsidRPr="008505C0" w:rsidRDefault="004C7223" w:rsidP="00733B36">
      <w:pPr>
        <w:pStyle w:val="DraCorstandard"/>
      </w:pPr>
      <w:r w:rsidRPr="008505C0">
        <w:t xml:space="preserve"> Ad Genesarae nobile stagnum</w:t>
      </w:r>
    </w:p>
    <w:p w14:paraId="35009433" w14:textId="77777777" w:rsidR="00772EBE" w:rsidRPr="008505C0" w:rsidRDefault="004C7223" w:rsidP="00733B36">
      <w:pPr>
        <w:pStyle w:val="DraCorstandard"/>
      </w:pPr>
      <w:r w:rsidRPr="008505C0">
        <w:t xml:space="preserve"> Caeco illabens amne maritat;</w:t>
      </w:r>
    </w:p>
    <w:p w14:paraId="77BB093D" w14:textId="77777777" w:rsidR="00772EBE" w:rsidRPr="008505C0" w:rsidRDefault="004C7223" w:rsidP="00733B36">
      <w:pPr>
        <w:pStyle w:val="DraCorstandard"/>
      </w:pPr>
      <w:r w:rsidRPr="008505C0">
        <w:t xml:space="preserve"> Illic largo copia cornu;</w:t>
      </w:r>
    </w:p>
    <w:p w14:paraId="28DA281A" w14:textId="0AD064E3" w:rsidR="00772EBE" w:rsidRPr="008505C0" w:rsidRDefault="004C7223" w:rsidP="00733B36">
      <w:pPr>
        <w:pStyle w:val="DraCorstandard"/>
      </w:pPr>
      <w:r w:rsidRPr="008505C0">
        <w:t xml:space="preserve"> Quid loquor? vbi sum? quid delicias</w:t>
      </w:r>
    </w:p>
    <w:p w14:paraId="1E658FF4" w14:textId="5B5C8571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(1075)</w:t>
      </w:r>
      <w:r w:rsidR="008065C1" w:rsidRPr="008505C0">
        <w:t xml:space="preserve"> </w:t>
      </w:r>
      <w:r w:rsidRPr="008505C0">
        <w:t>Suspiro meas? fuimus, fuimus</w:t>
      </w:r>
    </w:p>
    <w:p w14:paraId="6EEF1EC7" w14:textId="77777777" w:rsidR="00772EBE" w:rsidRPr="008505C0" w:rsidRDefault="004C7223" w:rsidP="00733B36">
      <w:pPr>
        <w:pStyle w:val="DraCorstandard"/>
      </w:pPr>
      <w:r w:rsidRPr="008505C0">
        <w:lastRenderedPageBreak/>
        <w:t xml:space="preserve"> Olim Isacides, &amp; promisso</w:t>
      </w:r>
    </w:p>
    <w:p w14:paraId="03AE04EA" w14:textId="77777777" w:rsidR="00772EBE" w:rsidRPr="008505C0" w:rsidRDefault="004C7223" w:rsidP="00733B36">
      <w:pPr>
        <w:pStyle w:val="DraCorstandard"/>
      </w:pPr>
      <w:r w:rsidRPr="008505C0">
        <w:t xml:space="preserve"> Munere sudi mellis alumnae</w:t>
      </w:r>
    </w:p>
    <w:p w14:paraId="40EDC235" w14:textId="77777777" w:rsidR="00772EBE" w:rsidRPr="008505C0" w:rsidRDefault="004C7223" w:rsidP="00733B36">
      <w:pPr>
        <w:pStyle w:val="DraCorstandard"/>
      </w:pPr>
      <w:r w:rsidRPr="008505C0">
        <w:t xml:space="preserve"> Sponte omniparos vidimus agros;</w:t>
      </w:r>
    </w:p>
    <w:p w14:paraId="22872C9E" w14:textId="28AAF10A" w:rsidR="00772EBE" w:rsidRPr="008505C0" w:rsidRDefault="004C7223" w:rsidP="00733B36">
      <w:pPr>
        <w:pStyle w:val="DraCorstandard"/>
      </w:pPr>
      <w:r w:rsidRPr="008505C0">
        <w:t xml:space="preserve"> Nunc in sterili degimus vluâ,</w:t>
      </w:r>
    </w:p>
    <w:p w14:paraId="35D3D7C3" w14:textId="2A4E9A69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(1080)</w:t>
      </w:r>
      <w:r w:rsidR="008065C1" w:rsidRPr="008505C0">
        <w:t xml:space="preserve"> </w:t>
      </w:r>
      <w:r w:rsidRPr="008505C0">
        <w:t>Hîc ad lentas salices, ohé</w:t>
      </w:r>
    </w:p>
    <w:p w14:paraId="7DF39B47" w14:textId="77777777" w:rsidR="00772EBE" w:rsidRPr="008505C0" w:rsidRDefault="004C7223" w:rsidP="00733B36">
      <w:pPr>
        <w:pStyle w:val="DraCorstandard"/>
      </w:pPr>
      <w:r w:rsidRPr="008505C0">
        <w:t xml:space="preserve"> Ad reciproci fluminis aestum</w:t>
      </w:r>
    </w:p>
    <w:p w14:paraId="4E246890" w14:textId="77777777" w:rsidR="00772EBE" w:rsidRPr="008505C0" w:rsidRDefault="004C7223" w:rsidP="00733B36">
      <w:pPr>
        <w:pStyle w:val="DraCorstandard"/>
      </w:pPr>
      <w:r w:rsidRPr="008505C0">
        <w:t xml:space="preserve"> Euphrataeae margine ripae,</w:t>
      </w:r>
    </w:p>
    <w:p w14:paraId="4460A12A" w14:textId="77777777" w:rsidR="00772EBE" w:rsidRPr="008505C0" w:rsidRDefault="004C7223" w:rsidP="00733B36">
      <w:pPr>
        <w:pStyle w:val="DraCorstandard"/>
      </w:pPr>
      <w:r w:rsidRPr="008505C0">
        <w:t xml:space="preserve"> Hîc vbi querulo carmine bubo</w:t>
      </w:r>
    </w:p>
    <w:p w14:paraId="0FA0D2D8" w14:textId="23530E84" w:rsidR="00772EBE" w:rsidRPr="008505C0" w:rsidRDefault="004C7223" w:rsidP="00733B36">
      <w:pPr>
        <w:pStyle w:val="DraCorstandard"/>
      </w:pPr>
      <w:r w:rsidRPr="008505C0">
        <w:t xml:space="preserve"> Dirum miseris nunciat omen,</w:t>
      </w:r>
    </w:p>
    <w:p w14:paraId="725EF724" w14:textId="53A9536E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(1085)</w:t>
      </w:r>
      <w:r w:rsidR="008065C1" w:rsidRPr="008505C0">
        <w:t xml:space="preserve"> </w:t>
      </w:r>
      <w:r w:rsidRPr="008505C0">
        <w:t>Totamque gemit stridula noctem,</w:t>
      </w:r>
    </w:p>
    <w:p w14:paraId="30BC0EAB" w14:textId="77777777" w:rsidR="00772EBE" w:rsidRPr="008505C0" w:rsidRDefault="004C7223" w:rsidP="00733B36">
      <w:pPr>
        <w:pStyle w:val="DraCorstandard"/>
      </w:pPr>
      <w:r w:rsidRPr="008505C0">
        <w:t xml:space="preserve"> Hîc vbi canas purpura moros</w:t>
      </w:r>
    </w:p>
    <w:p w14:paraId="0F31F9C4" w14:textId="77777777" w:rsidR="00772EBE" w:rsidRPr="008505C0" w:rsidRDefault="004C7223" w:rsidP="00733B36">
      <w:pPr>
        <w:pStyle w:val="DraCorstandard"/>
      </w:pPr>
      <w:r w:rsidRPr="008505C0">
        <w:t xml:space="preserve"> Tinxit Amantûm sanguine, &amp; ipsas</w:t>
      </w:r>
    </w:p>
    <w:p w14:paraId="027C2248" w14:textId="77777777" w:rsidR="00772EBE" w:rsidRPr="008505C0" w:rsidRDefault="004C7223" w:rsidP="00733B36">
      <w:pPr>
        <w:pStyle w:val="DraCorstandard"/>
      </w:pPr>
      <w:r w:rsidRPr="008505C0">
        <w:t xml:space="preserve"> Scelere attacto polluit auras;</w:t>
      </w:r>
    </w:p>
    <w:p w14:paraId="104F58AC" w14:textId="2E2CA9D5" w:rsidR="00772EBE" w:rsidRPr="008505C0" w:rsidRDefault="004C7223" w:rsidP="00733B36">
      <w:pPr>
        <w:pStyle w:val="DraCorstandard"/>
      </w:pPr>
      <w:r w:rsidRPr="008505C0">
        <w:t xml:space="preserve"> Hîc vbi tantum vile bitumen</w:t>
      </w:r>
    </w:p>
    <w:p w14:paraId="0488999B" w14:textId="71B2B339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(1090)</w:t>
      </w:r>
      <w:r w:rsidR="008065C1" w:rsidRPr="008505C0">
        <w:t xml:space="preserve"> </w:t>
      </w:r>
      <w:r w:rsidRPr="008505C0">
        <w:t>Et rimosis terra cauernis</w:t>
      </w:r>
    </w:p>
    <w:p w14:paraId="7363A759" w14:textId="77777777" w:rsidR="00772EBE" w:rsidRPr="008505C0" w:rsidRDefault="004C7223" w:rsidP="00733B36">
      <w:pPr>
        <w:pStyle w:val="DraCorstandard"/>
      </w:pPr>
      <w:r w:rsidRPr="008505C0">
        <w:t xml:space="preserve"> Olidam misto sulphure massam</w:t>
      </w:r>
    </w:p>
    <w:p w14:paraId="7D4DD8C7" w14:textId="77777777" w:rsidR="00772EBE" w:rsidRPr="008505C0" w:rsidRDefault="004C7223" w:rsidP="00733B36">
      <w:pPr>
        <w:pStyle w:val="DraCorstandard"/>
      </w:pPr>
      <w:r w:rsidRPr="008505C0">
        <w:t xml:space="preserve"> Vomit. &amp; semper triste bidental</w:t>
      </w:r>
    </w:p>
    <w:p w14:paraId="0D63C391" w14:textId="77777777" w:rsidR="00772EBE" w:rsidRPr="008505C0" w:rsidRDefault="004C7223" w:rsidP="00733B36">
      <w:pPr>
        <w:pStyle w:val="DraCorstandard"/>
      </w:pPr>
      <w:r w:rsidRPr="008505C0">
        <w:t xml:space="preserve"> Aliquas Diti struit inferias;</w:t>
      </w:r>
    </w:p>
    <w:p w14:paraId="5EF0AC12" w14:textId="09A4ABE9" w:rsidR="00772EBE" w:rsidRPr="008505C0" w:rsidRDefault="004C7223" w:rsidP="00733B36">
      <w:pPr>
        <w:pStyle w:val="DraCorstandard"/>
      </w:pPr>
      <w:r w:rsidRPr="008505C0">
        <w:t xml:space="preserve"> Quò me stimulas dolor? hei miserae</w:t>
      </w:r>
    </w:p>
    <w:p w14:paraId="60A979F8" w14:textId="7B3297A6" w:rsidR="00726C03" w:rsidRPr="008505C0" w:rsidRDefault="004C7223" w:rsidP="00733B36">
      <w:pPr>
        <w:pStyle w:val="DraCorstandard"/>
      </w:pPr>
      <w:r w:rsidRPr="008505C0">
        <w:rPr>
          <w:rStyle w:val="DraCorpagebeginning"/>
        </w:rPr>
        <w:t>[39]</w:t>
      </w:r>
    </w:p>
    <w:p w14:paraId="4E9E6A56" w14:textId="1F1BB8A0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(1095)</w:t>
      </w:r>
      <w:r w:rsidRPr="008505C0">
        <w:t xml:space="preserve"> </w:t>
      </w:r>
      <w:r w:rsidR="005A6505" w:rsidRPr="00E76079">
        <w:rPr>
          <w:rStyle w:val="DraCormarkversepart"/>
        </w:rPr>
        <w:t>@</w:t>
      </w:r>
      <w:r w:rsidRPr="008505C0">
        <w:t xml:space="preserve">Ciues Solymae! </w:t>
      </w:r>
      <w:r w:rsidRPr="005A6505">
        <w:rPr>
          <w:rStyle w:val="DraCorspeakerattribution"/>
        </w:rPr>
        <w:t>VIRGINES:</w:t>
      </w:r>
      <w:r w:rsidRPr="008505C0">
        <w:t xml:space="preserve"> </w:t>
      </w:r>
      <w:r w:rsidR="005A6505" w:rsidRPr="00E76079">
        <w:rPr>
          <w:rStyle w:val="DraCormarkversepart"/>
        </w:rPr>
        <w:t>@</w:t>
      </w:r>
      <w:r w:rsidRPr="008505C0">
        <w:t>Collapsa iacet,</w:t>
      </w:r>
    </w:p>
    <w:p w14:paraId="0D6DB406" w14:textId="77777777" w:rsidR="00772EBE" w:rsidRPr="008505C0" w:rsidRDefault="004C7223" w:rsidP="00733B36">
      <w:pPr>
        <w:pStyle w:val="DraCorstandard"/>
      </w:pPr>
      <w:r w:rsidRPr="008505C0">
        <w:t>Fouete gelidam, spiritus tenues eunt,</w:t>
      </w:r>
    </w:p>
    <w:p w14:paraId="49EC9B07" w14:textId="77777777" w:rsidR="00772EBE" w:rsidRPr="008505C0" w:rsidRDefault="004C7223" w:rsidP="00733B36">
      <w:pPr>
        <w:pStyle w:val="DraCorstandard"/>
      </w:pPr>
      <w:r w:rsidRPr="008505C0">
        <w:t>Vix follicantes aegra pulmones trahit.</w:t>
      </w:r>
    </w:p>
    <w:p w14:paraId="0AE85B00" w14:textId="77777777" w:rsidR="00772EBE" w:rsidRPr="008505C0" w:rsidRDefault="004C7223" w:rsidP="00733B36">
      <w:pPr>
        <w:pStyle w:val="DraCorstandard"/>
      </w:pPr>
      <w:r w:rsidRPr="005A6505">
        <w:rPr>
          <w:rStyle w:val="DraCorspeakerattribution"/>
        </w:rPr>
        <w:t>Princeps Chori.</w:t>
      </w:r>
      <w:r w:rsidRPr="008505C0">
        <w:t xml:space="preserve"> Quis mihi gelidos excipit artus?</w:t>
      </w:r>
    </w:p>
    <w:p w14:paraId="2B16C65E" w14:textId="2390F3DE" w:rsidR="00772EBE" w:rsidRPr="008505C0" w:rsidRDefault="004C7223" w:rsidP="00733B36">
      <w:pPr>
        <w:pStyle w:val="DraCorstandard"/>
      </w:pPr>
      <w:r w:rsidRPr="008505C0">
        <w:t>Quis mihi lapsas reparat vires</w:t>
      </w:r>
    </w:p>
    <w:p w14:paraId="525706A7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(1110)</w:t>
      </w:r>
      <w:r w:rsidRPr="008505C0">
        <w:t xml:space="preserve"> Ad fortunae lamenta meae?</w:t>
      </w:r>
    </w:p>
    <w:p w14:paraId="7535364B" w14:textId="77777777" w:rsidR="00772EBE" w:rsidRPr="008505C0" w:rsidRDefault="004C7223" w:rsidP="00733B36">
      <w:pPr>
        <w:pStyle w:val="DraCorstandard"/>
      </w:pPr>
      <w:r w:rsidRPr="008505C0">
        <w:lastRenderedPageBreak/>
        <w:t>Iterum tenerae flete puellae;</w:t>
      </w:r>
    </w:p>
    <w:p w14:paraId="263515CD" w14:textId="77777777" w:rsidR="00772EBE" w:rsidRPr="008505C0" w:rsidRDefault="004C7223" w:rsidP="00733B36">
      <w:pPr>
        <w:pStyle w:val="DraCorstandard"/>
      </w:pPr>
      <w:r w:rsidRPr="008505C0">
        <w:t>Longùm &amp; longùm flere necesse est,</w:t>
      </w:r>
    </w:p>
    <w:p w14:paraId="4A631148" w14:textId="77777777" w:rsidR="00772EBE" w:rsidRPr="008505C0" w:rsidRDefault="004C7223" w:rsidP="00733B36">
      <w:pPr>
        <w:pStyle w:val="DraCorstandard"/>
      </w:pPr>
      <w:r w:rsidRPr="008505C0">
        <w:t>Et crescentes plangere curas</w:t>
      </w:r>
    </w:p>
    <w:p w14:paraId="2E9000FA" w14:textId="77777777" w:rsidR="00772EBE" w:rsidRPr="008505C0" w:rsidRDefault="004C7223" w:rsidP="00733B36">
      <w:pPr>
        <w:pStyle w:val="DraCorstandard"/>
      </w:pPr>
      <w:r w:rsidRPr="008505C0">
        <w:t>Longo nobis agmine nexas;</w:t>
      </w:r>
    </w:p>
    <w:p w14:paraId="4EAE8AFF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(1115)</w:t>
      </w:r>
      <w:r w:rsidRPr="008505C0">
        <w:t xml:space="preserve"> Non iam ad numerum glomerare pedes,</w:t>
      </w:r>
    </w:p>
    <w:p w14:paraId="28B93259" w14:textId="77777777" w:rsidR="00772EBE" w:rsidRPr="008505C0" w:rsidRDefault="004C7223" w:rsidP="00733B36">
      <w:pPr>
        <w:pStyle w:val="DraCorstandard"/>
      </w:pPr>
      <w:r w:rsidRPr="008505C0">
        <w:t>Non composito ludere gressu,</w:t>
      </w:r>
    </w:p>
    <w:p w14:paraId="5787C17A" w14:textId="77777777" w:rsidR="00772EBE" w:rsidRPr="008505C0" w:rsidRDefault="004C7223" w:rsidP="00733B36">
      <w:pPr>
        <w:pStyle w:val="DraCorstandard"/>
      </w:pPr>
      <w:r w:rsidRPr="008505C0">
        <w:t>Paetisque oculis struere insidias</w:t>
      </w:r>
    </w:p>
    <w:p w14:paraId="057C4557" w14:textId="77777777" w:rsidR="00772EBE" w:rsidRPr="008505C0" w:rsidRDefault="004C7223" w:rsidP="00733B36">
      <w:pPr>
        <w:pStyle w:val="DraCorstandard"/>
      </w:pPr>
      <w:r w:rsidRPr="008505C0">
        <w:t>Improba nobis cura superstat,</w:t>
      </w:r>
    </w:p>
    <w:p w14:paraId="4C9EFCF3" w14:textId="77777777" w:rsidR="00772EBE" w:rsidRPr="008505C0" w:rsidRDefault="004C7223" w:rsidP="00733B36">
      <w:pPr>
        <w:pStyle w:val="DraCorstandard"/>
      </w:pPr>
      <w:r w:rsidRPr="008505C0">
        <w:t>Non &amp; nimbo mulcere comam,</w:t>
      </w:r>
    </w:p>
    <w:p w14:paraId="58DAC179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(1120)</w:t>
      </w:r>
      <w:r w:rsidRPr="008505C0">
        <w:t xml:space="preserve"> Non cretatos fingere vultus,</w:t>
      </w:r>
    </w:p>
    <w:p w14:paraId="562E8AC4" w14:textId="77777777" w:rsidR="00772EBE" w:rsidRPr="008505C0" w:rsidRDefault="004C7223" w:rsidP="00733B36">
      <w:pPr>
        <w:pStyle w:val="DraCorstandard"/>
      </w:pPr>
      <w:r w:rsidRPr="008505C0">
        <w:t>Non Maeonias ponere mitras,</w:t>
      </w:r>
    </w:p>
    <w:p w14:paraId="3BDCD46F" w14:textId="77777777" w:rsidR="00772EBE" w:rsidRPr="008505C0" w:rsidRDefault="004C7223" w:rsidP="00733B36">
      <w:pPr>
        <w:pStyle w:val="DraCorstandard"/>
      </w:pPr>
      <w:r w:rsidRPr="008505C0">
        <w:t>Non multiplices spargere vittas,</w:t>
      </w:r>
    </w:p>
    <w:p w14:paraId="092EC769" w14:textId="77777777" w:rsidR="00772EBE" w:rsidRPr="008505C0" w:rsidRDefault="004C7223" w:rsidP="00733B36">
      <w:pPr>
        <w:pStyle w:val="DraCorstandard"/>
      </w:pPr>
      <w:r w:rsidRPr="008505C0">
        <w:t>Non exertis ire papillis,</w:t>
      </w:r>
    </w:p>
    <w:p w14:paraId="62CF2BFF" w14:textId="77777777" w:rsidR="00772EBE" w:rsidRPr="008505C0" w:rsidRDefault="004C7223" w:rsidP="00733B36">
      <w:pPr>
        <w:pStyle w:val="DraCorstandard"/>
      </w:pPr>
      <w:r w:rsidRPr="008505C0">
        <w:t>Non virgineo plectere cesto</w:t>
      </w:r>
    </w:p>
    <w:p w14:paraId="2DD84878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(1125)</w:t>
      </w:r>
      <w:r w:rsidRPr="008505C0">
        <w:t xml:space="preserve"> Laeui philyrâ nexile sertum,</w:t>
      </w:r>
    </w:p>
    <w:p w14:paraId="6877F014" w14:textId="77777777" w:rsidR="00772EBE" w:rsidRPr="008505C0" w:rsidRDefault="004C7223" w:rsidP="00733B36">
      <w:pPr>
        <w:pStyle w:val="DraCorstandard"/>
      </w:pPr>
      <w:r w:rsidRPr="008505C0">
        <w:t>Pictasque rosas, violasque breues,</w:t>
      </w:r>
    </w:p>
    <w:p w14:paraId="6ECE26AC" w14:textId="77777777" w:rsidR="00772EBE" w:rsidRPr="008505C0" w:rsidRDefault="004C7223" w:rsidP="00733B36">
      <w:pPr>
        <w:pStyle w:val="DraCorstandard"/>
      </w:pPr>
      <w:r w:rsidRPr="008505C0">
        <w:t>Aut formosi lilia veris,</w:t>
      </w:r>
    </w:p>
    <w:p w14:paraId="44ECDCB9" w14:textId="77777777" w:rsidR="00772EBE" w:rsidRPr="008505C0" w:rsidRDefault="004C7223" w:rsidP="00733B36">
      <w:pPr>
        <w:pStyle w:val="DraCorstandard"/>
      </w:pPr>
      <w:r w:rsidRPr="008505C0">
        <w:t>Non ita manicis congruit istis,</w:t>
      </w:r>
    </w:p>
    <w:p w14:paraId="1E6D47C2" w14:textId="77777777" w:rsidR="00772EBE" w:rsidRPr="008505C0" w:rsidRDefault="004C7223" w:rsidP="00733B36">
      <w:pPr>
        <w:pStyle w:val="DraCorstandard"/>
      </w:pPr>
      <w:r w:rsidRPr="008505C0">
        <w:t>Atque obnixis vndique fatis;</w:t>
      </w:r>
    </w:p>
    <w:p w14:paraId="3A20CC4B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(1130)</w:t>
      </w:r>
      <w:r w:rsidRPr="008505C0">
        <w:t xml:space="preserve"> Iterum lacrumas fidae Comites,</w:t>
      </w:r>
    </w:p>
    <w:p w14:paraId="112CCBFB" w14:textId="77777777" w:rsidR="00772EBE" w:rsidRPr="008505C0" w:rsidRDefault="004C7223" w:rsidP="00733B36">
      <w:pPr>
        <w:pStyle w:val="DraCorstandard"/>
      </w:pPr>
      <w:r w:rsidRPr="008505C0">
        <w:t>Iterum extremi verbera planctus,</w:t>
      </w:r>
    </w:p>
    <w:p w14:paraId="7B0C2D63" w14:textId="77777777" w:rsidR="00772EBE" w:rsidRPr="008505C0" w:rsidRDefault="004C7223" w:rsidP="00733B36">
      <w:pPr>
        <w:pStyle w:val="DraCorstandard"/>
      </w:pPr>
      <w:r w:rsidRPr="008505C0">
        <w:t>Et defletas inter salices</w:t>
      </w:r>
    </w:p>
    <w:p w14:paraId="4015F4E4" w14:textId="77777777" w:rsidR="00772EBE" w:rsidRPr="008505C0" w:rsidRDefault="004C7223" w:rsidP="00733B36">
      <w:pPr>
        <w:pStyle w:val="DraCorstandard"/>
      </w:pPr>
      <w:r w:rsidRPr="008505C0">
        <w:t>Desperatum claudite lessum;</w:t>
      </w:r>
    </w:p>
    <w:p w14:paraId="0573397B" w14:textId="77777777" w:rsidR="00772EBE" w:rsidRPr="008505C0" w:rsidRDefault="004C7223" w:rsidP="00733B36">
      <w:pPr>
        <w:pStyle w:val="DraCorstandard"/>
      </w:pPr>
      <w:r w:rsidRPr="008505C0">
        <w:t>Non iam teneras fibulat aures</w:t>
      </w:r>
    </w:p>
    <w:p w14:paraId="75BE5D42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(1135)</w:t>
      </w:r>
      <w:r w:rsidRPr="008505C0">
        <w:t xml:space="preserve"> Aut paruus onyx, aut qui longis</w:t>
      </w:r>
    </w:p>
    <w:p w14:paraId="054187BE" w14:textId="77777777" w:rsidR="00772EBE" w:rsidRPr="008505C0" w:rsidRDefault="004C7223" w:rsidP="00733B36">
      <w:pPr>
        <w:pStyle w:val="DraCorstandard"/>
      </w:pPr>
      <w:r w:rsidRPr="008505C0">
        <w:rPr>
          <w:rStyle w:val="DraCorpagebeginning"/>
        </w:rPr>
        <w:t>[40]</w:t>
      </w:r>
    </w:p>
    <w:p w14:paraId="3904B924" w14:textId="77777777" w:rsidR="00772EBE" w:rsidRPr="008505C0" w:rsidRDefault="004C7223" w:rsidP="00733B36">
      <w:pPr>
        <w:pStyle w:val="DraCorstandard"/>
      </w:pPr>
      <w:r w:rsidRPr="008505C0">
        <w:lastRenderedPageBreak/>
        <w:t>Venit Ormusijs vnio candens,</w:t>
      </w:r>
    </w:p>
    <w:p w14:paraId="491C32CE" w14:textId="77777777" w:rsidR="00772EBE" w:rsidRPr="008505C0" w:rsidRDefault="004C7223" w:rsidP="00733B36">
      <w:pPr>
        <w:pStyle w:val="DraCorstandard"/>
      </w:pPr>
      <w:r w:rsidRPr="008505C0">
        <w:t xml:space="preserve"> Pro delicijs &amp; olente croco</w:t>
      </w:r>
    </w:p>
    <w:p w14:paraId="08B22FBF" w14:textId="77777777" w:rsidR="00772EBE" w:rsidRPr="008505C0" w:rsidRDefault="004C7223" w:rsidP="00733B36">
      <w:pPr>
        <w:pStyle w:val="DraCorstandard"/>
      </w:pPr>
      <w:r w:rsidRPr="008505C0">
        <w:t xml:space="preserve"> Spirat foedi carceris horror,</w:t>
      </w:r>
    </w:p>
    <w:p w14:paraId="79035CBC" w14:textId="29CF1700" w:rsidR="00772EBE" w:rsidRPr="008505C0" w:rsidRDefault="004C7223" w:rsidP="00733B36">
      <w:pPr>
        <w:pStyle w:val="DraCorstandard"/>
      </w:pPr>
      <w:r w:rsidRPr="008505C0">
        <w:t xml:space="preserve"> Tonsoque hirti vertice crines</w:t>
      </w:r>
    </w:p>
    <w:p w14:paraId="58BABE22" w14:textId="64DD6A6D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(1140)</w:t>
      </w:r>
      <w:r w:rsidR="008065C1" w:rsidRPr="008505C0">
        <w:t xml:space="preserve"> </w:t>
      </w:r>
      <w:r w:rsidRPr="008505C0">
        <w:t>Gemmas iterum ferre recusant.</w:t>
      </w:r>
    </w:p>
    <w:p w14:paraId="3511AD97" w14:textId="77777777" w:rsidR="00772EBE" w:rsidRPr="008505C0" w:rsidRDefault="004C7223" w:rsidP="00733B36">
      <w:pPr>
        <w:pStyle w:val="DraCorstandard"/>
      </w:pPr>
      <w:r w:rsidRPr="008505C0">
        <w:t xml:space="preserve"> Postquam Solymae templa vorator</w:t>
      </w:r>
    </w:p>
    <w:p w14:paraId="1A8C7CF6" w14:textId="77777777" w:rsidR="00772EBE" w:rsidRPr="008505C0" w:rsidRDefault="004C7223" w:rsidP="00733B36">
      <w:pPr>
        <w:pStyle w:val="DraCorstandard"/>
      </w:pPr>
      <w:r w:rsidRPr="008505C0">
        <w:t xml:space="preserve"> Lemnius hausit, vetitosque audax</w:t>
      </w:r>
    </w:p>
    <w:p w14:paraId="78D0A994" w14:textId="77777777" w:rsidR="00772EBE" w:rsidRPr="008505C0" w:rsidRDefault="004C7223" w:rsidP="00733B36">
      <w:pPr>
        <w:pStyle w:val="DraCorstandard"/>
      </w:pPr>
      <w:r w:rsidRPr="008505C0">
        <w:t xml:space="preserve"> Flamma penates, medias Cherubim</w:t>
      </w:r>
    </w:p>
    <w:p w14:paraId="62366208" w14:textId="01F03FEA" w:rsidR="00772EBE" w:rsidRPr="008505C0" w:rsidRDefault="004C7223" w:rsidP="00733B36">
      <w:pPr>
        <w:pStyle w:val="DraCorstandard"/>
      </w:pPr>
      <w:r w:rsidRPr="008505C0">
        <w:t xml:space="preserve"> Lapsa per alas, post calcatos</w:t>
      </w:r>
    </w:p>
    <w:p w14:paraId="69E1C375" w14:textId="08F9E54B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(1145)</w:t>
      </w:r>
      <w:r w:rsidR="008065C1" w:rsidRPr="008505C0">
        <w:t xml:space="preserve"> </w:t>
      </w:r>
      <w:r w:rsidRPr="008505C0">
        <w:t>Adyti cineres, viuere mors est,</w:t>
      </w:r>
    </w:p>
    <w:p w14:paraId="3C374E3A" w14:textId="77777777" w:rsidR="00772EBE" w:rsidRPr="008505C0" w:rsidRDefault="004C7223" w:rsidP="00733B36">
      <w:pPr>
        <w:pStyle w:val="DraCorstandard"/>
      </w:pPr>
      <w:r w:rsidRPr="008505C0">
        <w:t xml:space="preserve"> Et vita mori; Solymè, ô Solymè,</w:t>
      </w:r>
    </w:p>
    <w:p w14:paraId="25F7F604" w14:textId="77777777" w:rsidR="00772EBE" w:rsidRPr="008505C0" w:rsidRDefault="004C7223" w:rsidP="00733B36">
      <w:pPr>
        <w:pStyle w:val="DraCorstandard"/>
      </w:pPr>
      <w:r w:rsidRPr="008505C0">
        <w:t xml:space="preserve"> Hei mea Solymè! vox ipsa cadit</w:t>
      </w:r>
    </w:p>
    <w:p w14:paraId="73B392D9" w14:textId="28DC4962" w:rsidR="00772EBE" w:rsidRPr="008505C0" w:rsidRDefault="004C7223" w:rsidP="00733B36">
      <w:pPr>
        <w:pStyle w:val="DraCorstandard"/>
      </w:pPr>
      <w:r w:rsidRPr="008505C0">
        <w:t xml:space="preserve"> Inter mediam pressa querelam.</w:t>
      </w:r>
    </w:p>
    <w:p w14:paraId="14C9C1D8" w14:textId="77777777" w:rsidR="00772EBE" w:rsidRPr="008505C0" w:rsidRDefault="004C7223" w:rsidP="00733B36">
      <w:pPr>
        <w:pStyle w:val="DraCorstandard"/>
      </w:pPr>
      <w:r w:rsidRPr="008505C0">
        <w:t>Propheta. Heu quam timendum est degere inuisum Deo,</w:t>
      </w:r>
    </w:p>
    <w:p w14:paraId="72AACCAD" w14:textId="77777777" w:rsidR="00772EBE" w:rsidRPr="008505C0" w:rsidRDefault="004C7223" w:rsidP="00733B36">
      <w:pPr>
        <w:pStyle w:val="DraCorstandard"/>
      </w:pPr>
      <w:r w:rsidRPr="008505C0">
        <w:rPr>
          <w:rStyle w:val="DraCorlinenumber"/>
        </w:rPr>
        <w:t>(1150)</w:t>
      </w:r>
      <w:r w:rsidRPr="008505C0">
        <w:t xml:space="preserve"> Tentare foetam Numinis diri manum!</w:t>
      </w:r>
    </w:p>
    <w:p w14:paraId="7138BD90" w14:textId="1B1E40DB" w:rsidR="004C7223" w:rsidRPr="008505C0" w:rsidRDefault="004C7223" w:rsidP="00733B36">
      <w:pPr>
        <w:pStyle w:val="DraCorstandard"/>
      </w:pPr>
      <w:r w:rsidRPr="008505C0">
        <w:t>O sancte I’Houa! iustus est furor tuus.</w:t>
      </w:r>
    </w:p>
    <w:p w14:paraId="6C137BA4" w14:textId="77777777" w:rsidR="003961CA" w:rsidRPr="0059081D" w:rsidRDefault="004C7223" w:rsidP="00733B36">
      <w:pPr>
        <w:pStyle w:val="DraCorstandard"/>
        <w:rPr>
          <w:rStyle w:val="DraCorstagedirectionsetc"/>
        </w:rPr>
      </w:pPr>
      <w:r w:rsidRPr="0059081D">
        <w:rPr>
          <w:rStyle w:val="DraCorstagedirectionsetc"/>
        </w:rPr>
        <w:t>FINIS.</w:t>
      </w:r>
    </w:p>
    <w:p w14:paraId="328EDC3B" w14:textId="42D48BFF" w:rsidR="00EE6F78" w:rsidRDefault="00EE6F78" w:rsidP="00EE6F78">
      <w:pPr>
        <w:pStyle w:val="DraCoradditions"/>
        <w:rPr>
          <w:lang w:val="la-Latn"/>
        </w:rPr>
      </w:pPr>
      <w:r w:rsidRPr="008505C0">
        <w:rPr>
          <w:lang w:val="la-Latn"/>
        </w:rPr>
        <w:t>/back/</w:t>
      </w:r>
    </w:p>
    <w:p w14:paraId="681FD718" w14:textId="07EF098B" w:rsidR="00C567A0" w:rsidRPr="008505C0" w:rsidRDefault="00C567A0" w:rsidP="00EE6F78">
      <w:pPr>
        <w:pStyle w:val="DraCoradditions"/>
        <w:rPr>
          <w:lang w:val="la-Latn"/>
        </w:rPr>
      </w:pPr>
      <w:r>
        <w:rPr>
          <w:lang w:val="la-Latn"/>
        </w:rPr>
        <w:t>/imprint_start/</w:t>
      </w:r>
    </w:p>
    <w:p w14:paraId="14BB99B0" w14:textId="611B36D5" w:rsidR="00772EBE" w:rsidRPr="008505C0" w:rsidRDefault="004C7223" w:rsidP="0059081D">
      <w:pPr>
        <w:pStyle w:val="DraCorhead"/>
      </w:pPr>
      <w:r w:rsidRPr="008505C0">
        <w:t>APPROBATIO.</w:t>
      </w:r>
    </w:p>
    <w:p w14:paraId="328925E1" w14:textId="77777777" w:rsidR="00772EBE" w:rsidRPr="008505C0" w:rsidRDefault="004C7223" w:rsidP="00733B36">
      <w:pPr>
        <w:pStyle w:val="DraCorstandard"/>
      </w:pPr>
      <w:r w:rsidRPr="008505C0">
        <w:t>Carcerem hunc Babylonicum tragico carmine doctè non minus quam eleganter decantatum, quod vicißitudinis &amp; fragilitatis humanarum rerum Lectorem admoneat, vtiliter in lucem emittendum censeo. Actum Antuerpiae in Seminario Episcopali 17. Decemb. 1609.</w:t>
      </w:r>
    </w:p>
    <w:p w14:paraId="6DD7B655" w14:textId="77777777" w:rsidR="00772EBE" w:rsidRPr="008505C0" w:rsidRDefault="004C7223" w:rsidP="00733B36">
      <w:pPr>
        <w:pStyle w:val="DraCorstandard"/>
      </w:pPr>
      <w:r w:rsidRPr="008505C0">
        <w:t>LAVRENTIVS BEYERLINCK.</w:t>
      </w:r>
    </w:p>
    <w:p w14:paraId="0BCF6D70" w14:textId="77777777" w:rsidR="00772EBE" w:rsidRPr="008505C0" w:rsidRDefault="004C7223" w:rsidP="00733B36">
      <w:pPr>
        <w:pStyle w:val="DraCorstandard"/>
      </w:pPr>
      <w:r w:rsidRPr="008505C0">
        <w:t>S. THEOL. LICENT. CANON. ET</w:t>
      </w:r>
    </w:p>
    <w:p w14:paraId="5527EB0D" w14:textId="66BABD8D" w:rsidR="00726C03" w:rsidRDefault="004C7223" w:rsidP="00733B36">
      <w:pPr>
        <w:pStyle w:val="DraCorstandard"/>
      </w:pPr>
      <w:r w:rsidRPr="008505C0">
        <w:t>CENSOR ANTVERPIENSIS.</w:t>
      </w:r>
    </w:p>
    <w:p w14:paraId="50F7AC28" w14:textId="5ED4D771" w:rsidR="00C567A0" w:rsidRPr="008505C0" w:rsidRDefault="00C567A0" w:rsidP="00C567A0">
      <w:pPr>
        <w:pStyle w:val="DraCoradditions"/>
        <w:rPr>
          <w:lang w:val="la-Latn"/>
        </w:rPr>
      </w:pPr>
      <w:r>
        <w:rPr>
          <w:lang w:val="la-Latn"/>
        </w:rPr>
        <w:lastRenderedPageBreak/>
        <w:t>/imprint_</w:t>
      </w:r>
      <w:r>
        <w:rPr>
          <w:lang w:val="la-Latn"/>
        </w:rPr>
        <w:t>end</w:t>
      </w:r>
      <w:r>
        <w:rPr>
          <w:lang w:val="la-Latn"/>
        </w:rPr>
        <w:t>/</w:t>
      </w:r>
    </w:p>
    <w:sectPr w:rsidR="00C567A0" w:rsidRPr="008505C0">
      <w:pgSz w:w="11906" w:h="16838"/>
      <w:pgMar w:top="1440" w:right="1440" w:bottom="1440" w:left="1440" w:header="0" w:footer="0" w:gutter="0"/>
      <w:cols w:space="708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attachedTemplate r:id="rId1"/>
  <w:linkStyles/>
  <w:stylePaneSortMethod w:val="0000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03"/>
    <w:rsid w:val="00063EE8"/>
    <w:rsid w:val="000B09FB"/>
    <w:rsid w:val="00104D95"/>
    <w:rsid w:val="001311F9"/>
    <w:rsid w:val="001336FA"/>
    <w:rsid w:val="0017537B"/>
    <w:rsid w:val="001E3439"/>
    <w:rsid w:val="001E581D"/>
    <w:rsid w:val="00215086"/>
    <w:rsid w:val="00216736"/>
    <w:rsid w:val="00255813"/>
    <w:rsid w:val="00295196"/>
    <w:rsid w:val="002A1305"/>
    <w:rsid w:val="003705F9"/>
    <w:rsid w:val="003961CA"/>
    <w:rsid w:val="003A4130"/>
    <w:rsid w:val="003B37DB"/>
    <w:rsid w:val="003E25D6"/>
    <w:rsid w:val="003F3E1A"/>
    <w:rsid w:val="00480158"/>
    <w:rsid w:val="004C7223"/>
    <w:rsid w:val="004F6EF1"/>
    <w:rsid w:val="0059081D"/>
    <w:rsid w:val="005A6505"/>
    <w:rsid w:val="005B1C41"/>
    <w:rsid w:val="005B4CDF"/>
    <w:rsid w:val="00605752"/>
    <w:rsid w:val="00635578"/>
    <w:rsid w:val="006A7F67"/>
    <w:rsid w:val="00726C03"/>
    <w:rsid w:val="00733B36"/>
    <w:rsid w:val="00755D47"/>
    <w:rsid w:val="00757449"/>
    <w:rsid w:val="00772EBE"/>
    <w:rsid w:val="00776B01"/>
    <w:rsid w:val="0079342B"/>
    <w:rsid w:val="007D0583"/>
    <w:rsid w:val="007D51C5"/>
    <w:rsid w:val="008065C1"/>
    <w:rsid w:val="008505C0"/>
    <w:rsid w:val="0088735F"/>
    <w:rsid w:val="00892491"/>
    <w:rsid w:val="008D6AEB"/>
    <w:rsid w:val="00911A2F"/>
    <w:rsid w:val="009219B7"/>
    <w:rsid w:val="009E4AFD"/>
    <w:rsid w:val="00A210F5"/>
    <w:rsid w:val="00AA7A4B"/>
    <w:rsid w:val="00AE60C0"/>
    <w:rsid w:val="00AF362B"/>
    <w:rsid w:val="00B438EB"/>
    <w:rsid w:val="00B918CB"/>
    <w:rsid w:val="00C24D14"/>
    <w:rsid w:val="00C34154"/>
    <w:rsid w:val="00C567A0"/>
    <w:rsid w:val="00CD647D"/>
    <w:rsid w:val="00CE3737"/>
    <w:rsid w:val="00D277DE"/>
    <w:rsid w:val="00D90E12"/>
    <w:rsid w:val="00D91B30"/>
    <w:rsid w:val="00DC0B3A"/>
    <w:rsid w:val="00E245D4"/>
    <w:rsid w:val="00E42181"/>
    <w:rsid w:val="00E76079"/>
    <w:rsid w:val="00EA15C7"/>
    <w:rsid w:val="00EE6F78"/>
    <w:rsid w:val="00F21C5D"/>
    <w:rsid w:val="00F81699"/>
    <w:rsid w:val="00F92EFF"/>
    <w:rsid w:val="00FD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51386"/>
  <w15:docId w15:val="{B9AD93A4-D565-4139-ACA4-0557A1DA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21" w:qFormat="1"/>
    <w:lsdException w:name="Intense Reference" w:uiPriority="32" w:qFormat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E25D6"/>
    <w:pPr>
      <w:suppressAutoHyphens w:val="0"/>
      <w:spacing w:after="160" w:line="259" w:lineRule="auto"/>
    </w:pPr>
    <w:rPr>
      <w:rFonts w:eastAsia="Times New Roman"/>
      <w:lang w:val="de-DE" w:eastAsia="en-GB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438EB"/>
    <w:pPr>
      <w:keepNext/>
      <w:keepLines/>
      <w:suppressAutoHyphen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14:ligatures w14:val="non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438EB"/>
    <w:pPr>
      <w:keepNext/>
      <w:keepLines/>
      <w:suppressAutoHyphen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438EB"/>
    <w:pPr>
      <w:keepNext/>
      <w:keepLines/>
      <w:suppressAutoHyphen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  <w14:ligatures w14:val="non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438EB"/>
    <w:pPr>
      <w:keepNext/>
      <w:keepLines/>
      <w:suppressAutoHyphen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14:ligatures w14:val="non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38EB"/>
    <w:pPr>
      <w:keepNext/>
      <w:keepLines/>
      <w:suppressAutoHyphens/>
      <w:spacing w:before="80" w:after="40"/>
      <w:outlineLvl w:val="4"/>
    </w:pPr>
    <w:rPr>
      <w:rFonts w:eastAsiaTheme="majorEastAsia" w:cstheme="majorBidi"/>
      <w:color w:val="365F91" w:themeColor="accent1" w:themeShade="BF"/>
      <w14:ligatures w14:val="non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38EB"/>
    <w:pPr>
      <w:keepNext/>
      <w:keepLines/>
      <w:suppressAutoHyphen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non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38EB"/>
    <w:pPr>
      <w:keepNext/>
      <w:keepLines/>
      <w:suppressAutoHyphens/>
      <w:spacing w:before="40" w:after="0"/>
      <w:outlineLvl w:val="6"/>
    </w:pPr>
    <w:rPr>
      <w:rFonts w:eastAsiaTheme="majorEastAsia" w:cstheme="majorBidi"/>
      <w:color w:val="595959" w:themeColor="text1" w:themeTint="A6"/>
      <w14:ligatures w14:val="none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38EB"/>
    <w:pPr>
      <w:keepNext/>
      <w:keepLines/>
      <w:suppressAutoHyphen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none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38EB"/>
    <w:pPr>
      <w:keepNext/>
      <w:keepLines/>
      <w:suppressAutoHyphens/>
      <w:spacing w:after="0"/>
      <w:outlineLvl w:val="8"/>
    </w:pPr>
    <w:rPr>
      <w:rFonts w:eastAsiaTheme="majorEastAsia" w:cstheme="majorBidi"/>
      <w:color w:val="272727" w:themeColor="text1" w:themeTint="D8"/>
      <w14:ligatures w14:val="none"/>
    </w:rPr>
  </w:style>
  <w:style w:type="character" w:default="1" w:styleId="Absatz-Standardschriftart">
    <w:name w:val="Default Paragraph Font"/>
    <w:uiPriority w:val="1"/>
    <w:unhideWhenUsed/>
    <w:rsid w:val="00B438EB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B438EB"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841CD9"/>
  </w:style>
  <w:style w:type="character" w:customStyle="1" w:styleId="berschrift1Zchn">
    <w:name w:val="Überschrift 1 Zchn"/>
    <w:basedOn w:val="Absatz-Standardschriftart"/>
    <w:link w:val="berschrift1"/>
    <w:uiPriority w:val="9"/>
    <w:rsid w:val="00B438E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de-DE" w:eastAsia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438E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de-DE" w:eastAsia="en-GB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438EB"/>
    <w:rPr>
      <w:rFonts w:eastAsiaTheme="majorEastAsia" w:cstheme="majorBidi"/>
      <w:color w:val="365F91" w:themeColor="accent1" w:themeShade="BF"/>
      <w:sz w:val="28"/>
      <w:szCs w:val="28"/>
      <w:lang w:val="de-DE" w:eastAsia="en-GB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438EB"/>
    <w:rPr>
      <w:rFonts w:eastAsiaTheme="majorEastAsia" w:cstheme="majorBidi"/>
      <w:i/>
      <w:iCs/>
      <w:color w:val="365F91" w:themeColor="accent1" w:themeShade="BF"/>
      <w:lang w:val="de-DE" w:eastAsia="en-GB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38EB"/>
    <w:rPr>
      <w:rFonts w:eastAsiaTheme="majorEastAsia" w:cstheme="majorBidi"/>
      <w:color w:val="595959" w:themeColor="text1" w:themeTint="A6"/>
      <w:spacing w:val="15"/>
      <w:sz w:val="28"/>
      <w:szCs w:val="28"/>
      <w:lang w:val="de-DE" w:eastAsia="en-GB"/>
    </w:rPr>
  </w:style>
  <w:style w:type="character" w:customStyle="1" w:styleId="TitelZchn">
    <w:name w:val="Titel Zchn"/>
    <w:basedOn w:val="Absatz-Standardschriftart"/>
    <w:link w:val="Titel"/>
    <w:uiPriority w:val="10"/>
    <w:rsid w:val="00B438EB"/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GB"/>
    </w:rPr>
  </w:style>
  <w:style w:type="character" w:styleId="Hervorhebung">
    <w:name w:val="Emphasis"/>
    <w:basedOn w:val="Absatz-Standardschriftart"/>
    <w:uiPriority w:val="20"/>
    <w:qFormat/>
    <w:rsid w:val="00D1197D"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000FF" w:themeColor="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A52CD6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qFormat/>
    <w:rsid w:val="00A52CD6"/>
    <w:rPr>
      <w:sz w:val="20"/>
      <w:szCs w:val="2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A52CD6"/>
    <w:rPr>
      <w:b/>
      <w:bCs/>
      <w:sz w:val="20"/>
      <w:szCs w:val="20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A52CD6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Standard"/>
    <w:next w:val="Textkrper"/>
    <w:qFormat/>
    <w:rsid w:val="00B438EB"/>
    <w:pPr>
      <w:keepNext/>
      <w:suppressAutoHyphens/>
      <w:spacing w:before="240"/>
    </w:pPr>
    <w:rPr>
      <w:rFonts w:ascii="Carlito" w:eastAsia="Noto Sans SC Regular" w:hAnsi="Carlito" w:cs="Noto Sans"/>
      <w:sz w:val="28"/>
      <w:szCs w:val="28"/>
      <w14:ligatures w14:val="none"/>
    </w:rPr>
  </w:style>
  <w:style w:type="paragraph" w:styleId="Textkrper">
    <w:name w:val="Body Text"/>
    <w:basedOn w:val="Standard"/>
    <w:rsid w:val="00B438EB"/>
    <w:pPr>
      <w:suppressAutoHyphens/>
      <w:spacing w:after="140" w:line="276" w:lineRule="auto"/>
    </w:pPr>
    <w:rPr>
      <w14:ligatures w14:val="none"/>
    </w:rPr>
  </w:style>
  <w:style w:type="paragraph" w:styleId="Liste">
    <w:name w:val="List"/>
    <w:basedOn w:val="Textkrper"/>
    <w:rsid w:val="00B438EB"/>
    <w:rPr>
      <w:rFonts w:cs="Noto Sans"/>
    </w:rPr>
  </w:style>
  <w:style w:type="paragraph" w:styleId="Beschriftung">
    <w:name w:val="caption"/>
    <w:basedOn w:val="Standard"/>
    <w:qFormat/>
    <w:rsid w:val="00B438EB"/>
    <w:pPr>
      <w:suppressLineNumbers/>
      <w:suppressAutoHyphens/>
      <w:spacing w:before="120"/>
    </w:pPr>
    <w:rPr>
      <w:rFonts w:cs="Noto Sans"/>
      <w:i/>
      <w:iCs/>
      <w14:ligatures w14:val="none"/>
    </w:rPr>
  </w:style>
  <w:style w:type="paragraph" w:customStyle="1" w:styleId="Index">
    <w:name w:val="Index"/>
    <w:basedOn w:val="Standard"/>
    <w:qFormat/>
    <w:rsid w:val="00B438EB"/>
    <w:pPr>
      <w:suppressLineNumbers/>
      <w:suppressAutoHyphens/>
    </w:pPr>
    <w:rPr>
      <w:rFonts w:cs="Noto Sans"/>
      <w14:ligatures w14:val="none"/>
    </w:rPr>
  </w:style>
  <w:style w:type="paragraph" w:customStyle="1" w:styleId="HeaderandFooter">
    <w:name w:val="Header and Footer"/>
    <w:basedOn w:val="Standard"/>
    <w:qFormat/>
    <w:pPr>
      <w:suppressAutoHyphens/>
    </w:pPr>
    <w:rPr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841CD9"/>
    <w:pPr>
      <w:tabs>
        <w:tab w:val="center" w:pos="4680"/>
        <w:tab w:val="right" w:pos="9360"/>
      </w:tabs>
      <w:suppressAutoHyphens/>
    </w:pPr>
    <w:rPr>
      <w14:ligatures w14:val="none"/>
    </w:rPr>
  </w:style>
  <w:style w:type="paragraph" w:styleId="Standardeinzug">
    <w:name w:val="Normal Indent"/>
    <w:basedOn w:val="Standard"/>
    <w:uiPriority w:val="99"/>
    <w:unhideWhenUsed/>
    <w:qFormat/>
    <w:rsid w:val="00841CD9"/>
    <w:pPr>
      <w:suppressAutoHyphens/>
      <w:ind w:left="720"/>
    </w:pPr>
    <w:rPr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38EB"/>
    <w:pPr>
      <w:numPr>
        <w:ilvl w:val="1"/>
      </w:numPr>
      <w:suppressAutoHyphens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B438EB"/>
    <w:pPr>
      <w:suppressAutoHyphens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customStyle="1" w:styleId="DocDefaults">
    <w:name w:val="DocDefaults"/>
    <w:qFormat/>
    <w:pPr>
      <w:spacing w:after="200" w:line="276" w:lineRule="auto"/>
    </w:pPr>
    <w:rPr>
      <w:rFonts w:ascii="Calibri" w:eastAsiaTheme="minorHAnsi" w:hAnsi="Calibri"/>
      <w:lang w:val="en-US" w:eastAsia="en-US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52CD6"/>
    <w:pPr>
      <w:suppressAutoHyphens/>
      <w:spacing w:line="240" w:lineRule="auto"/>
    </w:pPr>
    <w:rPr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A52CD6"/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A52CD6"/>
    <w:pPr>
      <w:suppressAutoHyphens/>
      <w:spacing w:after="0" w:line="240" w:lineRule="auto"/>
    </w:pPr>
    <w:rPr>
      <w:rFonts w:ascii="Tahoma" w:hAnsi="Tahoma" w:cs="Tahoma"/>
      <w:sz w:val="16"/>
      <w:szCs w:val="16"/>
      <w14:ligatures w14:val="none"/>
    </w:rPr>
  </w:style>
  <w:style w:type="paragraph" w:styleId="berarbeitung">
    <w:name w:val="Revision"/>
    <w:uiPriority w:val="99"/>
    <w:semiHidden/>
    <w:qFormat/>
    <w:rsid w:val="00394238"/>
  </w:style>
  <w:style w:type="table" w:styleId="Tabellenraster">
    <w:name w:val="Table Grid"/>
    <w:basedOn w:val="NormaleTabelle"/>
    <w:uiPriority w:val="59"/>
    <w:rsid w:val="00B438EB"/>
    <w:pPr>
      <w:suppressAutoHyphens w:val="0"/>
    </w:pPr>
    <w:rPr>
      <w:rFonts w:eastAsiaTheme="minorHAnsi"/>
      <w:lang w:val="de-DE" w:eastAsia="en-US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38EB"/>
    <w:rPr>
      <w:rFonts w:eastAsiaTheme="majorEastAsia" w:cstheme="majorBidi"/>
      <w:color w:val="365F91" w:themeColor="accent1" w:themeShade="BF"/>
      <w:lang w:val="de-DE" w:eastAsia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38EB"/>
    <w:rPr>
      <w:rFonts w:eastAsiaTheme="majorEastAsia" w:cstheme="majorBidi"/>
      <w:i/>
      <w:iCs/>
      <w:color w:val="595959" w:themeColor="text1" w:themeTint="A6"/>
      <w:lang w:val="de-DE" w:eastAsia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38EB"/>
    <w:rPr>
      <w:rFonts w:eastAsiaTheme="majorEastAsia" w:cstheme="majorBidi"/>
      <w:color w:val="595959" w:themeColor="text1" w:themeTint="A6"/>
      <w:lang w:val="de-DE" w:eastAsia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38EB"/>
    <w:rPr>
      <w:rFonts w:eastAsiaTheme="majorEastAsia" w:cstheme="majorBidi"/>
      <w:i/>
      <w:iCs/>
      <w:color w:val="272727" w:themeColor="text1" w:themeTint="D8"/>
      <w:lang w:val="de-DE" w:eastAsia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38EB"/>
    <w:rPr>
      <w:rFonts w:eastAsiaTheme="majorEastAsia" w:cstheme="majorBidi"/>
      <w:color w:val="272727" w:themeColor="text1" w:themeTint="D8"/>
      <w:lang w:val="de-DE" w:eastAsia="en-GB"/>
    </w:rPr>
  </w:style>
  <w:style w:type="paragraph" w:styleId="NurText">
    <w:name w:val="Plain Text"/>
    <w:basedOn w:val="Standard"/>
    <w:link w:val="NurTextZchn"/>
    <w:semiHidden/>
    <w:qFormat/>
    <w:rsid w:val="00B438EB"/>
    <w:pPr>
      <w:suppressAutoHyphens/>
    </w:pPr>
    <w:rPr>
      <w:rFonts w:ascii="Courier New" w:hAnsi="Courier New" w:cs="Courier New"/>
      <w14:ligatures w14:val="none"/>
    </w:rPr>
  </w:style>
  <w:style w:type="character" w:customStyle="1" w:styleId="NurTextZchn">
    <w:name w:val="Nur Text Zchn"/>
    <w:basedOn w:val="Absatz-Standardschriftart"/>
    <w:link w:val="NurText"/>
    <w:semiHidden/>
    <w:rsid w:val="00B438EB"/>
    <w:rPr>
      <w:rFonts w:ascii="Courier New" w:eastAsia="Times New Roman" w:hAnsi="Courier New" w:cs="Courier New"/>
      <w:lang w:val="de-DE" w:eastAsia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B438EB"/>
    <w:pPr>
      <w:suppressAutoHyphens/>
      <w:spacing w:before="160"/>
      <w:jc w:val="center"/>
    </w:pPr>
    <w:rPr>
      <w:i/>
      <w:iCs/>
      <w:color w:val="404040" w:themeColor="text1" w:themeTint="BF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B438EB"/>
    <w:rPr>
      <w:rFonts w:eastAsia="Times New Roman"/>
      <w:i/>
      <w:iCs/>
      <w:color w:val="404040" w:themeColor="text1" w:themeTint="BF"/>
      <w:lang w:val="de-DE" w:eastAsia="en-GB"/>
    </w:rPr>
  </w:style>
  <w:style w:type="paragraph" w:styleId="Listenabsatz">
    <w:name w:val="List Paragraph"/>
    <w:basedOn w:val="Standard"/>
    <w:uiPriority w:val="34"/>
    <w:qFormat/>
    <w:rsid w:val="00B438EB"/>
    <w:pPr>
      <w:suppressAutoHyphens/>
      <w:ind w:left="720"/>
      <w:contextualSpacing/>
    </w:pPr>
    <w:rPr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B438EB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38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uppressAutoHyphens/>
      <w:spacing w:before="360" w:after="360"/>
      <w:ind w:left="864" w:right="864"/>
      <w:jc w:val="center"/>
    </w:pPr>
    <w:rPr>
      <w:i/>
      <w:iCs/>
      <w:color w:val="365F91" w:themeColor="accent1" w:themeShade="BF"/>
      <w14:ligatures w14:val="non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38EB"/>
    <w:rPr>
      <w:rFonts w:eastAsia="Times New Roman"/>
      <w:i/>
      <w:iCs/>
      <w:color w:val="365F91" w:themeColor="accent1" w:themeShade="BF"/>
      <w:lang w:val="de-DE" w:eastAsia="en-GB"/>
    </w:rPr>
  </w:style>
  <w:style w:type="character" w:styleId="IntensiverVerweis">
    <w:name w:val="Intense Reference"/>
    <w:basedOn w:val="Absatz-Standardschriftart"/>
    <w:uiPriority w:val="32"/>
    <w:qFormat/>
    <w:rsid w:val="00B438EB"/>
    <w:rPr>
      <w:b/>
      <w:bCs/>
      <w:smallCaps/>
      <w:color w:val="365F91" w:themeColor="accent1" w:themeShade="BF"/>
      <w:spacing w:val="5"/>
    </w:rPr>
  </w:style>
  <w:style w:type="paragraph" w:customStyle="1" w:styleId="DraCorstandard">
    <w:name w:val="DraCor standard"/>
    <w:qFormat/>
    <w:rsid w:val="00B438EB"/>
    <w:pPr>
      <w:suppressAutoHyphens w:val="0"/>
      <w:spacing w:after="120" w:line="360" w:lineRule="auto"/>
    </w:pPr>
    <w:rPr>
      <w:rFonts w:ascii="Times New Roman" w:eastAsiaTheme="minorHAnsi" w:hAnsi="Times New Roman" w:cs="Times New Roman"/>
      <w:kern w:val="2"/>
      <w:sz w:val="24"/>
      <w:szCs w:val="20"/>
      <w:lang w:val="la-Latn" w:eastAsia="en-US"/>
      <w14:ligatures w14:val="standardContextual"/>
    </w:rPr>
  </w:style>
  <w:style w:type="paragraph" w:customStyle="1" w:styleId="DraCormetadata">
    <w:name w:val="DraCor metadata"/>
    <w:qFormat/>
    <w:rsid w:val="00B438EB"/>
    <w:pPr>
      <w:suppressAutoHyphens w:val="0"/>
      <w:spacing w:line="360" w:lineRule="auto"/>
    </w:pPr>
    <w:rPr>
      <w:rFonts w:ascii="Arial" w:eastAsiaTheme="minorHAnsi" w:hAnsi="Arial" w:cs="Times New Roman"/>
      <w:kern w:val="2"/>
      <w:sz w:val="24"/>
      <w:szCs w:val="20"/>
      <w:lang w:val="la-Latn" w:eastAsia="en-US"/>
      <w14:ligatures w14:val="standardContextual"/>
    </w:rPr>
  </w:style>
  <w:style w:type="paragraph" w:customStyle="1" w:styleId="DraCoradditions">
    <w:name w:val="DraCor additions"/>
    <w:qFormat/>
    <w:rsid w:val="00B438EB"/>
    <w:pPr>
      <w:suppressAutoHyphens w:val="0"/>
      <w:spacing w:after="120" w:line="360" w:lineRule="auto"/>
    </w:pPr>
    <w:rPr>
      <w:rFonts w:ascii="Arial" w:eastAsiaTheme="minorHAnsi" w:hAnsi="Arial" w:cs="Times New Roman"/>
      <w:color w:val="0099FF"/>
      <w:kern w:val="2"/>
      <w:sz w:val="24"/>
      <w:szCs w:val="20"/>
      <w:lang w:val="en-GB" w:eastAsia="en-US"/>
      <w14:ligatures w14:val="standardContextual"/>
    </w:rPr>
  </w:style>
  <w:style w:type="paragraph" w:customStyle="1" w:styleId="DraCorhead">
    <w:name w:val="DraCor head"/>
    <w:qFormat/>
    <w:rsid w:val="00B438EB"/>
    <w:pPr>
      <w:suppressAutoHyphens w:val="0"/>
      <w:spacing w:after="120" w:line="360" w:lineRule="auto"/>
    </w:pPr>
    <w:rPr>
      <w:rFonts w:ascii="Arial" w:eastAsiaTheme="minorHAnsi" w:hAnsi="Arial" w:cs="Times New Roman"/>
      <w:color w:val="A74FFF"/>
      <w:kern w:val="2"/>
      <w:sz w:val="28"/>
      <w:szCs w:val="20"/>
      <w:lang w:val="la-Latn" w:eastAsia="en-US"/>
      <w14:ligatures w14:val="standardContextual"/>
    </w:rPr>
  </w:style>
  <w:style w:type="character" w:customStyle="1" w:styleId="DraCorcharactername">
    <w:name w:val="DraCor character name"/>
    <w:uiPriority w:val="1"/>
    <w:qFormat/>
    <w:rsid w:val="00B438EB"/>
    <w:rPr>
      <w:rFonts w:ascii="Arial" w:hAnsi="Arial"/>
      <w:noProof w:val="0"/>
      <w:color w:val="FF3B3B"/>
      <w:sz w:val="24"/>
      <w:lang w:val="la-Latn"/>
    </w:rPr>
  </w:style>
  <w:style w:type="character" w:customStyle="1" w:styleId="DraCorroledescription">
    <w:name w:val="DraCor role description"/>
    <w:uiPriority w:val="1"/>
    <w:qFormat/>
    <w:rsid w:val="00B438EB"/>
    <w:rPr>
      <w:rFonts w:ascii="Arial" w:hAnsi="Arial"/>
      <w:noProof w:val="0"/>
      <w:color w:val="D09E00"/>
      <w:sz w:val="24"/>
      <w:lang w:val="la-Latn"/>
    </w:rPr>
  </w:style>
  <w:style w:type="character" w:customStyle="1" w:styleId="DraCorstagedirectionsetc">
    <w:name w:val="DraCor stage directions etc."/>
    <w:uiPriority w:val="1"/>
    <w:qFormat/>
    <w:rsid w:val="00B438EB"/>
    <w:rPr>
      <w:rFonts w:ascii="Arial" w:hAnsi="Arial"/>
      <w:noProof w:val="0"/>
      <w:color w:val="EE7700"/>
      <w:sz w:val="24"/>
      <w:lang w:val="la-Latn"/>
    </w:rPr>
  </w:style>
  <w:style w:type="character" w:customStyle="1" w:styleId="DraCorspeakerattribution">
    <w:name w:val="DraCor speaker attribution"/>
    <w:uiPriority w:val="1"/>
    <w:qFormat/>
    <w:rsid w:val="00B438EB"/>
    <w:rPr>
      <w:rFonts w:ascii="Arial" w:hAnsi="Arial"/>
      <w:noProof w:val="0"/>
      <w:color w:val="00C800"/>
      <w:sz w:val="24"/>
      <w:lang w:val="la-Latn"/>
    </w:rPr>
  </w:style>
  <w:style w:type="character" w:customStyle="1" w:styleId="DraCorforeignlanguage">
    <w:name w:val="DraCor foreign language"/>
    <w:uiPriority w:val="1"/>
    <w:qFormat/>
    <w:rsid w:val="00B438EB"/>
    <w:rPr>
      <w:rFonts w:ascii="Arial" w:hAnsi="Arial"/>
      <w:noProof w:val="0"/>
      <w:color w:val="15C0DD"/>
      <w:sz w:val="24"/>
      <w:lang w:val="la-Latn"/>
    </w:rPr>
  </w:style>
  <w:style w:type="character" w:customStyle="1" w:styleId="DraCorlinenumber">
    <w:name w:val="DraCor line number"/>
    <w:uiPriority w:val="1"/>
    <w:qFormat/>
    <w:rsid w:val="00B438EB"/>
    <w:rPr>
      <w:rFonts w:ascii="Arial" w:hAnsi="Arial"/>
      <w:noProof w:val="0"/>
      <w:color w:val="00C49F"/>
      <w:sz w:val="24"/>
      <w:lang w:val="la-Latn"/>
    </w:rPr>
  </w:style>
  <w:style w:type="character" w:customStyle="1" w:styleId="DraCormarkversepart">
    <w:name w:val="DraCor mark verse part"/>
    <w:basedOn w:val="Absatz-Standardschriftart"/>
    <w:uiPriority w:val="1"/>
    <w:qFormat/>
    <w:rsid w:val="00B438EB"/>
    <w:rPr>
      <w:noProof w:val="0"/>
      <w:color w:val="FF00FF"/>
      <w:lang w:val="en-GB"/>
    </w:rPr>
  </w:style>
  <w:style w:type="character" w:customStyle="1" w:styleId="DraCorpagebeginning">
    <w:name w:val="DraCor page beginning"/>
    <w:uiPriority w:val="1"/>
    <w:qFormat/>
    <w:rsid w:val="00B438EB"/>
    <w:rPr>
      <w:rFonts w:ascii="Arial" w:hAnsi="Arial"/>
      <w:noProof w:val="0"/>
      <w:color w:val="4BACC6" w:themeColor="accent5"/>
      <w:sz w:val="24"/>
      <w:lang w:val="la-La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a\OneDrive\Desktop\NeoLatDraCor-stylesheet.dotx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97F45-1D40-4B97-9ADF-66B63BCFF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NeoLatDraCor-stylesheet.dotx</Template>
  <TotalTime>0</TotalTime>
  <Pages>58</Pages>
  <Words>7490</Words>
  <Characters>42693</Characters>
  <Application>Microsoft Office Word</Application>
  <DocSecurity>0</DocSecurity>
  <Lines>355</Lines>
  <Paragraphs>100</Paragraphs>
  <ScaleCrop>false</ScaleCrop>
  <Company/>
  <LinksUpToDate>false</LinksUpToDate>
  <CharactersWithSpaces>50083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Boers</dc:creator>
  <dc:description/>
  <cp:lastModifiedBy>Julia J. Beine</cp:lastModifiedBy>
  <cp:revision>69</cp:revision>
  <cp:lastPrinted>2020-03-11T09:31:00Z</cp:lastPrinted>
  <dcterms:created xsi:type="dcterms:W3CDTF">2024-11-25T04:37:00Z</dcterms:created>
  <dcterms:modified xsi:type="dcterms:W3CDTF">2026-02-07T15:11:00Z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261e9e8b-c13f-4d0f-b567-c371883c3f17</vt:lpwstr>
  </property>
</Properties>
</file>