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Look w:val="04A0" w:firstRow="1" w:lastRow="0" w:firstColumn="1" w:lastColumn="0" w:noHBand="0" w:noVBand="1"/>
      </w:tblPr>
      <w:tblGrid>
        <w:gridCol w:w="2298"/>
        <w:gridCol w:w="10622"/>
        <w:gridCol w:w="1897"/>
      </w:tblGrid>
      <w:tr w:rsidR="004F4176" w14:paraId="3D2687FB" w14:textId="77777777" w:rsidTr="00D0484D">
        <w:tc>
          <w:tcPr>
            <w:tcW w:w="2835" w:type="dxa"/>
          </w:tcPr>
          <w:p w14:paraId="2DAD8B2B" w14:textId="77777777" w:rsidR="004F4176" w:rsidRDefault="004F4176" w:rsidP="002C40A4">
            <w:pPr>
              <w:pStyle w:val="DraCormetadata"/>
            </w:pPr>
            <w:r>
              <w:t>Metadata type</w:t>
            </w:r>
          </w:p>
        </w:tc>
        <w:tc>
          <w:tcPr>
            <w:tcW w:w="3969" w:type="dxa"/>
          </w:tcPr>
          <w:p w14:paraId="75C0B853" w14:textId="77777777" w:rsidR="004F4176" w:rsidRDefault="004F4176" w:rsidP="002C40A4">
            <w:pPr>
              <w:pStyle w:val="DraCormetadata"/>
            </w:pPr>
            <w:r>
              <w:t>Metadata</w:t>
            </w:r>
          </w:p>
        </w:tc>
        <w:tc>
          <w:tcPr>
            <w:tcW w:w="2835" w:type="dxa"/>
          </w:tcPr>
          <w:p w14:paraId="7D6C41D5" w14:textId="77777777" w:rsidR="004F4176" w:rsidRDefault="004F4176" w:rsidP="002C40A4">
            <w:pPr>
              <w:pStyle w:val="DraCormetadata"/>
            </w:pPr>
            <w:r>
              <w:t>Comment on the metadata type</w:t>
            </w:r>
          </w:p>
        </w:tc>
      </w:tr>
      <w:tr w:rsidR="004F4176" w14:paraId="31235898" w14:textId="77777777" w:rsidTr="00D0484D">
        <w:tc>
          <w:tcPr>
            <w:tcW w:w="2835" w:type="dxa"/>
          </w:tcPr>
          <w:p w14:paraId="0A3B8EEA" w14:textId="77777777" w:rsidR="004F4176" w:rsidRDefault="004F4176" w:rsidP="002C40A4">
            <w:pPr>
              <w:pStyle w:val="DraCormetadata"/>
            </w:pPr>
            <w:r>
              <w:t>Work title</w:t>
            </w:r>
          </w:p>
        </w:tc>
        <w:tc>
          <w:tcPr>
            <w:tcW w:w="3969" w:type="dxa"/>
          </w:tcPr>
          <w:p w14:paraId="29E65B9C" w14:textId="12A647FE" w:rsidR="004F4176" w:rsidRDefault="000D16E4" w:rsidP="000D16E4">
            <w:pPr>
              <w:pStyle w:val="DraCormetadata"/>
            </w:pPr>
            <w:r>
              <w:t>Sampson</w:t>
            </w:r>
            <w:r w:rsidR="00E87ACB">
              <w:t>. Tragoedia sacra</w:t>
            </w:r>
          </w:p>
        </w:tc>
        <w:tc>
          <w:tcPr>
            <w:tcW w:w="2835" w:type="dxa"/>
          </w:tcPr>
          <w:p w14:paraId="055536C8" w14:textId="77777777" w:rsidR="004F4176" w:rsidRDefault="004F4176" w:rsidP="002C40A4">
            <w:pPr>
              <w:pStyle w:val="DraCormetadata"/>
            </w:pPr>
          </w:p>
        </w:tc>
      </w:tr>
      <w:tr w:rsidR="004F4176" w14:paraId="7579E0AB" w14:textId="77777777" w:rsidTr="00D0484D">
        <w:tc>
          <w:tcPr>
            <w:tcW w:w="2835" w:type="dxa"/>
          </w:tcPr>
          <w:p w14:paraId="340A9311" w14:textId="77777777" w:rsidR="004F4176" w:rsidRDefault="004F4176" w:rsidP="002C40A4">
            <w:pPr>
              <w:pStyle w:val="DraCormetadata"/>
            </w:pPr>
            <w:r>
              <w:t>Work Wikidata ID</w:t>
            </w:r>
          </w:p>
        </w:tc>
        <w:tc>
          <w:tcPr>
            <w:tcW w:w="3969" w:type="dxa"/>
          </w:tcPr>
          <w:p w14:paraId="14B8B078" w14:textId="675E5130" w:rsidR="004F4176" w:rsidRDefault="00E92B75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0C56B567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4BEABCAE" w14:textId="77777777" w:rsidTr="00D0484D">
        <w:tc>
          <w:tcPr>
            <w:tcW w:w="2835" w:type="dxa"/>
          </w:tcPr>
          <w:p w14:paraId="5FACFF6C" w14:textId="77777777" w:rsidR="004F4176" w:rsidRDefault="004F4176" w:rsidP="002C40A4">
            <w:pPr>
              <w:pStyle w:val="DraCormetadata"/>
            </w:pPr>
            <w:r>
              <w:t>Genre</w:t>
            </w:r>
          </w:p>
        </w:tc>
        <w:tc>
          <w:tcPr>
            <w:tcW w:w="3969" w:type="dxa"/>
          </w:tcPr>
          <w:p w14:paraId="0ACFC374" w14:textId="0B7209DF" w:rsidR="004F4176" w:rsidRDefault="000A48B4" w:rsidP="002C40A4">
            <w:pPr>
              <w:pStyle w:val="DraCormetadata"/>
            </w:pPr>
            <w:r>
              <w:t>tragedy</w:t>
            </w:r>
          </w:p>
        </w:tc>
        <w:tc>
          <w:tcPr>
            <w:tcW w:w="2835" w:type="dxa"/>
          </w:tcPr>
          <w:p w14:paraId="5F89FE39" w14:textId="77777777" w:rsidR="004F4176" w:rsidRDefault="004F4176" w:rsidP="002C40A4">
            <w:pPr>
              <w:pStyle w:val="DraCormetadata"/>
            </w:pPr>
          </w:p>
        </w:tc>
      </w:tr>
      <w:tr w:rsidR="004F4176" w14:paraId="0113764C" w14:textId="77777777" w:rsidTr="00D0484D">
        <w:tc>
          <w:tcPr>
            <w:tcW w:w="2835" w:type="dxa"/>
          </w:tcPr>
          <w:p w14:paraId="07552F3D" w14:textId="77777777" w:rsidR="004F4176" w:rsidRDefault="004F4176" w:rsidP="002C40A4">
            <w:pPr>
              <w:pStyle w:val="DraCormetadata"/>
            </w:pPr>
            <w:r>
              <w:t>Genre Wikidata ID</w:t>
            </w:r>
          </w:p>
        </w:tc>
        <w:tc>
          <w:tcPr>
            <w:tcW w:w="3969" w:type="dxa"/>
          </w:tcPr>
          <w:p w14:paraId="6A01EA55" w14:textId="38191878" w:rsidR="004F4176" w:rsidRDefault="00346D8A" w:rsidP="002C40A4">
            <w:pPr>
              <w:pStyle w:val="DraCormetadata"/>
            </w:pPr>
            <w:r w:rsidRPr="00346D8A">
              <w:t>Q80930</w:t>
            </w:r>
          </w:p>
        </w:tc>
        <w:tc>
          <w:tcPr>
            <w:tcW w:w="2835" w:type="dxa"/>
          </w:tcPr>
          <w:p w14:paraId="6687C167" w14:textId="77777777" w:rsidR="004F4176" w:rsidRDefault="004F4176" w:rsidP="002C40A4">
            <w:pPr>
              <w:pStyle w:val="DraCormetadata"/>
            </w:pPr>
          </w:p>
        </w:tc>
      </w:tr>
      <w:tr w:rsidR="004F4176" w14:paraId="74BB2DC2" w14:textId="77777777" w:rsidTr="00D0484D">
        <w:tc>
          <w:tcPr>
            <w:tcW w:w="2835" w:type="dxa"/>
          </w:tcPr>
          <w:p w14:paraId="62ADE7F9" w14:textId="77777777" w:rsidR="004F4176" w:rsidRDefault="004F4176" w:rsidP="002C40A4">
            <w:pPr>
              <w:pStyle w:val="DraCormetadata"/>
            </w:pPr>
            <w:r>
              <w:t>Region</w:t>
            </w:r>
          </w:p>
        </w:tc>
        <w:tc>
          <w:tcPr>
            <w:tcW w:w="3969" w:type="dxa"/>
          </w:tcPr>
          <w:p w14:paraId="44A9154C" w14:textId="35882C4C" w:rsidR="004F4176" w:rsidRDefault="00346D8A" w:rsidP="002C40A4">
            <w:pPr>
              <w:pStyle w:val="DraCormetadata"/>
            </w:pPr>
            <w:r>
              <w:t>Low Countries</w:t>
            </w:r>
          </w:p>
        </w:tc>
        <w:tc>
          <w:tcPr>
            <w:tcW w:w="2835" w:type="dxa"/>
          </w:tcPr>
          <w:p w14:paraId="25A2E1BF" w14:textId="77777777" w:rsidR="004F4176" w:rsidRDefault="004F4176" w:rsidP="002C40A4">
            <w:pPr>
              <w:pStyle w:val="DraCormetadata"/>
            </w:pPr>
            <w:r>
              <w:t xml:space="preserve">[Give the (historical) region at the time of creation. </w:t>
            </w:r>
            <w:r w:rsidRPr="00EF0D83">
              <w:t>It should have a Wikidata ID.</w:t>
            </w:r>
            <w:r>
              <w:t>]</w:t>
            </w:r>
          </w:p>
        </w:tc>
      </w:tr>
      <w:tr w:rsidR="004F4176" w14:paraId="1584433F" w14:textId="77777777" w:rsidTr="00D0484D">
        <w:tc>
          <w:tcPr>
            <w:tcW w:w="2835" w:type="dxa"/>
          </w:tcPr>
          <w:p w14:paraId="4BD74F5B" w14:textId="77777777" w:rsidR="004F4176" w:rsidRDefault="004F4176" w:rsidP="002C40A4">
            <w:pPr>
              <w:pStyle w:val="DraCormetadata"/>
            </w:pPr>
            <w:r>
              <w:t>Region Wikidata ID</w:t>
            </w:r>
          </w:p>
        </w:tc>
        <w:tc>
          <w:tcPr>
            <w:tcW w:w="3969" w:type="dxa"/>
          </w:tcPr>
          <w:p w14:paraId="1E0C34D8" w14:textId="4A546994" w:rsidR="004F4176" w:rsidRDefault="00346D8A" w:rsidP="002C40A4">
            <w:pPr>
              <w:pStyle w:val="DraCormetadata"/>
            </w:pPr>
            <w:r w:rsidRPr="00346D8A">
              <w:t>Q476033</w:t>
            </w:r>
          </w:p>
        </w:tc>
        <w:tc>
          <w:tcPr>
            <w:tcW w:w="2835" w:type="dxa"/>
          </w:tcPr>
          <w:p w14:paraId="555413B1" w14:textId="77777777" w:rsidR="004F4176" w:rsidRDefault="004F4176" w:rsidP="002C40A4">
            <w:pPr>
              <w:pStyle w:val="DraCormetadata"/>
            </w:pPr>
          </w:p>
        </w:tc>
      </w:tr>
      <w:tr w:rsidR="004F4176" w14:paraId="67C61FE6" w14:textId="77777777" w:rsidTr="00D0484D">
        <w:tc>
          <w:tcPr>
            <w:tcW w:w="2835" w:type="dxa"/>
          </w:tcPr>
          <w:p w14:paraId="0E14887A" w14:textId="77777777" w:rsidR="004F4176" w:rsidRDefault="004F4176" w:rsidP="002C40A4">
            <w:pPr>
              <w:pStyle w:val="DraCormetadata"/>
            </w:pPr>
            <w:r>
              <w:t>Printed</w:t>
            </w:r>
          </w:p>
        </w:tc>
        <w:tc>
          <w:tcPr>
            <w:tcW w:w="3969" w:type="dxa"/>
          </w:tcPr>
          <w:p w14:paraId="44C479D3" w14:textId="2E194D3C" w:rsidR="004F4176" w:rsidRDefault="00E81972" w:rsidP="002C40A4">
            <w:pPr>
              <w:pStyle w:val="DraCormetadata"/>
            </w:pPr>
            <w:r>
              <w:t>1628</w:t>
            </w:r>
          </w:p>
        </w:tc>
        <w:tc>
          <w:tcPr>
            <w:tcW w:w="2835" w:type="dxa"/>
          </w:tcPr>
          <w:p w14:paraId="408274C2" w14:textId="77777777" w:rsidR="004F4176" w:rsidRDefault="004F4176" w:rsidP="002C40A4">
            <w:pPr>
              <w:pStyle w:val="DraCormetadata"/>
            </w:pPr>
            <w:r>
              <w:t>[</w:t>
            </w:r>
            <w:r w:rsidRPr="00EF0D83">
              <w:t xml:space="preserve">Give the year of the first print of this author’s version. </w:t>
            </w:r>
            <w:r>
              <w:t>If the date is not clear, you may specify as follows: “not before AAAA, not after BBBB”.]</w:t>
            </w:r>
          </w:p>
        </w:tc>
      </w:tr>
      <w:tr w:rsidR="004F4176" w14:paraId="36E73494" w14:textId="77777777" w:rsidTr="00D0484D">
        <w:tc>
          <w:tcPr>
            <w:tcW w:w="2835" w:type="dxa"/>
          </w:tcPr>
          <w:p w14:paraId="36C2AA33" w14:textId="77777777" w:rsidR="004F4176" w:rsidRDefault="004F4176" w:rsidP="002C40A4">
            <w:pPr>
              <w:pStyle w:val="DraCormetadata"/>
            </w:pPr>
            <w:r>
              <w:t>Premiered</w:t>
            </w:r>
          </w:p>
        </w:tc>
        <w:tc>
          <w:tcPr>
            <w:tcW w:w="3969" w:type="dxa"/>
          </w:tcPr>
          <w:p w14:paraId="650832BA" w14:textId="61C4BB9D" w:rsidR="004F4176" w:rsidRDefault="00E92B75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068EFF5D" w14:textId="77777777" w:rsidR="004F4176" w:rsidRDefault="004F4176" w:rsidP="002C40A4">
            <w:pPr>
              <w:pStyle w:val="DraCormetadata"/>
            </w:pPr>
            <w:r>
              <w:t>[If the date is not clear, you may specify as follows: “not before AAAA, not after BBBB”.]</w:t>
            </w:r>
          </w:p>
        </w:tc>
      </w:tr>
      <w:tr w:rsidR="004F4176" w14:paraId="16031551" w14:textId="77777777" w:rsidTr="00D0484D">
        <w:tc>
          <w:tcPr>
            <w:tcW w:w="2835" w:type="dxa"/>
          </w:tcPr>
          <w:p w14:paraId="5ED8E888" w14:textId="77777777" w:rsidR="004F4176" w:rsidRDefault="004F4176" w:rsidP="002C40A4">
            <w:pPr>
              <w:pStyle w:val="DraCormetadata"/>
            </w:pPr>
            <w:r>
              <w:lastRenderedPageBreak/>
              <w:t>Written</w:t>
            </w:r>
          </w:p>
        </w:tc>
        <w:tc>
          <w:tcPr>
            <w:tcW w:w="3969" w:type="dxa"/>
          </w:tcPr>
          <w:p w14:paraId="425D9048" w14:textId="535E653A" w:rsidR="004F4176" w:rsidRDefault="00E92B75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1A75030F" w14:textId="77777777" w:rsidR="004F4176" w:rsidRDefault="004F4176" w:rsidP="002C40A4">
            <w:pPr>
              <w:pStyle w:val="DraCormetadata"/>
            </w:pPr>
            <w:r>
              <w:t>[See above.]</w:t>
            </w:r>
          </w:p>
        </w:tc>
      </w:tr>
      <w:tr w:rsidR="004F4176" w14:paraId="2D6DA446" w14:textId="77777777" w:rsidTr="00D0484D">
        <w:tc>
          <w:tcPr>
            <w:tcW w:w="2835" w:type="dxa"/>
          </w:tcPr>
          <w:p w14:paraId="0F55871E" w14:textId="77777777" w:rsidR="004F4176" w:rsidRDefault="004F4176" w:rsidP="002C40A4">
            <w:pPr>
              <w:pStyle w:val="DraCormetadata"/>
            </w:pPr>
            <w:r>
              <w:t>Author</w:t>
            </w:r>
          </w:p>
        </w:tc>
        <w:tc>
          <w:tcPr>
            <w:tcW w:w="3969" w:type="dxa"/>
          </w:tcPr>
          <w:p w14:paraId="5F2D3056" w14:textId="20A1F513" w:rsidR="004F4176" w:rsidRDefault="00242E45" w:rsidP="00242E45">
            <w:pPr>
              <w:pStyle w:val="DraCormetadata"/>
            </w:pPr>
            <w:r>
              <w:t>Jacobus Cornelius Lummenaeus a Marca</w:t>
            </w:r>
          </w:p>
        </w:tc>
        <w:tc>
          <w:tcPr>
            <w:tcW w:w="2835" w:type="dxa"/>
          </w:tcPr>
          <w:p w14:paraId="63A4340C" w14:textId="77777777" w:rsidR="004F4176" w:rsidRDefault="004F4176" w:rsidP="002C40A4">
            <w:pPr>
              <w:pStyle w:val="DraCormetadata"/>
            </w:pPr>
            <w:r>
              <w:t>[Give the Latin name version.]</w:t>
            </w:r>
          </w:p>
        </w:tc>
      </w:tr>
      <w:tr w:rsidR="004F4176" w14:paraId="73E16BBE" w14:textId="77777777" w:rsidTr="00D0484D">
        <w:tc>
          <w:tcPr>
            <w:tcW w:w="2835" w:type="dxa"/>
          </w:tcPr>
          <w:p w14:paraId="6243EB31" w14:textId="77777777" w:rsidR="004F4176" w:rsidRDefault="004F4176" w:rsidP="002C40A4">
            <w:pPr>
              <w:pStyle w:val="DraCormetadata"/>
            </w:pPr>
            <w:r>
              <w:t>Author Wikidata ID</w:t>
            </w:r>
          </w:p>
        </w:tc>
        <w:tc>
          <w:tcPr>
            <w:tcW w:w="3969" w:type="dxa"/>
          </w:tcPr>
          <w:p w14:paraId="62A2A7DE" w14:textId="7357426D" w:rsidR="004F4176" w:rsidRDefault="00771B72" w:rsidP="002C40A4">
            <w:pPr>
              <w:pStyle w:val="DraCormetadata"/>
            </w:pPr>
            <w:r w:rsidRPr="00771B72">
              <w:t>Q112481178</w:t>
            </w:r>
          </w:p>
        </w:tc>
        <w:tc>
          <w:tcPr>
            <w:tcW w:w="2835" w:type="dxa"/>
          </w:tcPr>
          <w:p w14:paraId="150ECD29" w14:textId="77777777" w:rsidR="004F4176" w:rsidRDefault="004F4176" w:rsidP="002C40A4">
            <w:pPr>
              <w:pStyle w:val="DraCormetadata"/>
            </w:pPr>
          </w:p>
        </w:tc>
      </w:tr>
      <w:tr w:rsidR="004F4176" w14:paraId="2019EBED" w14:textId="77777777" w:rsidTr="00D0484D">
        <w:tc>
          <w:tcPr>
            <w:tcW w:w="2835" w:type="dxa"/>
          </w:tcPr>
          <w:p w14:paraId="29EF4DAA" w14:textId="77777777" w:rsidR="004F4176" w:rsidRDefault="004F4176" w:rsidP="002C40A4">
            <w:pPr>
              <w:pStyle w:val="DraCormetadata"/>
            </w:pPr>
            <w:r>
              <w:t>Author GND ID</w:t>
            </w:r>
          </w:p>
        </w:tc>
        <w:tc>
          <w:tcPr>
            <w:tcW w:w="3969" w:type="dxa"/>
          </w:tcPr>
          <w:p w14:paraId="5C832D20" w14:textId="1A5ABAD0" w:rsidR="004F4176" w:rsidRDefault="00E53D13" w:rsidP="002C40A4">
            <w:pPr>
              <w:pStyle w:val="DraCormetadata"/>
            </w:pPr>
            <w:r w:rsidRPr="00E53D13">
              <w:t>131814397</w:t>
            </w:r>
          </w:p>
        </w:tc>
        <w:tc>
          <w:tcPr>
            <w:tcW w:w="2835" w:type="dxa"/>
          </w:tcPr>
          <w:p w14:paraId="2F671192" w14:textId="77777777" w:rsidR="004F4176" w:rsidRDefault="004F4176" w:rsidP="002C40A4">
            <w:pPr>
              <w:pStyle w:val="DraCormetadata"/>
            </w:pPr>
          </w:p>
        </w:tc>
      </w:tr>
      <w:tr w:rsidR="004F4176" w14:paraId="2C539251" w14:textId="77777777" w:rsidTr="00D0484D">
        <w:tc>
          <w:tcPr>
            <w:tcW w:w="2835" w:type="dxa"/>
          </w:tcPr>
          <w:p w14:paraId="1D7CAD6E" w14:textId="77777777" w:rsidR="004F4176" w:rsidRDefault="004F4176" w:rsidP="002C40A4">
            <w:pPr>
              <w:pStyle w:val="DraCormetadata"/>
            </w:pPr>
            <w:r>
              <w:t>Editor(s) of the source critical edition or source online edition</w:t>
            </w:r>
          </w:p>
        </w:tc>
        <w:tc>
          <w:tcPr>
            <w:tcW w:w="3969" w:type="dxa"/>
          </w:tcPr>
          <w:p w14:paraId="53160FA1" w14:textId="47BAF9DB" w:rsidR="004F4176" w:rsidRDefault="00E53D13" w:rsidP="002C40A4">
            <w:pPr>
              <w:pStyle w:val="DraCormetadata"/>
            </w:pPr>
            <w:r>
              <w:t>Jan Bloemendal</w:t>
            </w:r>
          </w:p>
        </w:tc>
        <w:tc>
          <w:tcPr>
            <w:tcW w:w="2835" w:type="dxa"/>
          </w:tcPr>
          <w:p w14:paraId="106275F3" w14:textId="77777777" w:rsidR="004F4176" w:rsidRDefault="004F4176" w:rsidP="002C40A4">
            <w:pPr>
              <w:pStyle w:val="DraCormetadata"/>
            </w:pPr>
            <w:r>
              <w:t>[If applicable, give the editor(s) of the source critical edition or source online edition. Give the information as follows: forename surname. Multiple editors must be separated by a semicolon.]</w:t>
            </w:r>
          </w:p>
        </w:tc>
      </w:tr>
      <w:tr w:rsidR="004F4176" w14:paraId="79CCEA02" w14:textId="77777777" w:rsidTr="00D0484D">
        <w:tc>
          <w:tcPr>
            <w:tcW w:w="2835" w:type="dxa"/>
          </w:tcPr>
          <w:p w14:paraId="1D20F941" w14:textId="77777777" w:rsidR="004F4176" w:rsidRDefault="004F4176" w:rsidP="002C40A4">
            <w:pPr>
              <w:pStyle w:val="DraCormetadata"/>
            </w:pPr>
            <w:r>
              <w:t>Transcribed under the supervision of</w:t>
            </w:r>
          </w:p>
        </w:tc>
        <w:tc>
          <w:tcPr>
            <w:tcW w:w="3969" w:type="dxa"/>
          </w:tcPr>
          <w:p w14:paraId="15070590" w14:textId="11EF1440" w:rsidR="004F4176" w:rsidRDefault="00E53D13" w:rsidP="002C40A4">
            <w:pPr>
              <w:pStyle w:val="DraCormetadata"/>
            </w:pPr>
            <w:r>
              <w:t>Jan Bloemendal</w:t>
            </w:r>
          </w:p>
        </w:tc>
        <w:tc>
          <w:tcPr>
            <w:tcW w:w="2835" w:type="dxa"/>
          </w:tcPr>
          <w:p w14:paraId="496D1BB6" w14:textId="77777777" w:rsidR="004F4176" w:rsidRDefault="004F4176" w:rsidP="002C40A4">
            <w:pPr>
              <w:pStyle w:val="DraCormetadata"/>
            </w:pPr>
            <w:r>
              <w:t>[If applicable. Multiple supervisors must be separated by a semicolon.]</w:t>
            </w:r>
          </w:p>
        </w:tc>
      </w:tr>
      <w:tr w:rsidR="004F4176" w14:paraId="2070715E" w14:textId="77777777" w:rsidTr="00D0484D">
        <w:tc>
          <w:tcPr>
            <w:tcW w:w="2835" w:type="dxa"/>
          </w:tcPr>
          <w:p w14:paraId="453A4736" w14:textId="77777777" w:rsidR="004F4176" w:rsidRDefault="004F4176" w:rsidP="002C40A4">
            <w:pPr>
              <w:pStyle w:val="DraCormetadata"/>
            </w:pPr>
            <w:r>
              <w:t>Transcribed by</w:t>
            </w:r>
          </w:p>
        </w:tc>
        <w:tc>
          <w:tcPr>
            <w:tcW w:w="3969" w:type="dxa"/>
          </w:tcPr>
          <w:p w14:paraId="67CABF74" w14:textId="1BE89A31" w:rsidR="004F4176" w:rsidRDefault="00E53D13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81FA100" w14:textId="77777777" w:rsidR="004F4176" w:rsidRDefault="004F4176" w:rsidP="002C40A4">
            <w:pPr>
              <w:pStyle w:val="DraCormetadata"/>
            </w:pPr>
            <w:r>
              <w:t>[If applicable. Multiple transcribers must be separated by a semicolon.]</w:t>
            </w:r>
          </w:p>
        </w:tc>
      </w:tr>
      <w:tr w:rsidR="004F4176" w14:paraId="67C585D9" w14:textId="77777777" w:rsidTr="00D0484D">
        <w:tc>
          <w:tcPr>
            <w:tcW w:w="2835" w:type="dxa"/>
          </w:tcPr>
          <w:p w14:paraId="14B9DA00" w14:textId="77777777" w:rsidR="004F4176" w:rsidRDefault="004F4176" w:rsidP="002C40A4">
            <w:pPr>
              <w:pStyle w:val="DraCormetadata"/>
            </w:pPr>
            <w:r>
              <w:lastRenderedPageBreak/>
              <w:t>Transcription software</w:t>
            </w:r>
          </w:p>
        </w:tc>
        <w:tc>
          <w:tcPr>
            <w:tcW w:w="3969" w:type="dxa"/>
          </w:tcPr>
          <w:p w14:paraId="38ECE3FA" w14:textId="45701375" w:rsidR="004F4176" w:rsidRDefault="00E53D13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72F2CD93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0B77DE47" w14:textId="77777777" w:rsidTr="00D0484D">
        <w:tc>
          <w:tcPr>
            <w:tcW w:w="2835" w:type="dxa"/>
          </w:tcPr>
          <w:p w14:paraId="1FACC301" w14:textId="77777777" w:rsidR="004F4176" w:rsidRDefault="004F4176" w:rsidP="002C40A4">
            <w:pPr>
              <w:pStyle w:val="DraCormetadata"/>
            </w:pPr>
            <w:r>
              <w:t>Converted to TEI under the supervision of</w:t>
            </w:r>
          </w:p>
        </w:tc>
        <w:tc>
          <w:tcPr>
            <w:tcW w:w="3969" w:type="dxa"/>
          </w:tcPr>
          <w:p w14:paraId="41C1C9CA" w14:textId="77A7382E" w:rsidR="004F4176" w:rsidRDefault="00E53D13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42672EB6" w14:textId="77777777" w:rsidR="004F4176" w:rsidRDefault="004F4176" w:rsidP="002C40A4">
            <w:pPr>
              <w:pStyle w:val="DraCormetadata"/>
            </w:pPr>
            <w:r>
              <w:t>[If applicable. Multiple supervisors must be separated by a semicolon.]</w:t>
            </w:r>
          </w:p>
        </w:tc>
      </w:tr>
      <w:tr w:rsidR="004F4176" w14:paraId="451CF0AD" w14:textId="77777777" w:rsidTr="00D0484D">
        <w:tc>
          <w:tcPr>
            <w:tcW w:w="2835" w:type="dxa"/>
          </w:tcPr>
          <w:p w14:paraId="1096FB53" w14:textId="77777777" w:rsidR="004F4176" w:rsidRDefault="004F4176" w:rsidP="002C40A4">
            <w:pPr>
              <w:pStyle w:val="DraCormetadata"/>
            </w:pPr>
            <w:r>
              <w:t>Converted to TEI by</w:t>
            </w:r>
          </w:p>
        </w:tc>
        <w:tc>
          <w:tcPr>
            <w:tcW w:w="3969" w:type="dxa"/>
          </w:tcPr>
          <w:p w14:paraId="0B34551B" w14:textId="2F7BD789" w:rsidR="004F4176" w:rsidRDefault="00E53D13" w:rsidP="002C40A4">
            <w:pPr>
              <w:pStyle w:val="DraCormetadata"/>
            </w:pPr>
            <w:r>
              <w:t>Julia Jennifer Beine</w:t>
            </w:r>
          </w:p>
        </w:tc>
        <w:tc>
          <w:tcPr>
            <w:tcW w:w="2835" w:type="dxa"/>
          </w:tcPr>
          <w:p w14:paraId="71B197E4" w14:textId="77777777" w:rsidR="004F4176" w:rsidRDefault="004F4176" w:rsidP="002C40A4">
            <w:pPr>
              <w:pStyle w:val="DraCormetadata"/>
            </w:pPr>
            <w:r>
              <w:t>[Multiple persons must be separated by a semicolon.]</w:t>
            </w:r>
          </w:p>
        </w:tc>
      </w:tr>
      <w:tr w:rsidR="004F4176" w14:paraId="64FC6679" w14:textId="77777777" w:rsidTr="00D0484D">
        <w:tc>
          <w:tcPr>
            <w:tcW w:w="2835" w:type="dxa"/>
          </w:tcPr>
          <w:p w14:paraId="0249F797" w14:textId="77777777" w:rsidR="004F4176" w:rsidRDefault="004F4176" w:rsidP="002C40A4">
            <w:pPr>
              <w:pStyle w:val="DraCormetadata"/>
            </w:pPr>
            <w:r>
              <w:t>Institution</w:t>
            </w:r>
          </w:p>
        </w:tc>
        <w:tc>
          <w:tcPr>
            <w:tcW w:w="3969" w:type="dxa"/>
          </w:tcPr>
          <w:p w14:paraId="6AAC0E0E" w14:textId="3D0868E7" w:rsidR="004F4176" w:rsidRDefault="00E53D13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5A423C0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5CC01B33" w14:textId="77777777" w:rsidTr="00D0484D">
        <w:tc>
          <w:tcPr>
            <w:tcW w:w="2835" w:type="dxa"/>
          </w:tcPr>
          <w:p w14:paraId="41F4151C" w14:textId="77777777" w:rsidR="004F4176" w:rsidRDefault="004F4176" w:rsidP="002C40A4">
            <w:pPr>
              <w:pStyle w:val="DraCormetadata"/>
            </w:pPr>
            <w:r>
              <w:t>Funding organisation or institution</w:t>
            </w:r>
          </w:p>
        </w:tc>
        <w:tc>
          <w:tcPr>
            <w:tcW w:w="3969" w:type="dxa"/>
          </w:tcPr>
          <w:p w14:paraId="4BDAB541" w14:textId="06AD405C" w:rsidR="004F4176" w:rsidRDefault="00E53D13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20684F8A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6A39EE87" w14:textId="77777777" w:rsidTr="00D0484D">
        <w:tc>
          <w:tcPr>
            <w:tcW w:w="2835" w:type="dxa"/>
          </w:tcPr>
          <w:p w14:paraId="50E06AF6" w14:textId="77777777" w:rsidR="004F4176" w:rsidRDefault="004F4176" w:rsidP="002C40A4">
            <w:pPr>
              <w:pStyle w:val="DraCormetadata"/>
            </w:pPr>
            <w:r>
              <w:t>Funding line</w:t>
            </w:r>
          </w:p>
        </w:tc>
        <w:tc>
          <w:tcPr>
            <w:tcW w:w="3969" w:type="dxa"/>
          </w:tcPr>
          <w:p w14:paraId="4C744DBC" w14:textId="3F8AC61D" w:rsidR="004F4176" w:rsidRDefault="00E53D13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24D7147E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426658BE" w14:textId="77777777" w:rsidTr="00D0484D">
        <w:tc>
          <w:tcPr>
            <w:tcW w:w="2835" w:type="dxa"/>
          </w:tcPr>
          <w:p w14:paraId="4B809931" w14:textId="77777777" w:rsidR="004F4176" w:rsidRDefault="004F4176" w:rsidP="002C40A4">
            <w:pPr>
              <w:pStyle w:val="DraCormetadata"/>
            </w:pPr>
            <w:r>
              <w:t>Publisher</w:t>
            </w:r>
          </w:p>
        </w:tc>
        <w:tc>
          <w:tcPr>
            <w:tcW w:w="3969" w:type="dxa"/>
          </w:tcPr>
          <w:p w14:paraId="1F81D913" w14:textId="77777777" w:rsidR="004F4176" w:rsidRDefault="004F4176" w:rsidP="002C40A4">
            <w:pPr>
              <w:pStyle w:val="DraCormetadata"/>
            </w:pPr>
            <w:r>
              <w:t>DraCor</w:t>
            </w:r>
          </w:p>
        </w:tc>
        <w:tc>
          <w:tcPr>
            <w:tcW w:w="2835" w:type="dxa"/>
          </w:tcPr>
          <w:p w14:paraId="5371736F" w14:textId="77777777" w:rsidR="004F4176" w:rsidRDefault="004F4176" w:rsidP="002C40A4">
            <w:pPr>
              <w:pStyle w:val="DraCormetadata"/>
            </w:pPr>
            <w:r>
              <w:t>[Fixed information for NeoLatDraCor.]</w:t>
            </w:r>
          </w:p>
        </w:tc>
      </w:tr>
      <w:tr w:rsidR="004F4176" w14:paraId="5A0C3434" w14:textId="77777777" w:rsidTr="00D0484D">
        <w:tc>
          <w:tcPr>
            <w:tcW w:w="2835" w:type="dxa"/>
          </w:tcPr>
          <w:p w14:paraId="6B674EAE" w14:textId="77777777" w:rsidR="004F4176" w:rsidRDefault="004F4176" w:rsidP="002C40A4">
            <w:pPr>
              <w:pStyle w:val="DraCormetadata"/>
            </w:pPr>
            <w:r>
              <w:t>Licence of the TEI file</w:t>
            </w:r>
          </w:p>
        </w:tc>
        <w:tc>
          <w:tcPr>
            <w:tcW w:w="3969" w:type="dxa"/>
          </w:tcPr>
          <w:p w14:paraId="75426B5C" w14:textId="77777777" w:rsidR="004F4176" w:rsidRDefault="004F4176" w:rsidP="002C40A4">
            <w:pPr>
              <w:pStyle w:val="DraCormetadata"/>
            </w:pPr>
            <w:r>
              <w:t>CC0 1.0</w:t>
            </w:r>
          </w:p>
        </w:tc>
        <w:tc>
          <w:tcPr>
            <w:tcW w:w="2835" w:type="dxa"/>
          </w:tcPr>
          <w:p w14:paraId="101D95E5" w14:textId="77777777" w:rsidR="004F4176" w:rsidRDefault="004F4176" w:rsidP="002C40A4">
            <w:pPr>
              <w:pStyle w:val="DraCormetadata"/>
            </w:pPr>
            <w:r>
              <w:t>[Fixed information for NeoLatDraCor. Please make sure you have the permission to use this licence.]</w:t>
            </w:r>
          </w:p>
        </w:tc>
      </w:tr>
      <w:tr w:rsidR="004F4176" w14:paraId="202A11E4" w14:textId="77777777" w:rsidTr="00D0484D">
        <w:tc>
          <w:tcPr>
            <w:tcW w:w="2835" w:type="dxa"/>
          </w:tcPr>
          <w:p w14:paraId="213B89B5" w14:textId="77777777" w:rsidR="004F4176" w:rsidRDefault="004F4176" w:rsidP="002C40A4">
            <w:pPr>
              <w:pStyle w:val="DraCormetadata"/>
            </w:pPr>
            <w:r>
              <w:t>Copyright of the source text edition</w:t>
            </w:r>
          </w:p>
        </w:tc>
        <w:tc>
          <w:tcPr>
            <w:tcW w:w="3969" w:type="dxa"/>
          </w:tcPr>
          <w:p w14:paraId="041E9DEE" w14:textId="50025F75" w:rsidR="004F4176" w:rsidRDefault="00242E45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259D5747" w14:textId="77777777" w:rsidR="004F4176" w:rsidRDefault="004F4176" w:rsidP="002C40A4">
            <w:pPr>
              <w:pStyle w:val="DraCormetadata"/>
            </w:pPr>
            <w:r>
              <w:t xml:space="preserve">[If applicable, give the copyright holder(s) of the </w:t>
            </w:r>
            <w:r>
              <w:lastRenderedPageBreak/>
              <w:t>source text edition. This may also be the source edition of the digital source you use. Multiple copyright holders must be separated by a semicolon.]</w:t>
            </w:r>
          </w:p>
        </w:tc>
      </w:tr>
      <w:tr w:rsidR="004F4176" w14:paraId="134FE1E6" w14:textId="77777777" w:rsidTr="00D0484D">
        <w:tc>
          <w:tcPr>
            <w:tcW w:w="2835" w:type="dxa"/>
          </w:tcPr>
          <w:p w14:paraId="08FD1C2B" w14:textId="77777777" w:rsidR="004F4176" w:rsidRDefault="004F4176" w:rsidP="002C40A4">
            <w:pPr>
              <w:pStyle w:val="DraCormetadata"/>
            </w:pPr>
            <w:r>
              <w:lastRenderedPageBreak/>
              <w:t>Source text edition</w:t>
            </w:r>
          </w:p>
        </w:tc>
        <w:tc>
          <w:tcPr>
            <w:tcW w:w="3969" w:type="dxa"/>
          </w:tcPr>
          <w:p w14:paraId="712E43E8" w14:textId="2047FE9F" w:rsidR="004F4176" w:rsidRDefault="00A02835" w:rsidP="00A02835">
            <w:pPr>
              <w:pStyle w:val="DraCormetadata"/>
            </w:pPr>
            <w:r>
              <w:t xml:space="preserve">Jacobus Cornelius Lummenaeus a Marca: Sampson. Tragoedia sacra. In: Musae lacrymantes, sive Pleias tragica, id est septem tragoediae sacrae. Bustum Sodomae, Abimelech, Iephte, Sampson, Saul, Amnon, Sedechias. Douai: Johannes de Fampoux 1628. pp. 90–119. </w:t>
            </w:r>
            <w:r w:rsidRPr="00A02835">
              <w:t>https://books.google.nl/books?id=3Wg-AAAAcAAJ</w:t>
            </w:r>
            <w:r>
              <w:t>.</w:t>
            </w:r>
          </w:p>
        </w:tc>
        <w:tc>
          <w:tcPr>
            <w:tcW w:w="2835" w:type="dxa"/>
          </w:tcPr>
          <w:p w14:paraId="16F01485" w14:textId="2CCBF0EA" w:rsidR="004F4176" w:rsidRDefault="004F4176" w:rsidP="002C40A4">
            <w:pPr>
              <w:pStyle w:val="DraCormetadata"/>
            </w:pPr>
            <w:r>
              <w:t>[If applicable, give the bibliographical information of the source text edition. This may also be the source edition of the digital source you use.]</w:t>
            </w:r>
          </w:p>
        </w:tc>
      </w:tr>
      <w:tr w:rsidR="004F4176" w14:paraId="583AB72F" w14:textId="77777777" w:rsidTr="00D0484D">
        <w:tc>
          <w:tcPr>
            <w:tcW w:w="2835" w:type="dxa"/>
          </w:tcPr>
          <w:p w14:paraId="7A99F524" w14:textId="77777777" w:rsidR="004F4176" w:rsidRDefault="004F4176" w:rsidP="002C40A4">
            <w:pPr>
              <w:pStyle w:val="DraCormetadata"/>
            </w:pPr>
            <w:r>
              <w:t>Copyright of the source critical edition</w:t>
            </w:r>
          </w:p>
        </w:tc>
        <w:tc>
          <w:tcPr>
            <w:tcW w:w="3969" w:type="dxa"/>
          </w:tcPr>
          <w:p w14:paraId="7F5E55F1" w14:textId="54B424A1" w:rsidR="004F4176" w:rsidRDefault="009F3B9A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1140618" w14:textId="77777777" w:rsidR="004F4176" w:rsidRDefault="004F4176" w:rsidP="002C40A4">
            <w:pPr>
              <w:pStyle w:val="DraCormetadata"/>
            </w:pPr>
            <w:r>
              <w:t xml:space="preserve">[If applicable, give the copyright holder(s) of the source critical edition. This may also be the source edition of the </w:t>
            </w:r>
            <w:r>
              <w:lastRenderedPageBreak/>
              <w:t>digital source you use. Multiple copyright holders must be separated by a semicolon.]</w:t>
            </w:r>
          </w:p>
        </w:tc>
      </w:tr>
      <w:tr w:rsidR="004F4176" w14:paraId="51E8FDE1" w14:textId="77777777" w:rsidTr="00D0484D">
        <w:tc>
          <w:tcPr>
            <w:tcW w:w="2835" w:type="dxa"/>
          </w:tcPr>
          <w:p w14:paraId="5F927890" w14:textId="77777777" w:rsidR="004F4176" w:rsidRDefault="004F4176" w:rsidP="002C40A4">
            <w:pPr>
              <w:pStyle w:val="DraCormetadata"/>
            </w:pPr>
            <w:r>
              <w:lastRenderedPageBreak/>
              <w:t>Source critical edition</w:t>
            </w:r>
          </w:p>
        </w:tc>
        <w:tc>
          <w:tcPr>
            <w:tcW w:w="3969" w:type="dxa"/>
          </w:tcPr>
          <w:p w14:paraId="11281B22" w14:textId="1DEE0D35" w:rsidR="004F4176" w:rsidRDefault="009F3B9A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4AA5B3A1" w14:textId="77777777" w:rsidR="004F4176" w:rsidRDefault="004F4176" w:rsidP="002C40A4">
            <w:pPr>
              <w:pStyle w:val="DraCormetadata"/>
            </w:pPr>
            <w:r>
              <w:t>[If applicable, give the bibliographical information of the source critical edition. This may also be the source edition of the digital source you use.]</w:t>
            </w:r>
          </w:p>
        </w:tc>
      </w:tr>
      <w:tr w:rsidR="004F4176" w14:paraId="42B35D3F" w14:textId="77777777" w:rsidTr="00D0484D">
        <w:tc>
          <w:tcPr>
            <w:tcW w:w="2835" w:type="dxa"/>
          </w:tcPr>
          <w:p w14:paraId="72608B22" w14:textId="77777777" w:rsidR="004F4176" w:rsidRDefault="004F4176" w:rsidP="002C40A4">
            <w:pPr>
              <w:pStyle w:val="DraCormetadata"/>
            </w:pPr>
            <w:r>
              <w:t>Copyright of the digital source</w:t>
            </w:r>
          </w:p>
        </w:tc>
        <w:tc>
          <w:tcPr>
            <w:tcW w:w="3969" w:type="dxa"/>
          </w:tcPr>
          <w:p w14:paraId="7CC694DA" w14:textId="440505CA" w:rsidR="004F4176" w:rsidRDefault="00231AAB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694978FC" w14:textId="77777777" w:rsidR="004F4176" w:rsidRDefault="004F4176" w:rsidP="002C40A4">
            <w:pPr>
              <w:pStyle w:val="DraCormetadata"/>
            </w:pPr>
            <w:r>
              <w:t>[If applicable, give the copyright information of the source online edition.]</w:t>
            </w:r>
          </w:p>
        </w:tc>
      </w:tr>
      <w:tr w:rsidR="004F4176" w14:paraId="1B4029C7" w14:textId="77777777" w:rsidTr="00D0484D">
        <w:tc>
          <w:tcPr>
            <w:tcW w:w="2835" w:type="dxa"/>
          </w:tcPr>
          <w:p w14:paraId="760D23D5" w14:textId="77777777" w:rsidR="004F4176" w:rsidRDefault="004F4176" w:rsidP="002C40A4">
            <w:pPr>
              <w:pStyle w:val="DraCormetadata"/>
            </w:pPr>
            <w:r>
              <w:t>Acknowledgements</w:t>
            </w:r>
          </w:p>
        </w:tc>
        <w:tc>
          <w:tcPr>
            <w:tcW w:w="3969" w:type="dxa"/>
          </w:tcPr>
          <w:p w14:paraId="71249C6F" w14:textId="0FBBFA31" w:rsidR="004F4176" w:rsidRDefault="00231AAB" w:rsidP="002C40A4">
            <w:pPr>
              <w:pStyle w:val="DraCormetadata"/>
            </w:pPr>
            <w:r>
              <w:t>/</w:t>
            </w:r>
          </w:p>
        </w:tc>
        <w:tc>
          <w:tcPr>
            <w:tcW w:w="2835" w:type="dxa"/>
          </w:tcPr>
          <w:p w14:paraId="24924A7B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124A8669" w14:textId="77777777" w:rsidTr="00D0484D">
        <w:tc>
          <w:tcPr>
            <w:tcW w:w="2835" w:type="dxa"/>
          </w:tcPr>
          <w:p w14:paraId="078F69A6" w14:textId="77777777" w:rsidR="004F4176" w:rsidRDefault="004F4176" w:rsidP="002C40A4">
            <w:pPr>
              <w:pStyle w:val="DraCormetadata"/>
            </w:pPr>
            <w:r>
              <w:t>Digital source</w:t>
            </w:r>
          </w:p>
        </w:tc>
        <w:tc>
          <w:tcPr>
            <w:tcW w:w="3969" w:type="dxa"/>
          </w:tcPr>
          <w:p w14:paraId="23D4BB2E" w14:textId="203F7301" w:rsidR="004F4176" w:rsidRDefault="009F3B9A" w:rsidP="002C40A4">
            <w:pPr>
              <w:pStyle w:val="DraCormetadata"/>
            </w:pPr>
            <w:r>
              <w:t>TransLatin</w:t>
            </w:r>
          </w:p>
        </w:tc>
        <w:tc>
          <w:tcPr>
            <w:tcW w:w="2835" w:type="dxa"/>
          </w:tcPr>
          <w:p w14:paraId="331D9E31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443B98B8" w14:textId="77777777" w:rsidTr="00D0484D">
        <w:tc>
          <w:tcPr>
            <w:tcW w:w="2835" w:type="dxa"/>
          </w:tcPr>
          <w:p w14:paraId="50131DFF" w14:textId="77777777" w:rsidR="004F4176" w:rsidRDefault="004F4176" w:rsidP="002C40A4">
            <w:pPr>
              <w:pStyle w:val="DraCormetadata"/>
            </w:pPr>
            <w:r>
              <w:t>URL of digital source</w:t>
            </w:r>
          </w:p>
        </w:tc>
        <w:tc>
          <w:tcPr>
            <w:tcW w:w="3969" w:type="dxa"/>
          </w:tcPr>
          <w:p w14:paraId="08728DCA" w14:textId="79ABB7DB" w:rsidR="004F4176" w:rsidRDefault="009F3B9A" w:rsidP="002C40A4">
            <w:pPr>
              <w:pStyle w:val="DraCormetadata"/>
            </w:pPr>
            <w:r w:rsidRPr="009F3B9A">
              <w:t>https://github.com/HuygensING/translatin/blob/main/datasource/transcriptions/docx/Lummenaeus-Sampson.docx</w:t>
            </w:r>
          </w:p>
        </w:tc>
        <w:tc>
          <w:tcPr>
            <w:tcW w:w="2835" w:type="dxa"/>
          </w:tcPr>
          <w:p w14:paraId="2DB6432B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  <w:tr w:rsidR="004F4176" w14:paraId="0F740D38" w14:textId="77777777" w:rsidTr="00D0484D">
        <w:tc>
          <w:tcPr>
            <w:tcW w:w="2835" w:type="dxa"/>
          </w:tcPr>
          <w:p w14:paraId="3D5EAB5A" w14:textId="77777777" w:rsidR="004F4176" w:rsidRDefault="004F4176" w:rsidP="002C40A4">
            <w:pPr>
              <w:pStyle w:val="DraCormetadata"/>
            </w:pPr>
            <w:r>
              <w:t>Availability status</w:t>
            </w:r>
          </w:p>
        </w:tc>
        <w:tc>
          <w:tcPr>
            <w:tcW w:w="3969" w:type="dxa"/>
          </w:tcPr>
          <w:p w14:paraId="73E073BC" w14:textId="5C5902F1" w:rsidR="004F4176" w:rsidRDefault="004F4176" w:rsidP="002C40A4">
            <w:pPr>
              <w:pStyle w:val="DraCormetadata"/>
            </w:pPr>
            <w:r>
              <w:t>free</w:t>
            </w:r>
          </w:p>
        </w:tc>
        <w:tc>
          <w:tcPr>
            <w:tcW w:w="2835" w:type="dxa"/>
          </w:tcPr>
          <w:p w14:paraId="04C4DD8D" w14:textId="77777777" w:rsidR="004F4176" w:rsidRDefault="004F4176" w:rsidP="002C40A4">
            <w:pPr>
              <w:pStyle w:val="DraCormetadata"/>
            </w:pPr>
            <w:r>
              <w:t>[If you refer to a digital source, you must give its status.]</w:t>
            </w:r>
          </w:p>
        </w:tc>
      </w:tr>
      <w:tr w:rsidR="004F4176" w14:paraId="1BBD5D87" w14:textId="77777777" w:rsidTr="00D0484D">
        <w:tc>
          <w:tcPr>
            <w:tcW w:w="2835" w:type="dxa"/>
          </w:tcPr>
          <w:p w14:paraId="722BCA26" w14:textId="77777777" w:rsidR="004F4176" w:rsidRDefault="004F4176" w:rsidP="002C40A4">
            <w:pPr>
              <w:pStyle w:val="DraCormetadata"/>
            </w:pPr>
            <w:r>
              <w:lastRenderedPageBreak/>
              <w:t>Notes on the availability status</w:t>
            </w:r>
          </w:p>
        </w:tc>
        <w:tc>
          <w:tcPr>
            <w:tcW w:w="3969" w:type="dxa"/>
          </w:tcPr>
          <w:p w14:paraId="14F70579" w14:textId="7FC8F025" w:rsidR="004F4176" w:rsidRDefault="00B22CE1" w:rsidP="002C40A4">
            <w:pPr>
              <w:pStyle w:val="DraCormetadata"/>
            </w:pPr>
            <w:r w:rsidRPr="00B22CE1">
              <w:t>In the public domain.</w:t>
            </w:r>
          </w:p>
        </w:tc>
        <w:tc>
          <w:tcPr>
            <w:tcW w:w="2835" w:type="dxa"/>
          </w:tcPr>
          <w:p w14:paraId="6399BB90" w14:textId="77777777" w:rsidR="004F4176" w:rsidRDefault="004F4176" w:rsidP="002C40A4">
            <w:pPr>
              <w:pStyle w:val="DraCormetadata"/>
            </w:pPr>
            <w:r>
              <w:t>[If applicable.]</w:t>
            </w:r>
          </w:p>
        </w:tc>
      </w:tr>
    </w:tbl>
    <w:p w14:paraId="4C4DCC45" w14:textId="216B82BB" w:rsidR="00E63445" w:rsidRPr="00306C56" w:rsidRDefault="00E63445" w:rsidP="00D32A3C">
      <w:pPr>
        <w:pStyle w:val="DraCoradditions"/>
        <w:rPr>
          <w:lang w:val="la-Latn"/>
        </w:rPr>
      </w:pPr>
      <w:r w:rsidRPr="00306C56">
        <w:rPr>
          <w:lang w:val="la-Latn"/>
        </w:rPr>
        <w:t>/front/</w:t>
      </w:r>
    </w:p>
    <w:p w14:paraId="2A59F923" w14:textId="77777777" w:rsidR="00AA63BC" w:rsidRDefault="00AA63BC" w:rsidP="00D32A3C">
      <w:pPr>
        <w:pStyle w:val="DraCoradditions"/>
        <w:rPr>
          <w:lang w:val="la-Latn"/>
        </w:rPr>
      </w:pPr>
      <w:r>
        <w:rPr>
          <w:lang w:val="la-Latn"/>
        </w:rPr>
        <w:t>/titlePage_start/</w:t>
      </w:r>
    </w:p>
    <w:p w14:paraId="195EFA4E" w14:textId="5BBADA6A" w:rsidR="00D32A3C" w:rsidRPr="00306C56" w:rsidRDefault="00D32A3C" w:rsidP="00D32A3C">
      <w:pPr>
        <w:pStyle w:val="DraCoradditions"/>
        <w:rPr>
          <w:lang w:val="la-Latn"/>
        </w:rPr>
      </w:pPr>
      <w:r w:rsidRPr="00306C56">
        <w:rPr>
          <w:lang w:val="la-Latn"/>
        </w:rPr>
        <w:t>/title_start/</w:t>
      </w:r>
    </w:p>
    <w:p w14:paraId="74ACA498" w14:textId="77777777" w:rsidR="00D32A3C" w:rsidRPr="00306C56" w:rsidRDefault="00E63445" w:rsidP="00D32A3C">
      <w:pPr>
        <w:pStyle w:val="DraCorstandard"/>
      </w:pPr>
      <w:r w:rsidRPr="00306C56">
        <w:t>SAMPSON</w:t>
      </w:r>
    </w:p>
    <w:p w14:paraId="28A91686" w14:textId="77777777" w:rsidR="00D32A3C" w:rsidRPr="00306C56" w:rsidRDefault="00E63445" w:rsidP="00D32A3C">
      <w:pPr>
        <w:pStyle w:val="DraCorstandard"/>
      </w:pPr>
      <w:r w:rsidRPr="00306C56">
        <w:t>TRAGOEDIA. SACRA.</w:t>
      </w:r>
    </w:p>
    <w:p w14:paraId="3339F444" w14:textId="0D160A12" w:rsidR="00BA70E3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/title_end/</w:t>
      </w:r>
    </w:p>
    <w:p w14:paraId="666C8889" w14:textId="1BF0C671" w:rsidR="00AA63BC" w:rsidRPr="00306C56" w:rsidRDefault="00AA63BC" w:rsidP="00BA70E3">
      <w:pPr>
        <w:pStyle w:val="DraCoradditions"/>
        <w:rPr>
          <w:lang w:val="la-Latn"/>
        </w:rPr>
      </w:pPr>
      <w:r>
        <w:rPr>
          <w:lang w:val="la-Latn"/>
        </w:rPr>
        <w:t>/titlePage_</w:t>
      </w:r>
      <w:r>
        <w:rPr>
          <w:lang w:val="la-Latn"/>
        </w:rPr>
        <w:t>end</w:t>
      </w:r>
      <w:r>
        <w:rPr>
          <w:lang w:val="la-Latn"/>
        </w:rPr>
        <w:t>/</w:t>
      </w:r>
    </w:p>
    <w:p w14:paraId="62E94BB7" w14:textId="5846A15B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91</w:t>
      </w:r>
    </w:p>
    <w:p w14:paraId="39DE1A1C" w14:textId="75E603FA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/dedication_start=verse/</w:t>
      </w:r>
    </w:p>
    <w:p w14:paraId="50472E54" w14:textId="218D03F9" w:rsidR="00D32A3C" w:rsidRPr="00306C56" w:rsidRDefault="00E63445" w:rsidP="00D32A3C">
      <w:pPr>
        <w:pStyle w:val="DraCorstandard"/>
      </w:pPr>
      <w:r w:rsidRPr="00306C56">
        <w:t>AMPLISSIMO ET R.DO</w:t>
      </w:r>
    </w:p>
    <w:p w14:paraId="2094E573" w14:textId="77777777" w:rsidR="00D32A3C" w:rsidRPr="00306C56" w:rsidRDefault="00E63445" w:rsidP="00D32A3C">
      <w:pPr>
        <w:pStyle w:val="DraCorstandard"/>
      </w:pPr>
      <w:r w:rsidRPr="00306C56">
        <w:t>ADMODVM DOMINO D.</w:t>
      </w:r>
    </w:p>
    <w:p w14:paraId="44D07F1F" w14:textId="77777777" w:rsidR="00D32A3C" w:rsidRPr="00306C56" w:rsidRDefault="00E63445" w:rsidP="00D32A3C">
      <w:pPr>
        <w:pStyle w:val="DraCorstandard"/>
      </w:pPr>
      <w:r w:rsidRPr="00306C56">
        <w:t>BERNARDO CAMPMANS</w:t>
      </w:r>
    </w:p>
    <w:p w14:paraId="3D35CE37" w14:textId="77777777" w:rsidR="00D32A3C" w:rsidRPr="00306C56" w:rsidRDefault="00E63445" w:rsidP="00D32A3C">
      <w:pPr>
        <w:pStyle w:val="DraCorstandard"/>
      </w:pPr>
      <w:r w:rsidRPr="00306C56">
        <w:t>DVNENSIS MONASTERII,</w:t>
      </w:r>
    </w:p>
    <w:p w14:paraId="0E7D387D" w14:textId="77777777" w:rsidR="00D32A3C" w:rsidRPr="00306C56" w:rsidRDefault="00E63445" w:rsidP="00D32A3C">
      <w:pPr>
        <w:pStyle w:val="DraCorstandard"/>
      </w:pPr>
      <w:r w:rsidRPr="00306C56">
        <w:t>ORDINIS CISTERCIENSIS</w:t>
      </w:r>
    </w:p>
    <w:p w14:paraId="3C3D5120" w14:textId="77777777" w:rsidR="00D32A3C" w:rsidRPr="00306C56" w:rsidRDefault="00E63445" w:rsidP="00D32A3C">
      <w:pPr>
        <w:pStyle w:val="DraCorstandard"/>
      </w:pPr>
      <w:r w:rsidRPr="00306C56">
        <w:t>ABBATI LONGE MERITISSIMO.</w:t>
      </w:r>
    </w:p>
    <w:p w14:paraId="101C63B7" w14:textId="77777777" w:rsidR="00D32A3C" w:rsidRPr="00306C56" w:rsidRDefault="00E63445" w:rsidP="00D32A3C">
      <w:pPr>
        <w:pStyle w:val="DraCorstandard"/>
      </w:pPr>
      <w:r w:rsidRPr="00306C56">
        <w:t>D. C. Q.</w:t>
      </w:r>
    </w:p>
    <w:p w14:paraId="65ED849B" w14:textId="77777777" w:rsidR="00D32A3C" w:rsidRPr="00306C56" w:rsidRDefault="00E63445" w:rsidP="00D32A3C">
      <w:pPr>
        <w:pStyle w:val="DraCorstandard"/>
      </w:pPr>
      <w:r w:rsidRPr="00306C56">
        <w:t>FLandricus occiduas pontus quà stipat arenas,</w:t>
      </w:r>
    </w:p>
    <w:p w14:paraId="31A319A1" w14:textId="77777777" w:rsidR="00D32A3C" w:rsidRPr="00306C56" w:rsidRDefault="00E63445" w:rsidP="00D32A3C">
      <w:pPr>
        <w:pStyle w:val="DraCorstandard"/>
      </w:pPr>
      <w:r w:rsidRPr="00306C56">
        <w:t>Praesidium coetus, deliciumque tui.</w:t>
      </w:r>
    </w:p>
    <w:p w14:paraId="7F195052" w14:textId="77777777" w:rsidR="00D32A3C" w:rsidRPr="00306C56" w:rsidRDefault="00E63445" w:rsidP="00D32A3C">
      <w:pPr>
        <w:pStyle w:val="DraCorstandard"/>
      </w:pPr>
      <w:r w:rsidRPr="00306C56">
        <w:t>Militis Hebraei casus ex ordine disces,</w:t>
      </w:r>
    </w:p>
    <w:p w14:paraId="5EF47959" w14:textId="77777777" w:rsidR="00D32A3C" w:rsidRPr="00306C56" w:rsidRDefault="00E63445" w:rsidP="00D32A3C">
      <w:pPr>
        <w:pStyle w:val="DraCorstandard"/>
      </w:pPr>
      <w:r w:rsidRPr="00306C56">
        <w:t>Si iuuat haec oculos pagina sacra tuos.</w:t>
      </w:r>
    </w:p>
    <w:p w14:paraId="299733CE" w14:textId="77777777" w:rsidR="00D32A3C" w:rsidRPr="00306C56" w:rsidRDefault="00E63445" w:rsidP="00D32A3C">
      <w:pPr>
        <w:pStyle w:val="DraCorstandard"/>
      </w:pPr>
      <w:r w:rsidRPr="00306C56">
        <w:t>Hei mihi! quàm vellem tragico proscibere ludo,</w:t>
      </w:r>
    </w:p>
    <w:p w14:paraId="48A8F035" w14:textId="77777777" w:rsidR="00D32A3C" w:rsidRPr="00306C56" w:rsidRDefault="00E63445" w:rsidP="00D32A3C">
      <w:pPr>
        <w:pStyle w:val="DraCorstandard"/>
      </w:pPr>
      <w:r w:rsidRPr="00306C56">
        <w:t>Quidquid in hoc actu Dalila saeua parat!</w:t>
      </w:r>
    </w:p>
    <w:p w14:paraId="5C3E88C7" w14:textId="77777777" w:rsidR="00D32A3C" w:rsidRPr="00306C56" w:rsidRDefault="00E63445" w:rsidP="00D32A3C">
      <w:pPr>
        <w:pStyle w:val="DraCorstandard"/>
      </w:pPr>
      <w:r w:rsidRPr="00306C56">
        <w:t>SAMPSONEM Veneris pullum (mirabile!) &amp; astum</w:t>
      </w:r>
    </w:p>
    <w:p w14:paraId="630A9AF0" w14:textId="77777777" w:rsidR="00D32A3C" w:rsidRPr="00306C56" w:rsidRDefault="00E63445" w:rsidP="00D32A3C">
      <w:pPr>
        <w:pStyle w:val="DraCorstandard"/>
      </w:pPr>
      <w:r w:rsidRPr="00306C56">
        <w:t>Pellicis Hethaeae scena cruenta dabit;</w:t>
      </w:r>
    </w:p>
    <w:p w14:paraId="3B07F05C" w14:textId="77777777" w:rsidR="00D32A3C" w:rsidRPr="00306C56" w:rsidRDefault="00E63445" w:rsidP="00D32A3C">
      <w:pPr>
        <w:pStyle w:val="DraCorstandard"/>
      </w:pPr>
      <w:r w:rsidRPr="00306C56">
        <w:t>Tonsuram &amp; raros circùm caua tempora cirros,</w:t>
      </w:r>
    </w:p>
    <w:p w14:paraId="29C6CC87" w14:textId="77777777" w:rsidR="00D32A3C" w:rsidRPr="00306C56" w:rsidRDefault="00E63445" w:rsidP="00D32A3C">
      <w:pPr>
        <w:pStyle w:val="DraCorstandard"/>
      </w:pPr>
      <w:r w:rsidRPr="00306C56">
        <w:lastRenderedPageBreak/>
        <w:t>Pistrinum, neruos, vulnera, &amp; exitium.</w:t>
      </w:r>
    </w:p>
    <w:p w14:paraId="21D222D3" w14:textId="77777777" w:rsidR="00D32A3C" w:rsidRPr="00306C56" w:rsidRDefault="00E63445" w:rsidP="00D32A3C">
      <w:pPr>
        <w:pStyle w:val="DraCorstandard"/>
      </w:pPr>
      <w:r w:rsidRPr="00306C56">
        <w:t>Felix, qui streperi videt intrà aulaea theatri,</w:t>
      </w:r>
    </w:p>
    <w:p w14:paraId="1E00D911" w14:textId="77777777" w:rsidR="00D32A3C" w:rsidRPr="00306C56" w:rsidRDefault="00E63445" w:rsidP="00D32A3C">
      <w:pPr>
        <w:pStyle w:val="DraCorstandard"/>
      </w:pPr>
      <w:r w:rsidRPr="00306C56">
        <w:t>Quidquid in hoc pullo syrmate ludit Amor.</w:t>
      </w:r>
    </w:p>
    <w:p w14:paraId="24F5511A" w14:textId="3282CD79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/dedication_end/</w:t>
      </w:r>
    </w:p>
    <w:p w14:paraId="64A6DFC8" w14:textId="4A50ECA8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92</w:t>
      </w:r>
    </w:p>
    <w:p w14:paraId="39816163" w14:textId="50FB5670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/epistle_start=prose/</w:t>
      </w:r>
    </w:p>
    <w:p w14:paraId="7361EE30" w14:textId="77777777" w:rsidR="00D32A3C" w:rsidRPr="00306C56" w:rsidRDefault="00E63445" w:rsidP="00D32A3C">
      <w:pPr>
        <w:pStyle w:val="DraCorstandard"/>
      </w:pPr>
      <w:r w:rsidRPr="00306C56">
        <w:t>ADMODVM R.DO PATRI</w:t>
      </w:r>
    </w:p>
    <w:p w14:paraId="66F394FB" w14:textId="77777777" w:rsidR="00D32A3C" w:rsidRPr="00306C56" w:rsidRDefault="00E63445" w:rsidP="00D32A3C">
      <w:pPr>
        <w:pStyle w:val="DraCorstandard"/>
      </w:pPr>
      <w:r w:rsidRPr="00306C56">
        <w:t>IACOBO CORN.</w:t>
      </w:r>
    </w:p>
    <w:p w14:paraId="0FC6C466" w14:textId="77777777" w:rsidR="00D32A3C" w:rsidRPr="00306C56" w:rsidRDefault="00E63445" w:rsidP="00D32A3C">
      <w:pPr>
        <w:pStyle w:val="DraCorstandard"/>
      </w:pPr>
      <w:r w:rsidRPr="00306C56">
        <w:t>LVMMENAEO A MARCA.</w:t>
      </w:r>
    </w:p>
    <w:p w14:paraId="792A0691" w14:textId="77777777" w:rsidR="00D32A3C" w:rsidRPr="00306C56" w:rsidRDefault="00E63445" w:rsidP="00D32A3C">
      <w:pPr>
        <w:pStyle w:val="DraCorstandard"/>
      </w:pPr>
      <w:r w:rsidRPr="00306C56">
        <w:t>ADMODVM REVERENDE PATER,</w:t>
      </w:r>
    </w:p>
    <w:p w14:paraId="4030F8EF" w14:textId="77777777" w:rsidR="00D32A3C" w:rsidRPr="00306C56" w:rsidRDefault="00E63445" w:rsidP="00D32A3C">
      <w:pPr>
        <w:pStyle w:val="DraCorstandard"/>
      </w:pPr>
      <w:r w:rsidRPr="00306C56">
        <w:t>TRAGOEDIAM tuam sacram, è plau¬</w:t>
      </w:r>
    </w:p>
    <w:p w14:paraId="47958838" w14:textId="77777777" w:rsidR="00D32A3C" w:rsidRPr="00306C56" w:rsidRDefault="00E63445" w:rsidP="00D32A3C">
      <w:pPr>
        <w:pStyle w:val="DraCorstandard"/>
      </w:pPr>
      <w:r w:rsidRPr="00306C56">
        <w:t>stro tragico ad ROMANAS nunc prodeuntem sce¬</w:t>
      </w:r>
    </w:p>
    <w:p w14:paraId="2A259261" w14:textId="77777777" w:rsidR="00D32A3C" w:rsidRPr="00306C56" w:rsidRDefault="00E63445" w:rsidP="00D32A3C">
      <w:pPr>
        <w:pStyle w:val="DraCorstandard"/>
      </w:pPr>
      <w:r w:rsidRPr="00306C56">
        <w:t>nas, &amp; mihi à vestrâ Paternitate humaniter</w:t>
      </w:r>
    </w:p>
    <w:p w14:paraId="431EB68E" w14:textId="77777777" w:rsidR="00D32A3C" w:rsidRPr="00306C56" w:rsidRDefault="00E63445" w:rsidP="00D32A3C">
      <w:pPr>
        <w:pStyle w:val="DraCorstandard"/>
      </w:pPr>
      <w:r w:rsidRPr="00306C56">
        <w:t>dono missam, eo sum animo amplexus, quo de¬</w:t>
      </w:r>
    </w:p>
    <w:p w14:paraId="312EC6E9" w14:textId="77777777" w:rsidR="00D32A3C" w:rsidRPr="00306C56" w:rsidRDefault="00E63445" w:rsidP="00D32A3C">
      <w:pPr>
        <w:pStyle w:val="DraCorstandard"/>
      </w:pPr>
      <w:r w:rsidRPr="00306C56">
        <w:t>bent suscipi &amp; aestimari docti viri opera &amp; la¬</w:t>
      </w:r>
    </w:p>
    <w:p w14:paraId="6DD8C600" w14:textId="77777777" w:rsidR="00D32A3C" w:rsidRPr="00306C56" w:rsidRDefault="00E63445" w:rsidP="00D32A3C">
      <w:pPr>
        <w:pStyle w:val="DraCorstandard"/>
      </w:pPr>
      <w:r w:rsidRPr="00306C56">
        <w:t>bores; qui quidem labores cùm apud me, tum</w:t>
      </w:r>
    </w:p>
    <w:p w14:paraId="5BD9848E" w14:textId="77777777" w:rsidR="00D32A3C" w:rsidRPr="00306C56" w:rsidRDefault="00E63445" w:rsidP="00D32A3C">
      <w:pPr>
        <w:pStyle w:val="DraCorstandard"/>
      </w:pPr>
      <w:r w:rsidRPr="00306C56">
        <w:t>apud omnes, inuenient sibi meritò locum, suâ fa¬</w:t>
      </w:r>
    </w:p>
    <w:p w14:paraId="3B4BFE3D" w14:textId="77777777" w:rsidR="00D32A3C" w:rsidRPr="00306C56" w:rsidRDefault="00E63445" w:rsidP="00D32A3C">
      <w:pPr>
        <w:pStyle w:val="DraCorstandard"/>
      </w:pPr>
      <w:r w:rsidRPr="00306C56">
        <w:t>m</w:t>
      </w:r>
      <w:r w:rsidRPr="00306C56">
        <w:rPr>
          <w:rFonts w:cstheme="minorHAnsi"/>
        </w:rPr>
        <w:t>â</w:t>
      </w:r>
      <w:r w:rsidRPr="00306C56">
        <w:t xml:space="preserve"> &amp; nomine dignum. Plurimas interim V.</w:t>
      </w:r>
    </w:p>
    <w:p w14:paraId="615EA0A0" w14:textId="77777777" w:rsidR="00D32A3C" w:rsidRPr="00306C56" w:rsidRDefault="00E63445" w:rsidP="00D32A3C">
      <w:pPr>
        <w:pStyle w:val="DraCorstandard"/>
      </w:pPr>
      <w:r w:rsidRPr="00306C56">
        <w:t>Paternit pro illis gratias ago, gratâque semper Paternit??BB</w:t>
      </w:r>
    </w:p>
    <w:p w14:paraId="22EAA761" w14:textId="77777777" w:rsidR="00D32A3C" w:rsidRPr="00306C56" w:rsidRDefault="00E63445" w:rsidP="00D32A3C">
      <w:pPr>
        <w:pStyle w:val="DraCorstandard"/>
      </w:pPr>
      <w:r w:rsidRPr="00306C56">
        <w:t>memori</w:t>
      </w:r>
      <w:r w:rsidRPr="00306C56">
        <w:rPr>
          <w:rFonts w:cstheme="minorHAnsi"/>
        </w:rPr>
        <w:t>â</w:t>
      </w:r>
      <w:r w:rsidRPr="00306C56">
        <w:t xml:space="preserve"> oblatum mihi munus seruabo, eritque</w:t>
      </w:r>
    </w:p>
    <w:p w14:paraId="44EC6A8F" w14:textId="77777777" w:rsidR="00D32A3C" w:rsidRPr="00306C56" w:rsidRDefault="00E63445" w:rsidP="00D32A3C">
      <w:pPr>
        <w:pStyle w:val="DraCorstandard"/>
      </w:pPr>
      <w:r w:rsidRPr="00306C56">
        <w:t>illud mihi tui ergà me studij, &amp; beneuolentiae in¬</w:t>
      </w:r>
    </w:p>
    <w:p w14:paraId="4B045C50" w14:textId="77777777" w:rsidR="00D32A3C" w:rsidRPr="00306C56" w:rsidRDefault="00E63445" w:rsidP="00D32A3C">
      <w:pPr>
        <w:pStyle w:val="DraCorstandard"/>
      </w:pPr>
      <w:r w:rsidRPr="00306C56">
        <w:t>dicium non vulgare. Vale, teque Deus su</w:t>
      </w:r>
      <w:r w:rsidRPr="00306C56">
        <w:rPr>
          <w:rFonts w:cstheme="minorHAnsi"/>
        </w:rPr>
        <w:t>â</w:t>
      </w:r>
      <w:r w:rsidRPr="00306C56">
        <w:t xml:space="preserve"> gra¬</w:t>
      </w:r>
    </w:p>
    <w:p w14:paraId="667C5C23" w14:textId="77777777" w:rsidR="00D32A3C" w:rsidRPr="00306C56" w:rsidRDefault="00E63445" w:rsidP="00D32A3C">
      <w:pPr>
        <w:pStyle w:val="DraCorstandard"/>
      </w:pPr>
      <w:r w:rsidRPr="00306C56">
        <w:t>tiâ cumulet. ROMAE, 13. Iannuar. 1622.</w:t>
      </w:r>
    </w:p>
    <w:p w14:paraId="1086A2AB" w14:textId="77777777" w:rsidR="00D32A3C" w:rsidRPr="00306C56" w:rsidRDefault="00E63445" w:rsidP="00D32A3C">
      <w:pPr>
        <w:pStyle w:val="DraCorstandard"/>
      </w:pPr>
      <w:r w:rsidRPr="00306C56">
        <w:t>Studiosiss.</w:t>
      </w:r>
    </w:p>
    <w:p w14:paraId="3FFC5AE5" w14:textId="77777777" w:rsidR="00D32A3C" w:rsidRPr="00306C56" w:rsidRDefault="00E63445" w:rsidP="00D32A3C">
      <w:pPr>
        <w:pStyle w:val="DraCorstandard"/>
      </w:pPr>
      <w:r w:rsidRPr="00306C56">
        <w:t>S. CARD. BVRGHESIVS.</w:t>
      </w:r>
    </w:p>
    <w:p w14:paraId="552FDFB4" w14:textId="492AD8EB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/epistle_end/</w:t>
      </w:r>
    </w:p>
    <w:p w14:paraId="7BA7EAD0" w14:textId="46D04BE5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lastRenderedPageBreak/>
        <w:t>93</w:t>
      </w:r>
    </w:p>
    <w:p w14:paraId="14704A4C" w14:textId="3BD79939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/argument_start=prose/</w:t>
      </w:r>
    </w:p>
    <w:p w14:paraId="29D5108C" w14:textId="77777777" w:rsidR="00D32A3C" w:rsidRPr="00306C56" w:rsidRDefault="00E63445" w:rsidP="00BA70E3">
      <w:pPr>
        <w:pStyle w:val="DraCorhead"/>
      </w:pPr>
      <w:r w:rsidRPr="00306C56">
        <w:t>ARGVMENTVM.</w:t>
      </w:r>
    </w:p>
    <w:p w14:paraId="0BE473AD" w14:textId="003F6F75" w:rsidR="00D32A3C" w:rsidRPr="00306C56" w:rsidRDefault="00306C56" w:rsidP="00D32A3C">
      <w:pPr>
        <w:pStyle w:val="DraCorstandard"/>
      </w:pPr>
      <w:r>
        <w:t>S</w:t>
      </w:r>
      <w:r w:rsidR="00E63445" w:rsidRPr="00306C56">
        <w:t>AMPSON Nazaraeus, ex tribu Dan, fi¬</w:t>
      </w:r>
    </w:p>
    <w:p w14:paraId="00042E61" w14:textId="1CA37F06" w:rsidR="00D32A3C" w:rsidRPr="00306C56" w:rsidRDefault="00E63445" w:rsidP="00D32A3C">
      <w:pPr>
        <w:pStyle w:val="DraCorstandard"/>
      </w:pPr>
      <w:r w:rsidRPr="00306C56">
        <w:t>lius Man</w:t>
      </w:r>
      <w:r w:rsidRPr="00306C56">
        <w:rPr>
          <w:rFonts w:cstheme="minorHAnsi"/>
        </w:rPr>
        <w:t>üé</w:t>
      </w:r>
      <w:r w:rsidRPr="00306C56">
        <w:t>, mystici roboris incomparabi¬</w:t>
      </w:r>
    </w:p>
    <w:p w14:paraId="6BCB55C9" w14:textId="77777777" w:rsidR="00D32A3C" w:rsidRPr="00306C56" w:rsidRDefault="00E63445" w:rsidP="00D32A3C">
      <w:pPr>
        <w:pStyle w:val="DraCorstandard"/>
      </w:pPr>
      <w:r w:rsidRPr="00306C56">
        <w:t>lis heros, pellaciae mulierum non semel ob¬</w:t>
      </w:r>
    </w:p>
    <w:p w14:paraId="0C4D360C" w14:textId="77777777" w:rsidR="00D32A3C" w:rsidRPr="00306C56" w:rsidRDefault="00E63445" w:rsidP="00D32A3C">
      <w:pPr>
        <w:pStyle w:val="DraCorstandard"/>
      </w:pPr>
      <w:r w:rsidRPr="00306C56">
        <w:t>noxius, tandem in gremio Dalilae, somno</w:t>
      </w:r>
    </w:p>
    <w:p w14:paraId="0835FE86" w14:textId="77777777" w:rsidR="00D32A3C" w:rsidRPr="00306C56" w:rsidRDefault="00E63445" w:rsidP="00D32A3C">
      <w:pPr>
        <w:pStyle w:val="DraCorstandard"/>
      </w:pPr>
      <w:r w:rsidRPr="00306C56">
        <w:t>&amp; lacte Veneris sepultus, nouaculâ raditur,</w:t>
      </w:r>
    </w:p>
    <w:p w14:paraId="24BE2465" w14:textId="77777777" w:rsidR="00D32A3C" w:rsidRPr="00306C56" w:rsidRDefault="00E63445" w:rsidP="00D32A3C">
      <w:pPr>
        <w:pStyle w:val="DraCorstandard"/>
      </w:pPr>
      <w:r w:rsidRPr="00306C56">
        <w:t>vinc</w:t>
      </w:r>
      <w:r w:rsidRPr="00306C56">
        <w:rPr>
          <w:rFonts w:cstheme="minorHAnsi"/>
        </w:rPr>
        <w:t>î</w:t>
      </w:r>
      <w:r w:rsidRPr="00306C56">
        <w:t>tur, exoculatur, atque ade</w:t>
      </w:r>
      <w:r w:rsidRPr="00306C56">
        <w:rPr>
          <w:rFonts w:cstheme="minorHAnsi"/>
        </w:rPr>
        <w:t>ò</w:t>
      </w:r>
      <w:r w:rsidRPr="00306C56">
        <w:t xml:space="preserve"> in pistri¬</w:t>
      </w:r>
    </w:p>
    <w:p w14:paraId="2E9B2539" w14:textId="77777777" w:rsidR="00D32A3C" w:rsidRPr="00306C56" w:rsidRDefault="00E63445" w:rsidP="00D32A3C">
      <w:pPr>
        <w:pStyle w:val="DraCorstandard"/>
      </w:pPr>
      <w:r w:rsidRPr="00306C56">
        <w:t>num deditur, molâ &amp; perpetuâ seruitute</w:t>
      </w:r>
    </w:p>
    <w:p w14:paraId="7A4663C4" w14:textId="2D86FCC0" w:rsidR="00947117" w:rsidRPr="00306C56" w:rsidRDefault="00E63445" w:rsidP="00D32A3C">
      <w:pPr>
        <w:pStyle w:val="DraCorstandard"/>
      </w:pPr>
      <w:r w:rsidRPr="00306C56">
        <w:t>condemnatus. Iudic. 16.</w:t>
      </w:r>
    </w:p>
    <w:p w14:paraId="7CBD186B" w14:textId="1AAACB3C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/argument_end/</w:t>
      </w:r>
    </w:p>
    <w:p w14:paraId="29E32053" w14:textId="29FC6CAF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/dramatisPersonae_start/</w:t>
      </w:r>
    </w:p>
    <w:p w14:paraId="582018BA" w14:textId="77777777" w:rsidR="00D32A3C" w:rsidRPr="00306C56" w:rsidRDefault="00E63445" w:rsidP="00BA70E3">
      <w:pPr>
        <w:pStyle w:val="DraCorhead"/>
      </w:pPr>
      <w:r w:rsidRPr="00306C56">
        <w:t>PERSONARVM NOMINA.</w:t>
      </w:r>
    </w:p>
    <w:p w14:paraId="4E85239C" w14:textId="0EDCEDF4" w:rsidR="00D32A3C" w:rsidRPr="00306C56" w:rsidRDefault="00E63445" w:rsidP="00870B22">
      <w:pPr>
        <w:pStyle w:val="DraCorstandard"/>
        <w:rPr>
          <w:rStyle w:val="DraCorcharactername"/>
        </w:rPr>
      </w:pPr>
      <w:r w:rsidRPr="00306C56">
        <w:rPr>
          <w:rStyle w:val="DraCorcharactername"/>
        </w:rPr>
        <w:t>SAMPSON</w:t>
      </w:r>
    </w:p>
    <w:p w14:paraId="5E9D6FF7" w14:textId="77777777" w:rsidR="00BA70E3" w:rsidRPr="00306C56" w:rsidRDefault="00E63445" w:rsidP="00870B22">
      <w:pPr>
        <w:pStyle w:val="DraCorstandard"/>
        <w:rPr>
          <w:rStyle w:val="DraCorcharactername"/>
        </w:rPr>
      </w:pPr>
      <w:r w:rsidRPr="00306C56">
        <w:rPr>
          <w:rStyle w:val="DraCorcharactername"/>
        </w:rPr>
        <w:t>DALILA</w:t>
      </w:r>
    </w:p>
    <w:p w14:paraId="61CAE71A" w14:textId="77777777" w:rsidR="00BA70E3" w:rsidRPr="00306C56" w:rsidRDefault="00BA70E3" w:rsidP="00BA70E3">
      <w:pPr>
        <w:pStyle w:val="DraCorstandard"/>
      </w:pPr>
      <w:r w:rsidRPr="00306C56">
        <w:rPr>
          <w:rStyle w:val="DraCorcharactername"/>
        </w:rPr>
        <w:t>BARSANES</w:t>
      </w:r>
      <w:r w:rsidRPr="00306C56">
        <w:t xml:space="preserve"> </w:t>
      </w:r>
      <w:r w:rsidRPr="00306C56">
        <w:rPr>
          <w:rStyle w:val="DraCorroledescription"/>
        </w:rPr>
        <w:t>PRINC. PALAEST.</w:t>
      </w:r>
    </w:p>
    <w:p w14:paraId="67F42CDC" w14:textId="4010B91F" w:rsidR="00D32A3C" w:rsidRPr="00306C56" w:rsidRDefault="00E63445" w:rsidP="00870B22">
      <w:pPr>
        <w:pStyle w:val="DraCorstandard"/>
        <w:rPr>
          <w:rStyle w:val="DraCorcharactername"/>
        </w:rPr>
      </w:pPr>
      <w:r w:rsidRPr="00306C56">
        <w:rPr>
          <w:rStyle w:val="DraCorcharactername"/>
        </w:rPr>
        <w:t>CHORVS.</w:t>
      </w:r>
    </w:p>
    <w:p w14:paraId="5C9AAA95" w14:textId="66E0CFD2" w:rsidR="00BA70E3" w:rsidRPr="00306C56" w:rsidRDefault="00BA70E3" w:rsidP="00BA70E3">
      <w:pPr>
        <w:pStyle w:val="DraCoradditions"/>
        <w:rPr>
          <w:lang w:val="la-Latn"/>
        </w:rPr>
      </w:pPr>
      <w:r w:rsidRPr="00306C56">
        <w:rPr>
          <w:lang w:val="la-Latn"/>
        </w:rPr>
        <w:t>/dramatisPersonae_end/</w:t>
      </w:r>
    </w:p>
    <w:p w14:paraId="040F4994" w14:textId="6746417E" w:rsidR="00D32A3C" w:rsidRPr="00A11613" w:rsidRDefault="00E63445" w:rsidP="00D32A3C">
      <w:pPr>
        <w:pStyle w:val="DraCorstandard"/>
        <w:rPr>
          <w:rStyle w:val="DraCorpagebeginning"/>
        </w:rPr>
      </w:pPr>
      <w:r w:rsidRPr="00A11613">
        <w:rPr>
          <w:rStyle w:val="DraCorpagebeginning"/>
        </w:rPr>
        <w:t>94</w:t>
      </w:r>
    </w:p>
    <w:p w14:paraId="34D73F73" w14:textId="43044E5C" w:rsidR="00D32A3C" w:rsidRDefault="00D32A3C" w:rsidP="00D32A3C">
      <w:pPr>
        <w:pStyle w:val="DraCoradditions"/>
        <w:rPr>
          <w:lang w:val="la-Latn"/>
        </w:rPr>
      </w:pPr>
      <w:r w:rsidRPr="00306C56">
        <w:rPr>
          <w:lang w:val="la-Latn"/>
        </w:rPr>
        <w:t>/main/</w:t>
      </w:r>
    </w:p>
    <w:p w14:paraId="566C7BA9" w14:textId="2EF6514B" w:rsidR="00A11613" w:rsidRPr="00306C56" w:rsidRDefault="00A11613" w:rsidP="00D32A3C">
      <w:pPr>
        <w:pStyle w:val="DraCoradditions"/>
        <w:rPr>
          <w:lang w:val="la-Latn"/>
        </w:rPr>
      </w:pPr>
      <w:r>
        <w:rPr>
          <w:lang w:val="la-Latn"/>
        </w:rPr>
        <w:t>/act=1/</w:t>
      </w:r>
    </w:p>
    <w:p w14:paraId="4BF26769" w14:textId="77777777" w:rsidR="00D32A3C" w:rsidRPr="00306C56" w:rsidRDefault="00E63445" w:rsidP="00870B22">
      <w:pPr>
        <w:pStyle w:val="DraCorhead"/>
      </w:pPr>
      <w:r w:rsidRPr="00306C56">
        <w:t>ACTVS PRIMVS</w:t>
      </w:r>
    </w:p>
    <w:p w14:paraId="620BD8F3" w14:textId="4C4D48E5" w:rsidR="00D32A3C" w:rsidRPr="006E3B0C" w:rsidRDefault="00E63445" w:rsidP="006E3B0C">
      <w:pPr>
        <w:pStyle w:val="DraCorstandard"/>
        <w:rPr>
          <w:rStyle w:val="DraCorstagedirectionsetc"/>
        </w:rPr>
      </w:pPr>
      <w:r w:rsidRPr="006E3B0C">
        <w:rPr>
          <w:rStyle w:val="DraCorstagedirectionsetc"/>
        </w:rPr>
        <w:t>DALILA.</w:t>
      </w:r>
    </w:p>
    <w:p w14:paraId="323A69E0" w14:textId="77777777" w:rsidR="00D32A3C" w:rsidRPr="00306C56" w:rsidRDefault="00E63445" w:rsidP="00D32A3C">
      <w:pPr>
        <w:pStyle w:val="DraCorstandard"/>
      </w:pPr>
      <w:r w:rsidRPr="00306C56">
        <w:t>SAmpson! quid ille verpus? an spolium mei</w:t>
      </w:r>
    </w:p>
    <w:p w14:paraId="4488E769" w14:textId="77777777" w:rsidR="00D32A3C" w:rsidRPr="00306C56" w:rsidRDefault="00E63445" w:rsidP="00D32A3C">
      <w:pPr>
        <w:pStyle w:val="DraCorstandard"/>
      </w:pPr>
      <w:r w:rsidRPr="00306C56">
        <w:t>Corporis habebit semper, &amp; thalamo iacens</w:t>
      </w:r>
    </w:p>
    <w:p w14:paraId="70393881" w14:textId="77777777" w:rsidR="00D32A3C" w:rsidRPr="00306C56" w:rsidRDefault="00E63445" w:rsidP="00D32A3C">
      <w:pPr>
        <w:pStyle w:val="DraCorstandard"/>
      </w:pPr>
      <w:r w:rsidRPr="00306C56">
        <w:lastRenderedPageBreak/>
        <w:t>Vncto supinus, vbera Hebraeus latro</w:t>
      </w:r>
    </w:p>
    <w:p w14:paraId="66802D9C" w14:textId="77777777" w:rsidR="00D32A3C" w:rsidRPr="00306C56" w:rsidRDefault="00E63445" w:rsidP="00D32A3C">
      <w:pPr>
        <w:pStyle w:val="DraCorstandard"/>
      </w:pPr>
      <w:r w:rsidRPr="00306C56">
        <w:t>Mulgebit ista? taedet! vt Veneris rosas</w:t>
      </w:r>
    </w:p>
    <w:p w14:paraId="0942DD6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</w:t>
      </w:r>
      <w:r w:rsidRPr="00306C56">
        <w:t xml:space="preserve"> Spargam ante porcum? scilicet rictu hispido,</w:t>
      </w:r>
    </w:p>
    <w:p w14:paraId="49CB5260" w14:textId="77777777" w:rsidR="00D32A3C" w:rsidRPr="00306C56" w:rsidRDefault="00E63445" w:rsidP="00D32A3C">
      <w:pPr>
        <w:pStyle w:val="DraCorstandard"/>
      </w:pPr>
      <w:r w:rsidRPr="00306C56">
        <w:t>Qui tot labellis dulcia expreßit meis,</w:t>
      </w:r>
    </w:p>
    <w:p w14:paraId="3A11016B" w14:textId="5CF31991" w:rsidR="00D32A3C" w:rsidRPr="00306C56" w:rsidRDefault="00E63445" w:rsidP="00D32A3C">
      <w:pPr>
        <w:pStyle w:val="DraCorstandard"/>
      </w:pPr>
      <w:r w:rsidRPr="00306C56">
        <w:t>Mellita tot s</w:t>
      </w:r>
      <w:r w:rsidRPr="00306C56">
        <w:rPr>
          <w:rFonts w:cstheme="minorHAnsi"/>
        </w:rPr>
        <w:t>ü</w:t>
      </w:r>
      <w:r w:rsidRPr="00306C56">
        <w:t>auia: vt nunquam est satur</w:t>
      </w:r>
    </w:p>
    <w:p w14:paraId="22B35602" w14:textId="77777777" w:rsidR="00D32A3C" w:rsidRPr="00306C56" w:rsidRDefault="00E63445" w:rsidP="00D32A3C">
      <w:pPr>
        <w:pStyle w:val="DraCorstandard"/>
      </w:pPr>
      <w:r w:rsidRPr="00306C56">
        <w:t>Atque in medullis ardet, &amp; totam quoque</w:t>
      </w:r>
    </w:p>
    <w:p w14:paraId="2C2E41A9" w14:textId="77777777" w:rsidR="00D32A3C" w:rsidRPr="00306C56" w:rsidRDefault="00E63445" w:rsidP="00D32A3C">
      <w:pPr>
        <w:pStyle w:val="DraCorstandard"/>
      </w:pPr>
      <w:r w:rsidRPr="00306C56">
        <w:t>Sorbere vellet Dalilam, vaecors nimis,</w:t>
      </w:r>
    </w:p>
    <w:p w14:paraId="738C4408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10</w:t>
      </w:r>
      <w:r w:rsidRPr="00306C56">
        <w:t xml:space="preserve"> Cùm sidit inter genua captiuus mea,</w:t>
      </w:r>
    </w:p>
    <w:p w14:paraId="0E128FA5" w14:textId="77777777" w:rsidR="00D32A3C" w:rsidRPr="00306C56" w:rsidRDefault="00E63445" w:rsidP="00D32A3C">
      <w:pPr>
        <w:pStyle w:val="DraCorstandard"/>
      </w:pPr>
      <w:r w:rsidRPr="00306C56">
        <w:t>Et sepè in vnâ fimbriâ mollis comae</w:t>
      </w:r>
    </w:p>
    <w:p w14:paraId="7664E1E9" w14:textId="77777777" w:rsidR="00D32A3C" w:rsidRPr="00306C56" w:rsidRDefault="00E63445" w:rsidP="00D32A3C">
      <w:pPr>
        <w:pStyle w:val="DraCorstandard"/>
      </w:pPr>
      <w:r w:rsidRPr="00306C56">
        <w:t>Suspensus haeret, marcet, insanit, stupet:</w:t>
      </w:r>
    </w:p>
    <w:p w14:paraId="6749BA13" w14:textId="77777777" w:rsidR="00D32A3C" w:rsidRPr="00306C56" w:rsidRDefault="00E63445" w:rsidP="00D32A3C">
      <w:pPr>
        <w:pStyle w:val="DraCorstandard"/>
      </w:pPr>
      <w:r w:rsidRPr="00306C56">
        <w:t>Iterumque Gentis terror Hethaeae, lues</w:t>
      </w:r>
    </w:p>
    <w:p w14:paraId="16E4A07E" w14:textId="77777777" w:rsidR="00D32A3C" w:rsidRPr="00306C56" w:rsidRDefault="00E63445" w:rsidP="00D32A3C">
      <w:pPr>
        <w:pStyle w:val="DraCorstandard"/>
      </w:pPr>
      <w:r w:rsidRPr="00306C56">
        <w:t>Patriae cadentis, cùm meum excußit sinum,</w:t>
      </w:r>
    </w:p>
    <w:p w14:paraId="4B23B4D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15</w:t>
      </w:r>
      <w:r w:rsidRPr="00306C56">
        <w:t xml:space="preserve"> Et more diri fulminis telum vibrans,</w:t>
      </w:r>
    </w:p>
    <w:p w14:paraId="54C2D6E6" w14:textId="77777777" w:rsidR="00D32A3C" w:rsidRPr="00306C56" w:rsidRDefault="00E63445" w:rsidP="00D32A3C">
      <w:pPr>
        <w:pStyle w:val="DraCorstandard"/>
      </w:pPr>
      <w:r w:rsidRPr="00306C56">
        <w:t>Ferrum coruscans, ante se turmas agit</w:t>
      </w:r>
    </w:p>
    <w:p w14:paraId="14245B02" w14:textId="77777777" w:rsidR="00D32A3C" w:rsidRPr="00306C56" w:rsidRDefault="00E63445" w:rsidP="00D32A3C">
      <w:pPr>
        <w:pStyle w:val="DraCorstandard"/>
      </w:pPr>
      <w:r w:rsidRPr="00306C56">
        <w:t>Nimiùm fugaces: qualis in siluae iugis</w:t>
      </w:r>
    </w:p>
    <w:p w14:paraId="6A59E61F" w14:textId="77777777" w:rsidR="00D32A3C" w:rsidRPr="00306C56" w:rsidRDefault="00E63445" w:rsidP="00D32A3C">
      <w:pPr>
        <w:pStyle w:val="DraCorstandard"/>
      </w:pPr>
      <w:r w:rsidRPr="00306C56">
        <w:t>Venator audax sequitur imbelles feras,</w:t>
      </w:r>
    </w:p>
    <w:p w14:paraId="0381066C" w14:textId="77777777" w:rsidR="00D32A3C" w:rsidRPr="00306C56" w:rsidRDefault="00E63445" w:rsidP="00D32A3C">
      <w:pPr>
        <w:pStyle w:val="DraCorstandard"/>
      </w:pPr>
      <w:r w:rsidRPr="00306C56">
        <w:t>Et trepida vastat agmina: aut qualis, cauo</w:t>
      </w:r>
    </w:p>
    <w:p w14:paraId="39894C51" w14:textId="77777777" w:rsidR="00D32A3C" w:rsidRPr="00306C56" w:rsidRDefault="00E63445" w:rsidP="00D32A3C">
      <w:pPr>
        <w:pStyle w:val="DraCorstandard"/>
      </w:pPr>
      <w:r w:rsidRPr="00A11613">
        <w:rPr>
          <w:rStyle w:val="DraCorlinenumber"/>
        </w:rPr>
        <w:t>20</w:t>
      </w:r>
      <w:r w:rsidRPr="00306C56">
        <w:t xml:space="preserve"> Dum tonuit aether, sibilo in nemore vagus</w:t>
      </w:r>
    </w:p>
    <w:p w14:paraId="362626B1" w14:textId="77777777" w:rsidR="00D32A3C" w:rsidRPr="00306C56" w:rsidRDefault="00E63445" w:rsidP="00D32A3C">
      <w:pPr>
        <w:pStyle w:val="DraCorstandard"/>
      </w:pPr>
      <w:r w:rsidRPr="00306C56">
        <w:t>Errat per vmbras Africus, pinos quatit,</w:t>
      </w:r>
    </w:p>
    <w:p w14:paraId="5FC9EFC5" w14:textId="2211D7DF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95</w:t>
      </w:r>
    </w:p>
    <w:p w14:paraId="62551206" w14:textId="77777777" w:rsidR="00D32A3C" w:rsidRPr="00306C56" w:rsidRDefault="00E63445" w:rsidP="00D32A3C">
      <w:pPr>
        <w:pStyle w:val="DraCorstandard"/>
      </w:pPr>
      <w:r w:rsidRPr="00306C56">
        <w:t>Arbusta spoliat, frondibus sternit nemus.</w:t>
      </w:r>
    </w:p>
    <w:p w14:paraId="6FB798E7" w14:textId="77777777" w:rsidR="00D32A3C" w:rsidRPr="00306C56" w:rsidRDefault="00E63445" w:rsidP="00D32A3C">
      <w:pPr>
        <w:pStyle w:val="DraCorstandard"/>
      </w:pPr>
      <w:r w:rsidRPr="00306C56">
        <w:t>Sic ille Martis ludio in campum venit,</w:t>
      </w:r>
    </w:p>
    <w:p w14:paraId="3353617F" w14:textId="77777777" w:rsidR="00D32A3C" w:rsidRPr="00306C56" w:rsidRDefault="00E63445" w:rsidP="00D32A3C">
      <w:pPr>
        <w:pStyle w:val="DraCorstandard"/>
      </w:pPr>
      <w:r w:rsidRPr="00306C56">
        <w:t>Et caesa paßim corpora, &amp; galeas leues,</w:t>
      </w:r>
    </w:p>
    <w:p w14:paraId="6BF92637" w14:textId="77777777" w:rsidR="00D32A3C" w:rsidRPr="00306C56" w:rsidRDefault="00E63445" w:rsidP="00D32A3C">
      <w:pPr>
        <w:pStyle w:val="DraCorstandard"/>
      </w:pPr>
      <w:r w:rsidRPr="00A11613">
        <w:rPr>
          <w:rStyle w:val="DraCorlinenumber"/>
        </w:rPr>
        <w:t>25</w:t>
      </w:r>
      <w:r w:rsidRPr="00306C56">
        <w:t xml:space="preserve"> Et scuta aceruo cumulat, &amp; stragem facit.</w:t>
      </w:r>
    </w:p>
    <w:p w14:paraId="25933389" w14:textId="77777777" w:rsidR="00D32A3C" w:rsidRPr="00306C56" w:rsidRDefault="00E63445" w:rsidP="00D32A3C">
      <w:pPr>
        <w:pStyle w:val="DraCorstandard"/>
      </w:pPr>
      <w:r w:rsidRPr="00306C56">
        <w:t>Nec, si leonum scymnus occurat, timet,</w:t>
      </w:r>
    </w:p>
    <w:p w14:paraId="248B5E5B" w14:textId="77777777" w:rsidR="00D32A3C" w:rsidRPr="00306C56" w:rsidRDefault="00E63445" w:rsidP="00D32A3C">
      <w:pPr>
        <w:pStyle w:val="DraCorstandard"/>
      </w:pPr>
      <w:r w:rsidRPr="00306C56">
        <w:t>Et fulua carpit latera, crudelis nimis,</w:t>
      </w:r>
    </w:p>
    <w:p w14:paraId="161DF05D" w14:textId="77777777" w:rsidR="00D32A3C" w:rsidRPr="00306C56" w:rsidRDefault="00E63445" w:rsidP="00D32A3C">
      <w:pPr>
        <w:pStyle w:val="DraCorstandard"/>
      </w:pPr>
      <w:r w:rsidRPr="00306C56">
        <w:lastRenderedPageBreak/>
        <w:t>Et sanguine atro pastus, hirsutus, ferus.</w:t>
      </w:r>
    </w:p>
    <w:p w14:paraId="7267C353" w14:textId="77777777" w:rsidR="00D32A3C" w:rsidRPr="00306C56" w:rsidRDefault="00E63445" w:rsidP="00D32A3C">
      <w:pPr>
        <w:pStyle w:val="DraCorstandard"/>
      </w:pPr>
      <w:r w:rsidRPr="00306C56">
        <w:t>Sic auspicatur nuptias, sic pellices</w:t>
      </w:r>
    </w:p>
    <w:p w14:paraId="238175B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30</w:t>
      </w:r>
      <w:r w:rsidRPr="00306C56">
        <w:t xml:space="preserve"> Stringit puellus Veneris, &amp; tabo fluens,</w:t>
      </w:r>
    </w:p>
    <w:p w14:paraId="51CB99E4" w14:textId="77777777" w:rsidR="00D32A3C" w:rsidRPr="00306C56" w:rsidRDefault="00E63445" w:rsidP="00D32A3C">
      <w:pPr>
        <w:pStyle w:val="DraCorstandard"/>
      </w:pPr>
      <w:r w:rsidRPr="00306C56">
        <w:t>Et sordidatus, nubilem inuadit torum,</w:t>
      </w:r>
    </w:p>
    <w:p w14:paraId="26975BCD" w14:textId="77777777" w:rsidR="00D32A3C" w:rsidRPr="00306C56" w:rsidRDefault="00E63445" w:rsidP="00D32A3C">
      <w:pPr>
        <w:pStyle w:val="DraCorstandard"/>
      </w:pPr>
      <w:r w:rsidRPr="00306C56">
        <w:t xml:space="preserve">Et </w:t>
      </w:r>
      <w:r w:rsidRPr="00306C56">
        <w:rPr>
          <w:rFonts w:cstheme="minorHAnsi"/>
        </w:rPr>
        <w:t>ô</w:t>
      </w:r>
      <w:r w:rsidRPr="00306C56">
        <w:t>! pudorem. Virginis comptae legit,</w:t>
      </w:r>
    </w:p>
    <w:p w14:paraId="60CC752C" w14:textId="77777777" w:rsidR="00D32A3C" w:rsidRPr="00306C56" w:rsidRDefault="00E63445" w:rsidP="00D32A3C">
      <w:pPr>
        <w:pStyle w:val="DraCorstandard"/>
      </w:pPr>
      <w:r w:rsidRPr="00306C56">
        <w:t>Quae Thamnatae olim vidua suspirans, feris</w:t>
      </w:r>
    </w:p>
    <w:p w14:paraId="16B1035D" w14:textId="77777777" w:rsidR="00D32A3C" w:rsidRPr="00306C56" w:rsidRDefault="00E63445" w:rsidP="00D32A3C">
      <w:pPr>
        <w:pStyle w:val="DraCorstandard"/>
      </w:pPr>
      <w:r w:rsidRPr="00306C56">
        <w:t>Damnata flammis, Coniugis noxam tulit,</w:t>
      </w:r>
    </w:p>
    <w:p w14:paraId="2713F7E6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35</w:t>
      </w:r>
      <w:r w:rsidRPr="00306C56">
        <w:t xml:space="preserve"> Et luridum, amens, pallida, ascendit rogum.</w:t>
      </w:r>
    </w:p>
    <w:p w14:paraId="3429C995" w14:textId="77777777" w:rsidR="00D32A3C" w:rsidRPr="00306C56" w:rsidRDefault="00E63445" w:rsidP="00D32A3C">
      <w:pPr>
        <w:pStyle w:val="DraCorstandard"/>
      </w:pPr>
      <w:r w:rsidRPr="00306C56">
        <w:t>Sic ille cestum soluit indignus meum,</w:t>
      </w:r>
    </w:p>
    <w:p w14:paraId="747C4A08" w14:textId="77777777" w:rsidR="00D32A3C" w:rsidRPr="00306C56" w:rsidRDefault="00E63445" w:rsidP="00D32A3C">
      <w:pPr>
        <w:pStyle w:val="DraCorstandard"/>
      </w:pPr>
      <w:r w:rsidRPr="00306C56">
        <w:t>Vt semper aliquid Dalilae in gremio placet,</w:t>
      </w:r>
    </w:p>
    <w:p w14:paraId="7654A3C0" w14:textId="77777777" w:rsidR="00D32A3C" w:rsidRPr="00306C56" w:rsidRDefault="00E63445" w:rsidP="00D32A3C">
      <w:pPr>
        <w:pStyle w:val="DraCorstandard"/>
      </w:pPr>
      <w:r w:rsidRPr="00306C56">
        <w:t>Quod non benigno Cynxiae nutu rapit.</w:t>
      </w:r>
    </w:p>
    <w:p w14:paraId="2C75A4D6" w14:textId="77777777" w:rsidR="00D32A3C" w:rsidRPr="00306C56" w:rsidRDefault="00E63445" w:rsidP="00D32A3C">
      <w:pPr>
        <w:pStyle w:val="DraCorstandard"/>
      </w:pPr>
      <w:r w:rsidRPr="00306C56">
        <w:t>Erg</w:t>
      </w:r>
      <w:r w:rsidRPr="00306C56">
        <w:rPr>
          <w:rFonts w:cstheme="minorHAnsi"/>
        </w:rPr>
        <w:t>ó</w:t>
      </w:r>
      <w:r w:rsidRPr="00306C56">
        <w:t>ne nunquam beluam in casses agam,</w:t>
      </w:r>
    </w:p>
    <w:p w14:paraId="43696D12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40</w:t>
      </w:r>
      <w:r w:rsidRPr="00306C56">
        <w:t xml:space="preserve"> Et nunquam in vlnis induet sicam meis?</w:t>
      </w:r>
    </w:p>
    <w:p w14:paraId="5219CAD1" w14:textId="77777777" w:rsidR="00D32A3C" w:rsidRPr="00306C56" w:rsidRDefault="00E63445" w:rsidP="00D32A3C">
      <w:pPr>
        <w:pStyle w:val="DraCorstandard"/>
      </w:pPr>
      <w:r w:rsidRPr="00306C56">
        <w:t>Sic ille semper vberum premet sinus,</w:t>
      </w:r>
    </w:p>
    <w:p w14:paraId="42C7DE09" w14:textId="77777777" w:rsidR="00D32A3C" w:rsidRPr="00306C56" w:rsidRDefault="00E63445" w:rsidP="00D32A3C">
      <w:pPr>
        <w:pStyle w:val="DraCorstandard"/>
      </w:pPr>
      <w:r w:rsidRPr="00306C56">
        <w:t>Et cùm sitim sed</w:t>
      </w:r>
      <w:r w:rsidRPr="00306C56">
        <w:rPr>
          <w:rFonts w:cstheme="minorHAnsi"/>
        </w:rPr>
        <w:t>â</w:t>
      </w:r>
      <w:r w:rsidRPr="00306C56">
        <w:t>rit &amp; biberit satis,</w:t>
      </w:r>
    </w:p>
    <w:p w14:paraId="2829552B" w14:textId="77777777" w:rsidR="00D32A3C" w:rsidRPr="00306C56" w:rsidRDefault="00E63445" w:rsidP="00D32A3C">
      <w:pPr>
        <w:pStyle w:val="DraCorstandard"/>
      </w:pPr>
      <w:r w:rsidRPr="00306C56">
        <w:t>Insulsus hoc &amp; illud imponet mihi,</w:t>
      </w:r>
    </w:p>
    <w:p w14:paraId="42ABBCBE" w14:textId="77777777" w:rsidR="00D32A3C" w:rsidRPr="00306C56" w:rsidRDefault="00E63445" w:rsidP="00D32A3C">
      <w:pPr>
        <w:pStyle w:val="DraCorstandard"/>
      </w:pPr>
      <w:r w:rsidRPr="00306C56">
        <w:t>Et sic inepto ducet incautam ioco?</w:t>
      </w:r>
    </w:p>
    <w:p w14:paraId="007B476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45</w:t>
      </w:r>
      <w:r w:rsidRPr="00306C56">
        <w:t xml:space="preserve"> Nunc funibus vincire, nunc neruis iubet,</w:t>
      </w:r>
    </w:p>
    <w:p w14:paraId="1879B28C" w14:textId="77777777" w:rsidR="00D32A3C" w:rsidRPr="00306C56" w:rsidRDefault="00E63445" w:rsidP="00D32A3C">
      <w:pPr>
        <w:pStyle w:val="DraCorstandard"/>
      </w:pPr>
      <w:r w:rsidRPr="00306C56">
        <w:t>Nunc capitis hirtas figere in terram comas,</w:t>
      </w:r>
    </w:p>
    <w:p w14:paraId="55FF4761" w14:textId="77777777" w:rsidR="00D32A3C" w:rsidRPr="00306C56" w:rsidRDefault="00E63445" w:rsidP="00D32A3C">
      <w:pPr>
        <w:pStyle w:val="DraCorstandard"/>
      </w:pPr>
      <w:r w:rsidRPr="00306C56">
        <w:t>Et hoc &amp; illud; semper illudit tamen,</w:t>
      </w:r>
    </w:p>
    <w:p w14:paraId="596B23B2" w14:textId="77777777" w:rsidR="00D32A3C" w:rsidRPr="00306C56" w:rsidRDefault="00E63445" w:rsidP="00D32A3C">
      <w:pPr>
        <w:pStyle w:val="DraCorstandard"/>
      </w:pPr>
      <w:r w:rsidRPr="00306C56">
        <w:t>Et robore aucto maior ad pugnam redit.</w:t>
      </w:r>
    </w:p>
    <w:p w14:paraId="29E733AD" w14:textId="0D4B5C5D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96</w:t>
      </w:r>
    </w:p>
    <w:p w14:paraId="5AE0EC5D" w14:textId="77777777" w:rsidR="00D32A3C" w:rsidRPr="00306C56" w:rsidRDefault="00E63445" w:rsidP="00D32A3C">
      <w:pPr>
        <w:pStyle w:val="DraCorstandard"/>
      </w:pPr>
      <w:r w:rsidRPr="00306C56">
        <w:t>Nuper probaui, cùm Palaestinos meos</w:t>
      </w:r>
    </w:p>
    <w:p w14:paraId="6AB07B1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50</w:t>
      </w:r>
      <w:r w:rsidRPr="00306C56">
        <w:t xml:space="preserve"> Iterumque &amp; iterum turbidâ exegit fugâ,</w:t>
      </w:r>
    </w:p>
    <w:p w14:paraId="558D015D" w14:textId="77777777" w:rsidR="00D32A3C" w:rsidRPr="00306C56" w:rsidRDefault="00E63445" w:rsidP="00D32A3C">
      <w:pPr>
        <w:pStyle w:val="DraCorstandard"/>
      </w:pPr>
      <w:r w:rsidRPr="00306C56">
        <w:t>Et me trementem pallido impleuit metu.</w:t>
      </w:r>
    </w:p>
    <w:p w14:paraId="73538C58" w14:textId="77777777" w:rsidR="00D32A3C" w:rsidRPr="00306C56" w:rsidRDefault="00E63445" w:rsidP="00D32A3C">
      <w:pPr>
        <w:pStyle w:val="DraCorstandard"/>
      </w:pPr>
      <w:r w:rsidRPr="00306C56">
        <w:t>Quàm multa tunc miscere oportet dulcia,</w:t>
      </w:r>
    </w:p>
    <w:p w14:paraId="049D91E4" w14:textId="77777777" w:rsidR="00D32A3C" w:rsidRPr="00306C56" w:rsidRDefault="00E63445" w:rsidP="00D32A3C">
      <w:pPr>
        <w:pStyle w:val="DraCorstandard"/>
      </w:pPr>
      <w:r w:rsidRPr="00306C56">
        <w:lastRenderedPageBreak/>
        <w:t>Et fingere &amp; mentiri, vt abijciat manu</w:t>
      </w:r>
    </w:p>
    <w:p w14:paraId="1460CF4B" w14:textId="77777777" w:rsidR="00D32A3C" w:rsidRPr="00306C56" w:rsidRDefault="00E63445" w:rsidP="00D32A3C">
      <w:pPr>
        <w:pStyle w:val="DraCorstandard"/>
      </w:pPr>
      <w:r w:rsidRPr="00306C56">
        <w:t>Clauam &amp; sagittas! rideo, appello, voco</w:t>
      </w:r>
    </w:p>
    <w:p w14:paraId="6BDFCFE6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55</w:t>
      </w:r>
      <w:r w:rsidRPr="00306C56">
        <w:t xml:space="preserve"> Fratrem, parentem, corculum, iecur meum,</w:t>
      </w:r>
    </w:p>
    <w:p w14:paraId="66F20265" w14:textId="77777777" w:rsidR="00D32A3C" w:rsidRPr="00306C56" w:rsidRDefault="00E63445" w:rsidP="00D32A3C">
      <w:pPr>
        <w:pStyle w:val="DraCorstandard"/>
      </w:pPr>
      <w:r w:rsidRPr="00306C56">
        <w:t>Vt tota sugat vbera, inuito, rogo:</w:t>
      </w:r>
    </w:p>
    <w:p w14:paraId="1E363746" w14:textId="77777777" w:rsidR="00D32A3C" w:rsidRPr="00306C56" w:rsidRDefault="00E63445" w:rsidP="00D32A3C">
      <w:pPr>
        <w:pStyle w:val="DraCorstandard"/>
      </w:pPr>
      <w:r w:rsidRPr="00306C56">
        <w:t>Et virus immulgere bis coctum velim,</w:t>
      </w:r>
    </w:p>
    <w:p w14:paraId="2BBFF6C4" w14:textId="77777777" w:rsidR="00D32A3C" w:rsidRPr="00306C56" w:rsidRDefault="00E63445" w:rsidP="00D32A3C">
      <w:pPr>
        <w:pStyle w:val="DraCorstandard"/>
      </w:pPr>
      <w:r w:rsidRPr="00306C56">
        <w:t>Et viperinum sanguinem &amp; Lernae caput,</w:t>
      </w:r>
    </w:p>
    <w:p w14:paraId="5745F44B" w14:textId="77777777" w:rsidR="00D32A3C" w:rsidRPr="00306C56" w:rsidRDefault="00E63445" w:rsidP="00D32A3C">
      <w:pPr>
        <w:pStyle w:val="DraCorstandard"/>
      </w:pPr>
      <w:r w:rsidRPr="00306C56">
        <w:t>Putris rubetae viscera, hippomanes malum.</w:t>
      </w:r>
    </w:p>
    <w:p w14:paraId="3CD811D6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60</w:t>
      </w:r>
      <w:r w:rsidRPr="00306C56">
        <w:t xml:space="preserve"> Quicumque Venerem torquet inuitam, nihil</w:t>
      </w:r>
    </w:p>
    <w:p w14:paraId="202C8AEC" w14:textId="77777777" w:rsidR="00D32A3C" w:rsidRPr="00306C56" w:rsidRDefault="00E63445" w:rsidP="00D32A3C">
      <w:pPr>
        <w:pStyle w:val="DraCorstandard"/>
      </w:pPr>
      <w:r w:rsidRPr="00306C56">
        <w:t>Impunè consequetur: est magnus dolor</w:t>
      </w:r>
    </w:p>
    <w:p w14:paraId="3AABDC1D" w14:textId="77777777" w:rsidR="00D32A3C" w:rsidRPr="00306C56" w:rsidRDefault="00E63445" w:rsidP="00D32A3C">
      <w:pPr>
        <w:pStyle w:val="DraCorstandard"/>
      </w:pPr>
      <w:r w:rsidRPr="00306C56">
        <w:t>Laesi pudoris: forsan &amp; Sampson quoque</w:t>
      </w:r>
    </w:p>
    <w:p w14:paraId="15754B4A" w14:textId="77777777" w:rsidR="00D32A3C" w:rsidRPr="00306C56" w:rsidRDefault="00E63445" w:rsidP="00D32A3C">
      <w:pPr>
        <w:pStyle w:val="DraCorstandard"/>
      </w:pPr>
      <w:r w:rsidRPr="00306C56">
        <w:t>Reperiet olim Dalilam; &amp; labem &amp; stuprum,</w:t>
      </w:r>
    </w:p>
    <w:p w14:paraId="62FDCB66" w14:textId="77777777" w:rsidR="00D32A3C" w:rsidRPr="00306C56" w:rsidRDefault="00E63445" w:rsidP="00D32A3C">
      <w:pPr>
        <w:pStyle w:val="DraCorstandard"/>
      </w:pPr>
      <w:r w:rsidRPr="00306C56">
        <w:t>Quaeque intulit, quaeque abstulit, soluet nimis,</w:t>
      </w:r>
    </w:p>
    <w:p w14:paraId="33316AD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65</w:t>
      </w:r>
      <w:r w:rsidRPr="00306C56">
        <w:t xml:space="preserve"> Et reddet aequam victimam damno meo.</w:t>
      </w:r>
    </w:p>
    <w:p w14:paraId="634835AA" w14:textId="77777777" w:rsidR="00D32A3C" w:rsidRPr="00306C56" w:rsidRDefault="00E63445" w:rsidP="00D32A3C">
      <w:pPr>
        <w:pStyle w:val="DraCorstandard"/>
      </w:pPr>
      <w:r w:rsidRPr="00306C56">
        <w:t>Audite Superi, Dalila in partes vocat</w:t>
      </w:r>
    </w:p>
    <w:p w14:paraId="472E69B9" w14:textId="5732BCC7" w:rsidR="00D32A3C" w:rsidRPr="006E3B0C" w:rsidRDefault="00E63445" w:rsidP="006E3B0C">
      <w:pPr>
        <w:pStyle w:val="DraCorstandard"/>
        <w:rPr>
          <w:rStyle w:val="DraCorstagedirectionsetc"/>
        </w:rPr>
      </w:pPr>
      <w:r w:rsidRPr="006E3B0C">
        <w:rPr>
          <w:rStyle w:val="DraCorstagedirectionsetc"/>
        </w:rPr>
        <w:t>CHORVS.</w:t>
      </w:r>
    </w:p>
    <w:p w14:paraId="7ECC9C6C" w14:textId="77777777" w:rsidR="00D32A3C" w:rsidRPr="00306C56" w:rsidRDefault="00E63445" w:rsidP="00D32A3C">
      <w:pPr>
        <w:pStyle w:val="DraCorstandard"/>
      </w:pPr>
      <w:r w:rsidRPr="00306C56">
        <w:t>Sic, sic mulier perfida nostro</w:t>
      </w:r>
    </w:p>
    <w:p w14:paraId="49E63C0F" w14:textId="77777777" w:rsidR="00D32A3C" w:rsidRPr="00306C56" w:rsidRDefault="00E63445" w:rsidP="00D32A3C">
      <w:pPr>
        <w:pStyle w:val="DraCorstandard"/>
      </w:pPr>
      <w:r w:rsidRPr="00306C56">
        <w:t>Callida tendit retia Marti?</w:t>
      </w:r>
    </w:p>
    <w:p w14:paraId="6F47517A" w14:textId="77777777" w:rsidR="00D32A3C" w:rsidRPr="00306C56" w:rsidRDefault="00E63445" w:rsidP="00D32A3C">
      <w:pPr>
        <w:pStyle w:val="DraCorstandard"/>
      </w:pPr>
      <w:r w:rsidRPr="00306C56">
        <w:t>Sic imparibus miscet in vlnis</w:t>
      </w:r>
    </w:p>
    <w:p w14:paraId="0E2D9089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70</w:t>
      </w:r>
      <w:r w:rsidRPr="00306C56">
        <w:t xml:space="preserve"> Oscula, myrtum; vulnera, myrrham;</w:t>
      </w:r>
    </w:p>
    <w:p w14:paraId="1D8A38D3" w14:textId="77777777" w:rsidR="00D32A3C" w:rsidRPr="00306C56" w:rsidRDefault="00E63445" w:rsidP="00D32A3C">
      <w:pPr>
        <w:pStyle w:val="DraCorstandard"/>
      </w:pPr>
      <w:r w:rsidRPr="00306C56">
        <w:t>Et tela, velut basia, mittit?</w:t>
      </w:r>
    </w:p>
    <w:p w14:paraId="1412DBB4" w14:textId="77777777" w:rsidR="00D32A3C" w:rsidRPr="00306C56" w:rsidRDefault="00E63445" w:rsidP="00D32A3C">
      <w:pPr>
        <w:pStyle w:val="DraCorstandard"/>
      </w:pPr>
      <w:r w:rsidRPr="00306C56">
        <w:t>Sic &amp; leuium mater Amorum,</w:t>
      </w:r>
    </w:p>
    <w:p w14:paraId="4407307F" w14:textId="77777777" w:rsidR="00D32A3C" w:rsidRPr="00306C56" w:rsidRDefault="00E63445" w:rsidP="00D32A3C">
      <w:pPr>
        <w:pStyle w:val="DraCorstandard"/>
      </w:pPr>
      <w:r w:rsidRPr="00306C56">
        <w:t>Et caerulei filia Ponti,</w:t>
      </w:r>
    </w:p>
    <w:p w14:paraId="53E3D15A" w14:textId="7DC8E685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97</w:t>
      </w:r>
    </w:p>
    <w:p w14:paraId="5A523410" w14:textId="77777777" w:rsidR="00D32A3C" w:rsidRPr="00306C56" w:rsidRDefault="00E63445" w:rsidP="00D32A3C">
      <w:pPr>
        <w:pStyle w:val="DraCorstandard"/>
      </w:pPr>
      <w:r w:rsidRPr="00306C56">
        <w:t>Permista suis toxica violis</w:t>
      </w:r>
    </w:p>
    <w:p w14:paraId="19F2CF9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75</w:t>
      </w:r>
      <w:r w:rsidRPr="00306C56">
        <w:t xml:space="preserve"> Spargit roseo, ludens, gremio</w:t>
      </w:r>
    </w:p>
    <w:p w14:paraId="5B48C574" w14:textId="77777777" w:rsidR="00D32A3C" w:rsidRPr="00306C56" w:rsidRDefault="00E63445" w:rsidP="00D32A3C">
      <w:pPr>
        <w:pStyle w:val="DraCorstandard"/>
      </w:pPr>
      <w:r w:rsidRPr="00306C56">
        <w:t>Et delicijs enecat aegros:</w:t>
      </w:r>
    </w:p>
    <w:p w14:paraId="573514CC" w14:textId="77777777" w:rsidR="00D32A3C" w:rsidRPr="00306C56" w:rsidRDefault="00E63445" w:rsidP="00D32A3C">
      <w:pPr>
        <w:pStyle w:val="DraCorstandard"/>
      </w:pPr>
      <w:r w:rsidRPr="00306C56">
        <w:lastRenderedPageBreak/>
        <w:t>Quae tunc etiam crudelis erat,</w:t>
      </w:r>
    </w:p>
    <w:p w14:paraId="00C84943" w14:textId="77777777" w:rsidR="00D32A3C" w:rsidRPr="00306C56" w:rsidRDefault="00E63445" w:rsidP="00D32A3C">
      <w:pPr>
        <w:pStyle w:val="DraCorstandard"/>
      </w:pPr>
      <w:r w:rsidRPr="00306C56">
        <w:t>C</w:t>
      </w:r>
      <w:r w:rsidRPr="00306C56">
        <w:rPr>
          <w:rFonts w:cstheme="minorHAnsi"/>
        </w:rPr>
        <w:t>ù</w:t>
      </w:r>
      <w:r w:rsidRPr="00306C56">
        <w:t>m decumanis fluctibus exstans</w:t>
      </w:r>
    </w:p>
    <w:p w14:paraId="46244C45" w14:textId="77777777" w:rsidR="00D32A3C" w:rsidRPr="00306C56" w:rsidRDefault="00E63445" w:rsidP="00D32A3C">
      <w:pPr>
        <w:pStyle w:val="DraCorstandard"/>
      </w:pPr>
      <w:r w:rsidRPr="00306C56">
        <w:t>Stringeret vdâ caerula conchâ,</w:t>
      </w:r>
    </w:p>
    <w:p w14:paraId="75BB0909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80</w:t>
      </w:r>
      <w:r w:rsidRPr="00306C56">
        <w:t xml:space="preserve"> Et cognatas raderet vndas.</w:t>
      </w:r>
    </w:p>
    <w:p w14:paraId="4CAE5DD7" w14:textId="77777777" w:rsidR="00D32A3C" w:rsidRPr="00306C56" w:rsidRDefault="00E63445" w:rsidP="00D32A3C">
      <w:pPr>
        <w:pStyle w:val="DraCorstandard"/>
      </w:pPr>
      <w:r w:rsidRPr="00306C56">
        <w:t>Parcite Superi! parcite Superi!</w:t>
      </w:r>
    </w:p>
    <w:p w14:paraId="01243F5F" w14:textId="77777777" w:rsidR="00D32A3C" w:rsidRPr="00306C56" w:rsidRDefault="00E63445" w:rsidP="00D32A3C">
      <w:pPr>
        <w:pStyle w:val="DraCorstandard"/>
      </w:pPr>
      <w:r w:rsidRPr="00306C56">
        <w:t>Viuatque meus (si vota iuuant)</w:t>
      </w:r>
    </w:p>
    <w:p w14:paraId="1A040164" w14:textId="77777777" w:rsidR="00D32A3C" w:rsidRPr="00306C56" w:rsidRDefault="00E63445" w:rsidP="00D32A3C">
      <w:pPr>
        <w:pStyle w:val="DraCorstandard"/>
      </w:pPr>
      <w:r w:rsidRPr="00306C56">
        <w:t>Longo &amp; longo tempore Sampson.</w:t>
      </w:r>
    </w:p>
    <w:p w14:paraId="33497329" w14:textId="77777777" w:rsidR="00D32A3C" w:rsidRPr="00306C56" w:rsidRDefault="00E63445" w:rsidP="00D32A3C">
      <w:pPr>
        <w:pStyle w:val="DraCorstandard"/>
      </w:pPr>
      <w:r w:rsidRPr="00306C56">
        <w:t>Heu! quod Dalilam perditus ardet,</w:t>
      </w:r>
    </w:p>
    <w:p w14:paraId="0DF3D35F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85</w:t>
      </w:r>
      <w:r w:rsidRPr="00306C56">
        <w:t xml:space="preserve"> Et se tali credit amanti,</w:t>
      </w:r>
    </w:p>
    <w:p w14:paraId="559C5161" w14:textId="77777777" w:rsidR="00D32A3C" w:rsidRPr="00306C56" w:rsidRDefault="00E63445" w:rsidP="00D32A3C">
      <w:pPr>
        <w:pStyle w:val="DraCorstandard"/>
      </w:pPr>
      <w:r w:rsidRPr="00306C56">
        <w:t>Et se nimi</w:t>
      </w:r>
      <w:r w:rsidRPr="00306C56">
        <w:rPr>
          <w:rFonts w:cstheme="minorHAnsi"/>
        </w:rPr>
        <w:t>ù</w:t>
      </w:r>
      <w:r w:rsidRPr="00306C56">
        <w:t>m sternit in vlnis,</w:t>
      </w:r>
    </w:p>
    <w:p w14:paraId="11D3313C" w14:textId="77777777" w:rsidR="00D32A3C" w:rsidRPr="00306C56" w:rsidRDefault="00E63445" w:rsidP="00D32A3C">
      <w:pPr>
        <w:pStyle w:val="DraCorstandard"/>
      </w:pPr>
      <w:r w:rsidRPr="00306C56">
        <w:t>Et se nimi</w:t>
      </w:r>
      <w:r w:rsidRPr="00306C56">
        <w:rPr>
          <w:rFonts w:cstheme="minorHAnsi"/>
        </w:rPr>
        <w:t>ù</w:t>
      </w:r>
      <w:r w:rsidRPr="00306C56">
        <w:t>m floribus ornat,</w:t>
      </w:r>
    </w:p>
    <w:p w14:paraId="263F7272" w14:textId="77777777" w:rsidR="00D32A3C" w:rsidRPr="00306C56" w:rsidRDefault="00E63445" w:rsidP="00D32A3C">
      <w:pPr>
        <w:pStyle w:val="DraCorstandard"/>
      </w:pPr>
      <w:r w:rsidRPr="00306C56">
        <w:t>Quos sic etiam pungere nescit!</w:t>
      </w:r>
    </w:p>
    <w:p w14:paraId="4ED6190D" w14:textId="77777777" w:rsidR="00D32A3C" w:rsidRPr="00306C56" w:rsidRDefault="00E63445" w:rsidP="00D32A3C">
      <w:pPr>
        <w:pStyle w:val="DraCorstandard"/>
      </w:pPr>
      <w:r w:rsidRPr="00306C56">
        <w:t>Non est mulier vulgare malum:</w:t>
      </w:r>
    </w:p>
    <w:p w14:paraId="3E50AEE2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90</w:t>
      </w:r>
      <w:r w:rsidRPr="00306C56">
        <w:t xml:space="preserve"> Et c</w:t>
      </w:r>
      <w:r w:rsidRPr="00306C56">
        <w:rPr>
          <w:rFonts w:cstheme="minorHAnsi"/>
        </w:rPr>
        <w:t>ù</w:t>
      </w:r>
      <w:r w:rsidRPr="00306C56">
        <w:t>m blandâ fronte renidet,</w:t>
      </w:r>
    </w:p>
    <w:p w14:paraId="396450C2" w14:textId="77777777" w:rsidR="00D32A3C" w:rsidRPr="00306C56" w:rsidRDefault="00E63445" w:rsidP="00D32A3C">
      <w:pPr>
        <w:pStyle w:val="DraCorstandard"/>
      </w:pPr>
      <w:r w:rsidRPr="00306C56">
        <w:t>Et cùm paetis allicit oculis,</w:t>
      </w:r>
    </w:p>
    <w:p w14:paraId="01A17BEE" w14:textId="77777777" w:rsidR="00D32A3C" w:rsidRPr="00306C56" w:rsidRDefault="00E63445" w:rsidP="00D32A3C">
      <w:pPr>
        <w:pStyle w:val="DraCorstandard"/>
      </w:pPr>
      <w:r w:rsidRPr="00306C56">
        <w:t>Et cùm exertis, mellea, labijs</w:t>
      </w:r>
    </w:p>
    <w:p w14:paraId="6C62F94B" w14:textId="77777777" w:rsidR="00D32A3C" w:rsidRPr="00306C56" w:rsidRDefault="00E63445" w:rsidP="00D32A3C">
      <w:pPr>
        <w:pStyle w:val="DraCorstandard"/>
      </w:pPr>
      <w:r w:rsidRPr="00306C56">
        <w:t>Oscula pangit, dulce venenum est,</w:t>
      </w:r>
    </w:p>
    <w:p w14:paraId="7A44B882" w14:textId="77777777" w:rsidR="00D32A3C" w:rsidRPr="00306C56" w:rsidRDefault="00E63445" w:rsidP="00D32A3C">
      <w:pPr>
        <w:pStyle w:val="DraCorstandard"/>
      </w:pPr>
      <w:r w:rsidRPr="00306C56">
        <w:t>Quacumque tenes, induis hamum,</w:t>
      </w:r>
    </w:p>
    <w:p w14:paraId="4B829A16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95</w:t>
      </w:r>
      <w:r w:rsidRPr="00306C56">
        <w:t xml:space="preserve"> Nec sine spinis lilia carpis</w:t>
      </w:r>
    </w:p>
    <w:p w14:paraId="6F5DC837" w14:textId="77777777" w:rsidR="00D32A3C" w:rsidRPr="00306C56" w:rsidRDefault="00E63445" w:rsidP="00D32A3C">
      <w:pPr>
        <w:pStyle w:val="DraCorstandard"/>
      </w:pPr>
      <w:r w:rsidRPr="00306C56">
        <w:t>Et cur nimi</w:t>
      </w:r>
      <w:r w:rsidRPr="00306C56">
        <w:rPr>
          <w:rFonts w:cstheme="minorHAnsi"/>
        </w:rPr>
        <w:t>ù</w:t>
      </w:r>
      <w:r w:rsidRPr="00306C56">
        <w:t>m credidit istis,</w:t>
      </w:r>
    </w:p>
    <w:p w14:paraId="7AF0D15B" w14:textId="77777777" w:rsidR="00D32A3C" w:rsidRPr="00306C56" w:rsidRDefault="00E63445" w:rsidP="00D32A3C">
      <w:pPr>
        <w:pStyle w:val="DraCorstandard"/>
      </w:pPr>
      <w:r w:rsidRPr="00306C56">
        <w:t>Captus studio pellicis Euae,</w:t>
      </w:r>
    </w:p>
    <w:p w14:paraId="29655FEF" w14:textId="77777777" w:rsidR="00D32A3C" w:rsidRPr="00306C56" w:rsidRDefault="00E63445" w:rsidP="00D32A3C">
      <w:pPr>
        <w:pStyle w:val="DraCorstandard"/>
      </w:pPr>
      <w:r w:rsidRPr="00306C56">
        <w:t>Inter verni roscida nemoris,</w:t>
      </w:r>
    </w:p>
    <w:p w14:paraId="687541DB" w14:textId="77777777" w:rsidR="00D32A3C" w:rsidRPr="00306C56" w:rsidRDefault="00E63445" w:rsidP="00D32A3C">
      <w:pPr>
        <w:pStyle w:val="DraCorstandard"/>
      </w:pPr>
      <w:r w:rsidRPr="00306C56">
        <w:t>Nostri generis prouidus auctor?</w:t>
      </w:r>
    </w:p>
    <w:p w14:paraId="3A782787" w14:textId="369F803C" w:rsidR="00D32A3C" w:rsidRPr="00306C56" w:rsidRDefault="00E63445" w:rsidP="00D32A3C">
      <w:pPr>
        <w:pStyle w:val="DraCorstandard"/>
      </w:pPr>
      <w:r w:rsidRPr="00306C56">
        <w:t>100 Nempe &amp; veteris Sethi soboles,</w:t>
      </w:r>
    </w:p>
    <w:p w14:paraId="7DB7D814" w14:textId="1F230A3E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98</w:t>
      </w:r>
    </w:p>
    <w:p w14:paraId="64576DD8" w14:textId="77777777" w:rsidR="00D32A3C" w:rsidRPr="00306C56" w:rsidRDefault="00E63445" w:rsidP="00D32A3C">
      <w:pPr>
        <w:pStyle w:val="DraCorstandard"/>
      </w:pPr>
      <w:r w:rsidRPr="00306C56">
        <w:t>Heu! Heu! nimiùm cara propago!</w:t>
      </w:r>
    </w:p>
    <w:p w14:paraId="59CDE008" w14:textId="77777777" w:rsidR="00D32A3C" w:rsidRPr="00306C56" w:rsidRDefault="00E63445" w:rsidP="00D32A3C">
      <w:pPr>
        <w:pStyle w:val="DraCorstandard"/>
      </w:pPr>
      <w:r w:rsidRPr="00306C56">
        <w:lastRenderedPageBreak/>
        <w:t>Dedita veri Numinis aris,</w:t>
      </w:r>
    </w:p>
    <w:p w14:paraId="2794BB9A" w14:textId="77777777" w:rsidR="00D32A3C" w:rsidRPr="00306C56" w:rsidRDefault="00E63445" w:rsidP="00D32A3C">
      <w:pPr>
        <w:pStyle w:val="DraCorstandard"/>
      </w:pPr>
      <w:r w:rsidRPr="00306C56">
        <w:t>Et paenè ipsis insita Diuis!</w:t>
      </w:r>
    </w:p>
    <w:p w14:paraId="3047DEB5" w14:textId="77777777" w:rsidR="00D32A3C" w:rsidRPr="00306C56" w:rsidRDefault="00E63445" w:rsidP="00D32A3C">
      <w:pPr>
        <w:pStyle w:val="DraCorstandard"/>
      </w:pPr>
      <w:r w:rsidRPr="00306C56">
        <w:t>Non satis auidos clausit ocellos,</w:t>
      </w:r>
    </w:p>
    <w:p w14:paraId="7C942E32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105</w:t>
      </w:r>
      <w:r w:rsidRPr="00306C56">
        <w:t xml:space="preserve"> Cùm se nudo corpore nymphae,</w:t>
      </w:r>
    </w:p>
    <w:p w14:paraId="03443AB2" w14:textId="77777777" w:rsidR="00D32A3C" w:rsidRPr="00306C56" w:rsidRDefault="00E63445" w:rsidP="00D32A3C">
      <w:pPr>
        <w:pStyle w:val="DraCorstandard"/>
      </w:pPr>
      <w:r w:rsidRPr="00306C56">
        <w:t>Caini fatuo semine natae,</w:t>
      </w:r>
    </w:p>
    <w:p w14:paraId="07FAAA20" w14:textId="77777777" w:rsidR="00D32A3C" w:rsidRPr="00306C56" w:rsidRDefault="00E63445" w:rsidP="00D32A3C">
      <w:pPr>
        <w:pStyle w:val="DraCorstandard"/>
      </w:pPr>
      <w:r w:rsidRPr="00306C56">
        <w:t>Ad connubium molle pararent,</w:t>
      </w:r>
    </w:p>
    <w:p w14:paraId="3160E216" w14:textId="77777777" w:rsidR="00D32A3C" w:rsidRPr="00306C56" w:rsidRDefault="00E63445" w:rsidP="00D32A3C">
      <w:pPr>
        <w:pStyle w:val="DraCorstandard"/>
      </w:pPr>
      <w:r w:rsidRPr="00306C56">
        <w:t>Gens compta nimis, gens pulchra nimis,</w:t>
      </w:r>
    </w:p>
    <w:p w14:paraId="3D17FB36" w14:textId="77777777" w:rsidR="00D32A3C" w:rsidRPr="00306C56" w:rsidRDefault="00E63445" w:rsidP="00D32A3C">
      <w:pPr>
        <w:pStyle w:val="DraCorstandard"/>
      </w:pPr>
      <w:r w:rsidRPr="00306C56">
        <w:t>Et si caperis dulcibus istis,</w:t>
      </w:r>
    </w:p>
    <w:p w14:paraId="7C08182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110</w:t>
      </w:r>
      <w:r w:rsidRPr="00306C56">
        <w:t xml:space="preserve"> Lenire potens. omnia vultu.</w:t>
      </w:r>
    </w:p>
    <w:p w14:paraId="231096EC" w14:textId="77777777" w:rsidR="00D32A3C" w:rsidRPr="00306C56" w:rsidRDefault="00E63445" w:rsidP="00D32A3C">
      <w:pPr>
        <w:pStyle w:val="DraCorstandard"/>
      </w:pPr>
      <w:r w:rsidRPr="00306C56">
        <w:t xml:space="preserve">Fugite </w:t>
      </w:r>
      <w:r w:rsidRPr="00306C56">
        <w:rPr>
          <w:rFonts w:cstheme="minorHAnsi"/>
        </w:rPr>
        <w:t>ô</w:t>
      </w:r>
      <w:r w:rsidRPr="00306C56">
        <w:t xml:space="preserve"> pueri! sibilat inter</w:t>
      </w:r>
    </w:p>
    <w:p w14:paraId="4F78B4EB" w14:textId="77777777" w:rsidR="00D32A3C" w:rsidRPr="00306C56" w:rsidRDefault="00E63445" w:rsidP="00D32A3C">
      <w:pPr>
        <w:pStyle w:val="DraCorstandard"/>
      </w:pPr>
      <w:r w:rsidRPr="00306C56">
        <w:t>Florida serpens, &amp; sub violis</w:t>
      </w:r>
    </w:p>
    <w:p w14:paraId="6BF41336" w14:textId="77777777" w:rsidR="00D32A3C" w:rsidRPr="00306C56" w:rsidRDefault="00E63445" w:rsidP="00D32A3C">
      <w:pPr>
        <w:pStyle w:val="DraCorstandard"/>
      </w:pPr>
      <w:r w:rsidRPr="00306C56">
        <w:t>Lubricat herbas frigidus anguis,</w:t>
      </w:r>
    </w:p>
    <w:p w14:paraId="317717AA" w14:textId="77777777" w:rsidR="00D32A3C" w:rsidRPr="00306C56" w:rsidRDefault="00E63445" w:rsidP="00D32A3C">
      <w:pPr>
        <w:pStyle w:val="DraCorstandard"/>
      </w:pPr>
      <w:r w:rsidRPr="00306C56">
        <w:t>Dirumque acuit scorpio telum.</w:t>
      </w:r>
    </w:p>
    <w:p w14:paraId="13AD177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115</w:t>
      </w:r>
      <w:r w:rsidRPr="00306C56">
        <w:t xml:space="preserve"> Sed non audit froena libido,</w:t>
      </w:r>
    </w:p>
    <w:p w14:paraId="56C0D924" w14:textId="77777777" w:rsidR="00D32A3C" w:rsidRPr="00306C56" w:rsidRDefault="00E63445" w:rsidP="00D32A3C">
      <w:pPr>
        <w:pStyle w:val="DraCorstandard"/>
      </w:pPr>
      <w:r w:rsidRPr="00306C56">
        <w:t>Et se semper proripit vltrà.</w:t>
      </w:r>
    </w:p>
    <w:p w14:paraId="0BC3631D" w14:textId="77777777" w:rsidR="00D32A3C" w:rsidRPr="00306C56" w:rsidRDefault="00E63445" w:rsidP="00D32A3C">
      <w:pPr>
        <w:pStyle w:val="DraCorstandard"/>
      </w:pPr>
      <w:r w:rsidRPr="00306C56">
        <w:t>Tunc, vt coelo turbidus iuit,</w:t>
      </w:r>
    </w:p>
    <w:p w14:paraId="52F08B77" w14:textId="77777777" w:rsidR="00D32A3C" w:rsidRPr="00306C56" w:rsidRDefault="00E63445" w:rsidP="00D32A3C">
      <w:pPr>
        <w:pStyle w:val="DraCorstandard"/>
      </w:pPr>
      <w:r w:rsidRPr="00306C56">
        <w:t>Inter medios arduus imbres,</w:t>
      </w:r>
    </w:p>
    <w:p w14:paraId="70461C34" w14:textId="77777777" w:rsidR="00D32A3C" w:rsidRPr="00306C56" w:rsidRDefault="00E63445" w:rsidP="00D32A3C">
      <w:pPr>
        <w:pStyle w:val="DraCorstandard"/>
      </w:pPr>
      <w:r w:rsidRPr="00306C56">
        <w:t>Qui certa manu fulmina librat,</w:t>
      </w:r>
    </w:p>
    <w:p w14:paraId="55DFA0CF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120</w:t>
      </w:r>
      <w:r w:rsidRPr="00306C56">
        <w:t xml:space="preserve"> Cùm funesto lurida nimbo,</w:t>
      </w:r>
    </w:p>
    <w:p w14:paraId="648A8042" w14:textId="77777777" w:rsidR="00D32A3C" w:rsidRPr="00306C56" w:rsidRDefault="00E63445" w:rsidP="00D32A3C">
      <w:pPr>
        <w:pStyle w:val="DraCorstandard"/>
      </w:pPr>
      <w:r w:rsidRPr="00306C56">
        <w:t>Fremerent totis, nubila, portis,</w:t>
      </w:r>
    </w:p>
    <w:p w14:paraId="05AF7619" w14:textId="77777777" w:rsidR="00D32A3C" w:rsidRPr="00306C56" w:rsidRDefault="00E63445" w:rsidP="00D32A3C">
      <w:pPr>
        <w:pStyle w:val="DraCorstandard"/>
      </w:pPr>
      <w:r w:rsidRPr="00306C56">
        <w:t>Risêre tamen, lusêre tamen,</w:t>
      </w:r>
    </w:p>
    <w:p w14:paraId="6D9E3BF6" w14:textId="77777777" w:rsidR="00D32A3C" w:rsidRPr="00306C56" w:rsidRDefault="00E63445" w:rsidP="00D32A3C">
      <w:pPr>
        <w:pStyle w:val="DraCorstandard"/>
      </w:pPr>
      <w:r w:rsidRPr="00306C56">
        <w:t>Heu! heu! nimiùm perdita pubes,</w:t>
      </w:r>
    </w:p>
    <w:p w14:paraId="48E5254A" w14:textId="77777777" w:rsidR="00D32A3C" w:rsidRPr="00306C56" w:rsidRDefault="00E63445" w:rsidP="00D32A3C">
      <w:pPr>
        <w:pStyle w:val="DraCorstandard"/>
      </w:pPr>
      <w:r w:rsidRPr="00306C56">
        <w:t>Et sine lacrymis corpora mergunt.</w:t>
      </w:r>
    </w:p>
    <w:p w14:paraId="02E9B111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125</w:t>
      </w:r>
      <w:r w:rsidRPr="00306C56">
        <w:t xml:space="preserve"> Quid, cùm Sodomam perculit vrbem</w:t>
      </w:r>
    </w:p>
    <w:p w14:paraId="10FC6DD3" w14:textId="77777777" w:rsidR="00D32A3C" w:rsidRPr="00306C56" w:rsidRDefault="00E63445" w:rsidP="00D32A3C">
      <w:pPr>
        <w:pStyle w:val="DraCorstandard"/>
      </w:pPr>
      <w:r w:rsidRPr="00306C56">
        <w:t>Tortor sacri criminis ignis?</w:t>
      </w:r>
    </w:p>
    <w:p w14:paraId="11C5FB63" w14:textId="77777777" w:rsidR="00D32A3C" w:rsidRPr="00306C56" w:rsidRDefault="00E63445" w:rsidP="00D32A3C">
      <w:pPr>
        <w:pStyle w:val="DraCorstandard"/>
      </w:pPr>
      <w:r w:rsidRPr="00306C56">
        <w:t>Lothus nostri frater Abrami,</w:t>
      </w:r>
    </w:p>
    <w:p w14:paraId="232F814B" w14:textId="1F407CE5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lastRenderedPageBreak/>
        <w:t>99</w:t>
      </w:r>
    </w:p>
    <w:p w14:paraId="74376A87" w14:textId="77777777" w:rsidR="00D32A3C" w:rsidRPr="00306C56" w:rsidRDefault="00E63445" w:rsidP="00D32A3C">
      <w:pPr>
        <w:pStyle w:val="DraCorstandard"/>
      </w:pPr>
      <w:r w:rsidRPr="00306C56">
        <w:t>Tantoque nepos sanguine dignus,</w:t>
      </w:r>
    </w:p>
    <w:p w14:paraId="2352EFC6" w14:textId="77777777" w:rsidR="00D32A3C" w:rsidRPr="00306C56" w:rsidRDefault="00E63445" w:rsidP="00D32A3C">
      <w:pPr>
        <w:pStyle w:val="DraCorstandard"/>
      </w:pPr>
      <w:r w:rsidRPr="00306C56">
        <w:t>Heu! ad nigras busti nebulas,</w:t>
      </w:r>
    </w:p>
    <w:p w14:paraId="0EA9893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130</w:t>
      </w:r>
      <w:r w:rsidRPr="00306C56">
        <w:t xml:space="preserve"> Solus proprias inter alumnas,</w:t>
      </w:r>
    </w:p>
    <w:p w14:paraId="11D5E6B2" w14:textId="77777777" w:rsidR="00D32A3C" w:rsidRPr="00306C56" w:rsidRDefault="00E63445" w:rsidP="00D32A3C">
      <w:pPr>
        <w:pStyle w:val="DraCorstandard"/>
      </w:pPr>
      <w:r w:rsidRPr="00306C56">
        <w:t>Captus geminae pellicis astu.</w:t>
      </w:r>
    </w:p>
    <w:p w14:paraId="56DB4730" w14:textId="77777777" w:rsidR="00D32A3C" w:rsidRPr="00306C56" w:rsidRDefault="00E63445" w:rsidP="00D32A3C">
      <w:pPr>
        <w:pStyle w:val="DraCorstandard"/>
      </w:pPr>
      <w:r w:rsidRPr="00306C56">
        <w:t>Potuit vetitas ire sub vlnas,</w:t>
      </w:r>
    </w:p>
    <w:p w14:paraId="7BB67B05" w14:textId="77777777" w:rsidR="00D32A3C" w:rsidRPr="00306C56" w:rsidRDefault="00E63445" w:rsidP="00D32A3C">
      <w:pPr>
        <w:pStyle w:val="DraCorstandard"/>
      </w:pPr>
      <w:r w:rsidRPr="00306C56">
        <w:t>Potuit Veneris ludere ludum,</w:t>
      </w:r>
    </w:p>
    <w:p w14:paraId="17D31976" w14:textId="77777777" w:rsidR="00D32A3C" w:rsidRPr="00306C56" w:rsidRDefault="00E63445" w:rsidP="00D32A3C">
      <w:pPr>
        <w:pStyle w:val="DraCorstandard"/>
      </w:pPr>
      <w:r w:rsidRPr="00306C56">
        <w:t>Et tam diros gignere natos.</w:t>
      </w:r>
    </w:p>
    <w:p w14:paraId="309AB1D6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135</w:t>
      </w:r>
      <w:r w:rsidRPr="00306C56">
        <w:t xml:space="preserve"> Iudas noster patrius Heros,</w:t>
      </w:r>
    </w:p>
    <w:p w14:paraId="0F340370" w14:textId="77777777" w:rsidR="00D32A3C" w:rsidRPr="00306C56" w:rsidRDefault="00E63445" w:rsidP="00D32A3C">
      <w:pPr>
        <w:pStyle w:val="DraCorstandard"/>
      </w:pPr>
      <w:r w:rsidRPr="00306C56">
        <w:t>O cui sceptrum nobile Gentis</w:t>
      </w:r>
    </w:p>
    <w:p w14:paraId="69AB9381" w14:textId="77777777" w:rsidR="00D32A3C" w:rsidRPr="00306C56" w:rsidRDefault="00E63445" w:rsidP="00D32A3C">
      <w:pPr>
        <w:pStyle w:val="DraCorstandard"/>
      </w:pPr>
      <w:r w:rsidRPr="00306C56">
        <w:t>Aurea quondam saecula debent!</w:t>
      </w:r>
    </w:p>
    <w:p w14:paraId="0EE6B52D" w14:textId="77777777" w:rsidR="00D32A3C" w:rsidRPr="00306C56" w:rsidRDefault="00E63445" w:rsidP="00D32A3C">
      <w:pPr>
        <w:pStyle w:val="DraCorstandard"/>
      </w:pPr>
      <w:r w:rsidRPr="00306C56">
        <w:t>Thamaram incauto deperit ausu,</w:t>
      </w:r>
    </w:p>
    <w:p w14:paraId="65A51BE0" w14:textId="77777777" w:rsidR="00D32A3C" w:rsidRPr="00306C56" w:rsidRDefault="00E63445" w:rsidP="00D32A3C">
      <w:pPr>
        <w:pStyle w:val="DraCorstandard"/>
      </w:pPr>
      <w:r w:rsidRPr="00306C56">
        <w:t>Quae se nimium prurire dolens,</w:t>
      </w:r>
    </w:p>
    <w:p w14:paraId="38FD4F4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140</w:t>
      </w:r>
      <w:r w:rsidRPr="00306C56">
        <w:t xml:space="preserve"> Longùm sterili damnata toro</w:t>
      </w:r>
    </w:p>
    <w:p w14:paraId="3229D378" w14:textId="77777777" w:rsidR="00D32A3C" w:rsidRPr="00306C56" w:rsidRDefault="00E63445" w:rsidP="00D32A3C">
      <w:pPr>
        <w:pStyle w:val="DraCorstandard"/>
      </w:pPr>
      <w:r w:rsidRPr="00306C56">
        <w:t>Intr</w:t>
      </w:r>
      <w:r w:rsidRPr="00306C56">
        <w:rPr>
          <w:rFonts w:cstheme="minorHAnsi"/>
        </w:rPr>
        <w:t>à</w:t>
      </w:r>
      <w:r w:rsidRPr="00306C56">
        <w:t xml:space="preserve"> crocei flammea pepli,</w:t>
      </w:r>
    </w:p>
    <w:p w14:paraId="373C5AA3" w14:textId="77777777" w:rsidR="00D32A3C" w:rsidRPr="00306C56" w:rsidRDefault="00E63445" w:rsidP="00D32A3C">
      <w:pPr>
        <w:pStyle w:val="DraCorstandard"/>
      </w:pPr>
      <w:r w:rsidRPr="00306C56">
        <w:t>Pulchros socero commodat artus.</w:t>
      </w:r>
    </w:p>
    <w:p w14:paraId="13A4D800" w14:textId="77777777" w:rsidR="00D32A3C" w:rsidRPr="00306C56" w:rsidRDefault="00E63445" w:rsidP="00D32A3C">
      <w:pPr>
        <w:pStyle w:val="DraCorstandard"/>
      </w:pPr>
      <w:r w:rsidRPr="00306C56">
        <w:t>Et tu poteras impie Zambri</w:t>
      </w:r>
    </w:p>
    <w:p w14:paraId="1C52D50B" w14:textId="77777777" w:rsidR="00D32A3C" w:rsidRPr="00306C56" w:rsidRDefault="00E63445" w:rsidP="00D32A3C">
      <w:pPr>
        <w:pStyle w:val="DraCorstandard"/>
      </w:pPr>
      <w:r w:rsidRPr="00306C56">
        <w:t>Aegros etiam spernere Superos,</w:t>
      </w:r>
    </w:p>
    <w:p w14:paraId="608D7D5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145</w:t>
      </w:r>
      <w:r w:rsidRPr="00306C56">
        <w:t xml:space="preserve"> C</w:t>
      </w:r>
      <w:r w:rsidRPr="00306C56">
        <w:rPr>
          <w:rFonts w:cstheme="minorHAnsi"/>
        </w:rPr>
        <w:t>ù</w:t>
      </w:r>
      <w:r w:rsidRPr="00306C56">
        <w:t>m te, Suri filia, Cosbe,</w:t>
      </w:r>
    </w:p>
    <w:p w14:paraId="647D74F0" w14:textId="77777777" w:rsidR="00D32A3C" w:rsidRPr="00306C56" w:rsidRDefault="00E63445" w:rsidP="00D32A3C">
      <w:pPr>
        <w:pStyle w:val="DraCorstandard"/>
      </w:pPr>
      <w:r w:rsidRPr="00306C56">
        <w:t>Obliqua tuens mollibus hircis</w:t>
      </w:r>
    </w:p>
    <w:p w14:paraId="504F2D09" w14:textId="77777777" w:rsidR="00D32A3C" w:rsidRPr="00306C56" w:rsidRDefault="00E63445" w:rsidP="00D32A3C">
      <w:pPr>
        <w:pStyle w:val="DraCorstandard"/>
      </w:pPr>
      <w:r w:rsidRPr="00306C56">
        <w:t>Alto penitus vulnere fixit;</w:t>
      </w:r>
    </w:p>
    <w:p w14:paraId="21F50B6A" w14:textId="77777777" w:rsidR="00D32A3C" w:rsidRPr="00306C56" w:rsidRDefault="00E63445" w:rsidP="00D32A3C">
      <w:pPr>
        <w:pStyle w:val="DraCorstandard"/>
      </w:pPr>
      <w:r w:rsidRPr="00306C56">
        <w:t>Heu! c</w:t>
      </w:r>
      <w:r w:rsidRPr="00306C56">
        <w:rPr>
          <w:rFonts w:cstheme="minorHAnsi"/>
        </w:rPr>
        <w:t>ù</w:t>
      </w:r>
      <w:r w:rsidRPr="00306C56">
        <w:t>m te auidos inter amores,</w:t>
      </w:r>
    </w:p>
    <w:p w14:paraId="7A4E582E" w14:textId="77777777" w:rsidR="00D32A3C" w:rsidRPr="00306C56" w:rsidRDefault="00E63445" w:rsidP="00D32A3C">
      <w:pPr>
        <w:pStyle w:val="DraCorstandard"/>
      </w:pPr>
      <w:r w:rsidRPr="00306C56">
        <w:t>Per tota tuae viscera nuptae,</w:t>
      </w:r>
    </w:p>
    <w:p w14:paraId="6C7A863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150</w:t>
      </w:r>
      <w:r w:rsidRPr="00306C56">
        <w:t xml:space="preserve"> Hausit gladio noster Phin</w:t>
      </w:r>
      <w:r w:rsidRPr="00306C56">
        <w:rPr>
          <w:rFonts w:cstheme="minorHAnsi"/>
        </w:rPr>
        <w:t>ë</w:t>
      </w:r>
      <w:r w:rsidRPr="00306C56">
        <w:t>es,</w:t>
      </w:r>
    </w:p>
    <w:p w14:paraId="34967372" w14:textId="77777777" w:rsidR="00D32A3C" w:rsidRPr="00306C56" w:rsidRDefault="00E63445" w:rsidP="00D32A3C">
      <w:pPr>
        <w:pStyle w:val="DraCorstandard"/>
      </w:pPr>
      <w:r w:rsidRPr="00306C56">
        <w:t>Phin</w:t>
      </w:r>
      <w:r w:rsidRPr="00306C56">
        <w:rPr>
          <w:rFonts w:cstheme="minorHAnsi"/>
        </w:rPr>
        <w:t>ë</w:t>
      </w:r>
      <w:r w:rsidRPr="00306C56">
        <w:t>es laesi Numinis vltor,</w:t>
      </w:r>
    </w:p>
    <w:p w14:paraId="0E1368D6" w14:textId="77777777" w:rsidR="00D32A3C" w:rsidRPr="00306C56" w:rsidRDefault="00E63445" w:rsidP="00D32A3C">
      <w:pPr>
        <w:pStyle w:val="DraCorstandard"/>
      </w:pPr>
      <w:r w:rsidRPr="00306C56">
        <w:t>Et te mersum funere acerbo</w:t>
      </w:r>
    </w:p>
    <w:p w14:paraId="17DAD7AF" w14:textId="77777777" w:rsidR="00D32A3C" w:rsidRPr="00306C56" w:rsidRDefault="00E63445" w:rsidP="00D32A3C">
      <w:pPr>
        <w:pStyle w:val="DraCorstandard"/>
      </w:pPr>
      <w:r w:rsidRPr="00306C56">
        <w:lastRenderedPageBreak/>
        <w:t>Iußit trepidos visere Manes.</w:t>
      </w:r>
    </w:p>
    <w:p w14:paraId="65618F6C" w14:textId="03E73ABE" w:rsidR="00A11613" w:rsidRPr="00306C56" w:rsidRDefault="00E63445" w:rsidP="00D32A3C">
      <w:pPr>
        <w:pStyle w:val="DraCorstandard"/>
      </w:pPr>
      <w:r w:rsidRPr="00306C56">
        <w:t>Cur non isto iacuit thalamo</w:t>
      </w:r>
    </w:p>
    <w:p w14:paraId="3652C927" w14:textId="1E4CB7AE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100</w:t>
      </w:r>
    </w:p>
    <w:p w14:paraId="72A3052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155</w:t>
      </w:r>
      <w:r w:rsidRPr="00306C56">
        <w:t xml:space="preserve"> Dalila pellex? illa arguto</w:t>
      </w:r>
    </w:p>
    <w:p w14:paraId="6496DC56" w14:textId="77777777" w:rsidR="00D32A3C" w:rsidRPr="00306C56" w:rsidRDefault="00E63445" w:rsidP="00D32A3C">
      <w:pPr>
        <w:pStyle w:val="DraCorstandard"/>
      </w:pPr>
      <w:r w:rsidRPr="00306C56">
        <w:t>Non indocilis ducere nutu,</w:t>
      </w:r>
    </w:p>
    <w:p w14:paraId="465BC506" w14:textId="77777777" w:rsidR="00D32A3C" w:rsidRPr="00306C56" w:rsidRDefault="00E63445" w:rsidP="00D32A3C">
      <w:pPr>
        <w:pStyle w:val="DraCorstandard"/>
      </w:pPr>
      <w:r w:rsidRPr="00306C56">
        <w:t>Fortia, nostros, pectora, Iuuenes,</w:t>
      </w:r>
    </w:p>
    <w:p w14:paraId="710B5581" w14:textId="77777777" w:rsidR="00D32A3C" w:rsidRPr="00306C56" w:rsidRDefault="00E63445" w:rsidP="00D32A3C">
      <w:pPr>
        <w:pStyle w:val="DraCorstandard"/>
      </w:pPr>
      <w:r w:rsidRPr="00306C56">
        <w:t>Et damnato stringere lecto?</w:t>
      </w:r>
    </w:p>
    <w:p w14:paraId="4DB3F4AE" w14:textId="77777777" w:rsidR="00D32A3C" w:rsidRPr="00306C56" w:rsidRDefault="00E63445" w:rsidP="00D32A3C">
      <w:pPr>
        <w:pStyle w:val="DraCorstandard"/>
      </w:pPr>
      <w:r w:rsidRPr="00306C56">
        <w:t>Et te potuit Nazaraee pugil,</w:t>
      </w:r>
    </w:p>
    <w:p w14:paraId="29B2872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160</w:t>
      </w:r>
      <w:r w:rsidRPr="00306C56">
        <w:t xml:space="preserve"> Passeris instar; fallere visco,</w:t>
      </w:r>
    </w:p>
    <w:p w14:paraId="207BF8E0" w14:textId="77777777" w:rsidR="00D32A3C" w:rsidRPr="00306C56" w:rsidRDefault="00E63445" w:rsidP="00D32A3C">
      <w:pPr>
        <w:pStyle w:val="DraCorstandard"/>
      </w:pPr>
      <w:r w:rsidRPr="00306C56">
        <w:t>Qui cùm ramo sederit vncto,</w:t>
      </w:r>
    </w:p>
    <w:p w14:paraId="6AB26FA5" w14:textId="77777777" w:rsidR="00D32A3C" w:rsidRPr="00306C56" w:rsidRDefault="00E63445" w:rsidP="00D32A3C">
      <w:pPr>
        <w:pStyle w:val="DraCorstandard"/>
      </w:pPr>
      <w:r w:rsidRPr="00306C56">
        <w:t>Captus viridi pendet ab alno,</w:t>
      </w:r>
    </w:p>
    <w:p w14:paraId="64AB7365" w14:textId="77777777" w:rsidR="00D32A3C" w:rsidRPr="00306C56" w:rsidRDefault="00E63445" w:rsidP="00D32A3C">
      <w:pPr>
        <w:pStyle w:val="DraCorstandard"/>
      </w:pPr>
      <w:r w:rsidRPr="00306C56">
        <w:t>Et se totis implicat alis;</w:t>
      </w:r>
    </w:p>
    <w:p w14:paraId="0B6DF996" w14:textId="77777777" w:rsidR="00D32A3C" w:rsidRPr="00306C56" w:rsidRDefault="00E63445" w:rsidP="00D32A3C">
      <w:pPr>
        <w:pStyle w:val="DraCorstandard"/>
      </w:pPr>
      <w:r w:rsidRPr="00306C56">
        <w:t>Tum remigio nescius vti</w:t>
      </w:r>
    </w:p>
    <w:p w14:paraId="1F22C94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165</w:t>
      </w:r>
      <w:r w:rsidRPr="00306C56">
        <w:t xml:space="preserve"> Duri patitur taedia Mopsi,</w:t>
      </w:r>
    </w:p>
    <w:p w14:paraId="1F22DBD4" w14:textId="77777777" w:rsidR="00D32A3C" w:rsidRPr="00306C56" w:rsidRDefault="00E63445" w:rsidP="00D32A3C">
      <w:pPr>
        <w:pStyle w:val="DraCorstandard"/>
      </w:pPr>
      <w:r w:rsidRPr="00306C56">
        <w:t>Iunco, aut tenerâ carice vinctus.</w:t>
      </w:r>
    </w:p>
    <w:p w14:paraId="29FB7DBA" w14:textId="77777777" w:rsidR="00D32A3C" w:rsidRPr="00306C56" w:rsidRDefault="00E63445" w:rsidP="00D32A3C">
      <w:pPr>
        <w:pStyle w:val="DraCorstandard"/>
      </w:pPr>
      <w:r w:rsidRPr="00306C56">
        <w:t>Heu! plus al</w:t>
      </w:r>
      <w:r w:rsidRPr="00306C56">
        <w:rPr>
          <w:rFonts w:cstheme="minorHAnsi"/>
        </w:rPr>
        <w:t>ö</w:t>
      </w:r>
      <w:r w:rsidRPr="00306C56">
        <w:t>es, quàm mellis habet,</w:t>
      </w:r>
    </w:p>
    <w:p w14:paraId="6805145C" w14:textId="77777777" w:rsidR="00D32A3C" w:rsidRPr="00306C56" w:rsidRDefault="00E63445" w:rsidP="00D32A3C">
      <w:pPr>
        <w:pStyle w:val="DraCorstandard"/>
      </w:pPr>
      <w:r w:rsidRPr="00306C56">
        <w:t>Quae tibi fragiles inter myrtos</w:t>
      </w:r>
    </w:p>
    <w:p w14:paraId="420F8BFC" w14:textId="77777777" w:rsidR="00D32A3C" w:rsidRPr="00306C56" w:rsidRDefault="00E63445" w:rsidP="00D32A3C">
      <w:pPr>
        <w:pStyle w:val="DraCorstandard"/>
      </w:pPr>
      <w:r w:rsidRPr="00306C56">
        <w:t>Cond</w:t>
      </w:r>
      <w:r w:rsidRPr="00306C56">
        <w:rPr>
          <w:rFonts w:cstheme="minorHAnsi"/>
        </w:rPr>
        <w:t>î</w:t>
      </w:r>
      <w:r w:rsidRPr="00306C56">
        <w:t>ta fauis vbera praebet!</w:t>
      </w:r>
    </w:p>
    <w:p w14:paraId="09F6924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170</w:t>
      </w:r>
      <w:r w:rsidRPr="00306C56">
        <w:t xml:space="preserve"> Quae te fatuo dulcibus illis,</w:t>
      </w:r>
    </w:p>
    <w:p w14:paraId="47AFE17A" w14:textId="77777777" w:rsidR="00D32A3C" w:rsidRPr="00306C56" w:rsidRDefault="00E63445" w:rsidP="00D32A3C">
      <w:pPr>
        <w:pStyle w:val="DraCorstandard"/>
      </w:pPr>
      <w:r w:rsidRPr="00306C56">
        <w:t>Et te Veneris lactat cyatho,</w:t>
      </w:r>
    </w:p>
    <w:p w14:paraId="17DEFFD5" w14:textId="77777777" w:rsidR="00D32A3C" w:rsidRPr="00306C56" w:rsidRDefault="00E63445" w:rsidP="00D32A3C">
      <w:pPr>
        <w:pStyle w:val="DraCorstandard"/>
      </w:pPr>
      <w:r w:rsidRPr="00306C56">
        <w:t>Et sic miscet lene papauer,</w:t>
      </w:r>
    </w:p>
    <w:p w14:paraId="3EB3F7C0" w14:textId="77777777" w:rsidR="00D32A3C" w:rsidRPr="00306C56" w:rsidRDefault="00E63445" w:rsidP="00D32A3C">
      <w:pPr>
        <w:pStyle w:val="DraCorstandard"/>
      </w:pPr>
      <w:r w:rsidRPr="00306C56">
        <w:t>Vt te somno captet hiantem,</w:t>
      </w:r>
    </w:p>
    <w:p w14:paraId="0A9DAC59" w14:textId="77777777" w:rsidR="00D32A3C" w:rsidRPr="00306C56" w:rsidRDefault="00E63445" w:rsidP="00D32A3C">
      <w:pPr>
        <w:pStyle w:val="DraCorstandard"/>
      </w:pPr>
      <w:r w:rsidRPr="00306C56">
        <w:t>Et barbarico vinciat ausu,</w:t>
      </w:r>
    </w:p>
    <w:p w14:paraId="622C8E7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175</w:t>
      </w:r>
      <w:r w:rsidRPr="00306C56">
        <w:t xml:space="preserve"> Quem nemo aliàs vincere poßit.</w:t>
      </w:r>
    </w:p>
    <w:p w14:paraId="71AF964D" w14:textId="77777777" w:rsidR="00D32A3C" w:rsidRPr="00306C56" w:rsidRDefault="00E63445" w:rsidP="00D32A3C">
      <w:pPr>
        <w:pStyle w:val="DraCorstandard"/>
      </w:pPr>
      <w:r w:rsidRPr="00306C56">
        <w:t>Scilicet olim vertet amores,</w:t>
      </w:r>
    </w:p>
    <w:p w14:paraId="62238569" w14:textId="77777777" w:rsidR="00D32A3C" w:rsidRPr="00306C56" w:rsidRDefault="00E63445" w:rsidP="00D32A3C">
      <w:pPr>
        <w:pStyle w:val="DraCorstandard"/>
      </w:pPr>
      <w:r w:rsidRPr="00306C56">
        <w:t>Et fortè tuo ludet iugulo,</w:t>
      </w:r>
    </w:p>
    <w:p w14:paraId="38C6752E" w14:textId="77777777" w:rsidR="00D32A3C" w:rsidRPr="00306C56" w:rsidRDefault="00E63445" w:rsidP="00D32A3C">
      <w:pPr>
        <w:pStyle w:val="DraCorstandard"/>
      </w:pPr>
      <w:r w:rsidRPr="00306C56">
        <w:lastRenderedPageBreak/>
        <w:t>Et te longis ambiet hastis,</w:t>
      </w:r>
    </w:p>
    <w:p w14:paraId="413F26B5" w14:textId="77777777" w:rsidR="00D32A3C" w:rsidRPr="00306C56" w:rsidRDefault="00E63445" w:rsidP="00D32A3C">
      <w:pPr>
        <w:pStyle w:val="DraCorstandard"/>
      </w:pPr>
      <w:r w:rsidRPr="00306C56">
        <w:t>Et mille tibi spicula figet,</w:t>
      </w:r>
    </w:p>
    <w:p w14:paraId="24F1C06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180</w:t>
      </w:r>
      <w:r w:rsidRPr="00306C56">
        <w:t xml:space="preserve"> Nimiùm, ah! nimi</w:t>
      </w:r>
      <w:r w:rsidRPr="00306C56">
        <w:rPr>
          <w:rFonts w:cstheme="minorHAnsi"/>
        </w:rPr>
        <w:t>ù</w:t>
      </w:r>
      <w:r w:rsidRPr="00306C56">
        <w:t>m perdite Sampson!</w:t>
      </w:r>
    </w:p>
    <w:p w14:paraId="0EEC5CB5" w14:textId="08042B58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101</w:t>
      </w:r>
    </w:p>
    <w:p w14:paraId="2A55469F" w14:textId="51FDEBB1" w:rsidR="00A11613" w:rsidRPr="00306C56" w:rsidRDefault="00A11613" w:rsidP="00A11613">
      <w:pPr>
        <w:pStyle w:val="DraCoradditions"/>
        <w:rPr>
          <w:lang w:val="la-Latn"/>
        </w:rPr>
      </w:pPr>
      <w:r>
        <w:rPr>
          <w:lang w:val="la-Latn"/>
        </w:rPr>
        <w:t>/act=2/</w:t>
      </w:r>
    </w:p>
    <w:p w14:paraId="3C6E16F8" w14:textId="77777777" w:rsidR="00D32A3C" w:rsidRPr="00306C56" w:rsidRDefault="00E63445" w:rsidP="00306C56">
      <w:pPr>
        <w:pStyle w:val="DraCorhead"/>
      </w:pPr>
      <w:r w:rsidRPr="00306C56">
        <w:t>ACTVS SECVNDVS.</w:t>
      </w:r>
    </w:p>
    <w:p w14:paraId="0B8C3EB9" w14:textId="77777777" w:rsidR="00D32A3C" w:rsidRPr="00B11B7A" w:rsidRDefault="00E63445" w:rsidP="00B11B7A">
      <w:pPr>
        <w:pStyle w:val="DraCorstandard"/>
        <w:rPr>
          <w:rStyle w:val="DraCorstagedirectionsetc"/>
        </w:rPr>
      </w:pPr>
      <w:r w:rsidRPr="00B11B7A">
        <w:rPr>
          <w:rStyle w:val="DraCorstagedirectionsetc"/>
        </w:rPr>
        <w:t>SAMPSON.</w:t>
      </w:r>
    </w:p>
    <w:p w14:paraId="57BADE7C" w14:textId="77777777" w:rsidR="00D32A3C" w:rsidRPr="00306C56" w:rsidRDefault="00E63445" w:rsidP="00D32A3C">
      <w:pPr>
        <w:pStyle w:val="DraCorstandard"/>
      </w:pPr>
      <w:r w:rsidRPr="00306C56">
        <w:t>BEnè est, amamus iterum, &amp; hic olim fuit</w:t>
      </w:r>
    </w:p>
    <w:p w14:paraId="1A04D4B5" w14:textId="77777777" w:rsidR="00D32A3C" w:rsidRPr="00306C56" w:rsidRDefault="00E63445" w:rsidP="00D32A3C">
      <w:pPr>
        <w:pStyle w:val="DraCorstandard"/>
      </w:pPr>
      <w:r w:rsidRPr="00306C56">
        <w:t>Meae iuuentae lusus, &amp; me Thamnatae</w:t>
      </w:r>
    </w:p>
    <w:p w14:paraId="0EEB248E" w14:textId="77777777" w:rsidR="00D32A3C" w:rsidRPr="00306C56" w:rsidRDefault="00E63445" w:rsidP="00D32A3C">
      <w:pPr>
        <w:pStyle w:val="DraCorstandard"/>
      </w:pPr>
      <w:r w:rsidRPr="00306C56">
        <w:t>Delecta Coniunx, fouit amplexu prior,</w:t>
      </w:r>
    </w:p>
    <w:p w14:paraId="2C94F93B" w14:textId="77777777" w:rsidR="00D32A3C" w:rsidRPr="00306C56" w:rsidRDefault="00E63445" w:rsidP="00D32A3C">
      <w:pPr>
        <w:pStyle w:val="DraCorstandard"/>
      </w:pPr>
      <w:r w:rsidRPr="00306C56">
        <w:t>Sic pulchra satis, at garrula &amp; vaecors magis,</w:t>
      </w:r>
    </w:p>
    <w:p w14:paraId="69A44FC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185</w:t>
      </w:r>
      <w:r w:rsidRPr="00306C56">
        <w:t xml:space="preserve"> Et paenè thalami in limine excedens toro,</w:t>
      </w:r>
    </w:p>
    <w:p w14:paraId="1DBDDB7C" w14:textId="77777777" w:rsidR="00D32A3C" w:rsidRPr="00306C56" w:rsidRDefault="00E63445" w:rsidP="00D32A3C">
      <w:pPr>
        <w:pStyle w:val="DraCorstandard"/>
      </w:pPr>
      <w:r w:rsidRPr="00306C56">
        <w:t>Periura nymphè: scilicet magnum est scelus</w:t>
      </w:r>
    </w:p>
    <w:p w14:paraId="077A587D" w14:textId="77777777" w:rsidR="00D32A3C" w:rsidRPr="00306C56" w:rsidRDefault="00E63445" w:rsidP="00D32A3C">
      <w:pPr>
        <w:pStyle w:val="DraCorstandard"/>
      </w:pPr>
      <w:r w:rsidRPr="00306C56">
        <w:t>Fallere maritos: attamen poenas dedit,</w:t>
      </w:r>
    </w:p>
    <w:p w14:paraId="1E7DB521" w14:textId="77777777" w:rsidR="00D32A3C" w:rsidRPr="00306C56" w:rsidRDefault="00E63445" w:rsidP="00D32A3C">
      <w:pPr>
        <w:pStyle w:val="DraCorstandard"/>
      </w:pPr>
      <w:r w:rsidRPr="00306C56">
        <w:t>Quas non volebam, barbaro exemplo, nimis,</w:t>
      </w:r>
    </w:p>
    <w:p w14:paraId="125D7A93" w14:textId="6D1D777C" w:rsidR="00D32A3C" w:rsidRPr="00306C56" w:rsidRDefault="00E63445" w:rsidP="00D32A3C">
      <w:pPr>
        <w:pStyle w:val="DraCorstandard"/>
      </w:pPr>
      <w:r w:rsidRPr="00306C56">
        <w:t>Et nimis acerbas; sic tamen visum est Deo,</w:t>
      </w:r>
    </w:p>
    <w:p w14:paraId="11B112F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190</w:t>
      </w:r>
      <w:r w:rsidRPr="00306C56">
        <w:t xml:space="preserve"> Vt lueret igni crimen, &amp; diro iacet</w:t>
      </w:r>
    </w:p>
    <w:p w14:paraId="13675EB5" w14:textId="77777777" w:rsidR="00D32A3C" w:rsidRPr="00306C56" w:rsidRDefault="00E63445" w:rsidP="00D32A3C">
      <w:pPr>
        <w:pStyle w:val="DraCorstandard"/>
      </w:pPr>
      <w:r w:rsidRPr="00306C56">
        <w:t>Tumulata busto; quis mihi tunc arduum</w:t>
      </w:r>
    </w:p>
    <w:p w14:paraId="11FDAC22" w14:textId="77777777" w:rsidR="00D32A3C" w:rsidRPr="00306C56" w:rsidRDefault="00E63445" w:rsidP="00D32A3C">
      <w:pPr>
        <w:pStyle w:val="DraCorstandard"/>
      </w:pPr>
      <w:r w:rsidRPr="00306C56">
        <w:t xml:space="preserve">Pectus subibat Genius! </w:t>
      </w:r>
      <w:r w:rsidRPr="00306C56">
        <w:rPr>
          <w:rFonts w:cstheme="minorHAnsi"/>
        </w:rPr>
        <w:t>ô</w:t>
      </w:r>
      <w:r w:rsidRPr="00306C56">
        <w:t xml:space="preserve"> quantum meos</w:t>
      </w:r>
    </w:p>
    <w:p w14:paraId="51439DCF" w14:textId="77777777" w:rsidR="00D32A3C" w:rsidRPr="00306C56" w:rsidRDefault="00E63445" w:rsidP="00D32A3C">
      <w:pPr>
        <w:pStyle w:val="DraCorstandard"/>
      </w:pPr>
      <w:r w:rsidRPr="00306C56">
        <w:t>Ibat per artus robur, &amp; gliscens dolor</w:t>
      </w:r>
    </w:p>
    <w:p w14:paraId="57BEA8D3" w14:textId="77777777" w:rsidR="00D32A3C" w:rsidRPr="00306C56" w:rsidRDefault="00E63445" w:rsidP="00D32A3C">
      <w:pPr>
        <w:pStyle w:val="DraCorstandard"/>
      </w:pPr>
      <w:r w:rsidRPr="00306C56">
        <w:t>Quàm magna campis damna patrauit tuis</w:t>
      </w:r>
    </w:p>
    <w:p w14:paraId="121EFB7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195</w:t>
      </w:r>
      <w:r w:rsidRPr="00306C56">
        <w:t xml:space="preserve"> Hethaea tellus! moesta tunc flebat Ceres,</w:t>
      </w:r>
    </w:p>
    <w:p w14:paraId="5FCBC17D" w14:textId="77777777" w:rsidR="00D32A3C" w:rsidRPr="00306C56" w:rsidRDefault="00E63445" w:rsidP="00D32A3C">
      <w:pPr>
        <w:pStyle w:val="DraCorstandard"/>
      </w:pPr>
      <w:r w:rsidRPr="00306C56">
        <w:t>Combusto in agro tota fumabant sata,</w:t>
      </w:r>
    </w:p>
    <w:p w14:paraId="4B023D74" w14:textId="77777777" w:rsidR="00D32A3C" w:rsidRPr="00306C56" w:rsidRDefault="00E63445" w:rsidP="00D32A3C">
      <w:pPr>
        <w:pStyle w:val="DraCorstandard"/>
      </w:pPr>
      <w:r w:rsidRPr="00306C56">
        <w:t>Et facinus illud vulpium &amp; fuerat tuum</w:t>
      </w:r>
    </w:p>
    <w:p w14:paraId="01A0B883" w14:textId="77777777" w:rsidR="00D32A3C" w:rsidRPr="00306C56" w:rsidRDefault="00E63445" w:rsidP="00D32A3C">
      <w:pPr>
        <w:pStyle w:val="DraCorstandard"/>
      </w:pPr>
      <w:r w:rsidRPr="00306C56">
        <w:t>Inuicte Sampson, bel</w:t>
      </w:r>
      <w:r w:rsidRPr="00306C56">
        <w:rPr>
          <w:rFonts w:cstheme="minorHAnsi"/>
        </w:rPr>
        <w:t>ü</w:t>
      </w:r>
      <w:r w:rsidRPr="00306C56">
        <w:t>e vt fortes iuuant.</w:t>
      </w:r>
    </w:p>
    <w:p w14:paraId="7BB95CB9" w14:textId="77777777" w:rsidR="00D32A3C" w:rsidRPr="00306C56" w:rsidRDefault="00E63445" w:rsidP="00D32A3C">
      <w:pPr>
        <w:pStyle w:val="DraCorstandard"/>
      </w:pPr>
      <w:r w:rsidRPr="00306C56">
        <w:t>Tunc mille pugiles Marte congressos mihi,</w:t>
      </w:r>
    </w:p>
    <w:p w14:paraId="2375EA2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lastRenderedPageBreak/>
        <w:t>200</w:t>
      </w:r>
      <w:r w:rsidRPr="00306C56">
        <w:t xml:space="preserve"> Stratos arenâ, genibus illisi meis</w:t>
      </w:r>
    </w:p>
    <w:p w14:paraId="31DFAACE" w14:textId="77777777" w:rsidR="00D32A3C" w:rsidRPr="00306C56" w:rsidRDefault="00E63445" w:rsidP="00D32A3C">
      <w:pPr>
        <w:pStyle w:val="DraCorstandard"/>
      </w:pPr>
      <w:r w:rsidRPr="00306C56">
        <w:t xml:space="preserve">Et fregi, &amp; </w:t>
      </w:r>
      <w:r w:rsidRPr="00306C56">
        <w:rPr>
          <w:rFonts w:cstheme="minorHAnsi"/>
        </w:rPr>
        <w:t>ô</w:t>
      </w:r>
      <w:r w:rsidRPr="00306C56">
        <w:t xml:space="preserve"> maxilla tunc iuuit manum,</w:t>
      </w:r>
    </w:p>
    <w:p w14:paraId="05361964" w14:textId="023AF1A7" w:rsidR="00D32A3C" w:rsidRPr="00306C56" w:rsidRDefault="00E63445" w:rsidP="00D32A3C">
      <w:pPr>
        <w:pStyle w:val="DraCorstandard"/>
      </w:pPr>
      <w:r w:rsidRPr="00306C56">
        <w:t>Quae iussa latices fundere, extinxit sitim,</w:t>
      </w:r>
    </w:p>
    <w:p w14:paraId="086AEA7A" w14:textId="002F48CF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102</w:t>
      </w:r>
    </w:p>
    <w:p w14:paraId="32422BAD" w14:textId="77777777" w:rsidR="00D32A3C" w:rsidRPr="00306C56" w:rsidRDefault="00E63445" w:rsidP="00D32A3C">
      <w:pPr>
        <w:pStyle w:val="DraCorstandard"/>
      </w:pPr>
      <w:r w:rsidRPr="00306C56">
        <w:t>Et sic dehiscens fonte perpetuo scatet.</w:t>
      </w:r>
    </w:p>
    <w:p w14:paraId="1B62C47F" w14:textId="77777777" w:rsidR="00D32A3C" w:rsidRPr="00306C56" w:rsidRDefault="00E63445" w:rsidP="00D32A3C">
      <w:pPr>
        <w:pStyle w:val="DraCorstandard"/>
      </w:pPr>
      <w:r w:rsidRPr="00306C56">
        <w:t>Quid cùm profundis Gasa me vidit iugis</w:t>
      </w:r>
    </w:p>
    <w:p w14:paraId="5370A2E9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205</w:t>
      </w:r>
      <w:r w:rsidRPr="00306C56">
        <w:t xml:space="preserve"> Fixisse portas vrbis, &amp; vectes quoque, &amp;</w:t>
      </w:r>
    </w:p>
    <w:p w14:paraId="1F88DF75" w14:textId="77777777" w:rsidR="00D32A3C" w:rsidRPr="00306C56" w:rsidRDefault="00E63445" w:rsidP="00D32A3C">
      <w:pPr>
        <w:pStyle w:val="DraCorstandard"/>
      </w:pPr>
      <w:r w:rsidRPr="00306C56">
        <w:t>Postes ahenos? opidum inuasit tremor,</w:t>
      </w:r>
    </w:p>
    <w:p w14:paraId="2448DAFE" w14:textId="77777777" w:rsidR="00D32A3C" w:rsidRPr="00306C56" w:rsidRDefault="00E63445" w:rsidP="00D32A3C">
      <w:pPr>
        <w:pStyle w:val="DraCorstandard"/>
      </w:pPr>
      <w:r w:rsidRPr="00306C56">
        <w:t>Et nemo, qui concurreret mecum, fuit,</w:t>
      </w:r>
    </w:p>
    <w:p w14:paraId="7497370E" w14:textId="77777777" w:rsidR="00D32A3C" w:rsidRPr="00306C56" w:rsidRDefault="00E63445" w:rsidP="00D32A3C">
      <w:pPr>
        <w:pStyle w:val="DraCorstandard"/>
      </w:pPr>
      <w:r w:rsidRPr="00306C56">
        <w:t>Et nulla virtus gemina in Hethaeis stetit.</w:t>
      </w:r>
    </w:p>
    <w:p w14:paraId="6071DCBD" w14:textId="77777777" w:rsidR="00D32A3C" w:rsidRPr="00306C56" w:rsidRDefault="00E63445" w:rsidP="00D32A3C">
      <w:pPr>
        <w:pStyle w:val="DraCorstandard"/>
      </w:pPr>
      <w:r w:rsidRPr="00306C56">
        <w:t>Nunc alia lucta est (quantus erumpit mihi</w:t>
      </w:r>
    </w:p>
    <w:p w14:paraId="032F4F83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210</w:t>
      </w:r>
      <w:r w:rsidRPr="00306C56">
        <w:t xml:space="preserve"> Sudor per artus!) Dalila in campum vocat,</w:t>
      </w:r>
    </w:p>
    <w:p w14:paraId="1FB0B3B1" w14:textId="77777777" w:rsidR="00D32A3C" w:rsidRPr="00306C56" w:rsidRDefault="00E63445" w:rsidP="00D32A3C">
      <w:pPr>
        <w:pStyle w:val="DraCorstandard"/>
      </w:pPr>
      <w:r w:rsidRPr="00306C56">
        <w:t>Et vincit etiam Dalila, heu! mulier virum!</w:t>
      </w:r>
    </w:p>
    <w:p w14:paraId="2E3C9E89" w14:textId="77777777" w:rsidR="00D32A3C" w:rsidRPr="00306C56" w:rsidRDefault="00E63445" w:rsidP="00D32A3C">
      <w:pPr>
        <w:pStyle w:val="DraCorstandard"/>
      </w:pPr>
      <w:r w:rsidRPr="00306C56">
        <w:t>Vt sola Veneris castra me abiectum vident.</w:t>
      </w:r>
    </w:p>
    <w:p w14:paraId="57E62000" w14:textId="77777777" w:rsidR="00D32A3C" w:rsidRPr="00306C56" w:rsidRDefault="00E63445" w:rsidP="00D32A3C">
      <w:pPr>
        <w:pStyle w:val="DraCorstandard"/>
      </w:pPr>
      <w:r w:rsidRPr="00306C56">
        <w:t>Sic par &amp; impar ludo, sic molli iuuat</w:t>
      </w:r>
    </w:p>
    <w:p w14:paraId="24D50B4F" w14:textId="77777777" w:rsidR="00D32A3C" w:rsidRPr="00306C56" w:rsidRDefault="00E63445" w:rsidP="00D32A3C">
      <w:pPr>
        <w:pStyle w:val="DraCorstandard"/>
      </w:pPr>
      <w:r w:rsidRPr="00306C56">
        <w:t>Thyrso feriri, serpit in venas dolor,</w:t>
      </w:r>
    </w:p>
    <w:p w14:paraId="02374581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215</w:t>
      </w:r>
      <w:r w:rsidRPr="00306C56">
        <w:t xml:space="preserve"> Totisque lumbis virus incoctum sedet,</w:t>
      </w:r>
    </w:p>
    <w:p w14:paraId="3DD2A9D0" w14:textId="77777777" w:rsidR="00D32A3C" w:rsidRPr="00306C56" w:rsidRDefault="00E63445" w:rsidP="00D32A3C">
      <w:pPr>
        <w:pStyle w:val="DraCorstandard"/>
      </w:pPr>
      <w:r w:rsidRPr="00306C56">
        <w:t>Et minuit vsque &amp; vsque consumptum iecur,</w:t>
      </w:r>
    </w:p>
    <w:p w14:paraId="2C42D4BC" w14:textId="77777777" w:rsidR="00D32A3C" w:rsidRPr="00306C56" w:rsidRDefault="00E63445" w:rsidP="00D32A3C">
      <w:pPr>
        <w:pStyle w:val="DraCorstandard"/>
      </w:pPr>
      <w:r w:rsidRPr="00306C56">
        <w:t>Vt nulla praeter Dalilam radit magis,</w:t>
      </w:r>
    </w:p>
    <w:p w14:paraId="53388E1E" w14:textId="77777777" w:rsidR="00D32A3C" w:rsidRPr="00306C56" w:rsidRDefault="00E63445" w:rsidP="00D32A3C">
      <w:pPr>
        <w:pStyle w:val="DraCorstandard"/>
      </w:pPr>
      <w:r w:rsidRPr="00306C56">
        <w:t>Et nulla praeter Dalilam integrat magis,</w:t>
      </w:r>
    </w:p>
    <w:p w14:paraId="10501CFA" w14:textId="77777777" w:rsidR="00D32A3C" w:rsidRPr="00306C56" w:rsidRDefault="00E63445" w:rsidP="00D32A3C">
      <w:pPr>
        <w:pStyle w:val="DraCorstandard"/>
      </w:pPr>
      <w:r w:rsidRPr="00306C56">
        <w:t>O cùm illa pandit vbera, intendit manum,</w:t>
      </w:r>
    </w:p>
    <w:p w14:paraId="4997AB52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220</w:t>
      </w:r>
      <w:r w:rsidRPr="00306C56">
        <w:t xml:space="preserve"> Et garrit &amp; nugatur &amp; bellè facit</w:t>
      </w:r>
    </w:p>
    <w:p w14:paraId="03A1F99D" w14:textId="77777777" w:rsidR="00D32A3C" w:rsidRPr="00306C56" w:rsidRDefault="00E63445" w:rsidP="00D32A3C">
      <w:pPr>
        <w:pStyle w:val="DraCorstandard"/>
      </w:pPr>
      <w:r w:rsidRPr="00306C56">
        <w:t>Omnia, &amp; in vno saepe gelasino mouet</w:t>
      </w:r>
    </w:p>
    <w:p w14:paraId="0ED2BBA9" w14:textId="77777777" w:rsidR="00D32A3C" w:rsidRPr="00306C56" w:rsidRDefault="00E63445" w:rsidP="00D32A3C">
      <w:pPr>
        <w:pStyle w:val="DraCorstandard"/>
      </w:pPr>
      <w:r w:rsidRPr="00306C56">
        <w:t>Cor &amp; medullas! Gratiae in vultu sedent,</w:t>
      </w:r>
    </w:p>
    <w:p w14:paraId="5A6EB1C9" w14:textId="77777777" w:rsidR="00D32A3C" w:rsidRPr="00306C56" w:rsidRDefault="00E63445" w:rsidP="00D32A3C">
      <w:pPr>
        <w:pStyle w:val="DraCorstandard"/>
      </w:pPr>
      <w:r w:rsidRPr="00306C56">
        <w:t>Genae renident, in quibus ludit Venus,</w:t>
      </w:r>
    </w:p>
    <w:p w14:paraId="23CB139D" w14:textId="77777777" w:rsidR="00D32A3C" w:rsidRPr="00306C56" w:rsidRDefault="00E63445" w:rsidP="00D32A3C">
      <w:pPr>
        <w:pStyle w:val="DraCorstandard"/>
      </w:pPr>
      <w:r w:rsidRPr="00306C56">
        <w:t>Et ore &amp; oculis blandus expirat lepor.</w:t>
      </w:r>
    </w:p>
    <w:p w14:paraId="0D7263D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lastRenderedPageBreak/>
        <w:t>225</w:t>
      </w:r>
      <w:r w:rsidRPr="00306C56">
        <w:t xml:space="preserve"> O cùm illa flauae densa mollicies comae</w:t>
      </w:r>
    </w:p>
    <w:p w14:paraId="139F4EA1" w14:textId="77777777" w:rsidR="00D32A3C" w:rsidRPr="00306C56" w:rsidRDefault="00E63445" w:rsidP="00D32A3C">
      <w:pPr>
        <w:pStyle w:val="DraCorstandard"/>
      </w:pPr>
      <w:r w:rsidRPr="00306C56">
        <w:t>Amaracum, &amp; sisymbria, &amp; rosas olet!</w:t>
      </w:r>
    </w:p>
    <w:p w14:paraId="2486464D" w14:textId="77777777" w:rsidR="00D32A3C" w:rsidRPr="00306C56" w:rsidRDefault="00E63445" w:rsidP="00D32A3C">
      <w:pPr>
        <w:pStyle w:val="DraCorstandard"/>
      </w:pPr>
      <w:r w:rsidRPr="00306C56">
        <w:t>Quâ parte iuuenum pectora irretit magis:</w:t>
      </w:r>
    </w:p>
    <w:p w14:paraId="1A1732C6" w14:textId="77777777" w:rsidR="00D32A3C" w:rsidRPr="00306C56" w:rsidRDefault="00E63445" w:rsidP="00D32A3C">
      <w:pPr>
        <w:pStyle w:val="DraCorstandard"/>
      </w:pPr>
      <w:r w:rsidRPr="00306C56">
        <w:t>Vt n</w:t>
      </w:r>
      <w:r w:rsidRPr="00306C56">
        <w:rPr>
          <w:rFonts w:cstheme="minorHAnsi"/>
        </w:rPr>
        <w:t>î</w:t>
      </w:r>
      <w:r w:rsidRPr="00306C56">
        <w:t>l decorem pellicis melius iuuat,</w:t>
      </w:r>
    </w:p>
    <w:p w14:paraId="3F0345EE" w14:textId="77777777" w:rsidR="00D32A3C" w:rsidRPr="00306C56" w:rsidRDefault="00E63445" w:rsidP="00D32A3C">
      <w:pPr>
        <w:pStyle w:val="DraCorstandard"/>
      </w:pPr>
      <w:r w:rsidRPr="00306C56">
        <w:t>Quàm comptula illa silua &amp; intonsum nemus.</w:t>
      </w:r>
    </w:p>
    <w:p w14:paraId="613CB2BE" w14:textId="22FF93C1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103</w:t>
      </w:r>
    </w:p>
    <w:p w14:paraId="275717AD" w14:textId="3BA5C328" w:rsidR="00E63445" w:rsidRPr="00306C56" w:rsidRDefault="00E63445" w:rsidP="00D32A3C">
      <w:pPr>
        <w:pStyle w:val="DraCorstandard"/>
      </w:pPr>
      <w:r w:rsidRPr="00306C56">
        <w:rPr>
          <w:rStyle w:val="DraCorlinenumber"/>
        </w:rPr>
        <w:t>230</w:t>
      </w:r>
      <w:r w:rsidRPr="00306C56">
        <w:t xml:space="preserve"> O cùm iterum amoenum contrahit vultum! Fuge</w:t>
      </w:r>
    </w:p>
    <w:p w14:paraId="1134FE8C" w14:textId="77777777" w:rsidR="00D32A3C" w:rsidRPr="00306C56" w:rsidRDefault="00E63445" w:rsidP="00D32A3C">
      <w:pPr>
        <w:pStyle w:val="DraCorstandard"/>
      </w:pPr>
      <w:r w:rsidRPr="00306C56">
        <w:t>Fuge, fuge Sampson, non fero, torquet caput,</w:t>
      </w:r>
    </w:p>
    <w:p w14:paraId="1B1A4F9B" w14:textId="77777777" w:rsidR="00D32A3C" w:rsidRPr="00306C56" w:rsidRDefault="00E63445" w:rsidP="00D32A3C">
      <w:pPr>
        <w:pStyle w:val="DraCorstandard"/>
      </w:pPr>
      <w:r w:rsidRPr="00306C56">
        <w:t>Obliquat oculos, heu! genas rugis plicat,</w:t>
      </w:r>
    </w:p>
    <w:p w14:paraId="72D6BFE0" w14:textId="77777777" w:rsidR="00D32A3C" w:rsidRPr="00306C56" w:rsidRDefault="00E63445" w:rsidP="00D32A3C">
      <w:pPr>
        <w:pStyle w:val="DraCorstandard"/>
      </w:pPr>
      <w:r w:rsidRPr="00306C56">
        <w:t>Claudit sinum, minatur, exclamat, furit,</w:t>
      </w:r>
    </w:p>
    <w:p w14:paraId="1B5521F7" w14:textId="77777777" w:rsidR="00D32A3C" w:rsidRPr="00306C56" w:rsidRDefault="00E63445" w:rsidP="00D32A3C">
      <w:pPr>
        <w:pStyle w:val="DraCorstandard"/>
      </w:pPr>
      <w:r w:rsidRPr="00306C56">
        <w:t>Et fulmen oculis, fulmen in linguâ gerit.</w:t>
      </w:r>
    </w:p>
    <w:p w14:paraId="4AD2CED0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235</w:t>
      </w:r>
      <w:r w:rsidRPr="00306C56">
        <w:t xml:space="preserve"> Vel vt sit illa saeua tempestus minus,</w:t>
      </w:r>
    </w:p>
    <w:p w14:paraId="198E0C45" w14:textId="77777777" w:rsidR="00D32A3C" w:rsidRPr="00306C56" w:rsidRDefault="00E63445" w:rsidP="00D32A3C">
      <w:pPr>
        <w:pStyle w:val="DraCorstandard"/>
      </w:pPr>
      <w:r w:rsidRPr="00306C56">
        <w:t>Vultu improbo, &amp; fastidio longo graues</w:t>
      </w:r>
    </w:p>
    <w:p w14:paraId="42B5C4C7" w14:textId="77777777" w:rsidR="00D32A3C" w:rsidRPr="00306C56" w:rsidRDefault="00E63445" w:rsidP="00D32A3C">
      <w:pPr>
        <w:pStyle w:val="DraCorstandard"/>
      </w:pPr>
      <w:r w:rsidRPr="00306C56">
        <w:t>Suscitat amanti naenias, sensi nimis,</w:t>
      </w:r>
    </w:p>
    <w:p w14:paraId="1EB5FC51" w14:textId="77777777" w:rsidR="00D32A3C" w:rsidRPr="00306C56" w:rsidRDefault="00E63445" w:rsidP="00D32A3C">
      <w:pPr>
        <w:pStyle w:val="DraCorstandard"/>
      </w:pPr>
      <w:r w:rsidRPr="00306C56">
        <w:t>Et facilis illa est nausea, vt pili quoque</w:t>
      </w:r>
    </w:p>
    <w:p w14:paraId="225D61C2" w14:textId="77777777" w:rsidR="00D32A3C" w:rsidRPr="00306C56" w:rsidRDefault="00E63445" w:rsidP="00D32A3C">
      <w:pPr>
        <w:pStyle w:val="DraCorstandard"/>
      </w:pPr>
      <w:r w:rsidRPr="00306C56">
        <w:t>Turbauerim vmbram, ringitur, frendet. iubet</w:t>
      </w:r>
    </w:p>
    <w:p w14:paraId="7CBA208F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240</w:t>
      </w:r>
      <w:r w:rsidRPr="00306C56">
        <w:t xml:space="preserve"> Protinus abire, Cynthia in fumo latet.</w:t>
      </w:r>
    </w:p>
    <w:p w14:paraId="4CBCA81E" w14:textId="77777777" w:rsidR="00D32A3C" w:rsidRPr="00306C56" w:rsidRDefault="00E63445" w:rsidP="00D32A3C">
      <w:pPr>
        <w:pStyle w:val="DraCorstandard"/>
      </w:pPr>
      <w:r w:rsidRPr="00306C56">
        <w:t>Nec sic tamen seruire pertaesum est mihi:</w:t>
      </w:r>
    </w:p>
    <w:p w14:paraId="6601098F" w14:textId="77777777" w:rsidR="00D32A3C" w:rsidRPr="00306C56" w:rsidRDefault="00E63445" w:rsidP="00D32A3C">
      <w:pPr>
        <w:pStyle w:val="DraCorstandard"/>
      </w:pPr>
      <w:r w:rsidRPr="00306C56">
        <w:t>Dum fortè, solidis mensibus, puri dies</w:t>
      </w:r>
    </w:p>
    <w:p w14:paraId="22F38123" w14:textId="77777777" w:rsidR="00D32A3C" w:rsidRPr="00306C56" w:rsidRDefault="00E63445" w:rsidP="00D32A3C">
      <w:pPr>
        <w:pStyle w:val="DraCorstandard"/>
      </w:pPr>
      <w:r w:rsidRPr="00306C56">
        <w:t>Pauci nitebunt, caeteri in nebulis eant.</w:t>
      </w:r>
    </w:p>
    <w:p w14:paraId="13F4B9D1" w14:textId="77777777" w:rsidR="00D32A3C" w:rsidRPr="00306C56" w:rsidRDefault="00E63445" w:rsidP="00D32A3C">
      <w:pPr>
        <w:pStyle w:val="DraCorstandard"/>
      </w:pPr>
      <w:r w:rsidRPr="00306C56">
        <w:t>Vt rideat tantum semel, iugulet quoque,</w:t>
      </w:r>
    </w:p>
    <w:p w14:paraId="62BD45A3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245</w:t>
      </w:r>
      <w:r w:rsidRPr="00306C56">
        <w:t xml:space="preserve"> Aut me per ista viscera ad mortem trahat.</w:t>
      </w:r>
    </w:p>
    <w:p w14:paraId="42616CB3" w14:textId="77777777" w:rsidR="00D32A3C" w:rsidRPr="00306C56" w:rsidRDefault="00E63445" w:rsidP="00D32A3C">
      <w:pPr>
        <w:pStyle w:val="DraCorstandard"/>
      </w:pPr>
      <w:r w:rsidRPr="00306C56">
        <w:t>Sic, sic amabit, quisquis in Dalilam incidet,</w:t>
      </w:r>
    </w:p>
    <w:p w14:paraId="7BD7D8A0" w14:textId="77777777" w:rsidR="00D32A3C" w:rsidRPr="00306C56" w:rsidRDefault="00E63445" w:rsidP="00D32A3C">
      <w:pPr>
        <w:pStyle w:val="DraCorstandard"/>
      </w:pPr>
      <w:r w:rsidRPr="00306C56">
        <w:t>Quem paeto ocello viderit tantùm semel</w:t>
      </w:r>
    </w:p>
    <w:p w14:paraId="351600EF" w14:textId="77777777" w:rsidR="00D32A3C" w:rsidRPr="00306C56" w:rsidRDefault="00E63445" w:rsidP="00D32A3C">
      <w:pPr>
        <w:pStyle w:val="DraCorstandard"/>
      </w:pPr>
      <w:r w:rsidRPr="00306C56">
        <w:t>Dulcißima illa pellicum, Veneris soror.</w:t>
      </w:r>
    </w:p>
    <w:p w14:paraId="200B7C4E" w14:textId="77777777" w:rsidR="00D32A3C" w:rsidRPr="00306C56" w:rsidRDefault="00E63445" w:rsidP="00D32A3C">
      <w:pPr>
        <w:pStyle w:val="DraCorstandard"/>
      </w:pPr>
      <w:r w:rsidRPr="00306C56">
        <w:t>Vt vidit illa, vt vidi, vt aspexi miser,</w:t>
      </w:r>
    </w:p>
    <w:p w14:paraId="3B41599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lastRenderedPageBreak/>
        <w:t>250</w:t>
      </w:r>
      <w:r w:rsidRPr="00306C56">
        <w:t xml:space="preserve"> Perij! quid autem somnio? vixi statim,</w:t>
      </w:r>
    </w:p>
    <w:p w14:paraId="79839E04" w14:textId="77777777" w:rsidR="00D32A3C" w:rsidRPr="00306C56" w:rsidRDefault="00E63445" w:rsidP="00D32A3C">
      <w:pPr>
        <w:pStyle w:val="DraCorstandard"/>
      </w:pPr>
      <w:r w:rsidRPr="00306C56">
        <w:t>Et sidus illud dulce perstrinxit meos</w:t>
      </w:r>
    </w:p>
    <w:p w14:paraId="66B04578" w14:textId="77777777" w:rsidR="00D32A3C" w:rsidRPr="00306C56" w:rsidRDefault="00E63445" w:rsidP="00D32A3C">
      <w:pPr>
        <w:pStyle w:val="DraCorstandard"/>
      </w:pPr>
      <w:r w:rsidRPr="00306C56">
        <w:t xml:space="preserve">Protinus ocellos! Dalilal </w:t>
      </w:r>
      <w:r w:rsidRPr="00306C56">
        <w:rPr>
          <w:rFonts w:cstheme="minorHAnsi"/>
        </w:rPr>
        <w:t>ô</w:t>
      </w:r>
      <w:r w:rsidRPr="00306C56">
        <w:t xml:space="preserve"> sidus meum!</w:t>
      </w:r>
    </w:p>
    <w:p w14:paraId="4BFA6BCF" w14:textId="77777777" w:rsidR="00D32A3C" w:rsidRPr="00306C56" w:rsidRDefault="00E63445" w:rsidP="00D32A3C">
      <w:pPr>
        <w:pStyle w:val="DraCorstandard"/>
      </w:pPr>
      <w:r w:rsidRPr="00306C56">
        <w:t>O siderum Regina! sic Sampson amat,</w:t>
      </w:r>
    </w:p>
    <w:p w14:paraId="5A95B8BA" w14:textId="77777777" w:rsidR="00D32A3C" w:rsidRPr="00306C56" w:rsidRDefault="00E63445" w:rsidP="00D32A3C">
      <w:pPr>
        <w:pStyle w:val="DraCorstandard"/>
      </w:pPr>
      <w:r w:rsidRPr="00306C56">
        <w:t>Et Dalilam intrà viscera &amp; fibras habet.</w:t>
      </w:r>
    </w:p>
    <w:p w14:paraId="75BD4F90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255</w:t>
      </w:r>
      <w:r w:rsidRPr="00306C56">
        <w:t xml:space="preserve"> Quod si negat, non viuo, non spiro magis,</w:t>
      </w:r>
    </w:p>
    <w:p w14:paraId="0ECC9165" w14:textId="77777777" w:rsidR="00D32A3C" w:rsidRPr="00306C56" w:rsidRDefault="00E63445" w:rsidP="00D32A3C">
      <w:pPr>
        <w:pStyle w:val="DraCorstandard"/>
      </w:pPr>
      <w:r w:rsidRPr="00306C56">
        <w:t>Et Caucaso frigidior ad Manes eo.</w:t>
      </w:r>
    </w:p>
    <w:p w14:paraId="60E8B59E" w14:textId="3108E253" w:rsidR="00D32A3C" w:rsidRPr="00306C56" w:rsidRDefault="00C030DF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</w:t>
      </w:r>
      <w:r w:rsidR="00E63445" w:rsidRPr="00306C56">
        <w:rPr>
          <w:rStyle w:val="DraCorpagebeginning"/>
        </w:rPr>
        <w:t>04</w:t>
      </w:r>
    </w:p>
    <w:p w14:paraId="74079687" w14:textId="2184D72C" w:rsidR="00D32A3C" w:rsidRPr="00B11B7A" w:rsidRDefault="00E63445" w:rsidP="00B11B7A">
      <w:pPr>
        <w:pStyle w:val="DraCorstandard"/>
        <w:rPr>
          <w:rStyle w:val="DraCorstagedirectionsetc"/>
        </w:rPr>
      </w:pPr>
      <w:r w:rsidRPr="00B11B7A">
        <w:rPr>
          <w:rStyle w:val="DraCorstagedirectionsetc"/>
        </w:rPr>
        <w:t>CHORVS.</w:t>
      </w:r>
    </w:p>
    <w:p w14:paraId="03836D4B" w14:textId="77777777" w:rsidR="00D32A3C" w:rsidRPr="00306C56" w:rsidRDefault="00E63445" w:rsidP="00D32A3C">
      <w:pPr>
        <w:pStyle w:val="DraCorstandard"/>
      </w:pPr>
      <w:r w:rsidRPr="00306C56">
        <w:t>Foelix titulis Iudaea tuis</w:t>
      </w:r>
    </w:p>
    <w:p w14:paraId="1AB48BF2" w14:textId="77777777" w:rsidR="00D32A3C" w:rsidRPr="00306C56" w:rsidRDefault="00E63445" w:rsidP="00D32A3C">
      <w:pPr>
        <w:pStyle w:val="DraCorstandard"/>
      </w:pPr>
      <w:r w:rsidRPr="00306C56">
        <w:t>Inclyte Sampson!</w:t>
      </w:r>
    </w:p>
    <w:p w14:paraId="39A77837" w14:textId="77777777" w:rsidR="00D32A3C" w:rsidRPr="00306C56" w:rsidRDefault="00E63445" w:rsidP="00D32A3C">
      <w:pPr>
        <w:pStyle w:val="DraCorstandard"/>
      </w:pPr>
      <w:r w:rsidRPr="00306C56">
        <w:t>O quem mirus nunciat Ales</w:t>
      </w:r>
    </w:p>
    <w:p w14:paraId="00C29A9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260</w:t>
      </w:r>
      <w:r w:rsidRPr="00306C56">
        <w:t xml:space="preserve"> Ante innocuas viuere cunas,</w:t>
      </w:r>
    </w:p>
    <w:p w14:paraId="5205FC45" w14:textId="77777777" w:rsidR="00D32A3C" w:rsidRPr="00306C56" w:rsidRDefault="00E63445" w:rsidP="00D32A3C">
      <w:pPr>
        <w:pStyle w:val="DraCorstandard"/>
      </w:pPr>
      <w:r w:rsidRPr="00306C56">
        <w:t>Sacrum Domino, sacrumque nimis!</w:t>
      </w:r>
    </w:p>
    <w:p w14:paraId="3935E50F" w14:textId="77777777" w:rsidR="00D32A3C" w:rsidRPr="00306C56" w:rsidRDefault="00E63445" w:rsidP="00D32A3C">
      <w:pPr>
        <w:pStyle w:val="DraCorstandard"/>
      </w:pPr>
      <w:r w:rsidRPr="00306C56">
        <w:t>O cui tonsor nunquam vetito,</w:t>
      </w:r>
    </w:p>
    <w:p w14:paraId="3B2DA744" w14:textId="77777777" w:rsidR="00D32A3C" w:rsidRPr="00306C56" w:rsidRDefault="00E63445" w:rsidP="00D32A3C">
      <w:pPr>
        <w:pStyle w:val="DraCorstandard"/>
      </w:pPr>
      <w:r w:rsidRPr="00306C56">
        <w:t>Mollia radat tempora, ferro!</w:t>
      </w:r>
    </w:p>
    <w:p w14:paraId="212DF209" w14:textId="77777777" w:rsidR="00D32A3C" w:rsidRPr="00306C56" w:rsidRDefault="00E63445" w:rsidP="00D32A3C">
      <w:pPr>
        <w:pStyle w:val="DraCorstandard"/>
      </w:pPr>
      <w:r w:rsidRPr="00306C56">
        <w:t>Qui nec siceram, vinumque bibat,</w:t>
      </w:r>
    </w:p>
    <w:p w14:paraId="0BDA0E49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265</w:t>
      </w:r>
      <w:r w:rsidRPr="00306C56">
        <w:t xml:space="preserve"> Et quod cerebro ludere poßit,</w:t>
      </w:r>
    </w:p>
    <w:p w14:paraId="3380268C" w14:textId="77777777" w:rsidR="00D32A3C" w:rsidRPr="00306C56" w:rsidRDefault="00E63445" w:rsidP="00D32A3C">
      <w:pPr>
        <w:pStyle w:val="DraCorstandard"/>
      </w:pPr>
      <w:r w:rsidRPr="00306C56">
        <w:t>Laetum stolidi munus Iäcchi!</w:t>
      </w:r>
    </w:p>
    <w:p w14:paraId="620E3944" w14:textId="77777777" w:rsidR="00D32A3C" w:rsidRPr="00306C56" w:rsidRDefault="00E63445" w:rsidP="00D32A3C">
      <w:pPr>
        <w:pStyle w:val="DraCorstandard"/>
      </w:pPr>
      <w:r w:rsidRPr="00306C56">
        <w:t>Tunc annosus Man</w:t>
      </w:r>
      <w:r w:rsidRPr="00306C56">
        <w:rPr>
          <w:rFonts w:cstheme="minorHAnsi"/>
        </w:rPr>
        <w:t>üé</w:t>
      </w:r>
      <w:r w:rsidRPr="00306C56">
        <w:t xml:space="preserve"> memores</w:t>
      </w:r>
    </w:p>
    <w:p w14:paraId="64F9699C" w14:textId="77777777" w:rsidR="00D32A3C" w:rsidRPr="00306C56" w:rsidRDefault="00E63445" w:rsidP="00D32A3C">
      <w:pPr>
        <w:pStyle w:val="DraCorstandard"/>
      </w:pPr>
      <w:r w:rsidRPr="00306C56">
        <w:t>Libat honores, &amp; sacra Deo</w:t>
      </w:r>
    </w:p>
    <w:p w14:paraId="1DB602CB" w14:textId="77777777" w:rsidR="00D32A3C" w:rsidRPr="00306C56" w:rsidRDefault="00E63445" w:rsidP="00D32A3C">
      <w:pPr>
        <w:pStyle w:val="DraCorstandard"/>
      </w:pPr>
      <w:r w:rsidRPr="00306C56">
        <w:t>Victima toto liquitur igni:</w:t>
      </w:r>
    </w:p>
    <w:p w14:paraId="131421D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270</w:t>
      </w:r>
      <w:r w:rsidRPr="00306C56">
        <w:t xml:space="preserve"> Flammam medius corripit Ales,</w:t>
      </w:r>
    </w:p>
    <w:p w14:paraId="3E8F9A0C" w14:textId="77777777" w:rsidR="00D32A3C" w:rsidRPr="00306C56" w:rsidRDefault="00E63445" w:rsidP="00D32A3C">
      <w:pPr>
        <w:pStyle w:val="DraCorstandard"/>
      </w:pPr>
      <w:r w:rsidRPr="00306C56">
        <w:t>Ales Miro nomine clarus,</w:t>
      </w:r>
    </w:p>
    <w:p w14:paraId="2349478D" w14:textId="77777777" w:rsidR="00D32A3C" w:rsidRPr="00306C56" w:rsidRDefault="00E63445" w:rsidP="00D32A3C">
      <w:pPr>
        <w:pStyle w:val="DraCorstandard"/>
      </w:pPr>
      <w:r w:rsidRPr="00306C56">
        <w:t>Et per liquidam protinus aram</w:t>
      </w:r>
    </w:p>
    <w:p w14:paraId="431CA4DB" w14:textId="77777777" w:rsidR="00D32A3C" w:rsidRPr="00306C56" w:rsidRDefault="00E63445" w:rsidP="00D32A3C">
      <w:pPr>
        <w:pStyle w:val="DraCorstandard"/>
      </w:pPr>
      <w:r w:rsidRPr="00306C56">
        <w:t>Rectâ ad patrium scandit Olympum,</w:t>
      </w:r>
    </w:p>
    <w:p w14:paraId="727E168E" w14:textId="77777777" w:rsidR="00D32A3C" w:rsidRPr="00306C56" w:rsidRDefault="00E63445" w:rsidP="00D32A3C">
      <w:pPr>
        <w:pStyle w:val="DraCorstandard"/>
      </w:pPr>
      <w:r w:rsidRPr="00306C56">
        <w:lastRenderedPageBreak/>
        <w:t>Patremque tuum, matremque tuam,</w:t>
      </w:r>
    </w:p>
    <w:p w14:paraId="702D01B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275</w:t>
      </w:r>
      <w:r w:rsidRPr="00306C56">
        <w:t xml:space="preserve"> Monstro attonitos, risit hiantes.</w:t>
      </w:r>
    </w:p>
    <w:p w14:paraId="1E76CA4A" w14:textId="77777777" w:rsidR="00D32A3C" w:rsidRPr="00306C56" w:rsidRDefault="00E63445" w:rsidP="00D32A3C">
      <w:pPr>
        <w:pStyle w:val="DraCorstandard"/>
      </w:pPr>
      <w:r w:rsidRPr="00306C56">
        <w:t>O cui foetae matris in vlnis</w:t>
      </w:r>
    </w:p>
    <w:p w14:paraId="53D600E8" w14:textId="77777777" w:rsidR="00D32A3C" w:rsidRPr="00306C56" w:rsidRDefault="00E63445" w:rsidP="00D32A3C">
      <w:pPr>
        <w:pStyle w:val="DraCorstandard"/>
      </w:pPr>
      <w:r w:rsidRPr="00306C56">
        <w:t>Omnia coeli lumina plaudunt!</w:t>
      </w:r>
    </w:p>
    <w:p w14:paraId="5DB83E5B" w14:textId="77777777" w:rsidR="00D32A3C" w:rsidRPr="00306C56" w:rsidRDefault="00E63445" w:rsidP="00D32A3C">
      <w:pPr>
        <w:pStyle w:val="DraCorstandard"/>
      </w:pPr>
      <w:r w:rsidRPr="00306C56">
        <w:t>Porrò longis auctior annis,</w:t>
      </w:r>
    </w:p>
    <w:p w14:paraId="409F17FA" w14:textId="77777777" w:rsidR="00D32A3C" w:rsidRPr="00306C56" w:rsidRDefault="00E63445" w:rsidP="00D32A3C">
      <w:pPr>
        <w:pStyle w:val="DraCorstandard"/>
      </w:pPr>
      <w:r w:rsidRPr="00306C56">
        <w:t>Et tu meritis auctior ibas.</w:t>
      </w:r>
    </w:p>
    <w:p w14:paraId="4C234A1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280</w:t>
      </w:r>
      <w:r w:rsidRPr="00306C56">
        <w:t xml:space="preserve"> Vix te iuuenem fecerat aetas,</w:t>
      </w:r>
    </w:p>
    <w:p w14:paraId="6E536F9D" w14:textId="77777777" w:rsidR="00D32A3C" w:rsidRPr="00306C56" w:rsidRDefault="00E63445" w:rsidP="00D32A3C">
      <w:pPr>
        <w:pStyle w:val="DraCorstandard"/>
      </w:pPr>
      <w:r w:rsidRPr="00306C56">
        <w:t>Et tu poteras vincere scymnos,</w:t>
      </w:r>
    </w:p>
    <w:p w14:paraId="76CBBAEE" w14:textId="41D42336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105</w:t>
      </w:r>
    </w:p>
    <w:p w14:paraId="267FD84D" w14:textId="77777777" w:rsidR="00D32A3C" w:rsidRPr="00306C56" w:rsidRDefault="00E63445" w:rsidP="00D32A3C">
      <w:pPr>
        <w:pStyle w:val="DraCorstandard"/>
      </w:pPr>
      <w:r w:rsidRPr="00306C56">
        <w:t>Hirtasque feras carpere, saeuas</w:t>
      </w:r>
    </w:p>
    <w:p w14:paraId="53DDD6E7" w14:textId="77777777" w:rsidR="00D32A3C" w:rsidRPr="00306C56" w:rsidRDefault="00E63445" w:rsidP="00D32A3C">
      <w:pPr>
        <w:pStyle w:val="DraCorstandard"/>
      </w:pPr>
      <w:r w:rsidRPr="00306C56">
        <w:t>Iungere vulpes, &amp; taediferas,</w:t>
      </w:r>
    </w:p>
    <w:p w14:paraId="52BA03F9" w14:textId="77777777" w:rsidR="00D32A3C" w:rsidRPr="00306C56" w:rsidRDefault="00E63445" w:rsidP="00D32A3C">
      <w:pPr>
        <w:pStyle w:val="DraCorstandard"/>
      </w:pPr>
      <w:r w:rsidRPr="00306C56">
        <w:t>Agmine longo, ducere in agros,</w:t>
      </w:r>
    </w:p>
    <w:p w14:paraId="77A231C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285</w:t>
      </w:r>
      <w:r w:rsidRPr="00306C56">
        <w:t xml:space="preserve"> Et sic grauidos vrere culmos,</w:t>
      </w:r>
    </w:p>
    <w:p w14:paraId="0658B073" w14:textId="77777777" w:rsidR="00D32A3C" w:rsidRPr="00306C56" w:rsidRDefault="00E63445" w:rsidP="00D32A3C">
      <w:pPr>
        <w:pStyle w:val="DraCorstandard"/>
      </w:pPr>
      <w:r w:rsidRPr="00306C56">
        <w:t>Mille hostilis iugera glebae,</w:t>
      </w:r>
    </w:p>
    <w:p w14:paraId="2D9D9FCB" w14:textId="77777777" w:rsidR="00D32A3C" w:rsidRPr="00306C56" w:rsidRDefault="00E63445" w:rsidP="00D32A3C">
      <w:pPr>
        <w:pStyle w:val="DraCorstandard"/>
      </w:pPr>
      <w:r w:rsidRPr="00306C56">
        <w:t>Flauae Cereris dulces thalamos,</w:t>
      </w:r>
    </w:p>
    <w:p w14:paraId="34192CDE" w14:textId="77777777" w:rsidR="00D32A3C" w:rsidRPr="00306C56" w:rsidRDefault="00E63445" w:rsidP="00D32A3C">
      <w:pPr>
        <w:pStyle w:val="DraCorstandard"/>
      </w:pPr>
      <w:r w:rsidRPr="00306C56">
        <w:t>Atque Hethaeae Gargara Gentis.</w:t>
      </w:r>
    </w:p>
    <w:p w14:paraId="21BCBFCE" w14:textId="77777777" w:rsidR="00D32A3C" w:rsidRPr="00306C56" w:rsidRDefault="00E63445" w:rsidP="00D32A3C">
      <w:pPr>
        <w:pStyle w:val="DraCorstandard"/>
      </w:pPr>
      <w:r w:rsidRPr="00306C56">
        <w:t>O cui rictus inter olenteis,</w:t>
      </w:r>
    </w:p>
    <w:p w14:paraId="49C224B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290</w:t>
      </w:r>
      <w:r w:rsidRPr="00306C56">
        <w:t xml:space="preserve"> Mellita fauos vena propinat!</w:t>
      </w:r>
    </w:p>
    <w:p w14:paraId="348D2766" w14:textId="77777777" w:rsidR="00D32A3C" w:rsidRPr="00306C56" w:rsidRDefault="00E63445" w:rsidP="00D32A3C">
      <w:pPr>
        <w:pStyle w:val="DraCorstandard"/>
      </w:pPr>
      <w:r w:rsidRPr="00306C56">
        <w:t>O cui leni bullit scatebrâ</w:t>
      </w:r>
    </w:p>
    <w:p w14:paraId="3218071E" w14:textId="77777777" w:rsidR="00D32A3C" w:rsidRPr="00306C56" w:rsidRDefault="00E63445" w:rsidP="00D32A3C">
      <w:pPr>
        <w:pStyle w:val="DraCorstandard"/>
      </w:pPr>
      <w:r w:rsidRPr="00306C56">
        <w:t>Maxilla feri conscia Martis,</w:t>
      </w:r>
    </w:p>
    <w:p w14:paraId="4ABA676F" w14:textId="77777777" w:rsidR="00D32A3C" w:rsidRPr="00306C56" w:rsidRDefault="00E63445" w:rsidP="00D32A3C">
      <w:pPr>
        <w:pStyle w:val="DraCorstandard"/>
      </w:pPr>
      <w:r w:rsidRPr="00306C56">
        <w:t>Nimiùm liquidis garrula riuis!</w:t>
      </w:r>
    </w:p>
    <w:p w14:paraId="76668125" w14:textId="77777777" w:rsidR="00D32A3C" w:rsidRPr="00306C56" w:rsidRDefault="00E63445" w:rsidP="00D32A3C">
      <w:pPr>
        <w:pStyle w:val="DraCorstandard"/>
      </w:pPr>
      <w:r w:rsidRPr="00306C56">
        <w:t>Stabat Iuuenis caedere lassus,</w:t>
      </w:r>
    </w:p>
    <w:p w14:paraId="13E057D4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295</w:t>
      </w:r>
      <w:r w:rsidRPr="00306C56">
        <w:t xml:space="preserve"> Et fessa toro membra reponens,</w:t>
      </w:r>
    </w:p>
    <w:p w14:paraId="3BF4923A" w14:textId="77777777" w:rsidR="00D32A3C" w:rsidRPr="00306C56" w:rsidRDefault="00E63445" w:rsidP="00D32A3C">
      <w:pPr>
        <w:pStyle w:val="DraCorstandard"/>
      </w:pPr>
      <w:r w:rsidRPr="00306C56">
        <w:t>Quaerebat aquas; heu! quid faceret?</w:t>
      </w:r>
    </w:p>
    <w:p w14:paraId="32E57C1F" w14:textId="77777777" w:rsidR="00D32A3C" w:rsidRPr="00306C56" w:rsidRDefault="00E63445" w:rsidP="00D32A3C">
      <w:pPr>
        <w:pStyle w:val="DraCorstandard"/>
      </w:pPr>
      <w:r w:rsidRPr="00306C56">
        <w:t>Da Pater, inquit, sedare sitim,</w:t>
      </w:r>
    </w:p>
    <w:p w14:paraId="707BD08E" w14:textId="77777777" w:rsidR="00D32A3C" w:rsidRPr="00306C56" w:rsidRDefault="00E63445" w:rsidP="00D32A3C">
      <w:pPr>
        <w:pStyle w:val="DraCorstandard"/>
      </w:pPr>
      <w:r w:rsidRPr="00306C56">
        <w:t>Et mihi latices arida fundat.</w:t>
      </w:r>
    </w:p>
    <w:p w14:paraId="734EBBD3" w14:textId="77777777" w:rsidR="00D32A3C" w:rsidRPr="00306C56" w:rsidRDefault="00E63445" w:rsidP="00D32A3C">
      <w:pPr>
        <w:pStyle w:val="DraCorstandard"/>
      </w:pPr>
      <w:r w:rsidRPr="00306C56">
        <w:lastRenderedPageBreak/>
        <w:t>Dixerat &amp; iam murmure claro</w:t>
      </w:r>
    </w:p>
    <w:p w14:paraId="45E81134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300</w:t>
      </w:r>
      <w:r w:rsidRPr="00306C56">
        <w:t xml:space="preserve"> Vidit tumidum crescere fontem,</w:t>
      </w:r>
    </w:p>
    <w:p w14:paraId="66BA7C03" w14:textId="77777777" w:rsidR="00D32A3C" w:rsidRPr="00306C56" w:rsidRDefault="00E63445" w:rsidP="00D32A3C">
      <w:pPr>
        <w:pStyle w:val="DraCorstandard"/>
      </w:pPr>
      <w:r w:rsidRPr="00306C56">
        <w:t>Et mandibulae putris hiatu</w:t>
      </w:r>
    </w:p>
    <w:p w14:paraId="44C2976C" w14:textId="77777777" w:rsidR="00D32A3C" w:rsidRPr="00306C56" w:rsidRDefault="00E63445" w:rsidP="00D32A3C">
      <w:pPr>
        <w:pStyle w:val="DraCorstandard"/>
      </w:pPr>
      <w:r w:rsidRPr="00306C56">
        <w:t>Latè gelidas serpere lymphas.</w:t>
      </w:r>
    </w:p>
    <w:p w14:paraId="14047544" w14:textId="77777777" w:rsidR="00D32A3C" w:rsidRPr="00306C56" w:rsidRDefault="00E63445" w:rsidP="00D32A3C">
      <w:pPr>
        <w:pStyle w:val="DraCorstandard"/>
      </w:pPr>
      <w:r w:rsidRPr="00306C56">
        <w:t>Quid, c</w:t>
      </w:r>
      <w:r w:rsidRPr="00306C56">
        <w:rPr>
          <w:rFonts w:cstheme="minorHAnsi"/>
        </w:rPr>
        <w:t>ù</w:t>
      </w:r>
      <w:r w:rsidRPr="00306C56">
        <w:t>m portas, totasque seras,</w:t>
      </w:r>
    </w:p>
    <w:p w14:paraId="2698D650" w14:textId="77777777" w:rsidR="00D32A3C" w:rsidRPr="00306C56" w:rsidRDefault="00E63445" w:rsidP="00D32A3C">
      <w:pPr>
        <w:pStyle w:val="DraCorstandard"/>
      </w:pPr>
      <w:r w:rsidRPr="00306C56">
        <w:t>Et tot vectes, &amp; tot postes</w:t>
      </w:r>
    </w:p>
    <w:p w14:paraId="6FDD8043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305</w:t>
      </w:r>
      <w:r w:rsidRPr="00306C56">
        <w:t xml:space="preserve"> Transtulit humeris, monte locauit,</w:t>
      </w:r>
    </w:p>
    <w:p w14:paraId="379CE851" w14:textId="77777777" w:rsidR="00D32A3C" w:rsidRPr="00306C56" w:rsidRDefault="00E63445" w:rsidP="00D32A3C">
      <w:pPr>
        <w:pStyle w:val="DraCorstandard"/>
      </w:pPr>
      <w:r w:rsidRPr="00306C56">
        <w:t>Et concubiae noctis in vmbrâ</w:t>
      </w:r>
    </w:p>
    <w:p w14:paraId="411C3FEB" w14:textId="77777777" w:rsidR="00D32A3C" w:rsidRPr="00306C56" w:rsidRDefault="00E63445" w:rsidP="00D32A3C">
      <w:pPr>
        <w:pStyle w:val="DraCorstandard"/>
      </w:pPr>
      <w:r w:rsidRPr="00306C56">
        <w:t>Gazam immodicis terruit ausis?</w:t>
      </w:r>
    </w:p>
    <w:p w14:paraId="7EBE5FC1" w14:textId="689DAFFF" w:rsidR="00A11613" w:rsidRPr="00306C56" w:rsidRDefault="00E63445" w:rsidP="00D32A3C">
      <w:pPr>
        <w:pStyle w:val="DraCorstandard"/>
      </w:pPr>
      <w:r w:rsidRPr="00306C56">
        <w:t>Et quae tandem gloria restat,</w:t>
      </w:r>
    </w:p>
    <w:p w14:paraId="66EEA2A5" w14:textId="3CDF5BAD" w:rsidR="00D32A3C" w:rsidRPr="00306C56" w:rsidRDefault="00B5364F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</w:t>
      </w:r>
      <w:r w:rsidR="00E63445" w:rsidRPr="00306C56">
        <w:rPr>
          <w:rStyle w:val="DraCorpagebeginning"/>
        </w:rPr>
        <w:t>6</w:t>
      </w:r>
    </w:p>
    <w:p w14:paraId="6A4F4FAB" w14:textId="77777777" w:rsidR="00D32A3C" w:rsidRPr="00306C56" w:rsidRDefault="00E63445" w:rsidP="00D32A3C">
      <w:pPr>
        <w:pStyle w:val="DraCorstandard"/>
      </w:pPr>
      <w:r w:rsidRPr="00306C56">
        <w:t>Si te nunquam Dalila pellex,</w:t>
      </w:r>
    </w:p>
    <w:p w14:paraId="288AFF12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310</w:t>
      </w:r>
      <w:r w:rsidRPr="00306C56">
        <w:t xml:space="preserve"> Garrula pellex, Dalila patriae</w:t>
      </w:r>
    </w:p>
    <w:p w14:paraId="6FE09116" w14:textId="77777777" w:rsidR="00D32A3C" w:rsidRPr="00306C56" w:rsidRDefault="00E63445" w:rsidP="00D32A3C">
      <w:pPr>
        <w:pStyle w:val="DraCorstandard"/>
      </w:pPr>
      <w:r w:rsidRPr="00306C56">
        <w:t>Fax vna meae! si te nunquam</w:t>
      </w:r>
    </w:p>
    <w:p w14:paraId="281D7929" w14:textId="77777777" w:rsidR="00D32A3C" w:rsidRPr="00306C56" w:rsidRDefault="00E63445" w:rsidP="00D32A3C">
      <w:pPr>
        <w:pStyle w:val="DraCorstandard"/>
      </w:pPr>
      <w:r w:rsidRPr="00306C56">
        <w:t>Dalila! pellex Dalila! nunquam</w:t>
      </w:r>
    </w:p>
    <w:p w14:paraId="48C1018D" w14:textId="77777777" w:rsidR="00D32A3C" w:rsidRPr="00306C56" w:rsidRDefault="00E63445" w:rsidP="00D32A3C">
      <w:pPr>
        <w:pStyle w:val="DraCorstandard"/>
      </w:pPr>
      <w:r w:rsidRPr="00306C56">
        <w:t>Dalila pellex, inclyte Sampson,</w:t>
      </w:r>
    </w:p>
    <w:p w14:paraId="7F59F784" w14:textId="77777777" w:rsidR="00D32A3C" w:rsidRPr="00306C56" w:rsidRDefault="00E63445" w:rsidP="00D32A3C">
      <w:pPr>
        <w:pStyle w:val="DraCorstandard"/>
      </w:pPr>
      <w:r w:rsidRPr="00306C56">
        <w:t>Inclyte Sampson!</w:t>
      </w:r>
    </w:p>
    <w:p w14:paraId="0475B550" w14:textId="0F5F6BA5" w:rsidR="00A11613" w:rsidRPr="00306C56" w:rsidRDefault="00A11613" w:rsidP="00A11613">
      <w:pPr>
        <w:pStyle w:val="DraCoradditions"/>
        <w:rPr>
          <w:lang w:val="la-Latn"/>
        </w:rPr>
      </w:pPr>
      <w:r>
        <w:rPr>
          <w:lang w:val="la-Latn"/>
        </w:rPr>
        <w:t>/act=3/</w:t>
      </w:r>
    </w:p>
    <w:p w14:paraId="7AB4E7BA" w14:textId="594D238F" w:rsidR="00D32A3C" w:rsidRPr="00306C56" w:rsidRDefault="00E63445" w:rsidP="00306C56">
      <w:pPr>
        <w:pStyle w:val="DraCorhead"/>
      </w:pPr>
      <w:r w:rsidRPr="00306C56">
        <w:t>ACTVS TERTIVS</w:t>
      </w:r>
    </w:p>
    <w:p w14:paraId="4633FEE6" w14:textId="77777777" w:rsidR="00D32A3C" w:rsidRPr="00306C56" w:rsidRDefault="00E63445" w:rsidP="00D32A3C">
      <w:pPr>
        <w:pStyle w:val="DraCorstandard"/>
        <w:rPr>
          <w:rStyle w:val="DraCorstagedirectionsetc"/>
        </w:rPr>
      </w:pPr>
      <w:r w:rsidRPr="00306C56">
        <w:rPr>
          <w:rStyle w:val="DraCorstagedirectionsetc"/>
        </w:rPr>
        <w:t>DALILA, SAMPSON.</w:t>
      </w:r>
    </w:p>
    <w:p w14:paraId="06A1D8B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315</w:t>
      </w:r>
      <w:r w:rsidRPr="00306C56">
        <w:t xml:space="preserve"> FRustrà laboras Dalila, &amp; frustrà es nimis,</w:t>
      </w:r>
    </w:p>
    <w:p w14:paraId="64BEEC0E" w14:textId="77777777" w:rsidR="00D32A3C" w:rsidRPr="00306C56" w:rsidRDefault="00E63445" w:rsidP="00D32A3C">
      <w:pPr>
        <w:pStyle w:val="DraCorstandard"/>
      </w:pPr>
      <w:r w:rsidRPr="00306C56">
        <w:t>Nec scopulus ille flectitur, spreuit tuos</w:t>
      </w:r>
    </w:p>
    <w:p w14:paraId="4CF20623" w14:textId="77777777" w:rsidR="00D32A3C" w:rsidRPr="00306C56" w:rsidRDefault="00E63445" w:rsidP="00D32A3C">
      <w:pPr>
        <w:pStyle w:val="DraCorstandard"/>
      </w:pPr>
      <w:r w:rsidRPr="00306C56">
        <w:t>Sampson amores; &amp; modò amplexum premat,</w:t>
      </w:r>
    </w:p>
    <w:p w14:paraId="3129F93C" w14:textId="77777777" w:rsidR="00D32A3C" w:rsidRPr="00306C56" w:rsidRDefault="00E63445" w:rsidP="00D32A3C">
      <w:pPr>
        <w:pStyle w:val="DraCorstandard"/>
      </w:pPr>
      <w:r w:rsidRPr="00306C56">
        <w:t>Inuita rapiat basia, inuadat sinum,</w:t>
      </w:r>
    </w:p>
    <w:p w14:paraId="0D54E010" w14:textId="77777777" w:rsidR="00D32A3C" w:rsidRPr="00306C56" w:rsidRDefault="00E63445" w:rsidP="00D32A3C">
      <w:pPr>
        <w:pStyle w:val="DraCorstandard"/>
      </w:pPr>
      <w:r w:rsidRPr="00306C56">
        <w:t>Et nunc ab oculis pendeat vaecors meis,</w:t>
      </w:r>
    </w:p>
    <w:p w14:paraId="6FF18AA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320</w:t>
      </w:r>
      <w:r w:rsidRPr="00306C56">
        <w:t xml:space="preserve"> Nunc à capillo &amp; fimbriâ mollis comae,</w:t>
      </w:r>
    </w:p>
    <w:p w14:paraId="632927B9" w14:textId="77777777" w:rsidR="00D32A3C" w:rsidRPr="00306C56" w:rsidRDefault="00E63445" w:rsidP="00D32A3C">
      <w:pPr>
        <w:pStyle w:val="DraCorstandard"/>
      </w:pPr>
      <w:r w:rsidRPr="00306C56">
        <w:lastRenderedPageBreak/>
        <w:t>Nunc rideat, nunc ganniat, ludat quoque,</w:t>
      </w:r>
    </w:p>
    <w:p w14:paraId="571728BE" w14:textId="77777777" w:rsidR="00D32A3C" w:rsidRPr="00306C56" w:rsidRDefault="00E63445" w:rsidP="00D32A3C">
      <w:pPr>
        <w:pStyle w:val="DraCorstandard"/>
      </w:pPr>
      <w:r w:rsidRPr="00306C56">
        <w:t>Et mentiatur, Dalila est cordi parùm,</w:t>
      </w:r>
    </w:p>
    <w:p w14:paraId="6EED6C9E" w14:textId="77777777" w:rsidR="00D32A3C" w:rsidRPr="00306C56" w:rsidRDefault="00E63445" w:rsidP="00D32A3C">
      <w:pPr>
        <w:pStyle w:val="DraCorstandard"/>
      </w:pPr>
      <w:r w:rsidRPr="00306C56">
        <w:t xml:space="preserve">Et sic amores; </w:t>
      </w:r>
      <w:r w:rsidRPr="00306C56">
        <w:rPr>
          <w:rFonts w:cstheme="minorHAnsi"/>
        </w:rPr>
        <w:t>ô</w:t>
      </w:r>
      <w:r w:rsidRPr="00306C56">
        <w:t xml:space="preserve"> tace, lupus venit,</w:t>
      </w:r>
    </w:p>
    <w:p w14:paraId="5A0EDB86" w14:textId="77777777" w:rsidR="00D32A3C" w:rsidRPr="00306C56" w:rsidRDefault="00E63445" w:rsidP="00D32A3C">
      <w:pPr>
        <w:pStyle w:val="DraCorstandard"/>
      </w:pPr>
      <w:r w:rsidRPr="00306C56">
        <w:t>Suspirat, ardet, rursus intendam dolos.</w:t>
      </w:r>
    </w:p>
    <w:p w14:paraId="6AE6D2F2" w14:textId="462010D6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325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Vt vidit, vt procurrit! </w:t>
      </w:r>
      <w:r w:rsidRPr="00306C56">
        <w:rPr>
          <w:rStyle w:val="DraCorspeakerattribution"/>
        </w:rPr>
        <w:t>SAMP.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>O carum caput!</w:t>
      </w:r>
    </w:p>
    <w:p w14:paraId="4E127796" w14:textId="77777777" w:rsidR="00D32A3C" w:rsidRPr="00306C56" w:rsidRDefault="00E63445" w:rsidP="00D32A3C">
      <w:pPr>
        <w:pStyle w:val="DraCorstandard"/>
      </w:pPr>
      <w:r w:rsidRPr="00306C56">
        <w:t>O cara Dalil</w:t>
      </w:r>
      <w:r w:rsidRPr="00306C56">
        <w:rPr>
          <w:rFonts w:cstheme="minorHAnsi"/>
        </w:rPr>
        <w:t>é</w:t>
      </w:r>
      <w:r w:rsidRPr="00306C56">
        <w:t>! quo fugis? mane, mane;</w:t>
      </w:r>
    </w:p>
    <w:p w14:paraId="6B09B556" w14:textId="77777777" w:rsidR="00D32A3C" w:rsidRPr="00306C56" w:rsidRDefault="00E63445" w:rsidP="00D32A3C">
      <w:pPr>
        <w:pStyle w:val="DraCorstandard"/>
      </w:pPr>
      <w:r w:rsidRPr="00306C56">
        <w:t>Quò te pedes mea vita? non audit, stupet;</w:t>
      </w:r>
    </w:p>
    <w:p w14:paraId="0827813E" w14:textId="77777777" w:rsidR="00D32A3C" w:rsidRPr="00306C56" w:rsidRDefault="00E63445" w:rsidP="00D32A3C">
      <w:pPr>
        <w:pStyle w:val="DraCorstandard"/>
      </w:pPr>
      <w:r w:rsidRPr="00306C56">
        <w:t>Qu</w:t>
      </w:r>
      <w:r w:rsidRPr="00306C56">
        <w:rPr>
          <w:rFonts w:cstheme="minorHAnsi"/>
        </w:rPr>
        <w:t>ò</w:t>
      </w:r>
      <w:r w:rsidRPr="00306C56">
        <w:t xml:space="preserve"> te pedes amica? responde mihi;</w:t>
      </w:r>
    </w:p>
    <w:p w14:paraId="0427F5E3" w14:textId="77777777" w:rsidR="00D32A3C" w:rsidRPr="00306C56" w:rsidRDefault="00E63445" w:rsidP="00D32A3C">
      <w:pPr>
        <w:pStyle w:val="DraCorstandard"/>
      </w:pPr>
      <w:r w:rsidRPr="00306C56">
        <w:t>Etiam minatur; quid me ita occidis quoque?</w:t>
      </w:r>
    </w:p>
    <w:p w14:paraId="2285A0D5" w14:textId="1CD3A541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330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O cara! cara!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Scilicet. </w:t>
      </w:r>
      <w:r w:rsidR="00306C56" w:rsidRPr="00306C56">
        <w:rPr>
          <w:rStyle w:val="DraCorspeakerattribution"/>
        </w:rPr>
        <w:t>SAMP.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Cara </w:t>
      </w:r>
      <w:r w:rsidRPr="00306C56">
        <w:rPr>
          <w:rFonts w:cstheme="minorHAnsi"/>
        </w:rPr>
        <w:t>ô</w:t>
      </w:r>
      <w:r w:rsidRPr="00306C56">
        <w:t xml:space="preserve"> nimis!</w:t>
      </w:r>
    </w:p>
    <w:p w14:paraId="4A0177D4" w14:textId="0257AF21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107</w:t>
      </w:r>
    </w:p>
    <w:p w14:paraId="13D84CB9" w14:textId="7BE30176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O cara Dalile!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Nempe quâ probas fide?</w:t>
      </w:r>
    </w:p>
    <w:p w14:paraId="744376EC" w14:textId="4C97C08F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 xml:space="preserve">Quam fallo nunquam. </w:t>
      </w: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>Scilicet nunquam fidem</w:t>
      </w:r>
    </w:p>
    <w:p w14:paraId="47929B5F" w14:textId="77777777" w:rsidR="00D32A3C" w:rsidRPr="00306C56" w:rsidRDefault="00E63445" w:rsidP="00D32A3C">
      <w:pPr>
        <w:pStyle w:val="DraCorstandard"/>
      </w:pPr>
      <w:r w:rsidRPr="00306C56">
        <w:t>Sampson fefellit, ille, qui toties mihi</w:t>
      </w:r>
    </w:p>
    <w:p w14:paraId="0A7879A0" w14:textId="77777777" w:rsidR="00D32A3C" w:rsidRPr="00306C56" w:rsidRDefault="00E63445" w:rsidP="00D32A3C">
      <w:pPr>
        <w:pStyle w:val="DraCorstandard"/>
      </w:pPr>
      <w:r w:rsidRPr="00306C56">
        <w:t>Illudere audax; sed piget tecum loqui.</w:t>
      </w:r>
    </w:p>
    <w:p w14:paraId="58E2ED32" w14:textId="36A7FEED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335</w:t>
      </w:r>
      <w:r w:rsidRPr="00306C56">
        <w:t xml:space="preserve"> </w:t>
      </w:r>
      <w:r w:rsidR="00306C56" w:rsidRPr="00306C56">
        <w:rPr>
          <w:rStyle w:val="DraCorspeakerattribution"/>
        </w:rPr>
        <w:t>SAMP.</w:t>
      </w:r>
      <w:r w:rsidRPr="00306C56">
        <w:t xml:space="preserve"> Ne pigeat, oro, Dalila; erupit, mane,</w:t>
      </w:r>
    </w:p>
    <w:p w14:paraId="1E2FD352" w14:textId="77777777" w:rsidR="00D32A3C" w:rsidRPr="00306C56" w:rsidRDefault="00E63445" w:rsidP="00D32A3C">
      <w:pPr>
        <w:pStyle w:val="DraCorstandard"/>
      </w:pPr>
      <w:r w:rsidRPr="00306C56">
        <w:t>O redde te iterum! ni facis, sicam inuolo,</w:t>
      </w:r>
    </w:p>
    <w:p w14:paraId="199C2467" w14:textId="24F4A8B1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Haurio cruorem.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Iugulet &amp; sicam premat,</w:t>
      </w:r>
    </w:p>
    <w:p w14:paraId="5FF31D1C" w14:textId="207D2E72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Hoc est, quod opto.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Dalila in vitâ tenet,</w:t>
      </w:r>
    </w:p>
    <w:p w14:paraId="72564BF3" w14:textId="77777777" w:rsidR="00D32A3C" w:rsidRPr="00306C56" w:rsidRDefault="00E63445" w:rsidP="00D32A3C">
      <w:pPr>
        <w:pStyle w:val="DraCorstandard"/>
      </w:pPr>
      <w:r w:rsidRPr="00306C56">
        <w:t>Ni faceret illa, incumberem ferro statim.</w:t>
      </w:r>
    </w:p>
    <w:p w14:paraId="41C3874C" w14:textId="7226CFB4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340</w:t>
      </w:r>
      <w:r w:rsidRPr="00306C56">
        <w:t xml:space="preserve">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O vellet vtinam! </w:t>
      </w:r>
      <w:r w:rsidR="00306C56" w:rsidRPr="00306C56">
        <w:rPr>
          <w:rStyle w:val="DraCorspeakerattribution"/>
        </w:rPr>
        <w:t>SAMP.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Dalilal </w:t>
      </w:r>
      <w:r w:rsidRPr="00306C56">
        <w:rPr>
          <w:rFonts w:cstheme="minorHAnsi"/>
        </w:rPr>
        <w:t>ô</w:t>
      </w:r>
      <w:r w:rsidRPr="00306C56">
        <w:t xml:space="preserve"> carum iecur!</w:t>
      </w:r>
    </w:p>
    <w:p w14:paraId="3FDFCFD5" w14:textId="77777777" w:rsidR="00D32A3C" w:rsidRPr="00306C56" w:rsidRDefault="00E63445" w:rsidP="00D32A3C">
      <w:pPr>
        <w:pStyle w:val="DraCorstandard"/>
      </w:pPr>
      <w:r w:rsidRPr="00306C56">
        <w:t>Dalila! quid obstas Dalila? heu! manda, iube.</w:t>
      </w:r>
    </w:p>
    <w:p w14:paraId="7293947B" w14:textId="73B828A4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Sicut iuvebam nuper, &amp; Sampson quoque</w:t>
      </w:r>
    </w:p>
    <w:p w14:paraId="72622AA1" w14:textId="77777777" w:rsidR="00D32A3C" w:rsidRPr="00306C56" w:rsidRDefault="00E63445" w:rsidP="00D32A3C">
      <w:pPr>
        <w:pStyle w:val="DraCorstandard"/>
      </w:pPr>
      <w:r w:rsidRPr="00306C56">
        <w:t>Parebat, iterum iubeo, num pares mihi?</w:t>
      </w:r>
    </w:p>
    <w:p w14:paraId="150C3992" w14:textId="77777777" w:rsidR="00D32A3C" w:rsidRPr="00306C56" w:rsidRDefault="00E63445" w:rsidP="00D32A3C">
      <w:pPr>
        <w:pStyle w:val="DraCorstandard"/>
      </w:pPr>
      <w:r w:rsidRPr="00306C56">
        <w:t>An frangis iterum vincula &amp; neruos? comam</w:t>
      </w:r>
    </w:p>
    <w:p w14:paraId="2CFFB6FF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345</w:t>
      </w:r>
      <w:r w:rsidRPr="00306C56">
        <w:t xml:space="preserve"> Humo reuellis, robore ingenti minax?</w:t>
      </w:r>
    </w:p>
    <w:p w14:paraId="772D4723" w14:textId="77777777" w:rsidR="00D32A3C" w:rsidRPr="00306C56" w:rsidRDefault="00E63445" w:rsidP="00D32A3C">
      <w:pPr>
        <w:pStyle w:val="DraCorstandard"/>
      </w:pPr>
      <w:r w:rsidRPr="00306C56">
        <w:lastRenderedPageBreak/>
        <w:t>Si vinxeris me; scilicet; si licijs</w:t>
      </w:r>
    </w:p>
    <w:p w14:paraId="203B5FD7" w14:textId="77777777" w:rsidR="00D32A3C" w:rsidRPr="00306C56" w:rsidRDefault="00E63445" w:rsidP="00D32A3C">
      <w:pPr>
        <w:pStyle w:val="DraCorstandard"/>
      </w:pPr>
      <w:r w:rsidRPr="00306C56">
        <w:t>Crinem implicaris; scilicet; nosti satis,</w:t>
      </w:r>
    </w:p>
    <w:p w14:paraId="2C8C9F7B" w14:textId="77777777" w:rsidR="00D32A3C" w:rsidRPr="00306C56" w:rsidRDefault="00E63445" w:rsidP="00D32A3C">
      <w:pPr>
        <w:pStyle w:val="DraCorstandard"/>
      </w:pPr>
      <w:r w:rsidRPr="00306C56">
        <w:t>Et refricare taedet; vt celes mihi,</w:t>
      </w:r>
    </w:p>
    <w:p w14:paraId="03E368EC" w14:textId="77777777" w:rsidR="00D32A3C" w:rsidRPr="00306C56" w:rsidRDefault="00E63445" w:rsidP="00D32A3C">
      <w:pPr>
        <w:pStyle w:val="DraCorstandard"/>
      </w:pPr>
      <w:r w:rsidRPr="00306C56">
        <w:t>Quo robur illud spiret à neruo tuum,</w:t>
      </w:r>
    </w:p>
    <w:p w14:paraId="24B0FD7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350</w:t>
      </w:r>
      <w:r w:rsidRPr="00306C56">
        <w:t xml:space="preserve"> Quo sit reductum musculo, aut vinctum fibrâ?</w:t>
      </w:r>
    </w:p>
    <w:p w14:paraId="33BA28CA" w14:textId="77777777" w:rsidR="00D32A3C" w:rsidRPr="00306C56" w:rsidRDefault="00E63445" w:rsidP="00D32A3C">
      <w:pPr>
        <w:pStyle w:val="DraCorstandard"/>
      </w:pPr>
      <w:r w:rsidRPr="00306C56">
        <w:t>Non sic amamus: Dalila pugnabit tibi?</w:t>
      </w:r>
    </w:p>
    <w:p w14:paraId="43A3B78B" w14:textId="77777777" w:rsidR="00D32A3C" w:rsidRPr="00306C56" w:rsidRDefault="00E63445" w:rsidP="00D32A3C">
      <w:pPr>
        <w:pStyle w:val="DraCorstandard"/>
      </w:pPr>
      <w:r w:rsidRPr="00306C56">
        <w:t>Impinget vngues Dalila? aut animam fibris</w:t>
      </w:r>
    </w:p>
    <w:p w14:paraId="7B33DE5D" w14:textId="77777777" w:rsidR="00D32A3C" w:rsidRPr="00306C56" w:rsidRDefault="00E63445" w:rsidP="00D32A3C">
      <w:pPr>
        <w:pStyle w:val="DraCorstandard"/>
      </w:pPr>
      <w:r w:rsidRPr="00306C56">
        <w:t>Euellet? aut haec spithama molem istam obruet?</w:t>
      </w:r>
    </w:p>
    <w:p w14:paraId="1CB5D56B" w14:textId="77777777" w:rsidR="00D32A3C" w:rsidRPr="00306C56" w:rsidRDefault="00E63445" w:rsidP="00D32A3C">
      <w:pPr>
        <w:pStyle w:val="DraCorstandard"/>
      </w:pPr>
      <w:r w:rsidRPr="00306C56">
        <w:t xml:space="preserve">Et sic times tu Dalilam? </w:t>
      </w:r>
      <w:r w:rsidRPr="00306C56">
        <w:rPr>
          <w:rFonts w:cstheme="minorHAnsi"/>
        </w:rPr>
        <w:t>ô</w:t>
      </w:r>
      <w:r w:rsidRPr="00306C56">
        <w:t xml:space="preserve"> vaecors nimis,</w:t>
      </w:r>
    </w:p>
    <w:p w14:paraId="6D5AC6C9" w14:textId="6EE7E5F3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355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Qui sic amas &amp; ludis! </w:t>
      </w:r>
      <w:r w:rsidR="00306C56" w:rsidRPr="00306C56">
        <w:rPr>
          <w:rStyle w:val="DraCorspeakerattribution"/>
        </w:rPr>
        <w:t>SAMP.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>Indulge mihi,</w:t>
      </w:r>
    </w:p>
    <w:p w14:paraId="77F0165B" w14:textId="53BD9909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Si postulas, nunc indico.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Ridet quoque,</w:t>
      </w:r>
    </w:p>
    <w:p w14:paraId="3DA4F4ED" w14:textId="23BE1A4B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Mentitur vltrò.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Dalila! vt liceat mihi</w:t>
      </w:r>
    </w:p>
    <w:p w14:paraId="1C67496E" w14:textId="5FCCD5AF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108</w:t>
      </w:r>
    </w:p>
    <w:p w14:paraId="524F7496" w14:textId="77777777" w:rsidR="00D32A3C" w:rsidRPr="00306C56" w:rsidRDefault="00E63445" w:rsidP="00D32A3C">
      <w:pPr>
        <w:pStyle w:val="DraCorstandard"/>
      </w:pPr>
      <w:r w:rsidRPr="00306C56">
        <w:t>Tantùm inter vlnas serpere, excutio libens,</w:t>
      </w:r>
    </w:p>
    <w:p w14:paraId="0C197349" w14:textId="77777777" w:rsidR="00D32A3C" w:rsidRPr="00306C56" w:rsidRDefault="00E63445" w:rsidP="00D32A3C">
      <w:pPr>
        <w:pStyle w:val="DraCorstandard"/>
      </w:pPr>
      <w:r w:rsidRPr="00306C56">
        <w:t>Quicquid profundo pectoris sinu latet.</w:t>
      </w:r>
    </w:p>
    <w:p w14:paraId="0BC3AB7A" w14:textId="03FDEA30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360</w:t>
      </w:r>
      <w:r w:rsidRPr="00306C56">
        <w:t xml:space="preserve"> </w:t>
      </w:r>
      <w:r w:rsidR="00306C56" w:rsidRPr="00306C56">
        <w:rPr>
          <w:rStyle w:val="DraCorspeakerattribution"/>
        </w:rPr>
        <w:t>DAL.</w:t>
      </w:r>
      <w:r w:rsidRPr="00306C56">
        <w:t xml:space="preserve"> Licet, sub illo tegmine &amp; molli comâ</w:t>
      </w:r>
    </w:p>
    <w:p w14:paraId="554CB8C1" w14:textId="77777777" w:rsidR="00D32A3C" w:rsidRPr="00306C56" w:rsidRDefault="00E63445" w:rsidP="00D32A3C">
      <w:pPr>
        <w:pStyle w:val="DraCorstandard"/>
      </w:pPr>
      <w:r w:rsidRPr="00306C56">
        <w:t>Siluae recentis, blandus vbi vernat tepor,</w:t>
      </w:r>
    </w:p>
    <w:p w14:paraId="1456CCCB" w14:textId="77777777" w:rsidR="00D32A3C" w:rsidRPr="00306C56" w:rsidRDefault="00E63445" w:rsidP="00D32A3C">
      <w:pPr>
        <w:pStyle w:val="DraCorstandard"/>
      </w:pPr>
      <w:r w:rsidRPr="00306C56">
        <w:t>Et cum susurris fontium, alituum genus</w:t>
      </w:r>
    </w:p>
    <w:p w14:paraId="24CAA0F6" w14:textId="77777777" w:rsidR="00D32A3C" w:rsidRPr="00306C56" w:rsidRDefault="00E63445" w:rsidP="00D32A3C">
      <w:pPr>
        <w:pStyle w:val="DraCorstandard"/>
      </w:pPr>
      <w:r w:rsidRPr="00306C56">
        <w:t>Mellito anhelat gutture, &amp; geminat melos.</w:t>
      </w:r>
    </w:p>
    <w:p w14:paraId="371BAE39" w14:textId="77777777" w:rsidR="00D32A3C" w:rsidRPr="00306C56" w:rsidRDefault="00E63445" w:rsidP="00D32A3C">
      <w:pPr>
        <w:pStyle w:val="DraCorstandard"/>
      </w:pPr>
      <w:r w:rsidRPr="00306C56">
        <w:t>En totam aperio spondulam, an gratâ satis</w:t>
      </w:r>
    </w:p>
    <w:p w14:paraId="22335E17" w14:textId="1DB36C00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365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VInâ recumbis? </w:t>
      </w:r>
      <w:r w:rsidR="00306C56" w:rsidRPr="00306C56">
        <w:rPr>
          <w:rStyle w:val="DraCorspeakerattribution"/>
        </w:rPr>
        <w:t>SAMP.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Dalila!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>An magis placet</w:t>
      </w:r>
    </w:p>
    <w:p w14:paraId="3F682EDC" w14:textId="03E5F37E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Aliquid?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 xml:space="preserve">Amica Dalila!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An rident tibi</w:t>
      </w:r>
    </w:p>
    <w:p w14:paraId="4CC51371" w14:textId="59C72BF7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Haec dulcia? haec iucunda?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Non possunt magis.</w:t>
      </w:r>
    </w:p>
    <w:p w14:paraId="55003DA7" w14:textId="618FB5BE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 xml:space="preserve">Dic igitur. </w:t>
      </w: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>O quàm dulcis hîc spirat crocus,</w:t>
      </w:r>
    </w:p>
    <w:p w14:paraId="054D070A" w14:textId="77777777" w:rsidR="00D32A3C" w:rsidRPr="00306C56" w:rsidRDefault="00E63445" w:rsidP="00D32A3C">
      <w:pPr>
        <w:pStyle w:val="DraCorstandard"/>
      </w:pPr>
      <w:r w:rsidRPr="00306C56">
        <w:t xml:space="preserve">Et quanta violis gratia! </w:t>
      </w:r>
      <w:r w:rsidRPr="00306C56">
        <w:rPr>
          <w:rFonts w:cstheme="minorHAnsi"/>
        </w:rPr>
        <w:t>ô</w:t>
      </w:r>
      <w:r w:rsidRPr="00306C56">
        <w:t xml:space="preserve"> liceat mihi</w:t>
      </w:r>
    </w:p>
    <w:p w14:paraId="4B3D4C2C" w14:textId="2B0397C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370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Redimire totam Dalilam!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>At prius refer,</w:t>
      </w:r>
    </w:p>
    <w:p w14:paraId="5BCC2E7F" w14:textId="77777777" w:rsidR="00D32A3C" w:rsidRPr="00306C56" w:rsidRDefault="00E63445" w:rsidP="00D32A3C">
      <w:pPr>
        <w:pStyle w:val="DraCorstandard"/>
      </w:pPr>
      <w:r w:rsidRPr="00306C56">
        <w:lastRenderedPageBreak/>
        <w:t>Vnde illud, vnde robur? aut vbi latet?</w:t>
      </w:r>
    </w:p>
    <w:p w14:paraId="5616D09C" w14:textId="4DA70B95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Viuimus amica Dalila, hos legi tibi</w:t>
      </w:r>
    </w:p>
    <w:p w14:paraId="791F4115" w14:textId="77777777" w:rsidR="00D32A3C" w:rsidRPr="00306C56" w:rsidRDefault="00E63445" w:rsidP="00D32A3C">
      <w:pPr>
        <w:pStyle w:val="DraCorstandard"/>
      </w:pPr>
      <w:r w:rsidRPr="00306C56">
        <w:t>Ridenti in herbâ flosculos, munus cape.</w:t>
      </w:r>
    </w:p>
    <w:p w14:paraId="026267DF" w14:textId="29A33B4C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Equidem libenter, sed mihi nodum explica,</w:t>
      </w:r>
    </w:p>
    <w:p w14:paraId="2EB9D395" w14:textId="77A2F3EB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375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 xml:space="preserve">Et roboris mysterium. </w:t>
      </w:r>
      <w:r w:rsidR="00306C56" w:rsidRPr="00306C56">
        <w:rPr>
          <w:rStyle w:val="DraCorspeakerattribution"/>
        </w:rPr>
        <w:t>SAMP.</w:t>
      </w:r>
      <w:r w:rsidRPr="00306C56">
        <w:t xml:space="preserve"> </w:t>
      </w:r>
      <w:r w:rsidR="003B519F" w:rsidRPr="00187E42">
        <w:rPr>
          <w:rStyle w:val="DraCormarkversepart"/>
        </w:rPr>
        <w:t>@</w:t>
      </w:r>
      <w:r w:rsidRPr="00306C56">
        <w:t>Non est tamen</w:t>
      </w:r>
    </w:p>
    <w:p w14:paraId="79F0E6D2" w14:textId="77777777" w:rsidR="00D32A3C" w:rsidRPr="00306C56" w:rsidRDefault="00E63445" w:rsidP="00D32A3C">
      <w:pPr>
        <w:pStyle w:val="DraCorstandard"/>
      </w:pPr>
      <w:r w:rsidRPr="00306C56">
        <w:t>Instantis horae; Dalila, hoc ridet tibi,</w:t>
      </w:r>
    </w:p>
    <w:p w14:paraId="42C28749" w14:textId="77777777" w:rsidR="00D32A3C" w:rsidRPr="00306C56" w:rsidRDefault="00E63445" w:rsidP="00D32A3C">
      <w:pPr>
        <w:pStyle w:val="DraCorstandard"/>
      </w:pPr>
      <w:r w:rsidRPr="00306C56">
        <w:t>Vbi inter vda lilia inserpunt rosae?</w:t>
      </w:r>
    </w:p>
    <w:p w14:paraId="3978BABF" w14:textId="77777777" w:rsidR="00D32A3C" w:rsidRPr="00306C56" w:rsidRDefault="00E63445" w:rsidP="00D32A3C">
      <w:pPr>
        <w:pStyle w:val="DraCorstandard"/>
      </w:pPr>
      <w:r w:rsidRPr="00306C56">
        <w:t>An quod amarantho nexili sertum nitet?</w:t>
      </w:r>
    </w:p>
    <w:p w14:paraId="250B0658" w14:textId="7B9BEF1B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 xml:space="preserve">Postea placebunt ista. </w:t>
      </w: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>Sed vernum id magis.</w:t>
      </w:r>
    </w:p>
    <w:p w14:paraId="00891A5B" w14:textId="22120EEF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380</w:t>
      </w:r>
      <w:r w:rsidRPr="00306C56">
        <w:t xml:space="preserve"> </w:t>
      </w:r>
      <w:r w:rsidR="00306C56" w:rsidRPr="00306C56">
        <w:rPr>
          <w:rStyle w:val="DraCorspeakerattribution"/>
        </w:rPr>
        <w:t>DAL.</w:t>
      </w:r>
      <w:r w:rsidRPr="00306C56">
        <w:t xml:space="preserve"> At ego referri cupio, quod verum est magis.</w:t>
      </w:r>
    </w:p>
    <w:p w14:paraId="6411FB2D" w14:textId="380E7E13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 xml:space="preserve">Ergo tacere non licet? </w:t>
      </w: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>Licet loqui.</w:t>
      </w:r>
    </w:p>
    <w:p w14:paraId="7B021208" w14:textId="25558706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Nunc dico, sed cur, obsecro, obnixè petis,</w:t>
      </w:r>
    </w:p>
    <w:p w14:paraId="168D17B6" w14:textId="6A16846E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Quod non licet vulgare?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Nec mihi licet</w:t>
      </w:r>
    </w:p>
    <w:p w14:paraId="64F01D95" w14:textId="416C81AC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Praebere semper vbera.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O mane, mane,</w:t>
      </w:r>
    </w:p>
    <w:p w14:paraId="24094BF4" w14:textId="485018AF" w:rsidR="00D32A3C" w:rsidRPr="00306C56" w:rsidRDefault="00E63445" w:rsidP="00D32A3C">
      <w:pPr>
        <w:pStyle w:val="DraCorstandard"/>
      </w:pPr>
      <w:r w:rsidRPr="00306C56">
        <w:rPr>
          <w:rStyle w:val="DraCorpagebeginning"/>
        </w:rPr>
        <w:t>109</w:t>
      </w:r>
    </w:p>
    <w:p w14:paraId="6C7CDC3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385</w:t>
      </w:r>
      <w:r w:rsidRPr="00306C56">
        <w:t xml:space="preserve"> Quò proripis te Dalila? Heu! mane, loquar;</w:t>
      </w:r>
    </w:p>
    <w:p w14:paraId="41B52F1D" w14:textId="487E0190" w:rsidR="00D32A3C" w:rsidRPr="00306C56" w:rsidRDefault="003B519F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Si mihi.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 xml:space="preserve">Quid ergò? si tibi: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Iube rogo</w:t>
      </w:r>
    </w:p>
    <w:p w14:paraId="690BED6F" w14:textId="77777777" w:rsidR="00D32A3C" w:rsidRPr="00306C56" w:rsidRDefault="00E63445" w:rsidP="00D32A3C">
      <w:pPr>
        <w:pStyle w:val="DraCorstandard"/>
      </w:pPr>
      <w:r w:rsidRPr="00306C56">
        <w:t>Silere Domina, non licet totum loqui.</w:t>
      </w:r>
    </w:p>
    <w:p w14:paraId="73A37A1B" w14:textId="0B6FC65A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Iterum vacillat; frigidum, insanum caput!</w:t>
      </w:r>
    </w:p>
    <w:p w14:paraId="7609BDBC" w14:textId="15FC5A75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 xml:space="preserve">Domina! hera! quid me postulas? </w:t>
      </w: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>Etiam rogas?</w:t>
      </w:r>
    </w:p>
    <w:p w14:paraId="74501DE6" w14:textId="7D06DF32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390</w:t>
      </w:r>
      <w:r w:rsidRPr="00306C56">
        <w:t xml:space="preserve"> </w:t>
      </w:r>
      <w:r w:rsidR="00306C56" w:rsidRPr="00306C56">
        <w:rPr>
          <w:rStyle w:val="DraCorspeakerattribution"/>
        </w:rPr>
        <w:t>SAMP.</w:t>
      </w:r>
      <w:r w:rsidRPr="00306C56">
        <w:t xml:space="preserve"> Etiam iubes, quod maximè pugnat Deo?</w:t>
      </w:r>
    </w:p>
    <w:p w14:paraId="22EBDE05" w14:textId="7C40DE8C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 xml:space="preserve">Sampson, iò longùm vale. </w:t>
      </w: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>Totum explico,</w:t>
      </w:r>
    </w:p>
    <w:p w14:paraId="1E384304" w14:textId="77777777" w:rsidR="00D32A3C" w:rsidRPr="00306C56" w:rsidRDefault="00E63445" w:rsidP="00D32A3C">
      <w:pPr>
        <w:pStyle w:val="DraCorstandard"/>
      </w:pPr>
      <w:r w:rsidRPr="00306C56">
        <w:t>Si mihi capillum; non satis memini tamen.</w:t>
      </w:r>
    </w:p>
    <w:p w14:paraId="2A4C837C" w14:textId="37D7AAFF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si tibi capillum, si capillum; quid? refer.</w:t>
      </w:r>
    </w:p>
    <w:p w14:paraId="0FAC27A8" w14:textId="4A97B2C5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Si mihi capilli fimbrias; quis vellicat</w:t>
      </w:r>
    </w:p>
    <w:p w14:paraId="197F703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395</w:t>
      </w:r>
      <w:r w:rsidRPr="00306C56">
        <w:t xml:space="preserve"> Iterum me ad aures? quis Deus fraenum inijcit?</w:t>
      </w:r>
    </w:p>
    <w:p w14:paraId="497E1088" w14:textId="75B79CF3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lastRenderedPageBreak/>
        <w:t>DAL.</w:t>
      </w:r>
      <w:r w:rsidR="00E63445" w:rsidRPr="00306C56">
        <w:t xml:space="preserve"> Insanit iste, &amp; rursus intricat magis.</w:t>
      </w:r>
    </w:p>
    <w:p w14:paraId="1AA40256" w14:textId="77777777" w:rsidR="00D32A3C" w:rsidRPr="00306C56" w:rsidRDefault="00E63445" w:rsidP="00D32A3C">
      <w:pPr>
        <w:pStyle w:val="DraCorstandard"/>
      </w:pPr>
      <w:r w:rsidRPr="00306C56">
        <w:t>Si tibi capilli fimbrias; quid denique?</w:t>
      </w:r>
    </w:p>
    <w:p w14:paraId="419ACA9D" w14:textId="2258FE5C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Si mihi capilli fimbrias tonsor manu</w:t>
      </w:r>
    </w:p>
    <w:p w14:paraId="5E5E10E4" w14:textId="77777777" w:rsidR="00D32A3C" w:rsidRPr="00306C56" w:rsidRDefault="00E63445" w:rsidP="00D32A3C">
      <w:pPr>
        <w:pStyle w:val="DraCorstandard"/>
      </w:pPr>
      <w:r w:rsidRPr="00306C56">
        <w:t>Stringens, per omne duxerit ferrum caput.</w:t>
      </w:r>
    </w:p>
    <w:p w14:paraId="6EDC7D08" w14:textId="2F8930DA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400</w:t>
      </w:r>
      <w:r w:rsidRPr="00306C56">
        <w:t xml:space="preserve"> </w:t>
      </w:r>
      <w:r w:rsidR="00306C56" w:rsidRPr="00306C56">
        <w:rPr>
          <w:rStyle w:val="DraCorspeakerattribution"/>
        </w:rPr>
        <w:t>DAL.</w:t>
      </w:r>
      <w:r w:rsidRPr="00306C56">
        <w:t xml:space="preserve"> Haeret, nec iterum meminit, &amp; Lethen bibit.</w:t>
      </w:r>
    </w:p>
    <w:p w14:paraId="21386FAA" w14:textId="77777777" w:rsidR="00D32A3C" w:rsidRPr="00306C56" w:rsidRDefault="00E63445" w:rsidP="00D32A3C">
      <w:pPr>
        <w:pStyle w:val="DraCorstandard"/>
      </w:pPr>
      <w:r w:rsidRPr="00306C56">
        <w:t>Quid, cùm per omne duxerit ferrum caput?</w:t>
      </w:r>
    </w:p>
    <w:p w14:paraId="32A23272" w14:textId="1136D0BC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Si vinculis impedior, vt, flebo, puer,</w:t>
      </w:r>
    </w:p>
    <w:p w14:paraId="3197681C" w14:textId="77777777" w:rsidR="00D32A3C" w:rsidRPr="00306C56" w:rsidRDefault="00E63445" w:rsidP="00D32A3C">
      <w:pPr>
        <w:pStyle w:val="DraCorstandard"/>
      </w:pPr>
      <w:r w:rsidRPr="00306C56">
        <w:t>Inultus vt, flebo, puer; totum tenes</w:t>
      </w:r>
    </w:p>
    <w:p w14:paraId="4636B9B4" w14:textId="77777777" w:rsidR="00D32A3C" w:rsidRPr="00306C56" w:rsidRDefault="00E63445" w:rsidP="00D32A3C">
      <w:pPr>
        <w:pStyle w:val="DraCorstandard"/>
      </w:pPr>
      <w:r w:rsidRPr="00306C56">
        <w:t>Et nemo praeter Angelos sciuit prior,</w:t>
      </w:r>
    </w:p>
    <w:p w14:paraId="70C4AD18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405</w:t>
      </w:r>
      <w:r w:rsidRPr="00306C56">
        <w:t xml:space="preserve"> Et quos ab alto Genius instruxit meus.</w:t>
      </w:r>
    </w:p>
    <w:p w14:paraId="35F5330A" w14:textId="45D6DF93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 xml:space="preserve">An credere etiam liceat? </w:t>
      </w: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3B519F" w:rsidRPr="00187E42">
        <w:rPr>
          <w:rStyle w:val="DraCormarkversepart"/>
        </w:rPr>
        <w:t>@</w:t>
      </w:r>
      <w:r w:rsidR="00E63445" w:rsidRPr="00306C56">
        <w:t>Heu! verum est nimis.</w:t>
      </w:r>
    </w:p>
    <w:p w14:paraId="007E01BB" w14:textId="77777777" w:rsidR="00D32A3C" w:rsidRPr="00306C56" w:rsidRDefault="00E63445" w:rsidP="00D32A3C">
      <w:pPr>
        <w:pStyle w:val="DraCorstandard"/>
      </w:pPr>
      <w:r w:rsidRPr="00306C56">
        <w:t xml:space="preserve">Totum tenes </w:t>
      </w:r>
      <w:r w:rsidRPr="00306C56">
        <w:rPr>
          <w:rFonts w:cstheme="minorHAnsi"/>
        </w:rPr>
        <w:t>ô</w:t>
      </w:r>
      <w:r w:rsidRPr="00306C56">
        <w:t xml:space="preserve"> garrula, &amp; totum tenes.</w:t>
      </w:r>
    </w:p>
    <w:p w14:paraId="2B4BFFDD" w14:textId="3776B941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Et tu meum lenimen, amplexum cape,</w:t>
      </w:r>
    </w:p>
    <w:p w14:paraId="282CB02E" w14:textId="77777777" w:rsidR="00D32A3C" w:rsidRPr="00306C56" w:rsidRDefault="00E63445" w:rsidP="00D32A3C">
      <w:pPr>
        <w:pStyle w:val="DraCorstandard"/>
      </w:pPr>
      <w:r w:rsidRPr="00306C56">
        <w:t>Et dulce amoris suauium; vt libeat quoque</w:t>
      </w:r>
    </w:p>
    <w:p w14:paraId="33FEDD2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410</w:t>
      </w:r>
      <w:r w:rsidRPr="00306C56">
        <w:t xml:space="preserve"> Dormire, lenis serpit hoc gremio sopor,</w:t>
      </w:r>
    </w:p>
    <w:p w14:paraId="59439201" w14:textId="56B5B065" w:rsidR="00D32A3C" w:rsidRPr="00306C56" w:rsidRDefault="00E63445" w:rsidP="00D32A3C">
      <w:pPr>
        <w:pStyle w:val="DraCorstandard"/>
      </w:pPr>
      <w:r w:rsidRPr="00306C56">
        <w:t>Et molliâ inter brachia obrepet quies.</w:t>
      </w:r>
    </w:p>
    <w:p w14:paraId="39BA1D0A" w14:textId="502E929C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110</w:t>
      </w:r>
    </w:p>
    <w:p w14:paraId="6D3A9775" w14:textId="77777777" w:rsidR="00D32A3C" w:rsidRPr="00306C56" w:rsidRDefault="00E63445" w:rsidP="00D32A3C">
      <w:pPr>
        <w:pStyle w:val="DraCorstandard"/>
      </w:pPr>
      <w:r w:rsidRPr="00306C56">
        <w:t>Stert</w:t>
      </w:r>
      <w:r w:rsidRPr="00306C56">
        <w:rPr>
          <w:rFonts w:cstheme="minorHAnsi"/>
        </w:rPr>
        <w:t>ü</w:t>
      </w:r>
      <w:r w:rsidRPr="00306C56">
        <w:t>it; agendum est; nunc mihi tonsor caput</w:t>
      </w:r>
    </w:p>
    <w:p w14:paraId="031D33FB" w14:textId="77777777" w:rsidR="00D32A3C" w:rsidRPr="00306C56" w:rsidRDefault="00E63445" w:rsidP="00D32A3C">
      <w:pPr>
        <w:pStyle w:val="DraCorstandard"/>
      </w:pPr>
      <w:r w:rsidRPr="00306C56">
        <w:t>Derade, somno languidum; bellè; hoc habet.</w:t>
      </w:r>
    </w:p>
    <w:p w14:paraId="5841E7E5" w14:textId="133CE557" w:rsidR="00D32A3C" w:rsidRPr="00A250A7" w:rsidRDefault="00E63445" w:rsidP="00A250A7">
      <w:pPr>
        <w:pStyle w:val="DraCorstandard"/>
        <w:rPr>
          <w:rStyle w:val="DraCorstagedirectionsetc"/>
        </w:rPr>
      </w:pPr>
      <w:r w:rsidRPr="00A250A7">
        <w:rPr>
          <w:rStyle w:val="DraCorstagedirectionsetc"/>
        </w:rPr>
        <w:t>CHORVS.</w:t>
      </w:r>
    </w:p>
    <w:p w14:paraId="4A03E9BF" w14:textId="77777777" w:rsidR="00D32A3C" w:rsidRPr="00306C56" w:rsidRDefault="00E63445" w:rsidP="00D32A3C">
      <w:pPr>
        <w:pStyle w:val="DraCorstandard"/>
      </w:pPr>
      <w:r w:rsidRPr="00306C56">
        <w:t>Heu! heu! heu! Heu! perdite Sampson!</w:t>
      </w:r>
    </w:p>
    <w:p w14:paraId="7A4FD06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415</w:t>
      </w:r>
      <w:r w:rsidRPr="00306C56">
        <w:t xml:space="preserve"> Loquar? an sileam? perdite nimiùm,</w:t>
      </w:r>
    </w:p>
    <w:p w14:paraId="737B08ED" w14:textId="77777777" w:rsidR="00D32A3C" w:rsidRPr="00306C56" w:rsidRDefault="00E63445" w:rsidP="00D32A3C">
      <w:pPr>
        <w:pStyle w:val="DraCorstandard"/>
      </w:pPr>
      <w:r w:rsidRPr="00306C56">
        <w:t>Perdite Sampson!</w:t>
      </w:r>
    </w:p>
    <w:p w14:paraId="25451501" w14:textId="77777777" w:rsidR="00D32A3C" w:rsidRPr="00306C56" w:rsidRDefault="00E63445" w:rsidP="00D32A3C">
      <w:pPr>
        <w:pStyle w:val="DraCorstandard"/>
      </w:pPr>
      <w:r w:rsidRPr="00306C56">
        <w:t>Heu! quod Dalilae credidit vnquam,</w:t>
      </w:r>
    </w:p>
    <w:p w14:paraId="47F16313" w14:textId="77777777" w:rsidR="00D32A3C" w:rsidRPr="00306C56" w:rsidRDefault="00E63445" w:rsidP="00D32A3C">
      <w:pPr>
        <w:pStyle w:val="DraCorstandard"/>
      </w:pPr>
      <w:r w:rsidRPr="00306C56">
        <w:t>Et periurae virus Amantis</w:t>
      </w:r>
    </w:p>
    <w:p w14:paraId="569B7087" w14:textId="77777777" w:rsidR="00D32A3C" w:rsidRPr="00306C56" w:rsidRDefault="00E63445" w:rsidP="00D32A3C">
      <w:pPr>
        <w:pStyle w:val="DraCorstandard"/>
      </w:pPr>
      <w:r w:rsidRPr="00306C56">
        <w:t>Bibulo toties vbere suxit!</w:t>
      </w:r>
    </w:p>
    <w:p w14:paraId="31787D2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lastRenderedPageBreak/>
        <w:t>420</w:t>
      </w:r>
      <w:r w:rsidRPr="00306C56">
        <w:t xml:space="preserve"> Heu! Heu! inter lilia acanthum</w:t>
      </w:r>
    </w:p>
    <w:p w14:paraId="6B939E5A" w14:textId="77777777" w:rsidR="00D32A3C" w:rsidRPr="00306C56" w:rsidRDefault="00E63445" w:rsidP="00D32A3C">
      <w:pPr>
        <w:pStyle w:val="DraCorstandard"/>
      </w:pPr>
      <w:r w:rsidRPr="00306C56">
        <w:t>Repperit, inter florida spinas!</w:t>
      </w:r>
    </w:p>
    <w:p w14:paraId="367E6668" w14:textId="77777777" w:rsidR="00D32A3C" w:rsidRPr="00306C56" w:rsidRDefault="00E63445" w:rsidP="00D32A3C">
      <w:pPr>
        <w:pStyle w:val="DraCorstandard"/>
      </w:pPr>
      <w:r w:rsidRPr="00306C56">
        <w:t>Heu! cùm roseo iacuit gremio</w:t>
      </w:r>
    </w:p>
    <w:p w14:paraId="600C3F1D" w14:textId="77777777" w:rsidR="00D32A3C" w:rsidRPr="00306C56" w:rsidRDefault="00E63445" w:rsidP="00D32A3C">
      <w:pPr>
        <w:pStyle w:val="DraCorstandard"/>
      </w:pPr>
      <w:r w:rsidRPr="00306C56">
        <w:t>Somno &amp; Veneris lacte sepultus!</w:t>
      </w:r>
    </w:p>
    <w:p w14:paraId="77C37D8C" w14:textId="77777777" w:rsidR="00D32A3C" w:rsidRPr="00306C56" w:rsidRDefault="00E63445" w:rsidP="00D32A3C">
      <w:pPr>
        <w:pStyle w:val="DraCorstandard"/>
      </w:pPr>
      <w:r w:rsidRPr="00306C56">
        <w:t>Heu! cùm strinxit Dalila ferrum,</w:t>
      </w:r>
    </w:p>
    <w:p w14:paraId="1D6A4E6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425</w:t>
      </w:r>
      <w:r w:rsidRPr="00306C56">
        <w:t xml:space="preserve"> Et paenè intrà viscera radens,</w:t>
      </w:r>
    </w:p>
    <w:p w14:paraId="0B6C3D27" w14:textId="77777777" w:rsidR="00D32A3C" w:rsidRPr="00306C56" w:rsidRDefault="00E63445" w:rsidP="00D32A3C">
      <w:pPr>
        <w:pStyle w:val="DraCorstandard"/>
      </w:pPr>
      <w:r w:rsidRPr="00306C56">
        <w:t>Nimis arcano vertice lusit!</w:t>
      </w:r>
    </w:p>
    <w:p w14:paraId="1785B8BA" w14:textId="77777777" w:rsidR="00D32A3C" w:rsidRPr="00306C56" w:rsidRDefault="00E63445" w:rsidP="00D32A3C">
      <w:pPr>
        <w:pStyle w:val="DraCorstandard"/>
      </w:pPr>
      <w:r w:rsidRPr="00306C56">
        <w:t>Heul cùm totus pallidus iuit,</w:t>
      </w:r>
    </w:p>
    <w:p w14:paraId="774E1EB6" w14:textId="77777777" w:rsidR="00D32A3C" w:rsidRPr="00306C56" w:rsidRDefault="00E63445" w:rsidP="00D32A3C">
      <w:pPr>
        <w:pStyle w:val="DraCorstandard"/>
      </w:pPr>
      <w:r w:rsidRPr="00306C56">
        <w:t>Et tot manicas induit! Heu! Heu!</w:t>
      </w:r>
    </w:p>
    <w:p w14:paraId="2A10ADFD" w14:textId="77777777" w:rsidR="00D32A3C" w:rsidRPr="00306C56" w:rsidRDefault="00E63445" w:rsidP="00D32A3C">
      <w:pPr>
        <w:pStyle w:val="DraCorstandard"/>
      </w:pPr>
      <w:r w:rsidRPr="00306C56">
        <w:t>Heu! heu! nimiùm rasilis Heros!</w:t>
      </w:r>
    </w:p>
    <w:p w14:paraId="6B0A9536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430</w:t>
      </w:r>
      <w:r w:rsidRPr="00306C56">
        <w:t xml:space="preserve"> Tantum potuit foemina pellex,</w:t>
      </w:r>
    </w:p>
    <w:p w14:paraId="15CCAD4A" w14:textId="77777777" w:rsidR="00D32A3C" w:rsidRPr="00306C56" w:rsidRDefault="00E63445" w:rsidP="00D32A3C">
      <w:pPr>
        <w:pStyle w:val="DraCorstandard"/>
      </w:pPr>
      <w:r w:rsidRPr="00306C56">
        <w:t>Captansque sinu tonsile spolium,</w:t>
      </w:r>
    </w:p>
    <w:p w14:paraId="470273C6" w14:textId="77777777" w:rsidR="00D32A3C" w:rsidRPr="00306C56" w:rsidRDefault="00E63445" w:rsidP="00D32A3C">
      <w:pPr>
        <w:pStyle w:val="DraCorstandard"/>
      </w:pPr>
      <w:r w:rsidRPr="00306C56">
        <w:t>Septemgeminos ordine crines,</w:t>
      </w:r>
    </w:p>
    <w:p w14:paraId="286439C3" w14:textId="77777777" w:rsidR="00D32A3C" w:rsidRPr="00306C56" w:rsidRDefault="00E63445" w:rsidP="00D32A3C">
      <w:pPr>
        <w:pStyle w:val="DraCorstandard"/>
      </w:pPr>
      <w:r w:rsidRPr="00306C56">
        <w:t>Hispida circùm tempora, fregit.</w:t>
      </w:r>
    </w:p>
    <w:p w14:paraId="72E15B64" w14:textId="77777777" w:rsidR="00D32A3C" w:rsidRPr="00306C56" w:rsidRDefault="00E63445" w:rsidP="00D32A3C">
      <w:pPr>
        <w:pStyle w:val="DraCorstandard"/>
      </w:pPr>
      <w:r w:rsidRPr="00306C56">
        <w:t>Simul absoluit, simul, heu! gremio</w:t>
      </w:r>
    </w:p>
    <w:p w14:paraId="113B2FF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435</w:t>
      </w:r>
      <w:r w:rsidRPr="00306C56">
        <w:t xml:space="preserve"> Turbat inertem, simul exclamat,</w:t>
      </w:r>
    </w:p>
    <w:p w14:paraId="46C45A9C" w14:textId="77777777" w:rsidR="00D32A3C" w:rsidRPr="00306C56" w:rsidRDefault="00E63445" w:rsidP="00D32A3C">
      <w:pPr>
        <w:pStyle w:val="DraCorstandard"/>
      </w:pPr>
      <w:r w:rsidRPr="00306C56">
        <w:t>Atque immodicis vocibus instat:</w:t>
      </w:r>
    </w:p>
    <w:p w14:paraId="74D42285" w14:textId="78E636AA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111</w:t>
      </w:r>
    </w:p>
    <w:p w14:paraId="0E870E7A" w14:textId="77777777" w:rsidR="00D32A3C" w:rsidRPr="00306C56" w:rsidRDefault="00E63445" w:rsidP="00D32A3C">
      <w:pPr>
        <w:pStyle w:val="DraCorstandard"/>
      </w:pPr>
      <w:r w:rsidRPr="00306C56">
        <w:t>Propera, propera, propera Sampson,</w:t>
      </w:r>
    </w:p>
    <w:p w14:paraId="2198080C" w14:textId="77777777" w:rsidR="00D32A3C" w:rsidRPr="00306C56" w:rsidRDefault="00E63445" w:rsidP="00D32A3C">
      <w:pPr>
        <w:pStyle w:val="DraCorstandard"/>
      </w:pPr>
      <w:r w:rsidRPr="00306C56">
        <w:t>Heu! fuge Sampson, heu! fuge Sampson,</w:t>
      </w:r>
    </w:p>
    <w:p w14:paraId="2D718454" w14:textId="77777777" w:rsidR="00D32A3C" w:rsidRPr="00306C56" w:rsidRDefault="00E63445" w:rsidP="00D32A3C">
      <w:pPr>
        <w:pStyle w:val="DraCorstandard"/>
      </w:pPr>
      <w:r w:rsidRPr="00306C56">
        <w:t>Protinus instat barbarus hostis.</w:t>
      </w:r>
    </w:p>
    <w:p w14:paraId="304DE299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440</w:t>
      </w:r>
      <w:r w:rsidRPr="00306C56">
        <w:t xml:space="preserve"> Et vera nimis dixerat, adsunt</w:t>
      </w:r>
    </w:p>
    <w:p w14:paraId="4EA46091" w14:textId="77777777" w:rsidR="00D32A3C" w:rsidRPr="00306C56" w:rsidRDefault="00E63445" w:rsidP="00D32A3C">
      <w:pPr>
        <w:pStyle w:val="DraCorstandard"/>
      </w:pPr>
      <w:r w:rsidRPr="00306C56">
        <w:t>Vndique &amp; adsunt vndique, &amp; adsunt;</w:t>
      </w:r>
    </w:p>
    <w:p w14:paraId="51500C5E" w14:textId="77777777" w:rsidR="00D32A3C" w:rsidRPr="00306C56" w:rsidRDefault="00E63445" w:rsidP="00D32A3C">
      <w:pPr>
        <w:pStyle w:val="DraCorstandard"/>
      </w:pPr>
      <w:r w:rsidRPr="00306C56">
        <w:t>Nec tunc etiam cominùs instant,</w:t>
      </w:r>
    </w:p>
    <w:p w14:paraId="5983EB10" w14:textId="77777777" w:rsidR="00D32A3C" w:rsidRPr="00306C56" w:rsidRDefault="00E63445" w:rsidP="00D32A3C">
      <w:pPr>
        <w:pStyle w:val="DraCorstandard"/>
      </w:pPr>
      <w:r w:rsidRPr="00306C56">
        <w:t>Nec continuò vincula promunt,</w:t>
      </w:r>
    </w:p>
    <w:p w14:paraId="35ABF7E0" w14:textId="77777777" w:rsidR="00D32A3C" w:rsidRPr="00306C56" w:rsidRDefault="00E63445" w:rsidP="00D32A3C">
      <w:pPr>
        <w:pStyle w:val="DraCorstandard"/>
      </w:pPr>
      <w:r w:rsidRPr="00306C56">
        <w:t>Nec satis illum languere putant,</w:t>
      </w:r>
    </w:p>
    <w:p w14:paraId="3F007700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lastRenderedPageBreak/>
        <w:t>445</w:t>
      </w:r>
      <w:r w:rsidRPr="00306C56">
        <w:t xml:space="preserve"> Qui sic latos surgit in humeros,</w:t>
      </w:r>
    </w:p>
    <w:p w14:paraId="6F858AEE" w14:textId="77777777" w:rsidR="00D32A3C" w:rsidRPr="00306C56" w:rsidRDefault="00E63445" w:rsidP="00D32A3C">
      <w:pPr>
        <w:pStyle w:val="DraCorstandard"/>
      </w:pPr>
      <w:r w:rsidRPr="00306C56">
        <w:t>Et sic frontem contrahit hirtam,</w:t>
      </w:r>
    </w:p>
    <w:p w14:paraId="4FA38056" w14:textId="77777777" w:rsidR="00D32A3C" w:rsidRPr="00306C56" w:rsidRDefault="00E63445" w:rsidP="00D32A3C">
      <w:pPr>
        <w:pStyle w:val="DraCorstandard"/>
      </w:pPr>
      <w:r w:rsidRPr="00306C56">
        <w:t>Et sic oculos torquet hiantes.</w:t>
      </w:r>
    </w:p>
    <w:p w14:paraId="012C2DC1" w14:textId="77777777" w:rsidR="00D32A3C" w:rsidRPr="00306C56" w:rsidRDefault="00E63445" w:rsidP="00D32A3C">
      <w:pPr>
        <w:pStyle w:val="DraCorstandard"/>
      </w:pPr>
      <w:r w:rsidRPr="00306C56">
        <w:t>Mox, vt tonsam vid</w:t>
      </w:r>
      <w:r w:rsidRPr="00306C56">
        <w:rPr>
          <w:rFonts w:cstheme="minorHAnsi"/>
        </w:rPr>
        <w:t>ê</w:t>
      </w:r>
      <w:r w:rsidRPr="00306C56">
        <w:t>re comam,</w:t>
      </w:r>
    </w:p>
    <w:p w14:paraId="43B03FED" w14:textId="77777777" w:rsidR="00D32A3C" w:rsidRPr="00306C56" w:rsidRDefault="00E63445" w:rsidP="00D32A3C">
      <w:pPr>
        <w:pStyle w:val="DraCorstandard"/>
      </w:pPr>
      <w:r w:rsidRPr="00306C56">
        <w:t>Et damnosae pellicis ausum,</w:t>
      </w:r>
    </w:p>
    <w:p w14:paraId="6B76FB5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450</w:t>
      </w:r>
      <w:r w:rsidRPr="00306C56">
        <w:t xml:space="preserve"> Rapiunt pugilem, pigrum, egelidum,</w:t>
      </w:r>
    </w:p>
    <w:p w14:paraId="68C0B745" w14:textId="77777777" w:rsidR="00D32A3C" w:rsidRPr="00306C56" w:rsidRDefault="00E63445" w:rsidP="00D32A3C">
      <w:pPr>
        <w:pStyle w:val="DraCorstandard"/>
      </w:pPr>
      <w:r w:rsidRPr="00306C56">
        <w:t>Nec iam validum rumpere neruos.</w:t>
      </w:r>
    </w:p>
    <w:p w14:paraId="74C78233" w14:textId="77777777" w:rsidR="00D32A3C" w:rsidRPr="00306C56" w:rsidRDefault="00E63445" w:rsidP="00D32A3C">
      <w:pPr>
        <w:pStyle w:val="DraCorstandard"/>
      </w:pPr>
      <w:r w:rsidRPr="00306C56">
        <w:t>Stringunt nimiùm vincula, &amp; illos,</w:t>
      </w:r>
    </w:p>
    <w:p w14:paraId="783E44AE" w14:textId="77777777" w:rsidR="00D32A3C" w:rsidRPr="00306C56" w:rsidRDefault="00E63445" w:rsidP="00D32A3C">
      <w:pPr>
        <w:pStyle w:val="DraCorstandard"/>
      </w:pPr>
      <w:r w:rsidRPr="00306C56">
        <w:t>Quamuis cupidè soluere vellet,</w:t>
      </w:r>
    </w:p>
    <w:p w14:paraId="60693426" w14:textId="77777777" w:rsidR="00D32A3C" w:rsidRPr="00306C56" w:rsidRDefault="00E63445" w:rsidP="00D32A3C">
      <w:pPr>
        <w:pStyle w:val="DraCorstandard"/>
      </w:pPr>
      <w:r w:rsidRPr="00306C56">
        <w:t>Nunquam poterit soluere nodos.</w:t>
      </w:r>
    </w:p>
    <w:p w14:paraId="5F3953C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455</w:t>
      </w:r>
      <w:r w:rsidRPr="00306C56">
        <w:t xml:space="preserve"> Vt sensit, i</w:t>
      </w:r>
      <w:r w:rsidRPr="00306C56">
        <w:rPr>
          <w:rFonts w:cstheme="minorHAnsi"/>
        </w:rPr>
        <w:t>ò</w:t>
      </w:r>
      <w:r w:rsidRPr="00306C56">
        <w:t xml:space="preserve"> palluit amens,</w:t>
      </w:r>
    </w:p>
    <w:p w14:paraId="7D1D04EF" w14:textId="77777777" w:rsidR="00D32A3C" w:rsidRPr="00306C56" w:rsidRDefault="00E63445" w:rsidP="00D32A3C">
      <w:pPr>
        <w:pStyle w:val="DraCorstandard"/>
      </w:pPr>
      <w:r w:rsidRPr="00306C56">
        <w:t>Et nuda manu tempora palpans,</w:t>
      </w:r>
    </w:p>
    <w:p w14:paraId="5FF8FEF0" w14:textId="77777777" w:rsidR="00D32A3C" w:rsidRPr="00306C56" w:rsidRDefault="00E63445" w:rsidP="00D32A3C">
      <w:pPr>
        <w:pStyle w:val="DraCorstandard"/>
      </w:pPr>
      <w:r w:rsidRPr="00306C56">
        <w:t>Desperato robore fleuit.</w:t>
      </w:r>
    </w:p>
    <w:p w14:paraId="6EE8AA44" w14:textId="77777777" w:rsidR="00D32A3C" w:rsidRPr="00306C56" w:rsidRDefault="00E63445" w:rsidP="00D32A3C">
      <w:pPr>
        <w:pStyle w:val="DraCorstandard"/>
      </w:pPr>
      <w:r w:rsidRPr="00306C56">
        <w:t>Ergò liquido turbida coelo</w:t>
      </w:r>
    </w:p>
    <w:p w14:paraId="13E5C04A" w14:textId="77777777" w:rsidR="00D32A3C" w:rsidRPr="00306C56" w:rsidRDefault="00E63445" w:rsidP="00D32A3C">
      <w:pPr>
        <w:pStyle w:val="DraCorstandard"/>
      </w:pPr>
      <w:r w:rsidRPr="00306C56">
        <w:t>Lumina tendens (nam dura manus</w:t>
      </w:r>
    </w:p>
    <w:p w14:paraId="7B17E37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460</w:t>
      </w:r>
      <w:r w:rsidRPr="00306C56">
        <w:t xml:space="preserve"> Vincla terebant) </w:t>
      </w:r>
      <w:r w:rsidRPr="00306C56">
        <w:rPr>
          <w:rFonts w:cstheme="minorHAnsi"/>
        </w:rPr>
        <w:t>ô</w:t>
      </w:r>
      <w:r w:rsidRPr="00306C56">
        <w:t xml:space="preserve"> parce Deus!</w:t>
      </w:r>
    </w:p>
    <w:p w14:paraId="4967D79F" w14:textId="77777777" w:rsidR="00D32A3C" w:rsidRPr="00306C56" w:rsidRDefault="00E63445" w:rsidP="00D32A3C">
      <w:pPr>
        <w:pStyle w:val="DraCorstandard"/>
      </w:pPr>
      <w:r w:rsidRPr="00306C56">
        <w:t>O parce Pater! dixit, &amp; haustas</w:t>
      </w:r>
    </w:p>
    <w:p w14:paraId="1C53C58C" w14:textId="77777777" w:rsidR="00D32A3C" w:rsidRPr="00306C56" w:rsidRDefault="00E63445" w:rsidP="00D32A3C">
      <w:pPr>
        <w:pStyle w:val="DraCorstandard"/>
      </w:pPr>
      <w:r w:rsidRPr="00306C56">
        <w:t>Redde in solido corpore vires:</w:t>
      </w:r>
    </w:p>
    <w:p w14:paraId="053A26FD" w14:textId="77777777" w:rsidR="00D32A3C" w:rsidRPr="00306C56" w:rsidRDefault="00E63445" w:rsidP="00D32A3C">
      <w:pPr>
        <w:pStyle w:val="DraCorstandard"/>
      </w:pPr>
      <w:r w:rsidRPr="00306C56">
        <w:t>Aut me rapido fulmine ad vmbras</w:t>
      </w:r>
    </w:p>
    <w:p w14:paraId="716769E1" w14:textId="25BB4410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112</w:t>
      </w:r>
    </w:p>
    <w:p w14:paraId="24E73144" w14:textId="77777777" w:rsidR="00D32A3C" w:rsidRPr="00306C56" w:rsidRDefault="00E63445" w:rsidP="00D32A3C">
      <w:pPr>
        <w:pStyle w:val="DraCorstandard"/>
      </w:pPr>
      <w:r w:rsidRPr="00306C56">
        <w:t>Adige, &amp; meritis exime noxis.</w:t>
      </w:r>
    </w:p>
    <w:p w14:paraId="140DF3E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465</w:t>
      </w:r>
      <w:r w:rsidRPr="00306C56">
        <w:t xml:space="preserve"> Risit vaecors Dalila, &amp; vsto</w:t>
      </w:r>
    </w:p>
    <w:p w14:paraId="79AA9BE9" w14:textId="77777777" w:rsidR="00D32A3C" w:rsidRPr="00306C56" w:rsidRDefault="00E63445" w:rsidP="00D32A3C">
      <w:pPr>
        <w:pStyle w:val="DraCorstandard"/>
      </w:pPr>
      <w:r w:rsidRPr="00306C56">
        <w:t>Haurire iubet lumina ferro.</w:t>
      </w:r>
    </w:p>
    <w:p w14:paraId="38638F33" w14:textId="77777777" w:rsidR="00D32A3C" w:rsidRPr="00306C56" w:rsidRDefault="00E63445" w:rsidP="00D32A3C">
      <w:pPr>
        <w:pStyle w:val="DraCorstandard"/>
      </w:pPr>
      <w:r w:rsidRPr="00306C56">
        <w:t>Tum, sicut erat nuda papillas,</w:t>
      </w:r>
    </w:p>
    <w:p w14:paraId="7504890C" w14:textId="77777777" w:rsidR="00D32A3C" w:rsidRPr="00306C56" w:rsidRDefault="00E63445" w:rsidP="00D32A3C">
      <w:pPr>
        <w:pStyle w:val="DraCorstandard"/>
      </w:pPr>
      <w:r w:rsidRPr="00306C56">
        <w:t>Totoque gerens lilia cesto,</w:t>
      </w:r>
    </w:p>
    <w:p w14:paraId="13B864E4" w14:textId="77777777" w:rsidR="00D32A3C" w:rsidRPr="00306C56" w:rsidRDefault="00E63445" w:rsidP="00D32A3C">
      <w:pPr>
        <w:pStyle w:val="DraCorstandard"/>
      </w:pPr>
      <w:r w:rsidRPr="00306C56">
        <w:t>Armata rudi forfice dextr</w:t>
      </w:r>
      <w:r w:rsidRPr="00306C56">
        <w:rPr>
          <w:rFonts w:cstheme="minorHAnsi"/>
        </w:rPr>
        <w:t>â</w:t>
      </w:r>
      <w:r w:rsidRPr="00306C56">
        <w:t>m,</w:t>
      </w:r>
    </w:p>
    <w:p w14:paraId="2B48B984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lastRenderedPageBreak/>
        <w:t>470</w:t>
      </w:r>
      <w:r w:rsidRPr="00306C56">
        <w:t xml:space="preserve"> Prima intrepidos inuolat oculos,</w:t>
      </w:r>
    </w:p>
    <w:p w14:paraId="7F74F41E" w14:textId="77777777" w:rsidR="00D32A3C" w:rsidRPr="00306C56" w:rsidRDefault="00E63445" w:rsidP="00D32A3C">
      <w:pPr>
        <w:pStyle w:val="DraCorstandard"/>
      </w:pPr>
      <w:r w:rsidRPr="00306C56">
        <w:t>Et prima virum vulnere sternit,</w:t>
      </w:r>
    </w:p>
    <w:p w14:paraId="7D662EFC" w14:textId="77777777" w:rsidR="00D32A3C" w:rsidRPr="00306C56" w:rsidRDefault="00E63445" w:rsidP="00D32A3C">
      <w:pPr>
        <w:pStyle w:val="DraCorstandard"/>
      </w:pPr>
      <w:r w:rsidRPr="00306C56">
        <w:t>Auspex tanti foemina facti.</w:t>
      </w:r>
    </w:p>
    <w:p w14:paraId="3A07CBBD" w14:textId="77777777" w:rsidR="00D32A3C" w:rsidRPr="00306C56" w:rsidRDefault="00E63445" w:rsidP="00D32A3C">
      <w:pPr>
        <w:pStyle w:val="DraCorstandard"/>
      </w:pPr>
      <w:r w:rsidRPr="00306C56">
        <w:t>Heu! quandò iterùm fruticante comâ,</w:t>
      </w:r>
    </w:p>
    <w:p w14:paraId="5CFBEF43" w14:textId="77777777" w:rsidR="00D32A3C" w:rsidRPr="00306C56" w:rsidRDefault="00E63445" w:rsidP="00D32A3C">
      <w:pPr>
        <w:pStyle w:val="DraCorstandard"/>
      </w:pPr>
      <w:r w:rsidRPr="00306C56">
        <w:t>Et quandò iterum licia rumpet?</w:t>
      </w:r>
    </w:p>
    <w:p w14:paraId="2EF35E0B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475</w:t>
      </w:r>
      <w:r w:rsidRPr="00306C56">
        <w:t xml:space="preserve"> Heu! quandò iterum iunget vulpes,</w:t>
      </w:r>
    </w:p>
    <w:p w14:paraId="3DFD1FFF" w14:textId="77777777" w:rsidR="00D32A3C" w:rsidRPr="00306C56" w:rsidRDefault="00E63445" w:rsidP="00D32A3C">
      <w:pPr>
        <w:pStyle w:val="DraCorstandard"/>
      </w:pPr>
      <w:r w:rsidRPr="00306C56">
        <w:t>Et densabit funera, &amp; hirto</w:t>
      </w:r>
    </w:p>
    <w:p w14:paraId="3EC31473" w14:textId="77777777" w:rsidR="00D32A3C" w:rsidRPr="00306C56" w:rsidRDefault="00E63445" w:rsidP="00D32A3C">
      <w:pPr>
        <w:pStyle w:val="DraCorstandard"/>
      </w:pPr>
      <w:r w:rsidRPr="00306C56">
        <w:t>Stabunt rigidi vertice crines?</w:t>
      </w:r>
    </w:p>
    <w:p w14:paraId="22A390A7" w14:textId="77777777" w:rsidR="00D32A3C" w:rsidRPr="00306C56" w:rsidRDefault="00E63445" w:rsidP="00D32A3C">
      <w:pPr>
        <w:pStyle w:val="DraCorstandard"/>
      </w:pPr>
      <w:r w:rsidRPr="00306C56">
        <w:t>Crescent illi, crescent vires,</w:t>
      </w:r>
    </w:p>
    <w:p w14:paraId="794F2EDF" w14:textId="77777777" w:rsidR="00D32A3C" w:rsidRPr="00306C56" w:rsidRDefault="00E63445" w:rsidP="00D32A3C">
      <w:pPr>
        <w:pStyle w:val="DraCorstandard"/>
      </w:pPr>
      <w:r w:rsidRPr="00306C56">
        <w:t>Et vigor olli toto sensim</w:t>
      </w:r>
    </w:p>
    <w:p w14:paraId="648211E6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480</w:t>
      </w:r>
      <w:r w:rsidRPr="00306C56">
        <w:t xml:space="preserve"> Pectore gliscens, induet artus,</w:t>
      </w:r>
    </w:p>
    <w:p w14:paraId="23B09B54" w14:textId="77777777" w:rsidR="00D32A3C" w:rsidRPr="00306C56" w:rsidRDefault="00E63445" w:rsidP="00D32A3C">
      <w:pPr>
        <w:pStyle w:val="DraCorstandard"/>
      </w:pPr>
      <w:r w:rsidRPr="00306C56">
        <w:t>Et concurrens omnibus vnus</w:t>
      </w:r>
    </w:p>
    <w:p w14:paraId="42878BFA" w14:textId="77777777" w:rsidR="00D32A3C" w:rsidRPr="00306C56" w:rsidRDefault="00E63445" w:rsidP="00D32A3C">
      <w:pPr>
        <w:pStyle w:val="DraCorstandard"/>
      </w:pPr>
      <w:r w:rsidRPr="00306C56">
        <w:t>Stabit valido corpore Sampson,</w:t>
      </w:r>
    </w:p>
    <w:p w14:paraId="79917E75" w14:textId="77777777" w:rsidR="00D32A3C" w:rsidRPr="00306C56" w:rsidRDefault="00E63445" w:rsidP="00D32A3C">
      <w:pPr>
        <w:pStyle w:val="DraCorstandard"/>
      </w:pPr>
      <w:r w:rsidRPr="00306C56">
        <w:t>Et tibi iugulum Dalila franget,</w:t>
      </w:r>
    </w:p>
    <w:p w14:paraId="5B135A1F" w14:textId="77777777" w:rsidR="00D32A3C" w:rsidRPr="00306C56" w:rsidRDefault="00E63445" w:rsidP="00D32A3C">
      <w:pPr>
        <w:pStyle w:val="DraCorstandard"/>
      </w:pPr>
      <w:r w:rsidRPr="00306C56">
        <w:t>Quae sic fidum prodis Amantem,</w:t>
      </w:r>
    </w:p>
    <w:p w14:paraId="7E9579D3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485</w:t>
      </w:r>
      <w:r w:rsidRPr="00306C56">
        <w:t xml:space="preserve"> Monstrum horrendum, crudele nimis,</w:t>
      </w:r>
    </w:p>
    <w:p w14:paraId="1DBBF36A" w14:textId="77777777" w:rsidR="00D32A3C" w:rsidRPr="00306C56" w:rsidRDefault="00E63445" w:rsidP="00D32A3C">
      <w:pPr>
        <w:pStyle w:val="DraCorstandard"/>
      </w:pPr>
      <w:r w:rsidRPr="00306C56">
        <w:t>Monstrum heroo sanguine ludens,</w:t>
      </w:r>
    </w:p>
    <w:p w14:paraId="1E34F87C" w14:textId="77777777" w:rsidR="00D32A3C" w:rsidRPr="00306C56" w:rsidRDefault="00E63445" w:rsidP="00D32A3C">
      <w:pPr>
        <w:pStyle w:val="DraCorstandard"/>
      </w:pPr>
      <w:r w:rsidRPr="00306C56">
        <w:t>Et quod liceat, verè nimiùm,</w:t>
      </w:r>
    </w:p>
    <w:p w14:paraId="632EFEE0" w14:textId="77777777" w:rsidR="00D32A3C" w:rsidRPr="00306C56" w:rsidRDefault="00E63445" w:rsidP="00D32A3C">
      <w:pPr>
        <w:pStyle w:val="DraCorstandard"/>
      </w:pPr>
      <w:r w:rsidRPr="00306C56">
        <w:t>Dicere monstrum.</w:t>
      </w:r>
    </w:p>
    <w:p w14:paraId="53E1CDC6" w14:textId="32CC0202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113</w:t>
      </w:r>
    </w:p>
    <w:p w14:paraId="716E0353" w14:textId="3C87374A" w:rsidR="001225DE" w:rsidRPr="00306C56" w:rsidRDefault="001225DE" w:rsidP="001225DE">
      <w:pPr>
        <w:pStyle w:val="DraCoradditions"/>
        <w:rPr>
          <w:lang w:val="la-Latn"/>
        </w:rPr>
      </w:pPr>
      <w:r>
        <w:rPr>
          <w:lang w:val="la-Latn"/>
        </w:rPr>
        <w:t>/act=4/</w:t>
      </w:r>
    </w:p>
    <w:p w14:paraId="50AC72D2" w14:textId="77777777" w:rsidR="00D32A3C" w:rsidRPr="00306C56" w:rsidRDefault="00E63445" w:rsidP="001225DE">
      <w:pPr>
        <w:pStyle w:val="DraCorhead"/>
      </w:pPr>
      <w:r w:rsidRPr="00306C56">
        <w:t>ACTVS QVARTVS.</w:t>
      </w:r>
    </w:p>
    <w:p w14:paraId="427CDFF5" w14:textId="77777777" w:rsidR="00D32A3C" w:rsidRPr="00A250A7" w:rsidRDefault="00E63445" w:rsidP="00A250A7">
      <w:pPr>
        <w:pStyle w:val="DraCorstandard"/>
        <w:rPr>
          <w:rStyle w:val="DraCorstagedirectionsetc"/>
        </w:rPr>
      </w:pPr>
      <w:r w:rsidRPr="00A250A7">
        <w:rPr>
          <w:rStyle w:val="DraCorstagedirectionsetc"/>
        </w:rPr>
        <w:t>BARZANES PALAESTINVS</w:t>
      </w:r>
    </w:p>
    <w:p w14:paraId="1A7F4DB4" w14:textId="77777777" w:rsidR="00D32A3C" w:rsidRPr="00A250A7" w:rsidRDefault="00E63445" w:rsidP="00A250A7">
      <w:pPr>
        <w:pStyle w:val="DraCorstandard"/>
        <w:rPr>
          <w:rStyle w:val="DraCorstagedirectionsetc"/>
        </w:rPr>
      </w:pPr>
      <w:r w:rsidRPr="00A250A7">
        <w:rPr>
          <w:rStyle w:val="DraCorstagedirectionsetc"/>
        </w:rPr>
        <w:t>PRINCEPS.</w:t>
      </w:r>
    </w:p>
    <w:p w14:paraId="18B569C8" w14:textId="77777777" w:rsidR="00D32A3C" w:rsidRPr="00306C56" w:rsidRDefault="00E63445" w:rsidP="00D32A3C">
      <w:pPr>
        <w:pStyle w:val="DraCorstandard"/>
      </w:pPr>
      <w:r w:rsidRPr="00306C56">
        <w:t>VIcimus &amp; ille Marspiter gelidus sedet,</w:t>
      </w:r>
    </w:p>
    <w:p w14:paraId="7B39F51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490</w:t>
      </w:r>
      <w:r w:rsidRPr="00306C56">
        <w:t xml:space="preserve"> Qui nos sine hastâ &amp; ense non fudit semel,</w:t>
      </w:r>
    </w:p>
    <w:p w14:paraId="2755AB63" w14:textId="77777777" w:rsidR="00D32A3C" w:rsidRPr="00306C56" w:rsidRDefault="00E63445" w:rsidP="00D32A3C">
      <w:pPr>
        <w:pStyle w:val="DraCorstandard"/>
      </w:pPr>
      <w:r w:rsidRPr="00306C56">
        <w:lastRenderedPageBreak/>
        <w:t>Et sideratos egit: vt c</w:t>
      </w:r>
      <w:r w:rsidRPr="00306C56">
        <w:rPr>
          <w:rFonts w:cstheme="minorHAnsi"/>
        </w:rPr>
        <w:t>â</w:t>
      </w:r>
      <w:r w:rsidRPr="00306C56">
        <w:t>ldo &amp; gelu</w:t>
      </w:r>
    </w:p>
    <w:p w14:paraId="4221BB46" w14:textId="77777777" w:rsidR="00D32A3C" w:rsidRPr="00306C56" w:rsidRDefault="00E63445" w:rsidP="00D32A3C">
      <w:pPr>
        <w:pStyle w:val="DraCorstandard"/>
      </w:pPr>
      <w:r w:rsidRPr="00306C56">
        <w:t>Comp</w:t>
      </w:r>
      <w:r w:rsidRPr="00306C56">
        <w:rPr>
          <w:rFonts w:cstheme="minorHAnsi"/>
        </w:rPr>
        <w:t>ô</w:t>
      </w:r>
      <w:r w:rsidRPr="00306C56">
        <w:t>sta nubes, fulminis telum quatit,</w:t>
      </w:r>
    </w:p>
    <w:p w14:paraId="40F862E5" w14:textId="77777777" w:rsidR="00D32A3C" w:rsidRPr="00306C56" w:rsidRDefault="00E63445" w:rsidP="00D32A3C">
      <w:pPr>
        <w:pStyle w:val="DraCorstandard"/>
      </w:pPr>
      <w:r w:rsidRPr="00306C56">
        <w:t>Et in praeustos rupium scopulos tonat.</w:t>
      </w:r>
    </w:p>
    <w:p w14:paraId="7D700FE2" w14:textId="77777777" w:rsidR="00D32A3C" w:rsidRPr="00306C56" w:rsidRDefault="00E63445" w:rsidP="00D32A3C">
      <w:pPr>
        <w:pStyle w:val="DraCorstandard"/>
      </w:pPr>
      <w:r w:rsidRPr="00306C56">
        <w:t>Vidi, vt ruebat agmina, vrgebat manu,</w:t>
      </w:r>
    </w:p>
    <w:p w14:paraId="5AA31DC0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495</w:t>
      </w:r>
      <w:r w:rsidRPr="00306C56">
        <w:t xml:space="preserve"> Spirabat oculis sanguinem, vultu minas,</w:t>
      </w:r>
    </w:p>
    <w:p w14:paraId="64CC272F" w14:textId="77777777" w:rsidR="00D32A3C" w:rsidRPr="00306C56" w:rsidRDefault="00E63445" w:rsidP="00D32A3C">
      <w:pPr>
        <w:pStyle w:val="DraCorstandard"/>
      </w:pPr>
      <w:r w:rsidRPr="00306C56">
        <w:t>Vt ibat ingens, varico nixus gradu,</w:t>
      </w:r>
    </w:p>
    <w:p w14:paraId="5D4E5F0C" w14:textId="77777777" w:rsidR="00D32A3C" w:rsidRPr="00306C56" w:rsidRDefault="00E63445" w:rsidP="00D32A3C">
      <w:pPr>
        <w:pStyle w:val="DraCorstandard"/>
      </w:pPr>
      <w:r w:rsidRPr="00306C56">
        <w:t>Et nisi fuisset Dalila, inuictus nimis,</w:t>
      </w:r>
    </w:p>
    <w:p w14:paraId="1CCD2EA8" w14:textId="77777777" w:rsidR="00D32A3C" w:rsidRPr="00306C56" w:rsidRDefault="00E63445" w:rsidP="00D32A3C">
      <w:pPr>
        <w:pStyle w:val="DraCorstandard"/>
      </w:pPr>
      <w:r w:rsidRPr="00306C56">
        <w:t>Frater gygantum, Gentis Hethaeae dolor:</w:t>
      </w:r>
    </w:p>
    <w:p w14:paraId="04764545" w14:textId="77777777" w:rsidR="00D32A3C" w:rsidRPr="00306C56" w:rsidRDefault="00E63445" w:rsidP="00D32A3C">
      <w:pPr>
        <w:pStyle w:val="DraCorstandard"/>
      </w:pPr>
      <w:r w:rsidRPr="00306C56">
        <w:t xml:space="preserve">Nunc idem, </w:t>
      </w:r>
      <w:r w:rsidRPr="00306C56">
        <w:rPr>
          <w:rFonts w:cstheme="minorHAnsi"/>
        </w:rPr>
        <w:t>ï</w:t>
      </w:r>
      <w:r w:rsidRPr="00306C56">
        <w:t>ò ludibrium, addictus molae,</w:t>
      </w:r>
    </w:p>
    <w:p w14:paraId="2939E725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500</w:t>
      </w:r>
      <w:r w:rsidRPr="00306C56">
        <w:t xml:space="preserve"> Damnatus oculis sannio, infelix, miser.</w:t>
      </w:r>
    </w:p>
    <w:p w14:paraId="224FD122" w14:textId="77777777" w:rsidR="00D32A3C" w:rsidRPr="00306C56" w:rsidRDefault="00E63445" w:rsidP="00D32A3C">
      <w:pPr>
        <w:pStyle w:val="DraCorstandard"/>
      </w:pPr>
      <w:r w:rsidRPr="00306C56">
        <w:t>Sic ad triumphum foeminae Sampson venit,</w:t>
      </w:r>
    </w:p>
    <w:p w14:paraId="63FF34B1" w14:textId="77777777" w:rsidR="00D32A3C" w:rsidRPr="00306C56" w:rsidRDefault="00E63445" w:rsidP="00D32A3C">
      <w:pPr>
        <w:pStyle w:val="DraCorstandard"/>
      </w:pPr>
      <w:r w:rsidRPr="00306C56">
        <w:t>Et solus omne ferculum pompae fuit,</w:t>
      </w:r>
    </w:p>
    <w:p w14:paraId="0BAE505F" w14:textId="77777777" w:rsidR="00D32A3C" w:rsidRPr="00306C56" w:rsidRDefault="00E63445" w:rsidP="00D32A3C">
      <w:pPr>
        <w:pStyle w:val="DraCorstandard"/>
      </w:pPr>
      <w:r w:rsidRPr="00306C56">
        <w:t>Victima cruentae pellicis, Veneris probrum.</w:t>
      </w:r>
    </w:p>
    <w:p w14:paraId="00CF99AC" w14:textId="77777777" w:rsidR="00D32A3C" w:rsidRPr="00306C56" w:rsidRDefault="00E63445" w:rsidP="00D32A3C">
      <w:pPr>
        <w:pStyle w:val="DraCorstandard"/>
      </w:pPr>
      <w:r w:rsidRPr="00306C56">
        <w:t>Sic capite nostro luditur, quandò tuos</w:t>
      </w:r>
    </w:p>
    <w:p w14:paraId="3B8BCB40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505</w:t>
      </w:r>
      <w:r w:rsidRPr="00306C56">
        <w:t xml:space="preserve"> Fortuna Manes patimur, vt tota in vitro</w:t>
      </w:r>
    </w:p>
    <w:p w14:paraId="2E6B78E3" w14:textId="77777777" w:rsidR="00D32A3C" w:rsidRPr="00306C56" w:rsidRDefault="00E63445" w:rsidP="00D32A3C">
      <w:pPr>
        <w:pStyle w:val="DraCorstandard"/>
      </w:pPr>
      <w:r w:rsidRPr="00306C56">
        <w:t>Suspensa nutas, &amp; leuem torques rotam.</w:t>
      </w:r>
    </w:p>
    <w:p w14:paraId="3FC7BA22" w14:textId="77777777" w:rsidR="00D32A3C" w:rsidRPr="00306C56" w:rsidRDefault="00E63445" w:rsidP="00D32A3C">
      <w:pPr>
        <w:pStyle w:val="DraCorstandard"/>
      </w:pPr>
      <w:r w:rsidRPr="00306C56">
        <w:t>Sic, sic ab illo pugile mutatur pugil,</w:t>
      </w:r>
    </w:p>
    <w:p w14:paraId="66DC322A" w14:textId="77777777" w:rsidR="00D32A3C" w:rsidRPr="00306C56" w:rsidRDefault="00E63445" w:rsidP="00D32A3C">
      <w:pPr>
        <w:pStyle w:val="DraCorstandard"/>
      </w:pPr>
      <w:r w:rsidRPr="00306C56">
        <w:t>Sampsone ab illo maximo, Sampson minor,</w:t>
      </w:r>
    </w:p>
    <w:p w14:paraId="7D6878EB" w14:textId="64B3D6DA" w:rsidR="001225DE" w:rsidRPr="00306C56" w:rsidRDefault="00E63445" w:rsidP="00D32A3C">
      <w:pPr>
        <w:pStyle w:val="DraCorstandard"/>
      </w:pPr>
      <w:r w:rsidRPr="00306C56">
        <w:t>Cùm passus illud rasilis damnum comae,</w:t>
      </w:r>
    </w:p>
    <w:p w14:paraId="137321D2" w14:textId="1C2EE80A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114</w:t>
      </w:r>
    </w:p>
    <w:p w14:paraId="6E79006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510</w:t>
      </w:r>
      <w:r w:rsidRPr="00306C56">
        <w:t xml:space="preserve"> Amisit omne robur, &amp; fleuit miser,</w:t>
      </w:r>
    </w:p>
    <w:p w14:paraId="65635DE6" w14:textId="77777777" w:rsidR="00D32A3C" w:rsidRPr="00306C56" w:rsidRDefault="00E63445" w:rsidP="00D32A3C">
      <w:pPr>
        <w:pStyle w:val="DraCorstandard"/>
      </w:pPr>
      <w:r w:rsidRPr="00306C56">
        <w:t>Fleuit sine oculis, &amp; cauos implens sinus</w:t>
      </w:r>
    </w:p>
    <w:p w14:paraId="5EB6DB8E" w14:textId="77777777" w:rsidR="00D32A3C" w:rsidRPr="00306C56" w:rsidRDefault="00E63445" w:rsidP="00D32A3C">
      <w:pPr>
        <w:pStyle w:val="DraCorstandard"/>
      </w:pPr>
      <w:r w:rsidRPr="00306C56">
        <w:t>Lacrymis obortis, sanguinem expreßit simul.</w:t>
      </w:r>
    </w:p>
    <w:p w14:paraId="4C255AB0" w14:textId="77777777" w:rsidR="00D32A3C" w:rsidRPr="00306C56" w:rsidRDefault="00E63445" w:rsidP="00D32A3C">
      <w:pPr>
        <w:pStyle w:val="DraCorstandard"/>
      </w:pPr>
      <w:r w:rsidRPr="00306C56">
        <w:t>Tunc vel mouere Dalilam poterat quoque,</w:t>
      </w:r>
    </w:p>
    <w:p w14:paraId="4F13128A" w14:textId="77777777" w:rsidR="00D32A3C" w:rsidRPr="00306C56" w:rsidRDefault="00E63445" w:rsidP="00D32A3C">
      <w:pPr>
        <w:pStyle w:val="DraCorstandard"/>
      </w:pPr>
      <w:r w:rsidRPr="00306C56">
        <w:t>Si non aheno triplici, &amp; ferro impium</w:t>
      </w:r>
    </w:p>
    <w:p w14:paraId="0AAA183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515</w:t>
      </w:r>
      <w:r w:rsidRPr="00306C56">
        <w:t xml:space="preserve"> Durasset illa pectus, &amp; ferro &amp; rudi</w:t>
      </w:r>
    </w:p>
    <w:p w14:paraId="10DD915B" w14:textId="77777777" w:rsidR="00D32A3C" w:rsidRPr="00306C56" w:rsidRDefault="00E63445" w:rsidP="00D32A3C">
      <w:pPr>
        <w:pStyle w:val="DraCorstandard"/>
      </w:pPr>
      <w:r w:rsidRPr="00306C56">
        <w:lastRenderedPageBreak/>
        <w:t>Durior aheno; nempe, vt hoc totum placet,</w:t>
      </w:r>
    </w:p>
    <w:p w14:paraId="5FB0B6F6" w14:textId="77777777" w:rsidR="00D32A3C" w:rsidRPr="00306C56" w:rsidRDefault="00E63445" w:rsidP="00D32A3C">
      <w:pPr>
        <w:pStyle w:val="DraCorstandard"/>
      </w:pPr>
      <w:r w:rsidRPr="00306C56">
        <w:t>Quod vinctus intrà compedes. Sampson sedet,</w:t>
      </w:r>
    </w:p>
    <w:p w14:paraId="442B0D39" w14:textId="77777777" w:rsidR="00D32A3C" w:rsidRPr="00306C56" w:rsidRDefault="00E63445" w:rsidP="00D32A3C">
      <w:pPr>
        <w:pStyle w:val="DraCorstandard"/>
      </w:pPr>
      <w:r w:rsidRPr="00306C56">
        <w:t>Populator ille patriae crudus meae:</w:t>
      </w:r>
    </w:p>
    <w:p w14:paraId="1D8D5368" w14:textId="77777777" w:rsidR="00D32A3C" w:rsidRPr="00306C56" w:rsidRDefault="00E63445" w:rsidP="00D32A3C">
      <w:pPr>
        <w:pStyle w:val="DraCorstandard"/>
      </w:pPr>
      <w:r w:rsidRPr="00306C56">
        <w:t>Non sic pr</w:t>
      </w:r>
      <w:r w:rsidRPr="00306C56">
        <w:rPr>
          <w:rFonts w:cstheme="minorHAnsi"/>
        </w:rPr>
        <w:t>ö</w:t>
      </w:r>
      <w:r w:rsidRPr="00306C56">
        <w:t>inde Dalila arridet mihi,</w:t>
      </w:r>
    </w:p>
    <w:p w14:paraId="230DD07F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520</w:t>
      </w:r>
      <w:r w:rsidRPr="00306C56">
        <w:t xml:space="preserve"> Nouaculam odi, &amp; forfices, odi dolos,</w:t>
      </w:r>
    </w:p>
    <w:p w14:paraId="18A6C03B" w14:textId="77777777" w:rsidR="00D32A3C" w:rsidRPr="00306C56" w:rsidRDefault="00E63445" w:rsidP="00D32A3C">
      <w:pPr>
        <w:pStyle w:val="DraCorstandard"/>
      </w:pPr>
      <w:r w:rsidRPr="00306C56">
        <w:t>Odi profanam pellicem, vt factum probo.</w:t>
      </w:r>
    </w:p>
    <w:p w14:paraId="5A9EC4A7" w14:textId="77777777" w:rsidR="00D32A3C" w:rsidRPr="00306C56" w:rsidRDefault="00E63445" w:rsidP="00D32A3C">
      <w:pPr>
        <w:pStyle w:val="DraCorstandard"/>
      </w:pPr>
      <w:r w:rsidRPr="00306C56">
        <w:t>Gratare Dagon, vicimus, Sampson tuis</w:t>
      </w:r>
    </w:p>
    <w:p w14:paraId="31F16037" w14:textId="77777777" w:rsidR="00D32A3C" w:rsidRPr="00306C56" w:rsidRDefault="00E63445" w:rsidP="00D32A3C">
      <w:pPr>
        <w:pStyle w:val="DraCorstandard"/>
      </w:pPr>
      <w:r w:rsidRPr="00306C56">
        <w:t>Dicatur aris victima, &amp; tatam tibi</w:t>
      </w:r>
    </w:p>
    <w:p w14:paraId="1E649C4C" w14:textId="77777777" w:rsidR="00D32A3C" w:rsidRPr="00306C56" w:rsidRDefault="00E63445" w:rsidP="00D32A3C">
      <w:pPr>
        <w:pStyle w:val="DraCorstandard"/>
      </w:pPr>
      <w:r w:rsidRPr="00306C56">
        <w:t>Debet saginam; debuit comas prius,</w:t>
      </w:r>
    </w:p>
    <w:p w14:paraId="12F1204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525</w:t>
      </w:r>
      <w:r w:rsidRPr="00306C56">
        <w:t xml:space="preserve"> Et illa opima spolia suspendi tibi.</w:t>
      </w:r>
    </w:p>
    <w:p w14:paraId="41731D27" w14:textId="77777777" w:rsidR="00D32A3C" w:rsidRPr="00306C56" w:rsidRDefault="00E63445" w:rsidP="00D32A3C">
      <w:pPr>
        <w:pStyle w:val="DraCorstandard"/>
      </w:pPr>
      <w:r w:rsidRPr="00306C56">
        <w:t>Omentum, &amp; adipem, &amp; viscera adijciam quoque,</w:t>
      </w:r>
    </w:p>
    <w:p w14:paraId="36EC917B" w14:textId="77777777" w:rsidR="00D32A3C" w:rsidRPr="00306C56" w:rsidRDefault="00E63445" w:rsidP="00D32A3C">
      <w:pPr>
        <w:pStyle w:val="DraCorstandard"/>
      </w:pPr>
      <w:r w:rsidRPr="00306C56">
        <w:t>Vt ille sacer est totus, &amp; sals</w:t>
      </w:r>
      <w:r w:rsidRPr="00306C56">
        <w:rPr>
          <w:rFonts w:cstheme="minorHAnsi"/>
        </w:rPr>
        <w:t>â</w:t>
      </w:r>
      <w:r w:rsidRPr="00306C56">
        <w:t xml:space="preserve"> molâ</w:t>
      </w:r>
    </w:p>
    <w:p w14:paraId="0FBF69F1" w14:textId="77777777" w:rsidR="00D32A3C" w:rsidRPr="00306C56" w:rsidRDefault="00E63445" w:rsidP="00D32A3C">
      <w:pPr>
        <w:pStyle w:val="DraCorstandard"/>
      </w:pPr>
      <w:r w:rsidRPr="00306C56">
        <w:t>Dignus, cruentus, impius, latro, scelus.</w:t>
      </w:r>
    </w:p>
    <w:p w14:paraId="4067732A" w14:textId="77777777" w:rsidR="00D32A3C" w:rsidRPr="00306C56" w:rsidRDefault="00E63445" w:rsidP="00D32A3C">
      <w:pPr>
        <w:pStyle w:val="DraCorstandard"/>
      </w:pPr>
      <w:r w:rsidRPr="00306C56">
        <w:t>Nunc ergò tutò laeta florebunt sata,</w:t>
      </w:r>
    </w:p>
    <w:p w14:paraId="03956FEF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530</w:t>
      </w:r>
      <w:r w:rsidRPr="00306C56">
        <w:t xml:space="preserve"> Nec vsta meßis torrido horrebit situ,</w:t>
      </w:r>
    </w:p>
    <w:p w14:paraId="24C828F0" w14:textId="77777777" w:rsidR="00D32A3C" w:rsidRPr="00306C56" w:rsidRDefault="00E63445" w:rsidP="00D32A3C">
      <w:pPr>
        <w:pStyle w:val="DraCorstandard"/>
      </w:pPr>
      <w:r w:rsidRPr="00306C56">
        <w:t>Nec hausta flammis flebit exitium Ceres,</w:t>
      </w:r>
    </w:p>
    <w:p w14:paraId="3734CD99" w14:textId="77777777" w:rsidR="00D32A3C" w:rsidRPr="00306C56" w:rsidRDefault="00E63445" w:rsidP="00D32A3C">
      <w:pPr>
        <w:pStyle w:val="DraCorstandard"/>
      </w:pPr>
      <w:r w:rsidRPr="00306C56">
        <w:t>Nec fama iam terrebit, heu! Sampson venit,</w:t>
      </w:r>
    </w:p>
    <w:p w14:paraId="0CE48760" w14:textId="77777777" w:rsidR="00D32A3C" w:rsidRPr="00306C56" w:rsidRDefault="00E63445" w:rsidP="00D32A3C">
      <w:pPr>
        <w:pStyle w:val="DraCorstandard"/>
      </w:pPr>
      <w:r w:rsidRPr="00306C56">
        <w:t>Hîc furit &amp; illic, heu! vbique masculâ</w:t>
      </w:r>
    </w:p>
    <w:p w14:paraId="0B5F3393" w14:textId="77777777" w:rsidR="00D32A3C" w:rsidRPr="00306C56" w:rsidRDefault="00E63445" w:rsidP="00D32A3C">
      <w:pPr>
        <w:pStyle w:val="DraCorstandard"/>
      </w:pPr>
      <w:r w:rsidRPr="00306C56">
        <w:t>Virtute saeuus; hîc fugat, fundit, ruit;</w:t>
      </w:r>
    </w:p>
    <w:p w14:paraId="6315D7A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535</w:t>
      </w:r>
      <w:r w:rsidRPr="00306C56">
        <w:t xml:space="preserve"> Hîc vrit, illic caedit, hîc vellit seras,</w:t>
      </w:r>
    </w:p>
    <w:p w14:paraId="00AB92B3" w14:textId="77777777" w:rsidR="00D32A3C" w:rsidRPr="00306C56" w:rsidRDefault="00E63445" w:rsidP="00D32A3C">
      <w:pPr>
        <w:pStyle w:val="DraCorstandard"/>
      </w:pPr>
      <w:r w:rsidRPr="00306C56">
        <w:t>Portas in humeris gestat, in scopulo locat.</w:t>
      </w:r>
    </w:p>
    <w:p w14:paraId="68904148" w14:textId="5775E702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115</w:t>
      </w:r>
    </w:p>
    <w:p w14:paraId="0F2F71CF" w14:textId="77777777" w:rsidR="00D32A3C" w:rsidRPr="00306C56" w:rsidRDefault="00E63445" w:rsidP="00D32A3C">
      <w:pPr>
        <w:pStyle w:val="DraCorstandard"/>
      </w:pPr>
      <w:r w:rsidRPr="00306C56">
        <w:t>Vt semper aliquid ille patrabat manu</w:t>
      </w:r>
    </w:p>
    <w:p w14:paraId="3ABA475D" w14:textId="77777777" w:rsidR="00D32A3C" w:rsidRPr="00306C56" w:rsidRDefault="00E63445" w:rsidP="00D32A3C">
      <w:pPr>
        <w:pStyle w:val="DraCorstandard"/>
      </w:pPr>
      <w:r w:rsidRPr="00306C56">
        <w:t>Immane, dirum, immite, crudele, asperum,</w:t>
      </w:r>
    </w:p>
    <w:p w14:paraId="09A05D0F" w14:textId="77777777" w:rsidR="00D32A3C" w:rsidRPr="00306C56" w:rsidRDefault="00E63445" w:rsidP="00D32A3C">
      <w:pPr>
        <w:pStyle w:val="DraCorstandard"/>
      </w:pPr>
      <w:r w:rsidRPr="00306C56">
        <w:t>Et vindice isto, Manibus nostris erat,</w:t>
      </w:r>
    </w:p>
    <w:p w14:paraId="7CC9140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540</w:t>
      </w:r>
      <w:r w:rsidRPr="00306C56">
        <w:t xml:space="preserve"> Gradus futuri, finis alterius mali.</w:t>
      </w:r>
    </w:p>
    <w:p w14:paraId="5CC21760" w14:textId="77777777" w:rsidR="00D32A3C" w:rsidRPr="00306C56" w:rsidRDefault="00E63445" w:rsidP="00D32A3C">
      <w:pPr>
        <w:pStyle w:val="DraCorstandard"/>
      </w:pPr>
      <w:r w:rsidRPr="00306C56">
        <w:lastRenderedPageBreak/>
        <w:t>Scilicet habebit nunc suas vices quoque</w:t>
      </w:r>
    </w:p>
    <w:p w14:paraId="4B0B8E58" w14:textId="77777777" w:rsidR="00D32A3C" w:rsidRPr="00306C56" w:rsidRDefault="00E63445" w:rsidP="00D32A3C">
      <w:pPr>
        <w:pStyle w:val="DraCorstandard"/>
      </w:pPr>
      <w:r w:rsidRPr="00306C56">
        <w:t>Hethaea virtus; scilicet Sampson genu</w:t>
      </w:r>
    </w:p>
    <w:p w14:paraId="395ADD4A" w14:textId="77777777" w:rsidR="00D32A3C" w:rsidRPr="00306C56" w:rsidRDefault="00E63445" w:rsidP="00D32A3C">
      <w:pPr>
        <w:pStyle w:val="DraCorstandard"/>
      </w:pPr>
      <w:r w:rsidRPr="00306C56">
        <w:t>Nixus, sub isto acinace, inflectet caput,</w:t>
      </w:r>
    </w:p>
    <w:p w14:paraId="02684F75" w14:textId="77777777" w:rsidR="00D32A3C" w:rsidRPr="00306C56" w:rsidRDefault="00E63445" w:rsidP="00D32A3C">
      <w:pPr>
        <w:pStyle w:val="DraCorstandard"/>
      </w:pPr>
      <w:r w:rsidRPr="00306C56">
        <w:t>Sampson ad aras sanguinem debet mihi,</w:t>
      </w:r>
    </w:p>
    <w:p w14:paraId="7E6EB98F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545</w:t>
      </w:r>
      <w:r w:rsidRPr="00306C56">
        <w:t xml:space="preserve"> Nec parcet iste acinacis; testor Deos.</w:t>
      </w:r>
    </w:p>
    <w:p w14:paraId="4DF81AC3" w14:textId="624667BF" w:rsidR="00D32A3C" w:rsidRPr="00A250A7" w:rsidRDefault="00E63445" w:rsidP="00A250A7">
      <w:pPr>
        <w:pStyle w:val="DraCorstandard"/>
        <w:rPr>
          <w:rStyle w:val="DraCorstagedirectionsetc"/>
        </w:rPr>
      </w:pPr>
      <w:r w:rsidRPr="00A250A7">
        <w:rPr>
          <w:rStyle w:val="DraCorstagedirectionsetc"/>
        </w:rPr>
        <w:t>CHORVS.</w:t>
      </w:r>
    </w:p>
    <w:p w14:paraId="02504AEB" w14:textId="77777777" w:rsidR="00D32A3C" w:rsidRPr="00306C56" w:rsidRDefault="00E63445" w:rsidP="00D32A3C">
      <w:pPr>
        <w:pStyle w:val="DraCorstandard"/>
      </w:pPr>
      <w:r w:rsidRPr="00306C56">
        <w:t>Rerum perpetuas vices</w:t>
      </w:r>
    </w:p>
    <w:p w14:paraId="683698E6" w14:textId="77777777" w:rsidR="00D32A3C" w:rsidRPr="00306C56" w:rsidRDefault="00E63445" w:rsidP="00D32A3C">
      <w:pPr>
        <w:pStyle w:val="DraCorstandard"/>
      </w:pPr>
      <w:r w:rsidRPr="00306C56">
        <w:t>Naturae integrat orbita.</w:t>
      </w:r>
    </w:p>
    <w:p w14:paraId="0C3C4449" w14:textId="77777777" w:rsidR="00D32A3C" w:rsidRPr="00306C56" w:rsidRDefault="00E63445" w:rsidP="00D32A3C">
      <w:pPr>
        <w:pStyle w:val="DraCorstandard"/>
      </w:pPr>
      <w:r w:rsidRPr="00306C56">
        <w:t>Post longas hyemes, gelu</w:t>
      </w:r>
    </w:p>
    <w:p w14:paraId="4D40E3A0" w14:textId="77777777" w:rsidR="00D32A3C" w:rsidRPr="00306C56" w:rsidRDefault="00E63445" w:rsidP="00D32A3C">
      <w:pPr>
        <w:pStyle w:val="DraCorstandard"/>
      </w:pPr>
      <w:r w:rsidRPr="00306C56">
        <w:t>Bis cocto nimis asperas,</w:t>
      </w:r>
    </w:p>
    <w:p w14:paraId="598ACD21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550</w:t>
      </w:r>
      <w:r w:rsidRPr="00306C56">
        <w:t xml:space="preserve"> Campi germina pullulant,</w:t>
      </w:r>
    </w:p>
    <w:p w14:paraId="4F4D085C" w14:textId="77777777" w:rsidR="00D32A3C" w:rsidRPr="00306C56" w:rsidRDefault="00E63445" w:rsidP="00D32A3C">
      <w:pPr>
        <w:pStyle w:val="DraCorstandard"/>
      </w:pPr>
      <w:r w:rsidRPr="00306C56">
        <w:t>Vernis tacta Fauonijs.</w:t>
      </w:r>
    </w:p>
    <w:p w14:paraId="02A9D765" w14:textId="77777777" w:rsidR="00D32A3C" w:rsidRPr="00306C56" w:rsidRDefault="00E63445" w:rsidP="00D32A3C">
      <w:pPr>
        <w:pStyle w:val="DraCorstandard"/>
      </w:pPr>
      <w:r w:rsidRPr="00306C56">
        <w:t>Tum se prata nitentia</w:t>
      </w:r>
    </w:p>
    <w:p w14:paraId="79EC1196" w14:textId="77777777" w:rsidR="00D32A3C" w:rsidRPr="00306C56" w:rsidRDefault="00E63445" w:rsidP="00D32A3C">
      <w:pPr>
        <w:pStyle w:val="DraCorstandard"/>
      </w:pPr>
      <w:r w:rsidRPr="00306C56">
        <w:t>Pictis floribus induunt,</w:t>
      </w:r>
    </w:p>
    <w:p w14:paraId="6B1BDFDB" w14:textId="77777777" w:rsidR="00D32A3C" w:rsidRPr="00306C56" w:rsidRDefault="00E63445" w:rsidP="00D32A3C">
      <w:pPr>
        <w:pStyle w:val="DraCorstandard"/>
      </w:pPr>
      <w:r w:rsidRPr="00306C56">
        <w:t>Et ducunt syl</w:t>
      </w:r>
      <w:r w:rsidRPr="00306C56">
        <w:rPr>
          <w:rFonts w:cstheme="minorHAnsi"/>
        </w:rPr>
        <w:t>ü</w:t>
      </w:r>
      <w:r w:rsidRPr="00306C56">
        <w:t>ae comas.</w:t>
      </w:r>
    </w:p>
    <w:p w14:paraId="54FE12B9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555</w:t>
      </w:r>
      <w:r w:rsidRPr="00306C56">
        <w:t xml:space="preserve"> Tum Limonides herbidis</w:t>
      </w:r>
    </w:p>
    <w:p w14:paraId="3EE21ED0" w14:textId="77777777" w:rsidR="00D32A3C" w:rsidRPr="00306C56" w:rsidRDefault="00E63445" w:rsidP="00D32A3C">
      <w:pPr>
        <w:pStyle w:val="DraCorstandard"/>
      </w:pPr>
      <w:r w:rsidRPr="00306C56">
        <w:t>Nymphae subsiliunt toris,</w:t>
      </w:r>
    </w:p>
    <w:p w14:paraId="321D9BE5" w14:textId="77777777" w:rsidR="00D32A3C" w:rsidRPr="00306C56" w:rsidRDefault="00E63445" w:rsidP="00D32A3C">
      <w:pPr>
        <w:pStyle w:val="DraCorstandard"/>
      </w:pPr>
      <w:r w:rsidRPr="00306C56">
        <w:t>Ad Iardis vitreum caput.</w:t>
      </w:r>
    </w:p>
    <w:p w14:paraId="55BBF104" w14:textId="77777777" w:rsidR="00D32A3C" w:rsidRPr="00306C56" w:rsidRDefault="00E63445" w:rsidP="00D32A3C">
      <w:pPr>
        <w:pStyle w:val="DraCorstandard"/>
      </w:pPr>
      <w:r w:rsidRPr="00306C56">
        <w:t>O quà prodigus vbera</w:t>
      </w:r>
    </w:p>
    <w:p w14:paraId="50A9567A" w14:textId="77777777" w:rsidR="00D32A3C" w:rsidRPr="00306C56" w:rsidRDefault="00E63445" w:rsidP="00D32A3C">
      <w:pPr>
        <w:pStyle w:val="DraCorstandard"/>
      </w:pPr>
      <w:r w:rsidRPr="00306C56">
        <w:t>Dispensat gemino alueo,</w:t>
      </w:r>
    </w:p>
    <w:p w14:paraId="16120B64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560</w:t>
      </w:r>
      <w:r w:rsidRPr="00306C56">
        <w:t xml:space="preserve"> Et spondâ irrigu</w:t>
      </w:r>
      <w:r w:rsidRPr="00306C56">
        <w:rPr>
          <w:rFonts w:cstheme="minorHAnsi"/>
        </w:rPr>
        <w:t>â</w:t>
      </w:r>
      <w:r w:rsidRPr="00306C56">
        <w:t xml:space="preserve"> cubat</w:t>
      </w:r>
    </w:p>
    <w:p w14:paraId="72981C4C" w14:textId="05C1CF06" w:rsidR="00D32A3C" w:rsidRPr="00306C56" w:rsidRDefault="00E63445" w:rsidP="00D32A3C">
      <w:pPr>
        <w:pStyle w:val="DraCorstandard"/>
      </w:pPr>
      <w:r w:rsidRPr="00306C56">
        <w:t>Densas inter arundines</w:t>
      </w:r>
    </w:p>
    <w:p w14:paraId="7D48CAED" w14:textId="4E889362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116</w:t>
      </w:r>
    </w:p>
    <w:p w14:paraId="0239C548" w14:textId="77777777" w:rsidR="00D32A3C" w:rsidRPr="00306C56" w:rsidRDefault="00E63445" w:rsidP="00D32A3C">
      <w:pPr>
        <w:pStyle w:val="DraCorstandard"/>
      </w:pPr>
      <w:r w:rsidRPr="00306C56">
        <w:t>Glaucus Iardiadum pater!</w:t>
      </w:r>
    </w:p>
    <w:p w14:paraId="51B19B63" w14:textId="77777777" w:rsidR="00D32A3C" w:rsidRPr="00306C56" w:rsidRDefault="00E63445" w:rsidP="00D32A3C">
      <w:pPr>
        <w:pStyle w:val="DraCorstandard"/>
      </w:pPr>
      <w:r w:rsidRPr="00306C56">
        <w:t>At cur perpetuâ sedet</w:t>
      </w:r>
    </w:p>
    <w:p w14:paraId="774FCAF0" w14:textId="77777777" w:rsidR="00D32A3C" w:rsidRPr="00306C56" w:rsidRDefault="00E63445" w:rsidP="00D32A3C">
      <w:pPr>
        <w:pStyle w:val="DraCorstandard"/>
      </w:pPr>
      <w:r w:rsidRPr="00306C56">
        <w:t>Brum</w:t>
      </w:r>
      <w:r w:rsidRPr="00306C56">
        <w:rPr>
          <w:rFonts w:cstheme="minorHAnsi"/>
        </w:rPr>
        <w:t>â</w:t>
      </w:r>
      <w:r w:rsidRPr="00306C56">
        <w:t xml:space="preserve"> vinctus &amp; entheo</w:t>
      </w:r>
    </w:p>
    <w:p w14:paraId="0C1DA5A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lastRenderedPageBreak/>
        <w:t>565</w:t>
      </w:r>
      <w:r w:rsidRPr="00306C56">
        <w:t xml:space="preserve"> Nuper vertice tonsilis</w:t>
      </w:r>
    </w:p>
    <w:p w14:paraId="258E4064" w14:textId="77777777" w:rsidR="00D32A3C" w:rsidRPr="00306C56" w:rsidRDefault="00E63445" w:rsidP="00D32A3C">
      <w:pPr>
        <w:pStyle w:val="DraCorstandard"/>
      </w:pPr>
      <w:r w:rsidRPr="00306C56">
        <w:t>Sampson, non reparat pilos?</w:t>
      </w:r>
    </w:p>
    <w:p w14:paraId="54E4C3D2" w14:textId="77777777" w:rsidR="00D32A3C" w:rsidRPr="00306C56" w:rsidRDefault="00E63445" w:rsidP="00D32A3C">
      <w:pPr>
        <w:pStyle w:val="DraCorstandard"/>
      </w:pPr>
      <w:r w:rsidRPr="00306C56">
        <w:t>Heu! Heu! inclyte maxime,</w:t>
      </w:r>
    </w:p>
    <w:p w14:paraId="1AC59C4E" w14:textId="77777777" w:rsidR="00D32A3C" w:rsidRPr="00306C56" w:rsidRDefault="00E63445" w:rsidP="00D32A3C">
      <w:pPr>
        <w:pStyle w:val="DraCorstandard"/>
      </w:pPr>
      <w:r w:rsidRPr="00306C56">
        <w:t>Quamdiu in tenebris sedes?</w:t>
      </w:r>
    </w:p>
    <w:p w14:paraId="5FDF46CB" w14:textId="77777777" w:rsidR="00D32A3C" w:rsidRPr="00306C56" w:rsidRDefault="00E63445" w:rsidP="00D32A3C">
      <w:pPr>
        <w:pStyle w:val="DraCorstandard"/>
      </w:pPr>
      <w:r w:rsidRPr="00306C56">
        <w:t>Heu! heu! Dalila! iò scelus!</w:t>
      </w:r>
    </w:p>
    <w:p w14:paraId="3DECE97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570</w:t>
      </w:r>
      <w:r w:rsidRPr="00306C56">
        <w:t xml:space="preserve"> Heu! quod sic Nazarae</w:t>
      </w:r>
      <w:r w:rsidRPr="00306C56">
        <w:rPr>
          <w:rFonts w:cstheme="minorHAnsi"/>
        </w:rPr>
        <w:t>ï</w:t>
      </w:r>
      <w:r w:rsidRPr="00306C56">
        <w:t>o</w:t>
      </w:r>
    </w:p>
    <w:p w14:paraId="60D26CBC" w14:textId="77777777" w:rsidR="00D32A3C" w:rsidRPr="00306C56" w:rsidRDefault="00E63445" w:rsidP="00D32A3C">
      <w:pPr>
        <w:pStyle w:val="DraCorstandard"/>
      </w:pPr>
      <w:r w:rsidRPr="00306C56">
        <w:t>Illusit pugili, caua</w:t>
      </w:r>
    </w:p>
    <w:p w14:paraId="071CF8DC" w14:textId="77777777" w:rsidR="00D32A3C" w:rsidRPr="00306C56" w:rsidRDefault="00E63445" w:rsidP="00D32A3C">
      <w:pPr>
        <w:pStyle w:val="DraCorstandard"/>
      </w:pPr>
      <w:r w:rsidRPr="00306C56">
        <w:t>Circùm tempora rasitans!</w:t>
      </w:r>
    </w:p>
    <w:p w14:paraId="4208DBF2" w14:textId="77777777" w:rsidR="00D32A3C" w:rsidRPr="00306C56" w:rsidRDefault="00E63445" w:rsidP="00D32A3C">
      <w:pPr>
        <w:pStyle w:val="DraCorstandard"/>
      </w:pPr>
      <w:r w:rsidRPr="00306C56">
        <w:t>Heu! heu! Dalila! Dalila!</w:t>
      </w:r>
    </w:p>
    <w:p w14:paraId="0AEFDC73" w14:textId="77777777" w:rsidR="00D32A3C" w:rsidRPr="00306C56" w:rsidRDefault="00E63445" w:rsidP="00D32A3C">
      <w:pPr>
        <w:pStyle w:val="DraCorstandard"/>
      </w:pPr>
      <w:r w:rsidRPr="00306C56">
        <w:t>Crudelißima pellicum,</w:t>
      </w:r>
    </w:p>
    <w:p w14:paraId="34E86D0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575</w:t>
      </w:r>
      <w:r w:rsidRPr="00306C56">
        <w:t xml:space="preserve"> Quas sol aur</w:t>
      </w:r>
      <w:r w:rsidRPr="00306C56">
        <w:rPr>
          <w:rFonts w:cstheme="minorHAnsi"/>
        </w:rPr>
        <w:t>ë</w:t>
      </w:r>
      <w:r w:rsidRPr="00306C56">
        <w:t>us adspicit,</w:t>
      </w:r>
    </w:p>
    <w:p w14:paraId="769B94C0" w14:textId="77777777" w:rsidR="00D32A3C" w:rsidRPr="00306C56" w:rsidRDefault="00E63445" w:rsidP="00D32A3C">
      <w:pPr>
        <w:pStyle w:val="DraCorstandard"/>
      </w:pPr>
      <w:r w:rsidRPr="00306C56">
        <w:t>Obliquos rapiens equos!</w:t>
      </w:r>
    </w:p>
    <w:p w14:paraId="1596E0ED" w14:textId="77777777" w:rsidR="00D32A3C" w:rsidRPr="00306C56" w:rsidRDefault="00E63445" w:rsidP="00D32A3C">
      <w:pPr>
        <w:pStyle w:val="DraCorstandard"/>
      </w:pPr>
      <w:r w:rsidRPr="00306C56">
        <w:t>Heu! cur sic penitus iacent,</w:t>
      </w:r>
    </w:p>
    <w:p w14:paraId="197EA166" w14:textId="77777777" w:rsidR="00D32A3C" w:rsidRPr="00306C56" w:rsidRDefault="00E63445" w:rsidP="00D32A3C">
      <w:pPr>
        <w:pStyle w:val="DraCorstandard"/>
      </w:pPr>
      <w:r w:rsidRPr="00306C56">
        <w:t>Nec crescunt satis antiae?</w:t>
      </w:r>
    </w:p>
    <w:p w14:paraId="3C4AC496" w14:textId="77777777" w:rsidR="00D32A3C" w:rsidRPr="00306C56" w:rsidRDefault="00E63445" w:rsidP="00D32A3C">
      <w:pPr>
        <w:pStyle w:val="DraCorstandard"/>
      </w:pPr>
      <w:r w:rsidRPr="00306C56">
        <w:t>Heu! Heu! Crescite, crescite,</w:t>
      </w:r>
    </w:p>
    <w:p w14:paraId="7B5050BA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580</w:t>
      </w:r>
      <w:r w:rsidRPr="00306C56">
        <w:t xml:space="preserve"> Et tandem redeant tibi</w:t>
      </w:r>
    </w:p>
    <w:p w14:paraId="581F6689" w14:textId="77777777" w:rsidR="00D32A3C" w:rsidRPr="00306C56" w:rsidRDefault="00E63445" w:rsidP="00D32A3C">
      <w:pPr>
        <w:pStyle w:val="DraCorstandard"/>
      </w:pPr>
      <w:r w:rsidRPr="00306C56">
        <w:t>Sampson, hei pater! hei miser!</w:t>
      </w:r>
    </w:p>
    <w:p w14:paraId="62D92E44" w14:textId="77777777" w:rsidR="00D32A3C" w:rsidRPr="00306C56" w:rsidRDefault="00E63445" w:rsidP="00D32A3C">
      <w:pPr>
        <w:pStyle w:val="DraCorstandard"/>
      </w:pPr>
      <w:r w:rsidRPr="00306C56">
        <w:t>Et tandem redeant tibi</w:t>
      </w:r>
    </w:p>
    <w:p w14:paraId="25C4ABA8" w14:textId="77777777" w:rsidR="00D32A3C" w:rsidRPr="00306C56" w:rsidRDefault="00E63445" w:rsidP="00D32A3C">
      <w:pPr>
        <w:pStyle w:val="DraCorstandard"/>
      </w:pPr>
      <w:r w:rsidRPr="00306C56">
        <w:t>Vires, &amp; tibi rasiles,</w:t>
      </w:r>
    </w:p>
    <w:p w14:paraId="0B5ACFE3" w14:textId="77777777" w:rsidR="00D32A3C" w:rsidRPr="00306C56" w:rsidRDefault="00E63445" w:rsidP="00D32A3C">
      <w:pPr>
        <w:pStyle w:val="DraCorstandard"/>
      </w:pPr>
      <w:r w:rsidRPr="00306C56">
        <w:t>Posthac crimine perfido,</w:t>
      </w:r>
    </w:p>
    <w:p w14:paraId="39D72747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585</w:t>
      </w:r>
      <w:r w:rsidRPr="00306C56">
        <w:t xml:space="preserve"> Nemo diripiat comas.</w:t>
      </w:r>
    </w:p>
    <w:p w14:paraId="75FEC18E" w14:textId="612C2139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117</w:t>
      </w:r>
    </w:p>
    <w:p w14:paraId="772FD6B1" w14:textId="66A7B220" w:rsidR="00187E42" w:rsidRPr="00306C56" w:rsidRDefault="00187E42" w:rsidP="00187E42">
      <w:pPr>
        <w:pStyle w:val="DraCoradditions"/>
        <w:rPr>
          <w:lang w:val="la-Latn"/>
        </w:rPr>
      </w:pPr>
      <w:r>
        <w:rPr>
          <w:lang w:val="la-Latn"/>
        </w:rPr>
        <w:t>/act=5/</w:t>
      </w:r>
    </w:p>
    <w:p w14:paraId="454F6F45" w14:textId="77777777" w:rsidR="00D32A3C" w:rsidRPr="00306C56" w:rsidRDefault="00E63445" w:rsidP="00306C56">
      <w:pPr>
        <w:pStyle w:val="DraCorhead"/>
      </w:pPr>
      <w:r w:rsidRPr="00306C56">
        <w:t>ACTVS QVINTVS.</w:t>
      </w:r>
    </w:p>
    <w:p w14:paraId="1E3394EF" w14:textId="49546264" w:rsidR="00D32A3C" w:rsidRPr="00306C56" w:rsidRDefault="00E63445" w:rsidP="00D32A3C">
      <w:pPr>
        <w:pStyle w:val="DraCorstandard"/>
        <w:rPr>
          <w:rStyle w:val="DraCorstagedirectionsetc"/>
        </w:rPr>
      </w:pPr>
      <w:r w:rsidRPr="00306C56">
        <w:rPr>
          <w:rStyle w:val="DraCorstagedirectionsetc"/>
        </w:rPr>
        <w:t>SAMPSON, DALILA.</w:t>
      </w:r>
    </w:p>
    <w:p w14:paraId="6A019661" w14:textId="77777777" w:rsidR="00D32A3C" w:rsidRPr="00306C56" w:rsidRDefault="00E63445" w:rsidP="00D32A3C">
      <w:pPr>
        <w:pStyle w:val="DraCorstandard"/>
      </w:pPr>
      <w:r w:rsidRPr="00306C56">
        <w:t>QVicumque pullus Veneris, &amp; vaecors nimis</w:t>
      </w:r>
    </w:p>
    <w:p w14:paraId="57F07412" w14:textId="77777777" w:rsidR="00D32A3C" w:rsidRPr="00306C56" w:rsidRDefault="00E63445" w:rsidP="00D32A3C">
      <w:pPr>
        <w:pStyle w:val="DraCorstandard"/>
      </w:pPr>
      <w:r w:rsidRPr="00306C56">
        <w:lastRenderedPageBreak/>
        <w:t>Lusum impudicum ludit, &amp; castris meret</w:t>
      </w:r>
    </w:p>
    <w:p w14:paraId="5EDDE98B" w14:textId="77777777" w:rsidR="00D32A3C" w:rsidRPr="00306C56" w:rsidRDefault="00E63445" w:rsidP="00D32A3C">
      <w:pPr>
        <w:pStyle w:val="DraCorstandard"/>
      </w:pPr>
      <w:r w:rsidRPr="00306C56">
        <w:t>Tuis Cupido, nec leuem metuit fidem</w:t>
      </w:r>
    </w:p>
    <w:p w14:paraId="1FFD49D0" w14:textId="77777777" w:rsidR="00D32A3C" w:rsidRPr="00306C56" w:rsidRDefault="00E63445" w:rsidP="00D32A3C">
      <w:pPr>
        <w:pStyle w:val="DraCorstandard"/>
      </w:pPr>
      <w:r w:rsidRPr="00306C56">
        <w:t>Periurae Amantis, lubrico indulgens toro:</w:t>
      </w:r>
    </w:p>
    <w:p w14:paraId="1090FFAC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590</w:t>
      </w:r>
      <w:r w:rsidRPr="00306C56">
        <w:t xml:space="preserve"> Me videat &amp; te Dalila! Heu! heu vincula,</w:t>
      </w:r>
    </w:p>
    <w:p w14:paraId="005ED6F6" w14:textId="77777777" w:rsidR="00D32A3C" w:rsidRPr="00306C56" w:rsidRDefault="00E63445" w:rsidP="00D32A3C">
      <w:pPr>
        <w:pStyle w:val="DraCorstandard"/>
      </w:pPr>
      <w:r w:rsidRPr="00306C56">
        <w:t>Et vincula ista! nempe sic nurus amant,</w:t>
      </w:r>
    </w:p>
    <w:p w14:paraId="501C64FA" w14:textId="408A153D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Sic suauiantur improbae!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H</w:t>
      </w:r>
      <w:r w:rsidR="00E63445" w:rsidRPr="00306C56">
        <w:rPr>
          <w:rFonts w:cstheme="minorHAnsi"/>
        </w:rPr>
        <w:t>é</w:t>
      </w:r>
      <w:r w:rsidR="00E63445" w:rsidRPr="00306C56">
        <w:t xml:space="preserve"> rasum caput!</w:t>
      </w:r>
    </w:p>
    <w:p w14:paraId="6EB33ED0" w14:textId="43218B6D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An fallor? an me stringet iterum Dalila?</w:t>
      </w:r>
    </w:p>
    <w:p w14:paraId="0567F403" w14:textId="77777777" w:rsidR="00D32A3C" w:rsidRPr="00306C56" w:rsidRDefault="00E63445" w:rsidP="00D32A3C">
      <w:pPr>
        <w:pStyle w:val="DraCorstandard"/>
      </w:pPr>
      <w:r w:rsidRPr="00306C56">
        <w:t>Et radet intrà viscera &amp; viuam cutem?</w:t>
      </w:r>
    </w:p>
    <w:p w14:paraId="6CBD296E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595</w:t>
      </w:r>
      <w:r w:rsidRPr="00306C56">
        <w:t xml:space="preserve"> Dic puer, an iterum forfices pellex habet:</w:t>
      </w:r>
    </w:p>
    <w:p w14:paraId="73716DD9" w14:textId="2F8B682C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An promit iterum vincula?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H</w:t>
      </w:r>
      <w:r w:rsidR="00E63445" w:rsidRPr="00306C56">
        <w:rPr>
          <w:rFonts w:cstheme="minorHAnsi"/>
        </w:rPr>
        <w:t>é</w:t>
      </w:r>
      <w:r w:rsidR="00E63445" w:rsidRPr="00306C56">
        <w:t xml:space="preserve"> rasum caput!</w:t>
      </w:r>
    </w:p>
    <w:p w14:paraId="6D5399AD" w14:textId="77FD0C7A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Rasum! sed illud criminis factum tui</w:t>
      </w:r>
    </w:p>
    <w:p w14:paraId="73F92A0D" w14:textId="77777777" w:rsidR="00D32A3C" w:rsidRPr="00306C56" w:rsidRDefault="00E63445" w:rsidP="00D32A3C">
      <w:pPr>
        <w:pStyle w:val="DraCorstandard"/>
      </w:pPr>
      <w:r w:rsidRPr="00306C56">
        <w:t>Incesta, detestabilis, probrum, scelus.</w:t>
      </w:r>
    </w:p>
    <w:p w14:paraId="7FACDFBC" w14:textId="2E34B183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Iurgatur etiam ludio, &amp; neruo pedes</w:t>
      </w:r>
    </w:p>
    <w:p w14:paraId="570C2709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600</w:t>
      </w:r>
      <w:r w:rsidRPr="00306C56">
        <w:t xml:space="preserve"> Constrictus ampullatur, &amp; scenam quatit.</w:t>
      </w:r>
    </w:p>
    <w:p w14:paraId="75F8C024" w14:textId="145F89F3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Sic laedit iterum, &amp; vulnus infligunt nouum</w:t>
      </w:r>
    </w:p>
    <w:p w14:paraId="316E715B" w14:textId="77777777" w:rsidR="00D32A3C" w:rsidRPr="00306C56" w:rsidRDefault="00E63445" w:rsidP="00D32A3C">
      <w:pPr>
        <w:pStyle w:val="DraCorstandard"/>
      </w:pPr>
      <w:r w:rsidRPr="00306C56">
        <w:t>Ludibria ista, cuspidis dirae modo:</w:t>
      </w:r>
    </w:p>
    <w:p w14:paraId="08E73EEA" w14:textId="77777777" w:rsidR="00D32A3C" w:rsidRPr="00306C56" w:rsidRDefault="00E63445" w:rsidP="00D32A3C">
      <w:pPr>
        <w:pStyle w:val="DraCorstandard"/>
      </w:pPr>
      <w:r w:rsidRPr="00306C56">
        <w:t>Immite tantum nihil, vt hostile est probrum,</w:t>
      </w:r>
    </w:p>
    <w:p w14:paraId="0A0712CF" w14:textId="298A647E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>Et n</w:t>
      </w:r>
      <w:r w:rsidR="00E63445" w:rsidRPr="00306C56">
        <w:rPr>
          <w:rFonts w:cstheme="minorHAnsi"/>
        </w:rPr>
        <w:t>î</w:t>
      </w:r>
      <w:r w:rsidR="00E63445" w:rsidRPr="00306C56">
        <w:t xml:space="preserve">l magis crudele.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Quid mussat puer?</w:t>
      </w:r>
    </w:p>
    <w:p w14:paraId="7F4C2034" w14:textId="04CFF3C8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605</w:t>
      </w:r>
      <w:r w:rsidRPr="00306C56">
        <w:t xml:space="preserve"> </w:t>
      </w:r>
      <w:r w:rsidR="00306C56" w:rsidRPr="00306C56">
        <w:rPr>
          <w:rStyle w:val="DraCorspeakerattribution"/>
        </w:rPr>
        <w:t>SAMP.</w:t>
      </w:r>
      <w:r w:rsidRPr="00306C56">
        <w:t xml:space="preserve"> At qui viros cec</w:t>
      </w:r>
      <w:r w:rsidRPr="00306C56">
        <w:rPr>
          <w:rFonts w:cstheme="minorHAnsi"/>
        </w:rPr>
        <w:t>î</w:t>
      </w:r>
      <w:r w:rsidRPr="00306C56">
        <w:t>dit; hoc mulier viro?</w:t>
      </w:r>
    </w:p>
    <w:p w14:paraId="0CF4972D" w14:textId="1034B3DC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At quae virum totondit.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Egregiam manum,</w:t>
      </w:r>
    </w:p>
    <w:p w14:paraId="4BC9DD82" w14:textId="688B08F1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118</w:t>
      </w:r>
    </w:p>
    <w:p w14:paraId="31C884AE" w14:textId="77777777" w:rsidR="00D32A3C" w:rsidRPr="00306C56" w:rsidRDefault="00E63445" w:rsidP="00D32A3C">
      <w:pPr>
        <w:pStyle w:val="DraCorstandard"/>
      </w:pPr>
      <w:r w:rsidRPr="00306C56">
        <w:t>Quae spolia legit ista, quae cirros tulit.</w:t>
      </w:r>
    </w:p>
    <w:p w14:paraId="5BD71ACC" w14:textId="65BF69F4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DAL.</w:t>
      </w:r>
      <w:r w:rsidR="00E63445" w:rsidRPr="00306C56">
        <w:t xml:space="preserve"> Quae vinculis te strinxit, inuictum nimis</w:t>
      </w:r>
    </w:p>
    <w:p w14:paraId="3EDFA311" w14:textId="77777777" w:rsidR="00D32A3C" w:rsidRPr="00306C56" w:rsidRDefault="00E63445" w:rsidP="00D32A3C">
      <w:pPr>
        <w:pStyle w:val="DraCorstandard"/>
      </w:pPr>
      <w:r w:rsidRPr="00306C56">
        <w:t>Scilicet, &amp; istas fascias suris tuis</w:t>
      </w:r>
    </w:p>
    <w:p w14:paraId="4DD17E78" w14:textId="6F3574E4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610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 xml:space="preserve">Accommodauit. </w:t>
      </w:r>
      <w:r w:rsidR="00306C56" w:rsidRPr="00306C56">
        <w:rPr>
          <w:rStyle w:val="DraCorspeakerattribution"/>
        </w:rPr>
        <w:t>SAMP.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 xml:space="preserve">Dalila! </w:t>
      </w:r>
      <w:r w:rsidRPr="00306C56">
        <w:rPr>
          <w:rFonts w:cstheme="minorHAnsi"/>
        </w:rPr>
        <w:t>ô</w:t>
      </w:r>
      <w:r w:rsidRPr="00306C56">
        <w:t xml:space="preserve"> factum benè!</w:t>
      </w:r>
    </w:p>
    <w:p w14:paraId="51C95C75" w14:textId="77777777" w:rsidR="00D32A3C" w:rsidRPr="00306C56" w:rsidRDefault="00E63445" w:rsidP="00D32A3C">
      <w:pPr>
        <w:pStyle w:val="DraCorstandard"/>
      </w:pPr>
      <w:r w:rsidRPr="00306C56">
        <w:t>Scilicet! &amp; illo crimine armillas habet</w:t>
      </w:r>
    </w:p>
    <w:p w14:paraId="7B925930" w14:textId="4BD33E3F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lastRenderedPageBreak/>
        <w:t>@</w:t>
      </w:r>
      <w:r w:rsidR="00E63445" w:rsidRPr="00306C56">
        <w:t xml:space="preserve">Damnosa meretrix.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Vt tu haberes compedes.</w:t>
      </w:r>
    </w:p>
    <w:p w14:paraId="6AF640F5" w14:textId="01803A01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187E42" w:rsidRPr="00187E42">
        <w:rPr>
          <w:rStyle w:val="DraCormarkversepart"/>
        </w:rPr>
        <w:t>@</w:t>
      </w:r>
      <w:r w:rsidR="00E63445" w:rsidRPr="00306C56">
        <w:t xml:space="preserve">Scelesta! </w:t>
      </w: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187E42" w:rsidRPr="00187E42">
        <w:rPr>
          <w:rStyle w:val="DraCormarkversepart"/>
        </w:rPr>
        <w:t>@</w:t>
      </w:r>
      <w:r w:rsidR="00E63445" w:rsidRPr="00306C56">
        <w:t>Quid vis optime? an rursum petis</w:t>
      </w:r>
    </w:p>
    <w:p w14:paraId="656AE37C" w14:textId="4891E801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Vbera?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 xml:space="preserve">Scelesta!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Concipe, emulge, vides</w:t>
      </w:r>
    </w:p>
    <w:p w14:paraId="0AEEFEEB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615</w:t>
      </w:r>
      <w:r w:rsidRPr="00306C56">
        <w:t xml:space="preserve"> Vt candicant sororiae? an totus stupes?</w:t>
      </w:r>
    </w:p>
    <w:p w14:paraId="24D28019" w14:textId="25C79A08" w:rsidR="00D32A3C" w:rsidRPr="00306C56" w:rsidRDefault="00E63445" w:rsidP="00D32A3C">
      <w:pPr>
        <w:pStyle w:val="DraCorstandard"/>
      </w:pPr>
      <w:r w:rsidRPr="00187E42">
        <w:rPr>
          <w:rStyle w:val="DraCorspeakerattribution"/>
        </w:rPr>
        <w:t>SMP.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 xml:space="preserve">Crudelis!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>Eg</w:t>
      </w:r>
      <w:r w:rsidRPr="00306C56">
        <w:rPr>
          <w:rFonts w:cstheme="minorHAnsi"/>
        </w:rPr>
        <w:t>ó</w:t>
      </w:r>
      <w:r w:rsidRPr="00306C56">
        <w:t>ne haec dulcia, &amp; crudam vocas?</w:t>
      </w:r>
    </w:p>
    <w:p w14:paraId="3349C410" w14:textId="706D42F4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</w:t>
      </w:r>
      <w:r w:rsidR="00187E42" w:rsidRPr="00187E42">
        <w:rPr>
          <w:rStyle w:val="DraCormarkversepart"/>
        </w:rPr>
        <w:t>@</w:t>
      </w:r>
      <w:r w:rsidR="00E63445" w:rsidRPr="00306C56">
        <w:t xml:space="preserve">Crudelis! </w:t>
      </w:r>
      <w:r w:rsidRPr="00306C56">
        <w:rPr>
          <w:rStyle w:val="DraCorspeakerattribution"/>
        </w:rPr>
        <w:t>DAL.</w:t>
      </w:r>
      <w:r w:rsidR="00E63445" w:rsidRPr="00306C56">
        <w:t xml:space="preserve"> </w:t>
      </w:r>
      <w:r w:rsidR="00187E42" w:rsidRPr="00187E42">
        <w:rPr>
          <w:rStyle w:val="DraCormarkversepart"/>
        </w:rPr>
        <w:t>@</w:t>
      </w:r>
      <w:r w:rsidR="00E63445" w:rsidRPr="00306C56">
        <w:t>Egone haec mellea, &amp; linguam tenes?</w:t>
      </w:r>
    </w:p>
    <w:p w14:paraId="2608291D" w14:textId="2DB45706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Mellita nempe &amp; dulcia; </w:t>
      </w:r>
      <w:r w:rsidR="00E63445" w:rsidRPr="00306C56">
        <w:rPr>
          <w:rFonts w:cstheme="minorHAnsi"/>
        </w:rPr>
        <w:t>ô</w:t>
      </w:r>
      <w:r w:rsidR="00E63445" w:rsidRPr="00306C56">
        <w:t xml:space="preserve"> scelus! scelus!</w:t>
      </w:r>
    </w:p>
    <w:p w14:paraId="75A4C45E" w14:textId="77777777" w:rsidR="00D32A3C" w:rsidRPr="00306C56" w:rsidRDefault="00E63445" w:rsidP="00D32A3C">
      <w:pPr>
        <w:pStyle w:val="DraCorstandard"/>
      </w:pPr>
      <w:r w:rsidRPr="00306C56">
        <w:t>Nolo vbera, heu! nolo vbera, &amp; nolo vbera,</w:t>
      </w:r>
    </w:p>
    <w:p w14:paraId="34283FD5" w14:textId="72F16F55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620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 xml:space="preserve">Reconde pestem.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 xml:space="preserve">Iam propino. </w:t>
      </w:r>
      <w:r w:rsidRPr="00187E42">
        <w:rPr>
          <w:rStyle w:val="DraCorspeakerattribution"/>
        </w:rPr>
        <w:t>SRMP.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>Conspuam.</w:t>
      </w:r>
    </w:p>
    <w:p w14:paraId="475204F1" w14:textId="14C709B5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Vt ridet etiam perfida!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Vt ridet meus</w:t>
      </w:r>
    </w:p>
    <w:p w14:paraId="4AC2F7A9" w14:textId="21D06806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Sampson! </w:t>
      </w:r>
      <w:r w:rsidR="00306C56" w:rsidRPr="00306C56">
        <w:rPr>
          <w:rStyle w:val="DraCorspeakerattribution"/>
        </w:rPr>
        <w:t>SAMP.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 xml:space="preserve">Quid iterum vulneras?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Habe, hoc habe.</w:t>
      </w:r>
    </w:p>
    <w:p w14:paraId="10952603" w14:textId="77777777" w:rsidR="00D32A3C" w:rsidRPr="00306C56" w:rsidRDefault="00E63445" w:rsidP="00D32A3C">
      <w:pPr>
        <w:pStyle w:val="DraCorstandard"/>
      </w:pPr>
      <w:r w:rsidRPr="00306C56">
        <w:t>I, iunge vulpes, laeta nunc floret seges,</w:t>
      </w:r>
    </w:p>
    <w:p w14:paraId="6181F025" w14:textId="77777777" w:rsidR="00D32A3C" w:rsidRPr="00306C56" w:rsidRDefault="00E63445" w:rsidP="00D32A3C">
      <w:pPr>
        <w:pStyle w:val="DraCorstandard"/>
      </w:pPr>
      <w:r w:rsidRPr="00306C56">
        <w:t>Immitte vinctas beluas, iacta faces.</w:t>
      </w:r>
    </w:p>
    <w:p w14:paraId="3A5B4CEC" w14:textId="533378BC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625</w:t>
      </w:r>
      <w:r w:rsidRPr="00306C56">
        <w:t xml:space="preserve"> </w:t>
      </w:r>
      <w:r w:rsidRPr="00187E42">
        <w:rPr>
          <w:rStyle w:val="DraCorspeakerattribution"/>
        </w:rPr>
        <w:t>SAMP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 xml:space="preserve">O si liceretI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>Corripe armatâ manu</w:t>
      </w:r>
    </w:p>
    <w:p w14:paraId="0F50EEF3" w14:textId="77777777" w:rsidR="00D32A3C" w:rsidRPr="00306C56" w:rsidRDefault="00E63445" w:rsidP="00D32A3C">
      <w:pPr>
        <w:pStyle w:val="DraCorstandard"/>
      </w:pPr>
      <w:r w:rsidRPr="00306C56">
        <w:t>Spicula, trilicem baltheum, &amp; conum indue,</w:t>
      </w:r>
    </w:p>
    <w:p w14:paraId="20872E28" w14:textId="77777777" w:rsidR="00D32A3C" w:rsidRPr="00306C56" w:rsidRDefault="00E63445" w:rsidP="00D32A3C">
      <w:pPr>
        <w:pStyle w:val="DraCorstandard"/>
      </w:pPr>
      <w:r w:rsidRPr="00306C56">
        <w:t>Scutumque laeuâ, dexterâ ferrum quate,</w:t>
      </w:r>
    </w:p>
    <w:p w14:paraId="6173B9DA" w14:textId="77777777" w:rsidR="00D32A3C" w:rsidRPr="00306C56" w:rsidRDefault="00E63445" w:rsidP="00D32A3C">
      <w:pPr>
        <w:pStyle w:val="DraCorstandard"/>
      </w:pPr>
      <w:r w:rsidRPr="00306C56">
        <w:t>H</w:t>
      </w:r>
      <w:r w:rsidRPr="00306C56">
        <w:rPr>
          <w:rFonts w:cstheme="minorHAnsi"/>
        </w:rPr>
        <w:t>î</w:t>
      </w:r>
      <w:r w:rsidRPr="00306C56">
        <w:t>c hostis, ill</w:t>
      </w:r>
      <w:r w:rsidRPr="00306C56">
        <w:rPr>
          <w:rFonts w:cstheme="minorHAnsi"/>
        </w:rPr>
        <w:t>î</w:t>
      </w:r>
      <w:r w:rsidRPr="00306C56">
        <w:t>c hostis, an spectas satis?</w:t>
      </w:r>
    </w:p>
    <w:p w14:paraId="3A0E172E" w14:textId="77777777" w:rsidR="00D32A3C" w:rsidRPr="00306C56" w:rsidRDefault="00E63445" w:rsidP="00D32A3C">
      <w:pPr>
        <w:pStyle w:val="DraCorstandard"/>
      </w:pPr>
      <w:r w:rsidRPr="00306C56">
        <w:t>Hinc, inde, &amp; illinc irruunt, nondum inuolas?</w:t>
      </w:r>
    </w:p>
    <w:p w14:paraId="025F60FD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630</w:t>
      </w:r>
      <w:r w:rsidRPr="00306C56">
        <w:t xml:space="preserve"> Da tela, scande contrà, &amp; Hethaeos rue.</w:t>
      </w:r>
    </w:p>
    <w:p w14:paraId="65921C05" w14:textId="6954A81A" w:rsidR="00D32A3C" w:rsidRPr="00306C56" w:rsidRDefault="00E63445" w:rsidP="00D32A3C">
      <w:pPr>
        <w:pStyle w:val="DraCorstandard"/>
      </w:pPr>
      <w:r w:rsidRPr="00187E42">
        <w:rPr>
          <w:rStyle w:val="DraCorspeakerattribution"/>
        </w:rPr>
        <w:t>SAMP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 xml:space="preserve">Perfida! </w:t>
      </w:r>
      <w:r w:rsidR="00306C56" w:rsidRPr="00306C56">
        <w:rPr>
          <w:rStyle w:val="DraCorspeakerattribution"/>
        </w:rPr>
        <w:t>DAL.</w:t>
      </w:r>
      <w:r w:rsidRPr="00306C56">
        <w:t xml:space="preserve"> </w:t>
      </w:r>
      <w:r w:rsidR="00187E42" w:rsidRPr="00187E42">
        <w:rPr>
          <w:rStyle w:val="DraCormarkversepart"/>
        </w:rPr>
        <w:t>@</w:t>
      </w:r>
      <w:r w:rsidRPr="00306C56">
        <w:t>Furit, bacchatur, hos animos tibi</w:t>
      </w:r>
    </w:p>
    <w:p w14:paraId="766CECFC" w14:textId="77777777" w:rsidR="00D32A3C" w:rsidRPr="00306C56" w:rsidRDefault="00E63445" w:rsidP="00D32A3C">
      <w:pPr>
        <w:pStyle w:val="DraCorstandard"/>
      </w:pPr>
      <w:r w:rsidRPr="00306C56">
        <w:t>Pistrinum, &amp; illos pectoris motus tui?</w:t>
      </w:r>
    </w:p>
    <w:p w14:paraId="2022C94D" w14:textId="77777777" w:rsidR="00D32A3C" w:rsidRPr="00306C56" w:rsidRDefault="00E63445" w:rsidP="00D32A3C">
      <w:pPr>
        <w:pStyle w:val="DraCorstandard"/>
      </w:pPr>
      <w:r w:rsidRPr="00306C56">
        <w:t>Dedisce pugilem, foeminae mundum cape,</w:t>
      </w:r>
    </w:p>
    <w:p w14:paraId="78EFA280" w14:textId="75037E51" w:rsidR="00D32A3C" w:rsidRPr="00306C56" w:rsidRDefault="00E63445" w:rsidP="00D32A3C">
      <w:pPr>
        <w:pStyle w:val="DraCorstandard"/>
        <w:rPr>
          <w:rStyle w:val="DraCorpagebeginning"/>
        </w:rPr>
      </w:pPr>
      <w:r w:rsidRPr="00306C56">
        <w:rPr>
          <w:rStyle w:val="DraCorpagebeginning"/>
        </w:rPr>
        <w:t>119</w:t>
      </w:r>
    </w:p>
    <w:p w14:paraId="7713EE3D" w14:textId="77777777" w:rsidR="00D32A3C" w:rsidRPr="00306C56" w:rsidRDefault="00E63445" w:rsidP="00D32A3C">
      <w:pPr>
        <w:pStyle w:val="DraCorstandard"/>
      </w:pPr>
      <w:r w:rsidRPr="00306C56">
        <w:t>Vt vitta raso vertici melius sedet.</w:t>
      </w:r>
    </w:p>
    <w:p w14:paraId="01B760AC" w14:textId="2F02DC4C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635</w:t>
      </w:r>
      <w:r w:rsidRPr="00306C56">
        <w:t xml:space="preserve"> </w:t>
      </w:r>
      <w:r w:rsidR="00306C56" w:rsidRPr="00306C56">
        <w:rPr>
          <w:rStyle w:val="DraCorspeakerattribution"/>
        </w:rPr>
        <w:t>SAMP.</w:t>
      </w:r>
      <w:r w:rsidRPr="00306C56">
        <w:t xml:space="preserve"> Excede pestis; foeminam vt sic induat</w:t>
      </w:r>
    </w:p>
    <w:p w14:paraId="0A2416B9" w14:textId="352C37E2" w:rsidR="00D32A3C" w:rsidRPr="00306C56" w:rsidRDefault="00187E42" w:rsidP="00D32A3C">
      <w:pPr>
        <w:pStyle w:val="DraCorstandard"/>
      </w:pPr>
      <w:r w:rsidRPr="00187E42">
        <w:rPr>
          <w:rStyle w:val="DraCormarkversepart"/>
        </w:rPr>
        <w:t>@</w:t>
      </w:r>
      <w:r w:rsidR="00E63445" w:rsidRPr="00306C56">
        <w:t xml:space="preserve">Sampson? </w:t>
      </w:r>
      <w:r w:rsidR="00306C56" w:rsidRPr="00306C56">
        <w:rPr>
          <w:rStyle w:val="DraCorspeakerattribution"/>
        </w:rPr>
        <w:t>DAL.</w:t>
      </w:r>
      <w:r w:rsidR="00E63445" w:rsidRPr="00306C56">
        <w:t xml:space="preserve"> </w:t>
      </w:r>
      <w:r w:rsidRPr="00187E42">
        <w:rPr>
          <w:rStyle w:val="DraCormarkversepart"/>
        </w:rPr>
        <w:t>@</w:t>
      </w:r>
      <w:r w:rsidR="00E63445" w:rsidRPr="00306C56">
        <w:t>Et asinae mobiles villos quoque,</w:t>
      </w:r>
    </w:p>
    <w:p w14:paraId="0073EA97" w14:textId="77777777" w:rsidR="00D32A3C" w:rsidRPr="00306C56" w:rsidRDefault="00E63445" w:rsidP="00D32A3C">
      <w:pPr>
        <w:pStyle w:val="DraCorstandard"/>
      </w:pPr>
      <w:r w:rsidRPr="00306C56">
        <w:lastRenderedPageBreak/>
        <w:t>Vt habitus iste congruit molae magis.</w:t>
      </w:r>
    </w:p>
    <w:p w14:paraId="3B50FF5C" w14:textId="7AB58A3A" w:rsidR="00D32A3C" w:rsidRPr="00306C56" w:rsidRDefault="00306C56" w:rsidP="00D32A3C">
      <w:pPr>
        <w:pStyle w:val="DraCorstandard"/>
      </w:pPr>
      <w:r w:rsidRPr="00306C56">
        <w:rPr>
          <w:rStyle w:val="DraCorspeakerattribution"/>
        </w:rPr>
        <w:t>SAMP.</w:t>
      </w:r>
      <w:r w:rsidR="00E63445" w:rsidRPr="00306C56">
        <w:t xml:space="preserve"> Ergo nec esse liceat infausto mihi,</w:t>
      </w:r>
    </w:p>
    <w:p w14:paraId="09B9F408" w14:textId="77777777" w:rsidR="00D32A3C" w:rsidRPr="00306C56" w:rsidRDefault="00E63445" w:rsidP="00D32A3C">
      <w:pPr>
        <w:pStyle w:val="DraCorstandard"/>
      </w:pPr>
      <w:r w:rsidRPr="00306C56">
        <w:t>Nisi hic molestus scalper incidat fibras,</w:t>
      </w:r>
    </w:p>
    <w:p w14:paraId="75DE3560" w14:textId="77777777" w:rsidR="00D32A3C" w:rsidRPr="00306C56" w:rsidRDefault="00E63445" w:rsidP="00D32A3C">
      <w:pPr>
        <w:pStyle w:val="DraCorstandard"/>
      </w:pPr>
      <w:r w:rsidRPr="00306C56">
        <w:rPr>
          <w:rStyle w:val="DraCorlinenumber"/>
        </w:rPr>
        <w:t>640</w:t>
      </w:r>
      <w:r w:rsidRPr="00306C56">
        <w:t xml:space="preserve"> Et radat iterum Dalila! </w:t>
      </w:r>
      <w:r w:rsidRPr="00306C56">
        <w:rPr>
          <w:rFonts w:cstheme="minorHAnsi"/>
        </w:rPr>
        <w:t>ô</w:t>
      </w:r>
      <w:r w:rsidRPr="00306C56">
        <w:t xml:space="preserve"> dirum caput,</w:t>
      </w:r>
    </w:p>
    <w:p w14:paraId="2875A334" w14:textId="77777777" w:rsidR="00D32A3C" w:rsidRPr="00306C56" w:rsidRDefault="00E63445" w:rsidP="00D32A3C">
      <w:pPr>
        <w:pStyle w:val="DraCorstandard"/>
      </w:pPr>
      <w:r w:rsidRPr="00306C56">
        <w:t>Quod nulla rabies fulminet coelos satis!</w:t>
      </w:r>
    </w:p>
    <w:p w14:paraId="3AC8DCB9" w14:textId="77777777" w:rsidR="00D32A3C" w:rsidRPr="00306C56" w:rsidRDefault="00E63445" w:rsidP="00D32A3C">
      <w:pPr>
        <w:pStyle w:val="DraCorstandard"/>
      </w:pPr>
      <w:r w:rsidRPr="00306C56">
        <w:t>Belua! leaena! tygris! harpyae soror!</w:t>
      </w:r>
    </w:p>
    <w:p w14:paraId="110D0B95" w14:textId="77777777" w:rsidR="00D32A3C" w:rsidRPr="00306C56" w:rsidRDefault="00E63445" w:rsidP="00D32A3C">
      <w:pPr>
        <w:pStyle w:val="DraCorstandard"/>
      </w:pPr>
      <w:r w:rsidRPr="00306C56">
        <w:t>Furia! Megaerae gemina! Auerni filia!</w:t>
      </w:r>
    </w:p>
    <w:p w14:paraId="652A041F" w14:textId="77777777" w:rsidR="00D32A3C" w:rsidRPr="00306C56" w:rsidRDefault="00E63445" w:rsidP="00D32A3C">
      <w:pPr>
        <w:pStyle w:val="DraCorstandard"/>
      </w:pPr>
      <w:r w:rsidRPr="00306C56">
        <w:t>Hyaena! lamia! pestis! exitium! lues!</w:t>
      </w:r>
    </w:p>
    <w:p w14:paraId="57E9A068" w14:textId="3C821345" w:rsidR="00947117" w:rsidRPr="00306C56" w:rsidRDefault="00E63445" w:rsidP="00D32A3C">
      <w:pPr>
        <w:pStyle w:val="DraCorstandard"/>
      </w:pPr>
      <w:r w:rsidRPr="00306C56">
        <w:rPr>
          <w:rStyle w:val="DraCorlinenumber"/>
        </w:rPr>
        <w:t>645</w:t>
      </w:r>
      <w:r w:rsidRPr="00306C56">
        <w:t xml:space="preserve"> Serpens! echidna! vipera! indomitum malum!</w:t>
      </w:r>
    </w:p>
    <w:p w14:paraId="057614CC" w14:textId="38E2E66F" w:rsidR="00E63445" w:rsidRPr="00306C56" w:rsidRDefault="00E63445" w:rsidP="00D32A3C">
      <w:pPr>
        <w:pStyle w:val="DraCorstandard"/>
        <w:rPr>
          <w:rStyle w:val="DraCorstagedirectionsetc"/>
        </w:rPr>
      </w:pPr>
      <w:r w:rsidRPr="00306C56">
        <w:rPr>
          <w:rStyle w:val="DraCorstagedirectionsetc"/>
        </w:rPr>
        <w:t>FINIS.</w:t>
      </w:r>
    </w:p>
    <w:sectPr w:rsidR="00E63445" w:rsidRPr="00306C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auto"/>
    <w:pitch w:val="default"/>
  </w:font>
  <w:font w:name="Noto Sans SC Regular"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attachedTemplate r:id="rId1"/>
  <w:linkStyles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45"/>
    <w:rsid w:val="000A48B4"/>
    <w:rsid w:val="000D16E4"/>
    <w:rsid w:val="001225DE"/>
    <w:rsid w:val="0018018B"/>
    <w:rsid w:val="00187E42"/>
    <w:rsid w:val="001E3439"/>
    <w:rsid w:val="00231AAB"/>
    <w:rsid w:val="00242E45"/>
    <w:rsid w:val="002C40A4"/>
    <w:rsid w:val="00301E34"/>
    <w:rsid w:val="00306C56"/>
    <w:rsid w:val="00346D8A"/>
    <w:rsid w:val="003B519F"/>
    <w:rsid w:val="004D1818"/>
    <w:rsid w:val="004D5DE2"/>
    <w:rsid w:val="004F4176"/>
    <w:rsid w:val="006E3B0C"/>
    <w:rsid w:val="00771B72"/>
    <w:rsid w:val="00870B22"/>
    <w:rsid w:val="00947117"/>
    <w:rsid w:val="009C0CB2"/>
    <w:rsid w:val="009F3B9A"/>
    <w:rsid w:val="00A02835"/>
    <w:rsid w:val="00A11613"/>
    <w:rsid w:val="00A250A7"/>
    <w:rsid w:val="00AA63BC"/>
    <w:rsid w:val="00B11B7A"/>
    <w:rsid w:val="00B22CE1"/>
    <w:rsid w:val="00B5364F"/>
    <w:rsid w:val="00BA70E3"/>
    <w:rsid w:val="00BE471F"/>
    <w:rsid w:val="00C030DF"/>
    <w:rsid w:val="00D32A3C"/>
    <w:rsid w:val="00DC0B3A"/>
    <w:rsid w:val="00E53D13"/>
    <w:rsid w:val="00E63445"/>
    <w:rsid w:val="00E81972"/>
    <w:rsid w:val="00E87ACB"/>
    <w:rsid w:val="00E9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5275"/>
  <w15:chartTrackingRefBased/>
  <w15:docId w15:val="{0D79662C-39EF-45D3-A7D6-35D4F7F4C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63BC"/>
    <w:pPr>
      <w:suppressAutoHyphens/>
    </w:pPr>
    <w:rPr>
      <w:rFonts w:eastAsia="Times New Roman"/>
      <w:kern w:val="0"/>
      <w:lang w:val="de-DE" w:eastAsia="en-GB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A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6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6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  <w:rsid w:val="00AA63BC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AA63BC"/>
  </w:style>
  <w:style w:type="character" w:customStyle="1" w:styleId="berschrift1Zchn">
    <w:name w:val="Überschrift 1 Zchn"/>
    <w:basedOn w:val="Absatz-Standardschriftart"/>
    <w:link w:val="berschrift1"/>
    <w:uiPriority w:val="9"/>
    <w:rsid w:val="00AA63B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de-DE" w:eastAsia="en-GB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63B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de-DE" w:eastAsia="en-GB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63BC"/>
    <w:rPr>
      <w:rFonts w:eastAsiaTheme="majorEastAsia" w:cstheme="majorBidi"/>
      <w:color w:val="2F5496" w:themeColor="accent1" w:themeShade="BF"/>
      <w:kern w:val="0"/>
      <w:sz w:val="28"/>
      <w:szCs w:val="28"/>
      <w:lang w:val="de-DE" w:eastAsia="en-GB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63BC"/>
    <w:rPr>
      <w:rFonts w:eastAsiaTheme="majorEastAsia" w:cstheme="majorBidi"/>
      <w:i/>
      <w:iCs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63BC"/>
    <w:rPr>
      <w:rFonts w:eastAsiaTheme="majorEastAsia" w:cstheme="majorBidi"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63BC"/>
    <w:rPr>
      <w:rFonts w:eastAsiaTheme="majorEastAsia" w:cstheme="majorBidi"/>
      <w:i/>
      <w:iCs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63BC"/>
    <w:rPr>
      <w:rFonts w:eastAsiaTheme="majorEastAsia" w:cstheme="majorBidi"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63BC"/>
    <w:rPr>
      <w:rFonts w:eastAsiaTheme="majorEastAsia" w:cstheme="majorBidi"/>
      <w:i/>
      <w:iCs/>
      <w:color w:val="272727" w:themeColor="text1" w:themeTint="D8"/>
      <w:kern w:val="0"/>
      <w:lang w:val="de-DE" w:eastAsia="en-GB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63BC"/>
    <w:rPr>
      <w:rFonts w:eastAsiaTheme="majorEastAsia" w:cstheme="majorBidi"/>
      <w:color w:val="272727" w:themeColor="text1" w:themeTint="D8"/>
      <w:kern w:val="0"/>
      <w:lang w:val="de-DE" w:eastAsia="en-GB"/>
      <w14:ligatures w14:val="none"/>
    </w:rPr>
  </w:style>
  <w:style w:type="paragraph" w:customStyle="1" w:styleId="Heading">
    <w:name w:val="Heading"/>
    <w:basedOn w:val="Standard"/>
    <w:next w:val="Textkrper"/>
    <w:qFormat/>
    <w:rsid w:val="00AA63BC"/>
    <w:pPr>
      <w:keepNext/>
      <w:spacing w:before="240"/>
    </w:pPr>
    <w:rPr>
      <w:rFonts w:ascii="Carlito" w:eastAsia="Noto Sans SC Regular" w:hAnsi="Carlito" w:cs="Noto Sans"/>
      <w:sz w:val="28"/>
      <w:szCs w:val="28"/>
    </w:rPr>
  </w:style>
  <w:style w:type="paragraph" w:styleId="Textkrper">
    <w:name w:val="Body Text"/>
    <w:basedOn w:val="Standard"/>
    <w:link w:val="TextkrperZchn"/>
    <w:rsid w:val="00AA63BC"/>
    <w:pPr>
      <w:spacing w:after="140" w:line="276" w:lineRule="auto"/>
    </w:pPr>
  </w:style>
  <w:style w:type="character" w:customStyle="1" w:styleId="TextkrperZchn">
    <w:name w:val="Textkörper Zchn"/>
    <w:basedOn w:val="Absatz-Standardschriftart"/>
    <w:link w:val="Textkrper"/>
    <w:rsid w:val="00D32A3C"/>
    <w:rPr>
      <w:rFonts w:eastAsia="Times New Roman"/>
      <w:kern w:val="0"/>
      <w:lang w:val="de-DE" w:eastAsia="en-GB"/>
      <w14:ligatures w14:val="none"/>
    </w:rPr>
  </w:style>
  <w:style w:type="paragraph" w:styleId="Liste">
    <w:name w:val="List"/>
    <w:basedOn w:val="Textkrper"/>
    <w:rsid w:val="00AA63BC"/>
    <w:rPr>
      <w:rFonts w:cs="Noto Sans"/>
    </w:rPr>
  </w:style>
  <w:style w:type="paragraph" w:styleId="Beschriftung">
    <w:name w:val="caption"/>
    <w:basedOn w:val="Standard"/>
    <w:qFormat/>
    <w:rsid w:val="00AA63BC"/>
    <w:pPr>
      <w:suppressLineNumbers/>
      <w:spacing w:before="120"/>
    </w:pPr>
    <w:rPr>
      <w:rFonts w:cs="Noto Sans"/>
      <w:i/>
      <w:iCs/>
    </w:rPr>
  </w:style>
  <w:style w:type="paragraph" w:customStyle="1" w:styleId="Index">
    <w:name w:val="Index"/>
    <w:basedOn w:val="Standard"/>
    <w:qFormat/>
    <w:rsid w:val="00AA63BC"/>
    <w:pPr>
      <w:suppressLineNumbers/>
    </w:pPr>
    <w:rPr>
      <w:rFonts w:cs="Noto Sans"/>
    </w:rPr>
  </w:style>
  <w:style w:type="paragraph" w:styleId="NurText">
    <w:name w:val="Plain Text"/>
    <w:basedOn w:val="Standard"/>
    <w:link w:val="NurTextZchn"/>
    <w:semiHidden/>
    <w:qFormat/>
    <w:rsid w:val="00AA63BC"/>
    <w:rPr>
      <w:rFonts w:ascii="Courier New" w:hAnsi="Courier New" w:cs="Courier New"/>
    </w:rPr>
  </w:style>
  <w:style w:type="character" w:customStyle="1" w:styleId="NurTextZchn">
    <w:name w:val="Nur Text Zchn"/>
    <w:basedOn w:val="Absatz-Standardschriftart"/>
    <w:link w:val="NurText"/>
    <w:semiHidden/>
    <w:rsid w:val="00D32A3C"/>
    <w:rPr>
      <w:rFonts w:ascii="Courier New" w:eastAsia="Times New Roman" w:hAnsi="Courier New" w:cs="Courier New"/>
      <w:kern w:val="0"/>
      <w:lang w:val="de-DE" w:eastAsia="en-GB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AA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63BC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GB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63B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 w:eastAsia="en-GB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AA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63BC"/>
    <w:rPr>
      <w:rFonts w:eastAsia="Times New Roman"/>
      <w:i/>
      <w:iCs/>
      <w:color w:val="404040" w:themeColor="text1" w:themeTint="BF"/>
      <w:kern w:val="0"/>
      <w:lang w:val="de-DE" w:eastAsia="en-GB"/>
      <w14:ligatures w14:val="none"/>
    </w:rPr>
  </w:style>
  <w:style w:type="paragraph" w:styleId="Listenabsatz">
    <w:name w:val="List Paragraph"/>
    <w:basedOn w:val="Standard"/>
    <w:uiPriority w:val="34"/>
    <w:qFormat/>
    <w:rsid w:val="00AA63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63B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6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63BC"/>
    <w:rPr>
      <w:rFonts w:eastAsia="Times New Roman"/>
      <w:i/>
      <w:iCs/>
      <w:color w:val="2F5496" w:themeColor="accent1" w:themeShade="BF"/>
      <w:kern w:val="0"/>
      <w:lang w:val="de-DE" w:eastAsia="en-GB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AA63BC"/>
    <w:rPr>
      <w:b/>
      <w:bCs/>
      <w:smallCaps/>
      <w:color w:val="2F5496" w:themeColor="accent1" w:themeShade="BF"/>
      <w:spacing w:val="5"/>
    </w:rPr>
  </w:style>
  <w:style w:type="paragraph" w:customStyle="1" w:styleId="DraCorstandard">
    <w:name w:val="DraCor standard"/>
    <w:qFormat/>
    <w:rsid w:val="00AA63BC"/>
    <w:pPr>
      <w:spacing w:after="120" w:line="360" w:lineRule="auto"/>
    </w:pPr>
    <w:rPr>
      <w:rFonts w:ascii="Times New Roman" w:hAnsi="Times New Roman" w:cs="Times New Roman"/>
      <w:sz w:val="24"/>
      <w:szCs w:val="20"/>
      <w:lang w:val="la-Latn"/>
    </w:rPr>
  </w:style>
  <w:style w:type="paragraph" w:customStyle="1" w:styleId="DraCormetadata">
    <w:name w:val="DraCor metadata"/>
    <w:qFormat/>
    <w:rsid w:val="00AA63BC"/>
    <w:pPr>
      <w:spacing w:after="0" w:line="360" w:lineRule="auto"/>
    </w:pPr>
    <w:rPr>
      <w:rFonts w:ascii="Arial" w:hAnsi="Arial" w:cs="Times New Roman"/>
      <w:sz w:val="24"/>
      <w:szCs w:val="20"/>
      <w:lang w:val="la-Latn"/>
    </w:rPr>
  </w:style>
  <w:style w:type="paragraph" w:customStyle="1" w:styleId="DraCoradditions">
    <w:name w:val="DraCor additions"/>
    <w:qFormat/>
    <w:rsid w:val="00AA63BC"/>
    <w:pPr>
      <w:spacing w:after="120" w:line="360" w:lineRule="auto"/>
    </w:pPr>
    <w:rPr>
      <w:rFonts w:ascii="Arial" w:hAnsi="Arial" w:cs="Times New Roman"/>
      <w:color w:val="0099FF"/>
      <w:sz w:val="24"/>
      <w:szCs w:val="20"/>
      <w:lang w:val="en-GB"/>
    </w:rPr>
  </w:style>
  <w:style w:type="paragraph" w:customStyle="1" w:styleId="DraCorhead">
    <w:name w:val="DraCor head"/>
    <w:qFormat/>
    <w:rsid w:val="00AA63BC"/>
    <w:pPr>
      <w:spacing w:after="120" w:line="360" w:lineRule="auto"/>
    </w:pPr>
    <w:rPr>
      <w:rFonts w:ascii="Arial" w:hAnsi="Arial" w:cs="Times New Roman"/>
      <w:color w:val="A74FFF"/>
      <w:sz w:val="28"/>
      <w:szCs w:val="20"/>
      <w:lang w:val="la-Latn"/>
    </w:rPr>
  </w:style>
  <w:style w:type="character" w:customStyle="1" w:styleId="DraCorcharactername">
    <w:name w:val="DraCor character name"/>
    <w:uiPriority w:val="1"/>
    <w:qFormat/>
    <w:rsid w:val="00AA63BC"/>
    <w:rPr>
      <w:rFonts w:ascii="Arial" w:hAnsi="Arial"/>
      <w:noProof w:val="0"/>
      <w:color w:val="FF3B3B"/>
      <w:sz w:val="24"/>
      <w:lang w:val="la-Latn"/>
    </w:rPr>
  </w:style>
  <w:style w:type="character" w:customStyle="1" w:styleId="DraCorroledescription">
    <w:name w:val="DraCor role description"/>
    <w:uiPriority w:val="1"/>
    <w:qFormat/>
    <w:rsid w:val="00AA63BC"/>
    <w:rPr>
      <w:rFonts w:ascii="Arial" w:hAnsi="Arial"/>
      <w:noProof w:val="0"/>
      <w:color w:val="D09E00"/>
      <w:sz w:val="24"/>
      <w:lang w:val="la-Latn"/>
    </w:rPr>
  </w:style>
  <w:style w:type="character" w:customStyle="1" w:styleId="DraCorstagedirectionsetc">
    <w:name w:val="DraCor stage directions etc."/>
    <w:uiPriority w:val="1"/>
    <w:qFormat/>
    <w:rsid w:val="00AA63BC"/>
    <w:rPr>
      <w:rFonts w:ascii="Arial" w:hAnsi="Arial"/>
      <w:noProof w:val="0"/>
      <w:color w:val="EE7700"/>
      <w:sz w:val="24"/>
      <w:lang w:val="la-Latn"/>
    </w:rPr>
  </w:style>
  <w:style w:type="character" w:customStyle="1" w:styleId="DraCorspeakerattribution">
    <w:name w:val="DraCor speaker attribution"/>
    <w:uiPriority w:val="1"/>
    <w:qFormat/>
    <w:rsid w:val="00AA63BC"/>
    <w:rPr>
      <w:rFonts w:ascii="Arial" w:hAnsi="Arial"/>
      <w:noProof w:val="0"/>
      <w:color w:val="00C800"/>
      <w:sz w:val="24"/>
      <w:lang w:val="la-Latn"/>
    </w:rPr>
  </w:style>
  <w:style w:type="character" w:customStyle="1" w:styleId="DraCorforeignlanguage">
    <w:name w:val="DraCor foreign language"/>
    <w:uiPriority w:val="1"/>
    <w:qFormat/>
    <w:rsid w:val="00AA63BC"/>
    <w:rPr>
      <w:rFonts w:ascii="Arial" w:hAnsi="Arial"/>
      <w:noProof w:val="0"/>
      <w:color w:val="15C0DD"/>
      <w:sz w:val="24"/>
      <w:lang w:val="la-Latn"/>
    </w:rPr>
  </w:style>
  <w:style w:type="character" w:customStyle="1" w:styleId="DraCorlinenumber">
    <w:name w:val="DraCor line number"/>
    <w:uiPriority w:val="1"/>
    <w:qFormat/>
    <w:rsid w:val="00AA63BC"/>
    <w:rPr>
      <w:rFonts w:ascii="Arial" w:hAnsi="Arial"/>
      <w:noProof w:val="0"/>
      <w:color w:val="00C49F"/>
      <w:sz w:val="24"/>
      <w:lang w:val="la-Latn"/>
    </w:rPr>
  </w:style>
  <w:style w:type="character" w:customStyle="1" w:styleId="DraCormarkversepart">
    <w:name w:val="DraCor mark verse part"/>
    <w:basedOn w:val="Absatz-Standardschriftart"/>
    <w:uiPriority w:val="1"/>
    <w:qFormat/>
    <w:rsid w:val="00AA63BC"/>
    <w:rPr>
      <w:noProof w:val="0"/>
      <w:color w:val="FF00FF"/>
      <w:lang w:val="en-GB"/>
    </w:rPr>
  </w:style>
  <w:style w:type="table" w:styleId="Tabellenraster">
    <w:name w:val="Table Grid"/>
    <w:basedOn w:val="NormaleTabelle"/>
    <w:uiPriority w:val="59"/>
    <w:rsid w:val="00AA63BC"/>
    <w:pPr>
      <w:spacing w:after="0" w:line="240" w:lineRule="auto"/>
    </w:pPr>
    <w:rPr>
      <w:kern w:val="0"/>
      <w:lang w:val="de-D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raCorpagebeginning">
    <w:name w:val="DraCor page beginning"/>
    <w:uiPriority w:val="1"/>
    <w:qFormat/>
    <w:rsid w:val="00AA63BC"/>
    <w:rPr>
      <w:rFonts w:ascii="Arial" w:hAnsi="Arial"/>
      <w:noProof w:val="0"/>
      <w:color w:val="5B9BD5" w:themeColor="accent5"/>
      <w:sz w:val="24"/>
      <w:lang w:val="la-Latn"/>
    </w:rPr>
  </w:style>
  <w:style w:type="character" w:styleId="Hyperlink">
    <w:name w:val="Hyperlink"/>
    <w:basedOn w:val="Absatz-Standardschriftart"/>
    <w:uiPriority w:val="99"/>
    <w:unhideWhenUsed/>
    <w:rsid w:val="00A0283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02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OneDrive\Desktop\NeoLatDraCor-style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NeoLatDraCor-stylesheet.dotx</Template>
  <TotalTime>0</TotalTime>
  <Pages>35</Pages>
  <Words>4410</Words>
  <Characters>25140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Julia J. Beine</cp:lastModifiedBy>
  <cp:revision>30</cp:revision>
  <dcterms:created xsi:type="dcterms:W3CDTF">2024-11-30T15:57:00Z</dcterms:created>
  <dcterms:modified xsi:type="dcterms:W3CDTF">2025-12-27T16:51:00Z</dcterms:modified>
</cp:coreProperties>
</file>